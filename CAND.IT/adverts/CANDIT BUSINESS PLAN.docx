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216BB" w14:textId="7A49DAB0" w:rsidR="001A5429" w:rsidRPr="00614293" w:rsidRDefault="00A745EA" w:rsidP="001E1E58">
      <w:r>
        <w:t xml:space="preserve"> </w:t>
      </w:r>
    </w:p>
    <w:tbl>
      <w:tblPr>
        <w:tblW w:w="0" w:type="auto"/>
        <w:tblLook w:val="0600" w:firstRow="0" w:lastRow="0" w:firstColumn="0" w:lastColumn="0" w:noHBand="1" w:noVBand="1"/>
      </w:tblPr>
      <w:tblGrid>
        <w:gridCol w:w="1242"/>
        <w:gridCol w:w="1052"/>
        <w:gridCol w:w="4542"/>
        <w:gridCol w:w="994"/>
        <w:gridCol w:w="1196"/>
      </w:tblGrid>
      <w:tr w:rsidR="0092125E" w:rsidRPr="00614293" w14:paraId="6F1D97EE" w14:textId="77777777" w:rsidTr="008925FC">
        <w:tc>
          <w:tcPr>
            <w:tcW w:w="9026" w:type="dxa"/>
            <w:gridSpan w:val="5"/>
            <w:vAlign w:val="center"/>
          </w:tcPr>
          <w:p w14:paraId="544ED3BB" w14:textId="6DE0432E" w:rsidR="0092125E" w:rsidRPr="00614293" w:rsidRDefault="00275A43" w:rsidP="0092125E">
            <w:pPr>
              <w:pStyle w:val="Title"/>
            </w:pPr>
            <w:sdt>
              <w:sdtPr>
                <w:alias w:val="Title"/>
                <w:tag w:val=""/>
                <w:id w:val="2016188051"/>
                <w:placeholder>
                  <w:docPart w:val="80540B9EAEC447F6829D0C5CF96D1A8E"/>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61AA4">
                  <w:t>CANDIT</w:t>
                </w:r>
              </w:sdtContent>
            </w:sdt>
          </w:p>
        </w:tc>
      </w:tr>
      <w:tr w:rsidR="0092125E" w:rsidRPr="00614293" w14:paraId="609011E3" w14:textId="77777777" w:rsidTr="008925FC">
        <w:trPr>
          <w:trHeight w:val="144"/>
        </w:trPr>
        <w:tc>
          <w:tcPr>
            <w:tcW w:w="1242" w:type="dxa"/>
            <w:shd w:val="clear" w:color="auto" w:fill="auto"/>
          </w:tcPr>
          <w:p w14:paraId="5D5A6DFC" w14:textId="77777777" w:rsidR="0092125E" w:rsidRPr="00614293" w:rsidRDefault="0092125E" w:rsidP="0092125E">
            <w:pPr>
              <w:spacing w:before="0" w:after="0"/>
              <w:rPr>
                <w:sz w:val="10"/>
                <w:szCs w:val="10"/>
              </w:rPr>
            </w:pPr>
          </w:p>
        </w:tc>
        <w:tc>
          <w:tcPr>
            <w:tcW w:w="6588" w:type="dxa"/>
            <w:gridSpan w:val="3"/>
            <w:shd w:val="clear" w:color="auto" w:fill="F0CDA1" w:themeFill="accent1"/>
            <w:vAlign w:val="center"/>
          </w:tcPr>
          <w:p w14:paraId="713A455E" w14:textId="77777777" w:rsidR="0092125E" w:rsidRPr="00614293" w:rsidRDefault="0092125E" w:rsidP="0092125E">
            <w:pPr>
              <w:spacing w:before="0" w:after="0"/>
              <w:rPr>
                <w:sz w:val="10"/>
                <w:szCs w:val="10"/>
              </w:rPr>
            </w:pPr>
          </w:p>
        </w:tc>
        <w:tc>
          <w:tcPr>
            <w:tcW w:w="1196" w:type="dxa"/>
            <w:shd w:val="clear" w:color="auto" w:fill="auto"/>
          </w:tcPr>
          <w:p w14:paraId="63842BC5" w14:textId="77777777" w:rsidR="0092125E" w:rsidRPr="00614293" w:rsidRDefault="0092125E" w:rsidP="0092125E">
            <w:pPr>
              <w:spacing w:before="0" w:after="0"/>
              <w:rPr>
                <w:sz w:val="10"/>
                <w:szCs w:val="10"/>
              </w:rPr>
            </w:pPr>
          </w:p>
        </w:tc>
      </w:tr>
      <w:tr w:rsidR="0092125E" w:rsidRPr="00614293" w14:paraId="4CD1A01A" w14:textId="77777777" w:rsidTr="008925FC">
        <w:tc>
          <w:tcPr>
            <w:tcW w:w="9026" w:type="dxa"/>
            <w:gridSpan w:val="5"/>
            <w:vAlign w:val="center"/>
          </w:tcPr>
          <w:p w14:paraId="120B0BD5" w14:textId="199AAE7B" w:rsidR="0092125E" w:rsidRPr="00614293" w:rsidRDefault="00275A43" w:rsidP="006F35BA">
            <w:pPr>
              <w:pStyle w:val="Title"/>
            </w:pPr>
            <w:sdt>
              <w:sdtPr>
                <w:alias w:val="Title 2"/>
                <w:tag w:val=""/>
                <w:id w:val="-1692516626"/>
                <w:placeholder>
                  <w:docPart w:val="33D17D58F9184B0994E590FA4DB55217"/>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861AA4">
                  <w:t>YOUR WEB ENGINEER</w:t>
                </w:r>
              </w:sdtContent>
            </w:sdt>
          </w:p>
        </w:tc>
      </w:tr>
      <w:tr w:rsidR="0092125E" w:rsidRPr="00614293" w14:paraId="25B28890" w14:textId="77777777" w:rsidTr="008925FC">
        <w:trPr>
          <w:trHeight w:val="1368"/>
        </w:trPr>
        <w:tc>
          <w:tcPr>
            <w:tcW w:w="2294" w:type="dxa"/>
            <w:gridSpan w:val="2"/>
          </w:tcPr>
          <w:p w14:paraId="20F7E85A" w14:textId="77777777" w:rsidR="0092125E" w:rsidRPr="00614293" w:rsidRDefault="0092125E" w:rsidP="001E1E58"/>
        </w:tc>
        <w:tc>
          <w:tcPr>
            <w:tcW w:w="4542" w:type="dxa"/>
            <w:shd w:val="clear" w:color="auto" w:fill="107082" w:themeFill="accent2"/>
            <w:vAlign w:val="center"/>
          </w:tcPr>
          <w:sdt>
            <w:sdtPr>
              <w:alias w:val="Subtitle"/>
              <w:tag w:val=""/>
              <w:id w:val="1073854703"/>
              <w:placeholder>
                <w:docPart w:val="6C3038A2409C445ABA40D7BAE718A4F7"/>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6199958B" w14:textId="77777777" w:rsidR="0092125E" w:rsidRPr="00614293" w:rsidRDefault="0092125E" w:rsidP="0092125E">
                <w:pPr>
                  <w:pStyle w:val="Subtitle"/>
                </w:pPr>
                <w:r w:rsidRPr="00614293">
                  <w:rPr>
                    <w:lang w:val="en-GB" w:bidi="en-GB"/>
                  </w:rPr>
                  <w:t>Business Plan</w:t>
                </w:r>
              </w:p>
            </w:sdtContent>
          </w:sdt>
        </w:tc>
        <w:tc>
          <w:tcPr>
            <w:tcW w:w="2190" w:type="dxa"/>
            <w:gridSpan w:val="2"/>
          </w:tcPr>
          <w:p w14:paraId="5C0ACEF6" w14:textId="77777777" w:rsidR="0092125E" w:rsidRPr="00614293" w:rsidRDefault="0092125E" w:rsidP="001E1E58"/>
        </w:tc>
      </w:tr>
    </w:tbl>
    <w:p w14:paraId="4D2DC3F2" w14:textId="77777777" w:rsidR="00066DE2" w:rsidRPr="00614293" w:rsidRDefault="001A5429" w:rsidP="0092125E">
      <w:r w:rsidRPr="00614293">
        <w:rPr>
          <w:lang w:val="en-GB" w:bidi="en-GB"/>
        </w:rPr>
        <w:t xml:space="preserve"> </w:t>
      </w:r>
    </w:p>
    <w:p w14:paraId="6FC2E743" w14:textId="77777777" w:rsidR="00066DE2" w:rsidRPr="00614293" w:rsidRDefault="00066DE2" w:rsidP="00066DE2">
      <w:pPr>
        <w:sectPr w:rsidR="00066DE2" w:rsidRPr="00614293" w:rsidSect="005D369F">
          <w:headerReference w:type="default" r:id="rId11"/>
          <w:headerReference w:type="first" r:id="rId12"/>
          <w:footerReference w:type="first" r:id="rId13"/>
          <w:pgSz w:w="11906" w:h="16838" w:code="9"/>
          <w:pgMar w:top="6480" w:right="1440" w:bottom="720" w:left="1440" w:header="288" w:footer="288" w:gutter="0"/>
          <w:pgBorders w:offsetFrom="page">
            <w:top w:val="single" w:sz="6" w:space="24" w:color="auto"/>
            <w:left w:val="single" w:sz="6" w:space="24" w:color="auto"/>
            <w:right w:val="single" w:sz="6" w:space="24" w:color="auto"/>
          </w:pgBorders>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232EF911" w14:textId="77777777" w:rsidR="001E1E58" w:rsidRPr="006D510F" w:rsidRDefault="00493EC0" w:rsidP="006D510F">
          <w:pPr>
            <w:pStyle w:val="TOCHeading"/>
          </w:pPr>
          <w:r w:rsidRPr="006D510F">
            <w:rPr>
              <w:lang w:val="en-GB" w:bidi="en-GB"/>
            </w:rPr>
            <w:t>TABLE OF CONTENTS</w:t>
          </w:r>
        </w:p>
        <w:p w14:paraId="5C15C13D" w14:textId="77777777" w:rsidR="004567E6" w:rsidRDefault="001E1E58">
          <w:pPr>
            <w:pStyle w:val="TOC1"/>
            <w:tabs>
              <w:tab w:val="right" w:leader="dot" w:pos="5030"/>
            </w:tabs>
            <w:rPr>
              <w:rFonts w:eastAsiaTheme="minorEastAsia"/>
              <w:noProof/>
              <w:color w:val="auto"/>
              <w:sz w:val="22"/>
              <w:szCs w:val="22"/>
            </w:rPr>
          </w:pPr>
          <w:r w:rsidRPr="00614293">
            <w:rPr>
              <w:b/>
              <w:noProof/>
              <w:lang w:val="en-GB" w:bidi="en-GB"/>
            </w:rPr>
            <w:fldChar w:fldCharType="begin"/>
          </w:r>
          <w:r w:rsidRPr="00614293">
            <w:rPr>
              <w:b/>
              <w:noProof/>
              <w:lang w:val="en-GB" w:bidi="en-GB"/>
            </w:rPr>
            <w:instrText xml:space="preserve"> TOC \o "1-3" \h \z \u </w:instrText>
          </w:r>
          <w:r w:rsidRPr="00614293">
            <w:rPr>
              <w:b/>
              <w:noProof/>
              <w:lang w:val="en-GB" w:bidi="en-GB"/>
            </w:rPr>
            <w:fldChar w:fldCharType="separate"/>
          </w:r>
          <w:hyperlink w:anchor="_Toc18231627" w:history="1">
            <w:r w:rsidR="004567E6" w:rsidRPr="00F2425E">
              <w:rPr>
                <w:rStyle w:val="Hyperlink"/>
                <w:noProof/>
                <w:lang w:val="en-GB" w:bidi="en-GB"/>
              </w:rPr>
              <w:t>Introduction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_Toc18231627 \h </w:instrText>
            </w:r>
            <w:r w:rsidR="004567E6">
              <w:rPr>
                <w:noProof/>
                <w:webHidden/>
                <w:lang w:val="en-GB" w:bidi="en-GB"/>
              </w:rPr>
            </w:r>
            <w:r w:rsidR="004567E6">
              <w:rPr>
                <w:noProof/>
                <w:webHidden/>
                <w:lang w:val="en-GB" w:bidi="en-GB"/>
              </w:rPr>
              <w:fldChar w:fldCharType="separate"/>
            </w:r>
            <w:r w:rsidR="00A34F68">
              <w:rPr>
                <w:noProof/>
                <w:webHidden/>
                <w:lang w:val="en-GB" w:bidi="en-GB"/>
              </w:rPr>
              <w:t>3</w:t>
            </w:r>
            <w:r w:rsidR="004567E6">
              <w:rPr>
                <w:noProof/>
                <w:webHidden/>
                <w:lang w:val="en-GB" w:bidi="en-GB"/>
              </w:rPr>
              <w:fldChar w:fldCharType="end"/>
            </w:r>
          </w:hyperlink>
        </w:p>
        <w:p w14:paraId="49A3269D" w14:textId="77777777" w:rsidR="004567E6" w:rsidRDefault="00275A43">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lang w:val="en-GB" w:bidi="en-GB"/>
              </w:rPr>
              <w:t>1.</w:t>
            </w:r>
            <w:r w:rsidR="004567E6">
              <w:rPr>
                <w:rFonts w:eastAsiaTheme="minorEastAsia"/>
                <w:noProof/>
                <w:color w:val="auto"/>
                <w:sz w:val="22"/>
                <w:szCs w:val="22"/>
                <w:lang w:val="en-GB" w:bidi="en-GB"/>
              </w:rPr>
              <w:tab/>
            </w:r>
            <w:r w:rsidR="004567E6" w:rsidRPr="00F2425E">
              <w:rPr>
                <w:rStyle w:val="Hyperlink"/>
                <w:noProof/>
                <w:lang w:val="en-GB" w:bidi="en-GB"/>
              </w:rPr>
              <w:t>Executive Summary</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_Toc18231628 \h </w:instrText>
            </w:r>
            <w:r w:rsidR="004567E6">
              <w:rPr>
                <w:noProof/>
                <w:webHidden/>
                <w:lang w:val="en-GB" w:bidi="en-GB"/>
              </w:rPr>
            </w:r>
            <w:r w:rsidR="004567E6">
              <w:rPr>
                <w:noProof/>
                <w:webHidden/>
                <w:lang w:val="en-GB" w:bidi="en-GB"/>
              </w:rPr>
              <w:fldChar w:fldCharType="separate"/>
            </w:r>
            <w:r w:rsidR="00A34F68">
              <w:rPr>
                <w:noProof/>
                <w:webHidden/>
                <w:lang w:val="en-GB" w:bidi="en-GB"/>
              </w:rPr>
              <w:t>4</w:t>
            </w:r>
            <w:r w:rsidR="004567E6">
              <w:rPr>
                <w:noProof/>
                <w:webHidden/>
                <w:lang w:val="en-GB" w:bidi="en-GB"/>
              </w:rPr>
              <w:fldChar w:fldCharType="end"/>
            </w:r>
          </w:hyperlink>
        </w:p>
        <w:p w14:paraId="130D2CA1" w14:textId="77777777" w:rsidR="004567E6" w:rsidRDefault="00275A43">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lang w:val="en-GB" w:bidi="en-GB"/>
              </w:rPr>
              <w:t>2.</w:t>
            </w:r>
            <w:r w:rsidR="004567E6">
              <w:rPr>
                <w:rFonts w:eastAsiaTheme="minorEastAsia"/>
                <w:noProof/>
                <w:color w:val="auto"/>
                <w:sz w:val="22"/>
                <w:szCs w:val="22"/>
                <w:lang w:val="en-GB" w:bidi="en-GB"/>
              </w:rPr>
              <w:tab/>
            </w:r>
            <w:r w:rsidR="004567E6" w:rsidRPr="00F2425E">
              <w:rPr>
                <w:rStyle w:val="Hyperlink"/>
                <w:noProof/>
                <w:lang w:val="en-GB" w:bidi="en-GB"/>
              </w:rPr>
              <w:t>Company Overview</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_Toc18231629 \h </w:instrText>
            </w:r>
            <w:r w:rsidR="004567E6">
              <w:rPr>
                <w:noProof/>
                <w:webHidden/>
                <w:lang w:val="en-GB" w:bidi="en-GB"/>
              </w:rPr>
            </w:r>
            <w:r w:rsidR="004567E6">
              <w:rPr>
                <w:noProof/>
                <w:webHidden/>
                <w:lang w:val="en-GB" w:bidi="en-GB"/>
              </w:rPr>
              <w:fldChar w:fldCharType="separate"/>
            </w:r>
            <w:r w:rsidR="00A34F68">
              <w:rPr>
                <w:noProof/>
                <w:webHidden/>
                <w:lang w:val="en-GB" w:bidi="en-GB"/>
              </w:rPr>
              <w:t>5</w:t>
            </w:r>
            <w:r w:rsidR="004567E6">
              <w:rPr>
                <w:noProof/>
                <w:webHidden/>
                <w:lang w:val="en-GB" w:bidi="en-GB"/>
              </w:rPr>
              <w:fldChar w:fldCharType="end"/>
            </w:r>
          </w:hyperlink>
        </w:p>
        <w:p w14:paraId="7B75DCEC" w14:textId="77777777" w:rsidR="004567E6" w:rsidRDefault="00275A43">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lang w:val="en-GB" w:bidi="en-GB"/>
              </w:rPr>
              <w:t>3.</w:t>
            </w:r>
            <w:r w:rsidR="004567E6">
              <w:rPr>
                <w:rFonts w:eastAsiaTheme="minorEastAsia"/>
                <w:noProof/>
                <w:color w:val="auto"/>
                <w:sz w:val="22"/>
                <w:szCs w:val="22"/>
                <w:lang w:val="en-GB" w:bidi="en-GB"/>
              </w:rPr>
              <w:tab/>
            </w:r>
            <w:r w:rsidR="004567E6" w:rsidRPr="00F2425E">
              <w:rPr>
                <w:rStyle w:val="Hyperlink"/>
                <w:noProof/>
                <w:lang w:val="en-GB" w:bidi="en-GB"/>
              </w:rPr>
              <w:t>Business Description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_Toc18231630 \h </w:instrText>
            </w:r>
            <w:r w:rsidR="004567E6">
              <w:rPr>
                <w:noProof/>
                <w:webHidden/>
                <w:lang w:val="en-GB" w:bidi="en-GB"/>
              </w:rPr>
            </w:r>
            <w:r w:rsidR="004567E6">
              <w:rPr>
                <w:noProof/>
                <w:webHidden/>
                <w:lang w:val="en-GB" w:bidi="en-GB"/>
              </w:rPr>
              <w:fldChar w:fldCharType="separate"/>
            </w:r>
            <w:r w:rsidR="00A34F68">
              <w:rPr>
                <w:noProof/>
                <w:webHidden/>
                <w:lang w:val="en-GB" w:bidi="en-GB"/>
              </w:rPr>
              <w:t>6</w:t>
            </w:r>
            <w:r w:rsidR="004567E6">
              <w:rPr>
                <w:noProof/>
                <w:webHidden/>
                <w:lang w:val="en-GB" w:bidi="en-GB"/>
              </w:rPr>
              <w:fldChar w:fldCharType="end"/>
            </w:r>
          </w:hyperlink>
        </w:p>
        <w:p w14:paraId="73A95207" w14:textId="77777777" w:rsidR="004567E6" w:rsidRDefault="00275A43">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lang w:val="en-GB" w:bidi="en-GB"/>
              </w:rPr>
              <w:t>4.</w:t>
            </w:r>
            <w:r w:rsidR="004567E6">
              <w:rPr>
                <w:rFonts w:eastAsiaTheme="minorEastAsia"/>
                <w:noProof/>
                <w:color w:val="auto"/>
                <w:sz w:val="22"/>
                <w:szCs w:val="22"/>
                <w:lang w:val="en-GB" w:bidi="en-GB"/>
              </w:rPr>
              <w:tab/>
            </w:r>
            <w:r w:rsidR="004567E6" w:rsidRPr="00F2425E">
              <w:rPr>
                <w:rStyle w:val="Hyperlink"/>
                <w:noProof/>
                <w:lang w:val="en-GB" w:bidi="en-GB"/>
              </w:rPr>
              <w:t>Market Analysis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_Toc18231631 \h </w:instrText>
            </w:r>
            <w:r w:rsidR="004567E6">
              <w:rPr>
                <w:noProof/>
                <w:webHidden/>
                <w:lang w:val="en-GB" w:bidi="en-GB"/>
              </w:rPr>
            </w:r>
            <w:r w:rsidR="004567E6">
              <w:rPr>
                <w:noProof/>
                <w:webHidden/>
                <w:lang w:val="en-GB" w:bidi="en-GB"/>
              </w:rPr>
              <w:fldChar w:fldCharType="separate"/>
            </w:r>
            <w:r w:rsidR="00A34F68">
              <w:rPr>
                <w:noProof/>
                <w:webHidden/>
                <w:lang w:val="en-GB" w:bidi="en-GB"/>
              </w:rPr>
              <w:t>8</w:t>
            </w:r>
            <w:r w:rsidR="004567E6">
              <w:rPr>
                <w:noProof/>
                <w:webHidden/>
                <w:lang w:val="en-GB" w:bidi="en-GB"/>
              </w:rPr>
              <w:fldChar w:fldCharType="end"/>
            </w:r>
          </w:hyperlink>
        </w:p>
        <w:p w14:paraId="41BCBFF8" w14:textId="77777777" w:rsidR="004567E6" w:rsidRDefault="00275A43">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lang w:val="en-GB" w:bidi="en-GB"/>
              </w:rPr>
              <w:t>5.</w:t>
            </w:r>
            <w:r w:rsidR="004567E6">
              <w:rPr>
                <w:rFonts w:eastAsiaTheme="minorEastAsia"/>
                <w:noProof/>
                <w:color w:val="auto"/>
                <w:sz w:val="22"/>
                <w:szCs w:val="22"/>
                <w:lang w:val="en-GB" w:bidi="en-GB"/>
              </w:rPr>
              <w:tab/>
            </w:r>
            <w:r w:rsidR="004567E6" w:rsidRPr="00F2425E">
              <w:rPr>
                <w:rStyle w:val="Hyperlink"/>
                <w:noProof/>
                <w:lang w:val="en-GB" w:bidi="en-GB"/>
              </w:rPr>
              <w:t>Operating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_Toc18231632 \h </w:instrText>
            </w:r>
            <w:r w:rsidR="004567E6">
              <w:rPr>
                <w:noProof/>
                <w:webHidden/>
                <w:lang w:val="en-GB" w:bidi="en-GB"/>
              </w:rPr>
            </w:r>
            <w:r w:rsidR="004567E6">
              <w:rPr>
                <w:noProof/>
                <w:webHidden/>
                <w:lang w:val="en-GB" w:bidi="en-GB"/>
              </w:rPr>
              <w:fldChar w:fldCharType="separate"/>
            </w:r>
            <w:r w:rsidR="00A34F68">
              <w:rPr>
                <w:noProof/>
                <w:webHidden/>
                <w:lang w:val="en-GB" w:bidi="en-GB"/>
              </w:rPr>
              <w:t>10</w:t>
            </w:r>
            <w:r w:rsidR="004567E6">
              <w:rPr>
                <w:noProof/>
                <w:webHidden/>
                <w:lang w:val="en-GB" w:bidi="en-GB"/>
              </w:rPr>
              <w:fldChar w:fldCharType="end"/>
            </w:r>
          </w:hyperlink>
        </w:p>
        <w:p w14:paraId="011D5674" w14:textId="77777777" w:rsidR="004567E6" w:rsidRDefault="00275A43">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lang w:val="en-GB" w:bidi="en-GB"/>
              </w:rPr>
              <w:t>6.</w:t>
            </w:r>
            <w:r w:rsidR="004567E6">
              <w:rPr>
                <w:rFonts w:eastAsiaTheme="minorEastAsia"/>
                <w:noProof/>
                <w:color w:val="auto"/>
                <w:sz w:val="22"/>
                <w:szCs w:val="22"/>
                <w:lang w:val="en-GB" w:bidi="en-GB"/>
              </w:rPr>
              <w:tab/>
            </w:r>
            <w:r w:rsidR="004567E6" w:rsidRPr="00F2425E">
              <w:rPr>
                <w:rStyle w:val="Hyperlink"/>
                <w:noProof/>
                <w:lang w:val="en-GB" w:bidi="en-GB"/>
              </w:rPr>
              <w:t>Marketing and Sales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_Toc18231633 \h </w:instrText>
            </w:r>
            <w:r w:rsidR="004567E6">
              <w:rPr>
                <w:noProof/>
                <w:webHidden/>
                <w:lang w:val="en-GB" w:bidi="en-GB"/>
              </w:rPr>
            </w:r>
            <w:r w:rsidR="004567E6">
              <w:rPr>
                <w:noProof/>
                <w:webHidden/>
                <w:lang w:val="en-GB" w:bidi="en-GB"/>
              </w:rPr>
              <w:fldChar w:fldCharType="separate"/>
            </w:r>
            <w:r w:rsidR="00A34F68">
              <w:rPr>
                <w:noProof/>
                <w:webHidden/>
                <w:lang w:val="en-GB" w:bidi="en-GB"/>
              </w:rPr>
              <w:t>11</w:t>
            </w:r>
            <w:r w:rsidR="004567E6">
              <w:rPr>
                <w:noProof/>
                <w:webHidden/>
                <w:lang w:val="en-GB" w:bidi="en-GB"/>
              </w:rPr>
              <w:fldChar w:fldCharType="end"/>
            </w:r>
          </w:hyperlink>
        </w:p>
        <w:p w14:paraId="5D8A4CF2" w14:textId="77777777" w:rsidR="004567E6" w:rsidRDefault="00275A43">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lang w:val="en-GB" w:bidi="en-GB"/>
              </w:rPr>
              <w:t>7.</w:t>
            </w:r>
            <w:r w:rsidR="004567E6">
              <w:rPr>
                <w:rFonts w:eastAsiaTheme="minorEastAsia"/>
                <w:noProof/>
                <w:color w:val="auto"/>
                <w:sz w:val="22"/>
                <w:szCs w:val="22"/>
                <w:lang w:val="en-GB" w:bidi="en-GB"/>
              </w:rPr>
              <w:tab/>
            </w:r>
            <w:r w:rsidR="004567E6" w:rsidRPr="00F2425E">
              <w:rPr>
                <w:rStyle w:val="Hyperlink"/>
                <w:noProof/>
                <w:lang w:val="en-GB" w:bidi="en-GB"/>
              </w:rPr>
              <w:t>Financial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_Toc18231634 \h </w:instrText>
            </w:r>
            <w:r w:rsidR="004567E6">
              <w:rPr>
                <w:noProof/>
                <w:webHidden/>
                <w:lang w:val="en-GB" w:bidi="en-GB"/>
              </w:rPr>
            </w:r>
            <w:r w:rsidR="004567E6">
              <w:rPr>
                <w:noProof/>
                <w:webHidden/>
                <w:lang w:val="en-GB" w:bidi="en-GB"/>
              </w:rPr>
              <w:fldChar w:fldCharType="separate"/>
            </w:r>
            <w:r w:rsidR="00A34F68">
              <w:rPr>
                <w:noProof/>
                <w:webHidden/>
                <w:lang w:val="en-GB" w:bidi="en-GB"/>
              </w:rPr>
              <w:t>12</w:t>
            </w:r>
            <w:r w:rsidR="004567E6">
              <w:rPr>
                <w:noProof/>
                <w:webHidden/>
                <w:lang w:val="en-GB" w:bidi="en-GB"/>
              </w:rPr>
              <w:fldChar w:fldCharType="end"/>
            </w:r>
          </w:hyperlink>
        </w:p>
        <w:p w14:paraId="1DB6D195" w14:textId="77777777" w:rsidR="004567E6" w:rsidRDefault="00275A43">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lang w:val="en-GB" w:bidi="en-GB"/>
              </w:rPr>
              <w:t>Appendix</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_Toc18231635 \h </w:instrText>
            </w:r>
            <w:r w:rsidR="004567E6">
              <w:rPr>
                <w:noProof/>
                <w:webHidden/>
                <w:lang w:val="en-GB" w:bidi="en-GB"/>
              </w:rPr>
            </w:r>
            <w:r w:rsidR="004567E6">
              <w:rPr>
                <w:noProof/>
                <w:webHidden/>
                <w:lang w:val="en-GB" w:bidi="en-GB"/>
              </w:rPr>
              <w:fldChar w:fldCharType="separate"/>
            </w:r>
            <w:r w:rsidR="00A34F68">
              <w:rPr>
                <w:noProof/>
                <w:webHidden/>
                <w:lang w:val="en-GB" w:bidi="en-GB"/>
              </w:rPr>
              <w:t>15</w:t>
            </w:r>
            <w:r w:rsidR="004567E6">
              <w:rPr>
                <w:noProof/>
                <w:webHidden/>
                <w:lang w:val="en-GB" w:bidi="en-GB"/>
              </w:rPr>
              <w:fldChar w:fldCharType="end"/>
            </w:r>
          </w:hyperlink>
        </w:p>
        <w:p w14:paraId="09931521" w14:textId="77777777" w:rsidR="004567E6" w:rsidRDefault="00275A43">
          <w:pPr>
            <w:pStyle w:val="TOC2"/>
            <w:rPr>
              <w:rFonts w:eastAsiaTheme="minorEastAsia"/>
              <w:noProof/>
              <w:color w:val="auto"/>
              <w:sz w:val="22"/>
              <w:szCs w:val="22"/>
            </w:rPr>
          </w:pPr>
          <w:hyperlink w:anchor="_Toc18231636" w:history="1">
            <w:r w:rsidR="004567E6" w:rsidRPr="00F2425E">
              <w:rPr>
                <w:rStyle w:val="Hyperlink"/>
                <w:noProof/>
                <w:lang w:val="en-GB" w:bidi="en-GB"/>
              </w:rPr>
              <w:t>Instructions for Getting Started with Estimated Start-Up Costs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_Toc18231636 \h </w:instrText>
            </w:r>
            <w:r w:rsidR="004567E6">
              <w:rPr>
                <w:noProof/>
                <w:webHidden/>
                <w:lang w:val="en-GB" w:bidi="en-GB"/>
              </w:rPr>
            </w:r>
            <w:r w:rsidR="004567E6">
              <w:rPr>
                <w:noProof/>
                <w:webHidden/>
                <w:lang w:val="en-GB" w:bidi="en-GB"/>
              </w:rPr>
              <w:fldChar w:fldCharType="separate"/>
            </w:r>
            <w:r w:rsidR="00A34F68">
              <w:rPr>
                <w:noProof/>
                <w:webHidden/>
                <w:lang w:val="en-GB" w:bidi="en-GB"/>
              </w:rPr>
              <w:t>16</w:t>
            </w:r>
            <w:r w:rsidR="004567E6">
              <w:rPr>
                <w:noProof/>
                <w:webHidden/>
                <w:lang w:val="en-GB" w:bidi="en-GB"/>
              </w:rPr>
              <w:fldChar w:fldCharType="end"/>
            </w:r>
          </w:hyperlink>
        </w:p>
        <w:p w14:paraId="6A9E37DA" w14:textId="77777777" w:rsidR="004567E6" w:rsidRDefault="00275A43">
          <w:pPr>
            <w:pStyle w:val="TOC2"/>
            <w:rPr>
              <w:rFonts w:eastAsiaTheme="minorEastAsia"/>
              <w:noProof/>
              <w:color w:val="auto"/>
              <w:sz w:val="22"/>
              <w:szCs w:val="22"/>
            </w:rPr>
          </w:pPr>
          <w:hyperlink w:anchor="_Toc18231637" w:history="1">
            <w:r w:rsidR="004567E6" w:rsidRPr="00F2425E">
              <w:rPr>
                <w:rStyle w:val="Hyperlink"/>
                <w:noProof/>
                <w:lang w:val="en-GB" w:bidi="en-GB"/>
              </w:rPr>
              <w:t>Instructions for Getting Started on Profit &amp; Loss Projections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_Toc18231637 \h </w:instrText>
            </w:r>
            <w:r w:rsidR="004567E6">
              <w:rPr>
                <w:noProof/>
                <w:webHidden/>
                <w:lang w:val="en-GB" w:bidi="en-GB"/>
              </w:rPr>
            </w:r>
            <w:r w:rsidR="004567E6">
              <w:rPr>
                <w:noProof/>
                <w:webHidden/>
                <w:lang w:val="en-GB" w:bidi="en-GB"/>
              </w:rPr>
              <w:fldChar w:fldCharType="separate"/>
            </w:r>
            <w:r w:rsidR="00A34F68">
              <w:rPr>
                <w:noProof/>
                <w:webHidden/>
                <w:lang w:val="en-GB" w:bidi="en-GB"/>
              </w:rPr>
              <w:t>18</w:t>
            </w:r>
            <w:r w:rsidR="004567E6">
              <w:rPr>
                <w:noProof/>
                <w:webHidden/>
                <w:lang w:val="en-GB" w:bidi="en-GB"/>
              </w:rPr>
              <w:fldChar w:fldCharType="end"/>
            </w:r>
          </w:hyperlink>
        </w:p>
        <w:p w14:paraId="52D18E1F" w14:textId="77777777" w:rsidR="001E1E58" w:rsidRPr="00614293" w:rsidRDefault="001E1E58" w:rsidP="00974BF8">
          <w:pPr>
            <w:tabs>
              <w:tab w:val="left" w:pos="5670"/>
            </w:tabs>
            <w:ind w:left="5103"/>
          </w:pPr>
          <w:r w:rsidRPr="00614293">
            <w:rPr>
              <w:b/>
              <w:noProof/>
              <w:lang w:val="en-GB" w:bidi="en-GB"/>
            </w:rPr>
            <w:fldChar w:fldCharType="end"/>
          </w:r>
        </w:p>
      </w:sdtContent>
    </w:sdt>
    <w:p w14:paraId="4C4612A1" w14:textId="77777777" w:rsidR="000A7626" w:rsidRPr="00614293" w:rsidRDefault="000A7626" w:rsidP="000A7626"/>
    <w:p w14:paraId="37457C63" w14:textId="77777777" w:rsidR="000A7626" w:rsidRPr="00614293" w:rsidRDefault="000A7626" w:rsidP="000A7626">
      <w:pPr>
        <w:sectPr w:rsidR="000A7626" w:rsidRPr="00614293" w:rsidSect="005D369F">
          <w:footerReference w:type="first" r:id="rId14"/>
          <w:pgSz w:w="11906" w:h="16838" w:code="9"/>
          <w:pgMar w:top="2160" w:right="1080" w:bottom="720" w:left="6120" w:header="432" w:footer="432" w:gutter="0"/>
          <w:pgBorders w:offsetFrom="page">
            <w:top w:val="single" w:sz="6" w:space="24" w:color="auto"/>
            <w:left w:val="single" w:sz="6" w:space="24" w:color="auto"/>
            <w:right w:val="single" w:sz="6" w:space="24" w:color="auto"/>
          </w:pgBorders>
          <w:pgNumType w:fmt="lowerRoman"/>
          <w:cols w:space="708"/>
          <w:titlePg/>
          <w:docGrid w:linePitch="360"/>
        </w:sectPr>
      </w:pPr>
    </w:p>
    <w:p w14:paraId="7FC1A9E4" w14:textId="77777777" w:rsidR="001E1E58" w:rsidRPr="00614293" w:rsidRDefault="00275A43" w:rsidP="0003123C">
      <w:pPr>
        <w:pStyle w:val="Heading1"/>
      </w:pPr>
      <w:sdt>
        <w:sdtPr>
          <w:id w:val="1498622095"/>
          <w:placeholder>
            <w:docPart w:val="CB0C6D65A1AE41E5AAB12710D55A1201"/>
          </w:placeholder>
          <w:temporary/>
          <w:showingPlcHdr/>
          <w15:appearance w15:val="hidden"/>
        </w:sdtPr>
        <w:sdtContent>
          <w:r w:rsidR="00347AF5" w:rsidRPr="00614293">
            <w:rPr>
              <w:lang w:val="en-GB" w:bidi="en-GB"/>
            </w:rPr>
            <w:t>Introduction</w:t>
          </w:r>
        </w:sdtContent>
      </w:sdt>
    </w:p>
    <w:sdt>
      <w:sdtPr>
        <w:id w:val="-1299996274"/>
        <w:placeholder>
          <w:docPart w:val="41A31491BE3547328AE769E343A1FF7D"/>
        </w:placeholder>
        <w:temporary/>
        <w:showingPlcHdr/>
        <w15:appearance w15:val="hidden"/>
      </w:sdtPr>
      <w:sdtContent>
        <w:p w14:paraId="439F9E6B" w14:textId="77777777" w:rsidR="001E1E58" w:rsidRPr="00614293" w:rsidRDefault="0003123C" w:rsidP="0003123C">
          <w:r w:rsidRPr="00614293">
            <w:rPr>
              <w:lang w:val="en-GB" w:bidi="en-GB"/>
            </w:rPr>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CB71DE3023254AF496EEA9DDAF1F8879"/>
        </w:placeholder>
        <w:temporary/>
        <w:showingPlcHdr/>
        <w15:appearance w15:val="hidden"/>
      </w:sdtPr>
      <w:sdtContent>
        <w:p w14:paraId="5D8D3BD2" w14:textId="77777777" w:rsidR="0003123C" w:rsidRPr="00614293" w:rsidRDefault="0003123C" w:rsidP="0003123C">
          <w:pPr>
            <w:pStyle w:val="ListBullet"/>
          </w:pPr>
          <w:r w:rsidRPr="00614293">
            <w:rPr>
              <w:lang w:val="en-GB" w:bidi="en-GB"/>
            </w:rPr>
            <w:t>The process of thinking and writing the plan provides clarity for the business.</w:t>
          </w:r>
        </w:p>
        <w:p w14:paraId="0E3CD609" w14:textId="77777777" w:rsidR="0003123C" w:rsidRPr="00614293" w:rsidRDefault="0003123C" w:rsidP="0003123C">
          <w:pPr>
            <w:pStyle w:val="ListBullet"/>
          </w:pPr>
          <w:r w:rsidRPr="00614293">
            <w:rPr>
              <w:lang w:val="en-GB" w:bidi="en-GB"/>
            </w:rPr>
            <w:t>If capital is needed from outside sources, investors want to see a plan that demonstrates a solid understanding and vision for the business.</w:t>
          </w:r>
        </w:p>
        <w:p w14:paraId="4EEBDC94" w14:textId="77777777" w:rsidR="0003123C" w:rsidRPr="00614293" w:rsidRDefault="0003123C" w:rsidP="0003123C">
          <w:pPr>
            <w:pStyle w:val="ListBullet"/>
          </w:pPr>
          <w:r w:rsidRPr="00614293">
            <w:rPr>
              <w:lang w:val="en-GB" w:bidi="en-GB"/>
            </w:rPr>
            <w:t>The plan will help prioritise tasks that are most important.</w:t>
          </w:r>
        </w:p>
        <w:p w14:paraId="4979F447" w14:textId="77777777" w:rsidR="0003123C" w:rsidRPr="00614293" w:rsidRDefault="0003123C" w:rsidP="001E1E58">
          <w:pPr>
            <w:pStyle w:val="ListBullet"/>
          </w:pPr>
          <w:r w:rsidRPr="00614293">
            <w:rPr>
              <w:lang w:val="en-GB" w:bidi="en-GB"/>
            </w:rPr>
            <w:t xml:space="preserve">With growth, the plan offers a common understanding of the vision to new leaders. </w:t>
          </w:r>
        </w:p>
      </w:sdtContent>
    </w:sdt>
    <w:sdt>
      <w:sdtPr>
        <w:id w:val="1335577576"/>
        <w:placeholder>
          <w:docPart w:val="3F3A56062A65486780C7C98B38AD895B"/>
        </w:placeholder>
        <w:temporary/>
        <w:showingPlcHdr/>
        <w15:appearance w15:val="hidden"/>
      </w:sdtPr>
      <w:sdtContent>
        <w:p w14:paraId="378CF997" w14:textId="49A79961" w:rsidR="001E1E58" w:rsidRPr="00614293" w:rsidRDefault="0003123C" w:rsidP="0003123C">
          <w:r w:rsidRPr="00614293">
            <w:rPr>
              <w:lang w:val="en-GB" w:bidi="en-GB"/>
            </w:rPr>
            <w:t>A simple business plan for a start-up service company can be completed rather quickly. Keeping in mind who the intended audience is, write simply. The plan needs to be understandable, readable, and realistic.</w:t>
          </w:r>
        </w:p>
      </w:sdtContent>
    </w:sdt>
    <w:sdt>
      <w:sdtPr>
        <w:id w:val="1328101648"/>
        <w:placeholder>
          <w:docPart w:val="42F303B2CCD34295AF8E40EC695824D5"/>
        </w:placeholder>
        <w:temporary/>
        <w:showingPlcHdr/>
        <w15:appearance w15:val="hidden"/>
      </w:sdtPr>
      <w:sdtContent>
        <w:p w14:paraId="364FE774" w14:textId="25824A51" w:rsidR="0003123C" w:rsidRPr="00C60C09" w:rsidRDefault="0003123C" w:rsidP="0003123C">
          <w:pPr>
            <w:pStyle w:val="ListNumber"/>
          </w:pPr>
          <w:r w:rsidRPr="00C60C09">
            <w:rPr>
              <w:lang w:val="en-GB" w:bidi="en-GB"/>
            </w:rPr>
            <w:t>Executive Summary</w:t>
          </w:r>
        </w:p>
        <w:p w14:paraId="326F1F90" w14:textId="77777777" w:rsidR="0003123C" w:rsidRPr="00C60C09" w:rsidRDefault="0003123C" w:rsidP="0003123C">
          <w:pPr>
            <w:pStyle w:val="ListNumber"/>
          </w:pPr>
          <w:r w:rsidRPr="00C60C09">
            <w:rPr>
              <w:lang w:val="en-GB" w:bidi="en-GB"/>
            </w:rPr>
            <w:t>Company Overview</w:t>
          </w:r>
        </w:p>
        <w:p w14:paraId="6C1AA9A8" w14:textId="77777777" w:rsidR="0003123C" w:rsidRPr="00C60C09" w:rsidRDefault="0003123C" w:rsidP="0003123C">
          <w:pPr>
            <w:pStyle w:val="ListNumber"/>
          </w:pPr>
          <w:r w:rsidRPr="00C60C09">
            <w:rPr>
              <w:lang w:val="en-GB" w:bidi="en-GB"/>
            </w:rPr>
            <w:t>Business Description</w:t>
          </w:r>
        </w:p>
        <w:p w14:paraId="55EB83C5" w14:textId="77777777" w:rsidR="0003123C" w:rsidRPr="00C60C09" w:rsidRDefault="0003123C" w:rsidP="0003123C">
          <w:pPr>
            <w:pStyle w:val="ListNumber"/>
          </w:pPr>
          <w:r w:rsidRPr="00C60C09">
            <w:rPr>
              <w:lang w:val="en-GB" w:bidi="en-GB"/>
            </w:rPr>
            <w:t>Market Analysis</w:t>
          </w:r>
        </w:p>
        <w:p w14:paraId="472B1294" w14:textId="77777777" w:rsidR="0003123C" w:rsidRPr="00C60C09" w:rsidRDefault="0003123C" w:rsidP="0003123C">
          <w:pPr>
            <w:pStyle w:val="ListNumber"/>
          </w:pPr>
          <w:r w:rsidRPr="00C60C09">
            <w:rPr>
              <w:lang w:val="en-GB" w:bidi="en-GB"/>
            </w:rPr>
            <w:t>Operating Plan</w:t>
          </w:r>
        </w:p>
        <w:p w14:paraId="5A7494D3" w14:textId="77777777" w:rsidR="0003123C" w:rsidRPr="00C60C09" w:rsidRDefault="0003123C" w:rsidP="0003123C">
          <w:pPr>
            <w:pStyle w:val="ListNumber"/>
          </w:pPr>
          <w:r w:rsidRPr="00C60C09">
            <w:rPr>
              <w:lang w:val="en-GB" w:bidi="en-GB"/>
            </w:rPr>
            <w:t>Marketing and Sales Plan</w:t>
          </w:r>
        </w:p>
        <w:p w14:paraId="457E536B" w14:textId="25824A51" w:rsidR="001E1E58" w:rsidRPr="00C60C09" w:rsidRDefault="0003123C" w:rsidP="0003123C">
          <w:pPr>
            <w:pStyle w:val="ListNumber"/>
          </w:pPr>
          <w:r w:rsidRPr="00C60C09">
            <w:rPr>
              <w:lang w:val="en-GB" w:bidi="en-GB"/>
            </w:rPr>
            <w:t>Financial Plan</w:t>
          </w:r>
        </w:p>
      </w:sdtContent>
    </w:sdt>
    <w:p w14:paraId="00C7A45A" w14:textId="0F9B7807" w:rsidR="001E1E58" w:rsidRPr="00614293" w:rsidRDefault="001E1E58" w:rsidP="00056F06"/>
    <w:bookmarkStart w:id="0" w:name="_Toc18231628" w:displacedByCustomXml="next"/>
    <w:sdt>
      <w:sdtPr>
        <w:id w:val="20062368"/>
        <w:placeholder>
          <w:docPart w:val="56AD78487ED34537B1E401A4983758E3"/>
        </w:placeholder>
        <w:temporary/>
        <w:showingPlcHdr/>
        <w15:appearance w15:val="hidden"/>
      </w:sdtPr>
      <w:sdtContent>
        <w:p w14:paraId="05F8B81D" w14:textId="77777777" w:rsidR="0003123C" w:rsidRPr="00614293" w:rsidRDefault="00347AF5" w:rsidP="00BA31C4">
          <w:pPr>
            <w:pStyle w:val="Heading1"/>
            <w:numPr>
              <w:ilvl w:val="0"/>
              <w:numId w:val="18"/>
            </w:numPr>
            <w:tabs>
              <w:tab w:val="left" w:pos="284"/>
            </w:tabs>
            <w:ind w:left="0" w:firstLine="0"/>
          </w:pPr>
          <w:r w:rsidRPr="00614293">
            <w:rPr>
              <w:lang w:val="en-GB" w:bidi="en-GB"/>
            </w:rPr>
            <w:t>Executive summary</w:t>
          </w:r>
        </w:p>
      </w:sdtContent>
    </w:sdt>
    <w:bookmarkEnd w:id="0" w:displacedByCustomXml="prev"/>
    <w:p w14:paraId="31BBD27B" w14:textId="77777777" w:rsidR="00BA31C4" w:rsidRPr="00614293" w:rsidRDefault="00275A43" w:rsidP="00BA31C4">
      <w:sdt>
        <w:sdtPr>
          <w:rPr>
            <w:rStyle w:val="Bold"/>
          </w:rPr>
          <w:id w:val="247938707"/>
          <w:placeholder>
            <w:docPart w:val="185F2F2BBAC4481F96B3E0CAE23AC21E"/>
          </w:placeholder>
          <w:temporary/>
          <w:showingPlcHdr/>
          <w15:appearance w15:val="hidden"/>
        </w:sdtPr>
        <w:sdtContent>
          <w:r w:rsidR="00BA31C4" w:rsidRPr="00614293">
            <w:rPr>
              <w:rStyle w:val="Bold"/>
              <w:lang w:val="en-GB" w:bidi="en-GB"/>
            </w:rPr>
            <w:t>The Executive Summary should be written last</w:t>
          </w:r>
        </w:sdtContent>
      </w:sdt>
      <w:r w:rsidR="00BA31C4" w:rsidRPr="00614293">
        <w:rPr>
          <w:rStyle w:val="Bold"/>
          <w:lang w:val="en-GB" w:bidi="en-GB"/>
        </w:rPr>
        <w:t xml:space="preserve"> </w:t>
      </w:r>
      <w:sdt>
        <w:sdtPr>
          <w:id w:val="1945417390"/>
          <w:placeholder>
            <w:docPart w:val="413FFE853CFC4030A6EFE8FD4DD40599"/>
          </w:placeholder>
          <w:temporary/>
          <w:showingPlcHdr/>
          <w15:appearance w15:val="hidden"/>
        </w:sdtPr>
        <w:sdtContent>
          <w:r w:rsidR="00BA31C4" w:rsidRPr="00614293">
            <w:rPr>
              <w:lang w:val="en-GB" w:bidi="en-GB"/>
            </w:rPr>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306DF4795F6949BDBD038490305CDCDA"/>
        </w:placeholder>
        <w:temporary/>
        <w:showingPlcHdr/>
        <w15:appearance w15:val="hidden"/>
      </w:sdtPr>
      <w:sdtEndPr>
        <w:rPr>
          <w:rStyle w:val="Strong"/>
          <w:b/>
          <w:bCs/>
        </w:rPr>
      </w:sdtEndPr>
      <w:sdtContent>
        <w:p w14:paraId="0D868286" w14:textId="77777777" w:rsidR="00BA31C4" w:rsidRPr="00614293" w:rsidRDefault="00BA31C4" w:rsidP="00BA31C4">
          <w:r w:rsidRPr="00614293">
            <w:rPr>
              <w:lang w:val="en-GB" w:bidi="en-GB"/>
            </w:rPr>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7C4A0DF4" w14:textId="77777777" w:rsidR="00BA31C4" w:rsidRPr="00614293" w:rsidRDefault="00BA31C4" w:rsidP="00BA31C4">
          <w:pPr>
            <w:rPr>
              <w:rStyle w:val="Strong"/>
            </w:rPr>
          </w:pPr>
          <w:r w:rsidRPr="00614293">
            <w:rPr>
              <w:lang w:val="en-GB" w:bidi="en-GB"/>
            </w:rPr>
            <w:t>Suggested headings to organise this business plan include the following.</w:t>
          </w:r>
        </w:p>
      </w:sdtContent>
    </w:sdt>
    <w:p w14:paraId="400645D6" w14:textId="58B3375C" w:rsidR="00BA31C4" w:rsidRPr="00614293" w:rsidRDefault="00BA31C4" w:rsidP="004F7BB0">
      <w:pPr>
        <w:pStyle w:val="ListBullet"/>
        <w:numPr>
          <w:ilvl w:val="0"/>
          <w:numId w:val="0"/>
        </w:numPr>
        <w:rPr>
          <w:rStyle w:val="Strong"/>
        </w:rPr>
      </w:pPr>
    </w:p>
    <w:p w14:paraId="4BB1EC19" w14:textId="6F10D15E" w:rsidR="00BA31C4" w:rsidRPr="00614293" w:rsidRDefault="00275A43" w:rsidP="00BA31C4">
      <w:pPr>
        <w:pStyle w:val="ListBullet"/>
        <w:rPr>
          <w:rStyle w:val="Strong"/>
        </w:rPr>
      </w:pPr>
      <w:sdt>
        <w:sdtPr>
          <w:rPr>
            <w:rStyle w:val="Bold"/>
          </w:rPr>
          <w:id w:val="-1653444154"/>
          <w:placeholder>
            <w:docPart w:val="FB0DD9BBD1A4498A9F6012C4D5533F18"/>
          </w:placeholder>
          <w:temporary/>
          <w:showingPlcHdr/>
          <w15:appearance w15:val="hidden"/>
        </w:sdtPr>
        <w:sdtContent>
          <w:r w:rsidR="00BA31C4" w:rsidRPr="00614293">
            <w:rPr>
              <w:rStyle w:val="Bold"/>
              <w:lang w:val="en-GB" w:bidi="en-GB"/>
            </w:rPr>
            <w:t>Mission:</w:t>
          </w:r>
        </w:sdtContent>
      </w:sdt>
      <w:r w:rsidR="00BA31C4" w:rsidRPr="00614293">
        <w:rPr>
          <w:rStyle w:val="Bold"/>
          <w:lang w:val="en-GB" w:bidi="en-GB"/>
        </w:rPr>
        <w:t xml:space="preserve"> </w:t>
      </w:r>
      <w:r w:rsidR="00B8523C">
        <w:t>T</w:t>
      </w:r>
      <w:r w:rsidR="007C56B4">
        <w:t>ransforming every one’s online presence.</w:t>
      </w:r>
    </w:p>
    <w:p w14:paraId="03BB4E42" w14:textId="4D276A56" w:rsidR="00BA31C4" w:rsidRPr="00614293" w:rsidRDefault="00275A43" w:rsidP="00BA31C4">
      <w:pPr>
        <w:pStyle w:val="ListBullet"/>
      </w:pPr>
      <w:sdt>
        <w:sdtPr>
          <w:rPr>
            <w:rStyle w:val="Bold"/>
          </w:rPr>
          <w:id w:val="-291824174"/>
          <w:placeholder>
            <w:docPart w:val="08FDED3FDDC74CF7966660FC87E0E9DF"/>
          </w:placeholder>
          <w:temporary/>
          <w:showingPlcHdr/>
          <w15:appearance w15:val="hidden"/>
        </w:sdtPr>
        <w:sdtContent>
          <w:r w:rsidR="00BA31C4" w:rsidRPr="00614293">
            <w:rPr>
              <w:rStyle w:val="Bold"/>
              <w:lang w:val="en-GB" w:bidi="en-GB"/>
            </w:rPr>
            <w:t>Solution:</w:t>
          </w:r>
        </w:sdtContent>
      </w:sdt>
      <w:r w:rsidR="00BA31C4" w:rsidRPr="00614293">
        <w:rPr>
          <w:lang w:val="en-GB" w:bidi="en-GB"/>
        </w:rPr>
        <w:t xml:space="preserve"> </w:t>
      </w:r>
      <w:r w:rsidR="007C56B4">
        <w:t xml:space="preserve">with our stunning websites we’re creating opportunities with infinite possibilities.  </w:t>
      </w:r>
    </w:p>
    <w:p w14:paraId="43B5DEEB" w14:textId="2AA0DB71" w:rsidR="00BA31C4" w:rsidRPr="00614293" w:rsidRDefault="00275A43" w:rsidP="00BA31C4">
      <w:pPr>
        <w:pStyle w:val="ListBullet"/>
      </w:pPr>
      <w:sdt>
        <w:sdtPr>
          <w:rPr>
            <w:rStyle w:val="Bold"/>
          </w:rPr>
          <w:id w:val="1016813044"/>
          <w:placeholder>
            <w:docPart w:val="F4276743EEA649718EE73D714B5A9F30"/>
          </w:placeholder>
          <w:temporary/>
          <w:showingPlcHdr/>
          <w15:appearance w15:val="hidden"/>
        </w:sdtPr>
        <w:sdtContent>
          <w:r w:rsidR="00BA31C4" w:rsidRPr="00614293">
            <w:rPr>
              <w:rStyle w:val="Bold"/>
              <w:lang w:val="en-GB" w:bidi="en-GB"/>
            </w:rPr>
            <w:t>Market focus:</w:t>
          </w:r>
        </w:sdtContent>
      </w:sdt>
      <w:r w:rsidR="00BA31C4" w:rsidRPr="00614293">
        <w:rPr>
          <w:lang w:val="en-GB" w:bidi="en-GB"/>
        </w:rPr>
        <w:t xml:space="preserve"> </w:t>
      </w:r>
      <w:r w:rsidR="00E9703F">
        <w:t xml:space="preserve">our ideal customers are mostly with businesses, associations, communities </w:t>
      </w:r>
      <w:r w:rsidR="00B8523C">
        <w:t xml:space="preserve">to every micro </w:t>
      </w:r>
      <w:r w:rsidR="007F7FE0">
        <w:t>idea</w:t>
      </w:r>
      <w:r w:rsidR="00E9703F">
        <w:t>.</w:t>
      </w:r>
    </w:p>
    <w:p w14:paraId="3335A5E7" w14:textId="5C82C8BC" w:rsidR="00BA31C4" w:rsidRPr="00614293" w:rsidRDefault="00275A43" w:rsidP="00BA31C4">
      <w:pPr>
        <w:pStyle w:val="ListBullet"/>
      </w:pPr>
      <w:sdt>
        <w:sdtPr>
          <w:rPr>
            <w:rStyle w:val="Bold"/>
          </w:rPr>
          <w:id w:val="185252181"/>
          <w:placeholder>
            <w:docPart w:val="F946938B15D04866A2D33F985CE481D3"/>
          </w:placeholder>
          <w:temporary/>
          <w:showingPlcHdr/>
          <w15:appearance w15:val="hidden"/>
        </w:sdtPr>
        <w:sdtContent>
          <w:r w:rsidR="00BA31C4" w:rsidRPr="00614293">
            <w:rPr>
              <w:rStyle w:val="Bold"/>
              <w:lang w:val="en-GB" w:bidi="en-GB"/>
            </w:rPr>
            <w:t>Competitive advantage:</w:t>
          </w:r>
        </w:sdtContent>
      </w:sdt>
      <w:r w:rsidR="00BA31C4" w:rsidRPr="00614293">
        <w:rPr>
          <w:rStyle w:val="Bold"/>
          <w:lang w:val="en-GB" w:bidi="en-GB"/>
        </w:rPr>
        <w:t xml:space="preserve"> </w:t>
      </w:r>
      <w:r w:rsidR="000D5150">
        <w:t xml:space="preserve">with our professional team and brilliant </w:t>
      </w:r>
      <w:r w:rsidR="005B13C1">
        <w:t>leader,</w:t>
      </w:r>
      <w:r w:rsidR="000D5150">
        <w:t xml:space="preserve"> we are creating websites that grow with you, websites with infinite possibilities.</w:t>
      </w:r>
    </w:p>
    <w:p w14:paraId="2C2A622A" w14:textId="1F49F68F" w:rsidR="00BA31C4" w:rsidRPr="00614293" w:rsidRDefault="00275A43" w:rsidP="00BA31C4">
      <w:pPr>
        <w:pStyle w:val="ListBullet"/>
      </w:pPr>
      <w:sdt>
        <w:sdtPr>
          <w:rPr>
            <w:rStyle w:val="Bold"/>
          </w:rPr>
          <w:id w:val="2077160757"/>
          <w:placeholder>
            <w:docPart w:val="7066406E18454AAABB58C5B8F15482D5"/>
          </w:placeholder>
          <w:temporary/>
          <w:showingPlcHdr/>
          <w15:appearance w15:val="hidden"/>
        </w:sdtPr>
        <w:sdtContent>
          <w:r w:rsidR="00BA31C4" w:rsidRPr="00614293">
            <w:rPr>
              <w:rStyle w:val="Bold"/>
              <w:lang w:val="en-GB" w:bidi="en-GB"/>
            </w:rPr>
            <w:t>Ownership:</w:t>
          </w:r>
        </w:sdtContent>
      </w:sdt>
      <w:r w:rsidR="00BA31C4" w:rsidRPr="00614293">
        <w:rPr>
          <w:rStyle w:val="Bold"/>
          <w:lang w:val="en-GB" w:bidi="en-GB"/>
        </w:rPr>
        <w:t xml:space="preserve"> </w:t>
      </w:r>
      <w:r w:rsidR="001F7EE9">
        <w:t xml:space="preserve">The major stakeholders are singular with DANFOLD MOSONGO </w:t>
      </w:r>
    </w:p>
    <w:p w14:paraId="7104B787" w14:textId="6B0DA7BF" w:rsidR="00BA31C4" w:rsidRPr="00614293" w:rsidRDefault="00BA31C4" w:rsidP="00CC0D9C">
      <w:pPr>
        <w:pStyle w:val="ListBullet"/>
        <w:numPr>
          <w:ilvl w:val="0"/>
          <w:numId w:val="0"/>
        </w:numPr>
        <w:ind w:left="340"/>
      </w:pPr>
      <w:r w:rsidRPr="00614293">
        <w:rPr>
          <w:rStyle w:val="Bold"/>
          <w:lang w:val="en-GB" w:bidi="en-GB"/>
        </w:rPr>
        <w:t xml:space="preserve"> </w:t>
      </w:r>
    </w:p>
    <w:bookmarkStart w:id="1" w:name="_Toc18231629" w:displacedByCustomXml="next"/>
    <w:sdt>
      <w:sdtPr>
        <w:rPr>
          <w:bCs/>
        </w:rPr>
        <w:id w:val="66389980"/>
        <w:placeholder>
          <w:docPart w:val="6B148DE7EE7C4409A69F381D5CABB995"/>
        </w:placeholder>
        <w:temporary/>
        <w:showingPlcHdr/>
        <w15:appearance w15:val="hidden"/>
      </w:sdtPr>
      <w:sdtEndPr>
        <w:rPr>
          <w:bCs w:val="0"/>
        </w:rPr>
      </w:sdtEndPr>
      <w:sdtContent>
        <w:p w14:paraId="5D01A0D0" w14:textId="77777777" w:rsidR="00BA31C4" w:rsidRPr="0026637B" w:rsidRDefault="00347AF5" w:rsidP="00BA31C4">
          <w:pPr>
            <w:pStyle w:val="Heading1"/>
            <w:numPr>
              <w:ilvl w:val="0"/>
              <w:numId w:val="18"/>
            </w:numPr>
            <w:ind w:left="0" w:firstLine="0"/>
          </w:pPr>
          <w:r w:rsidRPr="0026637B">
            <w:rPr>
              <w:lang w:val="en-GB" w:bidi="en-GB"/>
            </w:rPr>
            <w:t>Company Overview</w:t>
          </w:r>
        </w:p>
      </w:sdtContent>
    </w:sdt>
    <w:bookmarkEnd w:id="1" w:displacedByCustomXml="prev"/>
    <w:p w14:paraId="0C13A1D2" w14:textId="1807550E" w:rsidR="00823955" w:rsidRPr="00B54F0B" w:rsidRDefault="00B54F0B" w:rsidP="00B54F0B">
      <w:pPr>
        <w:pStyle w:val="ListBullet"/>
        <w:numPr>
          <w:ilvl w:val="0"/>
          <w:numId w:val="0"/>
        </w:numPr>
        <w:jc w:val="center"/>
      </w:pPr>
      <w:r>
        <w:rPr>
          <w:b/>
          <w:bCs/>
          <w:i/>
          <w:iCs/>
          <w:color w:val="EC7216" w:themeColor="accent6"/>
          <w:sz w:val="20"/>
          <w:szCs w:val="20"/>
          <w:u w:val="single"/>
        </w:rPr>
        <w:t>C</w:t>
      </w:r>
      <w:r w:rsidR="00B47912" w:rsidRPr="00B54F0B">
        <w:rPr>
          <w:b/>
          <w:bCs/>
          <w:i/>
          <w:iCs/>
          <w:color w:val="EC7216" w:themeColor="accent6"/>
          <w:sz w:val="20"/>
          <w:szCs w:val="20"/>
          <w:u w:val="single"/>
        </w:rPr>
        <w:t>and.it</w:t>
      </w:r>
      <w:r w:rsidR="00B47912" w:rsidRPr="00B54F0B">
        <w:rPr>
          <w:color w:val="EC7216" w:themeColor="accent6"/>
          <w:sz w:val="20"/>
          <w:szCs w:val="20"/>
        </w:rPr>
        <w:t xml:space="preserve"> </w:t>
      </w:r>
      <w:r w:rsidR="00B47912" w:rsidRPr="00B54F0B">
        <w:t>is a website engineering company that creates, develops, and maintains, astonishing websites and where all creativity, designs and imaginations come to l</w:t>
      </w:r>
      <w:r w:rsidR="00823955" w:rsidRPr="00B54F0B">
        <w:t>i</w:t>
      </w:r>
      <w:r w:rsidR="00B47912" w:rsidRPr="00B54F0B">
        <w:t>fe</w:t>
      </w:r>
      <w:r w:rsidR="00823955" w:rsidRPr="00B54F0B">
        <w:t>. Building more than just a website from selling online, starting a blog and organizing events to promoting your business and building your community.</w:t>
      </w:r>
    </w:p>
    <w:p w14:paraId="2A0925CE" w14:textId="133F9CAB" w:rsidR="00D27AF8" w:rsidRPr="00614293" w:rsidRDefault="00275A43" w:rsidP="00D27AF8">
      <w:pPr>
        <w:pStyle w:val="ListBullet"/>
      </w:pPr>
      <w:sdt>
        <w:sdtPr>
          <w:rPr>
            <w:rStyle w:val="Bold"/>
          </w:rPr>
          <w:id w:val="1901166703"/>
          <w:placeholder>
            <w:docPart w:val="EBFA17D02BBC4360ADC52C22F03A0A15"/>
          </w:placeholder>
          <w:temporary/>
          <w:showingPlcHdr/>
          <w15:appearance w15:val="hidden"/>
        </w:sdtPr>
        <w:sdtContent>
          <w:r w:rsidR="00D27AF8" w:rsidRPr="00614293">
            <w:rPr>
              <w:rStyle w:val="Bold"/>
              <w:lang w:val="en-GB" w:bidi="en-GB"/>
            </w:rPr>
            <w:t>Mission statement:</w:t>
          </w:r>
        </w:sdtContent>
      </w:sdt>
      <w:r w:rsidR="00D27AF8" w:rsidRPr="00614293">
        <w:rPr>
          <w:rStyle w:val="Bold"/>
          <w:lang w:val="en-GB" w:bidi="en-GB"/>
        </w:rPr>
        <w:t xml:space="preserve"> </w:t>
      </w:r>
      <w:r w:rsidR="00823955">
        <w:t xml:space="preserve">At cand.it our mission is </w:t>
      </w:r>
      <w:r w:rsidR="00177861">
        <w:t xml:space="preserve">to </w:t>
      </w:r>
      <w:r w:rsidR="00823955">
        <w:t>transforming your online presence to success and explore of infinite possibilities.</w:t>
      </w:r>
    </w:p>
    <w:p w14:paraId="3BFC0975" w14:textId="7B7A3D9E" w:rsidR="00D27AF8" w:rsidRPr="00614293" w:rsidRDefault="00275A43" w:rsidP="00D27AF8">
      <w:pPr>
        <w:pStyle w:val="ListBullet"/>
      </w:pPr>
      <w:sdt>
        <w:sdtPr>
          <w:rPr>
            <w:rStyle w:val="Bold"/>
          </w:rPr>
          <w:id w:val="1360554413"/>
          <w:placeholder>
            <w:docPart w:val="68855B04BE7545D9A26509E3032D20E6"/>
          </w:placeholder>
          <w:temporary/>
          <w:showingPlcHdr/>
          <w15:appearance w15:val="hidden"/>
        </w:sdtPr>
        <w:sdtContent>
          <w:r w:rsidR="00D27AF8" w:rsidRPr="00614293">
            <w:rPr>
              <w:rStyle w:val="Bold"/>
              <w:lang w:val="en-GB" w:bidi="en-GB"/>
            </w:rPr>
            <w:t>Company history:</w:t>
          </w:r>
        </w:sdtContent>
      </w:sdt>
      <w:r w:rsidR="00D27AF8" w:rsidRPr="00614293">
        <w:rPr>
          <w:rStyle w:val="Bold"/>
          <w:lang w:val="en-GB" w:bidi="en-GB"/>
        </w:rPr>
        <w:t xml:space="preserve"> </w:t>
      </w:r>
      <w:r w:rsidR="00972EBA">
        <w:t xml:space="preserve">cand.it was found back in the summer of 2023 singularly with the current CEO </w:t>
      </w:r>
      <w:r w:rsidR="001F7EE9">
        <w:rPr>
          <w:b/>
          <w:bCs/>
        </w:rPr>
        <w:t xml:space="preserve">DANFOLD MOSONGO </w:t>
      </w:r>
      <w:r w:rsidR="00972EBA">
        <w:t>local</w:t>
      </w:r>
      <w:r w:rsidR="00BC3564">
        <w:t>ly</w:t>
      </w:r>
      <w:r w:rsidR="00972EBA">
        <w:t xml:space="preserve"> with less equipment for establishing </w:t>
      </w:r>
      <w:r w:rsidR="00BC3564">
        <w:t>and has grown to date with recommendations from every client we have worked for.</w:t>
      </w:r>
    </w:p>
    <w:p w14:paraId="4F039B21" w14:textId="7D824C0B" w:rsidR="00D27AF8" w:rsidRPr="00614293" w:rsidRDefault="00275A43" w:rsidP="00D27AF8">
      <w:pPr>
        <w:pStyle w:val="ListBullet"/>
      </w:pPr>
      <w:sdt>
        <w:sdtPr>
          <w:rPr>
            <w:rStyle w:val="Bold"/>
          </w:rPr>
          <w:id w:val="1120350280"/>
          <w:placeholder>
            <w:docPart w:val="0AFE7533B96B4B6FACA224132944BBBB"/>
          </w:placeholder>
          <w:temporary/>
          <w:showingPlcHdr/>
          <w15:appearance w15:val="hidden"/>
        </w:sdtPr>
        <w:sdtContent>
          <w:r w:rsidR="00D27AF8" w:rsidRPr="00614293">
            <w:rPr>
              <w:rStyle w:val="Bold"/>
              <w:lang w:val="en-GB" w:bidi="en-GB"/>
            </w:rPr>
            <w:t>Markets and services:</w:t>
          </w:r>
        </w:sdtContent>
      </w:sdt>
      <w:r w:rsidR="00D27AF8" w:rsidRPr="00614293">
        <w:rPr>
          <w:rStyle w:val="Bold"/>
          <w:lang w:val="en-GB" w:bidi="en-GB"/>
        </w:rPr>
        <w:t xml:space="preserve"> </w:t>
      </w:r>
      <w:r w:rsidR="00BC3564">
        <w:t>Cand.it handles every bit of business in the market from E-commer</w:t>
      </w:r>
      <w:r w:rsidR="001F7EE9">
        <w:t>c</w:t>
      </w:r>
      <w:r w:rsidR="00BC3564">
        <w:t xml:space="preserve">e to agricultural, from social status to profiles. Cand.it offers a wide variety of services from advertising to building profiles. </w:t>
      </w:r>
      <w:r w:rsidR="00B33F42">
        <w:t>And</w:t>
      </w:r>
      <w:r w:rsidR="00BC3564">
        <w:t xml:space="preserve"> our major services are web development, web design and maintenance and advertising services.</w:t>
      </w:r>
    </w:p>
    <w:p w14:paraId="586321B8" w14:textId="3F71A6A4" w:rsidR="00D27AF8" w:rsidRPr="00614293" w:rsidRDefault="00275A43" w:rsidP="00D27AF8">
      <w:pPr>
        <w:pStyle w:val="ListBullet"/>
      </w:pPr>
      <w:sdt>
        <w:sdtPr>
          <w:rPr>
            <w:rStyle w:val="Bold"/>
          </w:rPr>
          <w:id w:val="1967465054"/>
          <w:placeholder>
            <w:docPart w:val="E34AAC55EEB84170A0903340542471C2"/>
          </w:placeholder>
          <w:temporary/>
          <w:showingPlcHdr/>
          <w15:appearance w15:val="hidden"/>
        </w:sdtPr>
        <w:sdtContent>
          <w:r w:rsidR="00D27AF8" w:rsidRPr="00614293">
            <w:rPr>
              <w:rStyle w:val="Bold"/>
              <w:lang w:val="en-GB" w:bidi="en-GB"/>
            </w:rPr>
            <w:t>Operational structure:</w:t>
          </w:r>
        </w:sdtContent>
      </w:sdt>
      <w:r w:rsidR="00D27AF8" w:rsidRPr="00614293">
        <w:rPr>
          <w:rStyle w:val="Bold"/>
          <w:lang w:val="en-GB" w:bidi="en-GB"/>
        </w:rPr>
        <w:t xml:space="preserve"> </w:t>
      </w:r>
      <w:r w:rsidR="00BC3564">
        <w:t>Our operational st</w:t>
      </w:r>
      <w:r w:rsidR="00050FD4">
        <w:t>ru</w:t>
      </w:r>
      <w:r w:rsidR="00BC3564">
        <w:t>ctures are mainly based on the</w:t>
      </w:r>
      <w:r w:rsidR="00050FD4">
        <w:t xml:space="preserve"> </w:t>
      </w:r>
      <w:r w:rsidR="005B13C1">
        <w:t>client’s</w:t>
      </w:r>
      <w:r w:rsidR="00BC3564">
        <w:t xml:space="preserve"> proposal wher</w:t>
      </w:r>
      <w:r w:rsidR="00050FD4">
        <w:t>e</w:t>
      </w:r>
      <w:r w:rsidR="00BC3564">
        <w:t xml:space="preserve"> you imagine, we build and bring all visions to reality</w:t>
      </w:r>
      <w:r w:rsidR="00050FD4">
        <w:t>. Our clients order designs and modifications on our stunning websites and operate according to their time span.</w:t>
      </w:r>
    </w:p>
    <w:p w14:paraId="6E117CC9" w14:textId="6222216B" w:rsidR="00D27AF8" w:rsidRPr="00614293" w:rsidRDefault="00275A43" w:rsidP="00D27AF8">
      <w:pPr>
        <w:pStyle w:val="ListBullet"/>
      </w:pPr>
      <w:sdt>
        <w:sdtPr>
          <w:rPr>
            <w:rStyle w:val="Bold"/>
          </w:rPr>
          <w:id w:val="368735481"/>
          <w:placeholder>
            <w:docPart w:val="10C7472D9EDE4BBD886A9964C62E8A28"/>
          </w:placeholder>
          <w:temporary/>
          <w:showingPlcHdr/>
          <w15:appearance w15:val="hidden"/>
        </w:sdtPr>
        <w:sdtContent>
          <w:r w:rsidR="00D27AF8" w:rsidRPr="00614293">
            <w:rPr>
              <w:rStyle w:val="Bold"/>
              <w:lang w:val="en-GB" w:bidi="en-GB"/>
            </w:rPr>
            <w:t>Financial goals:</w:t>
          </w:r>
        </w:sdtContent>
      </w:sdt>
      <w:r w:rsidR="00D27AF8" w:rsidRPr="00614293">
        <w:rPr>
          <w:rStyle w:val="Bold"/>
          <w:lang w:val="en-GB" w:bidi="en-GB"/>
        </w:rPr>
        <w:t xml:space="preserve"> </w:t>
      </w:r>
      <w:r w:rsidR="00050FD4">
        <w:t>our financial goal is to deliver 100% transformation to our every client on web building without finance being an issue but still make profits as a company.</w:t>
      </w:r>
    </w:p>
    <w:bookmarkStart w:id="2" w:name="_Toc18231630" w:displacedByCustomXml="next"/>
    <w:sdt>
      <w:sdtPr>
        <w:id w:val="-697233062"/>
        <w:placeholder>
          <w:docPart w:val="184A4737024E4B5A96EAD5B7B900AD51"/>
        </w:placeholder>
        <w:temporary/>
        <w:showingPlcHdr/>
        <w15:appearance w15:val="hidden"/>
      </w:sdtPr>
      <w:sdtContent>
        <w:p w14:paraId="2FED2F45" w14:textId="77777777" w:rsidR="00D27AF8" w:rsidRPr="00614293" w:rsidRDefault="00347AF5" w:rsidP="0003123C">
          <w:pPr>
            <w:pStyle w:val="Heading1"/>
            <w:numPr>
              <w:ilvl w:val="0"/>
              <w:numId w:val="18"/>
            </w:numPr>
            <w:ind w:left="0" w:firstLine="0"/>
          </w:pPr>
          <w:r w:rsidRPr="00614293">
            <w:rPr>
              <w:lang w:val="en-GB" w:bidi="en-GB"/>
            </w:rPr>
            <w:t>Business Description</w:t>
          </w:r>
        </w:p>
      </w:sdtContent>
    </w:sdt>
    <w:bookmarkEnd w:id="2" w:displacedByCustomXml="prev"/>
    <w:sdt>
      <w:sdtPr>
        <w:id w:val="-1291896682"/>
        <w:placeholder>
          <w:docPart w:val="9990D252B5014C41A15FD7D2430B83C6"/>
        </w:placeholder>
        <w:temporary/>
        <w:showingPlcHdr/>
        <w15:appearance w15:val="hidden"/>
      </w:sdtPr>
      <w:sdtContent>
        <w:p w14:paraId="393B3479" w14:textId="77777777" w:rsidR="00D27AF8" w:rsidRPr="00614293" w:rsidRDefault="00D27AF8" w:rsidP="00D27AF8">
          <w:r w:rsidRPr="00614293">
            <w:rPr>
              <w:lang w:val="en-GB" w:bidi="en-GB"/>
            </w:rPr>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2F58C798" w14:textId="77777777" w:rsidR="00D27AF8" w:rsidRPr="00614293" w:rsidRDefault="00D27AF8" w:rsidP="00D27AF8">
          <w:r w:rsidRPr="00614293">
            <w:rPr>
              <w:lang w:val="en-GB" w:bidi="en-GB"/>
            </w:rPr>
            <w:t>After framing the opportunity, describe the service in detail and how it is the solution the business offers, how it solves that problem, and what benefits customers will receive.</w:t>
          </w:r>
        </w:p>
        <w:p w14:paraId="7BEDF08D" w14:textId="77777777" w:rsidR="00D27AF8" w:rsidRPr="00614293" w:rsidRDefault="00D27AF8" w:rsidP="00D27AF8">
          <w:r w:rsidRPr="00614293">
            <w:rPr>
              <w:lang w:val="en-GB" w:bidi="en-GB"/>
            </w:rPr>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7232455C" w14:textId="77777777" w:rsidR="00D27AF8" w:rsidRPr="00614293" w:rsidRDefault="00D27AF8" w:rsidP="00D27AF8">
          <w:r w:rsidRPr="00614293">
            <w:rPr>
              <w:lang w:val="en-GB" w:bidi="en-GB"/>
            </w:rPr>
            <w:t>Depending on the type of business, the following sections may or may not be necessary. Only include relevant sections and remove everything else.</w:t>
          </w:r>
        </w:p>
      </w:sdtContent>
    </w:sdt>
    <w:p w14:paraId="0D9BC93F" w14:textId="54147A96" w:rsidR="00D27AF8" w:rsidRPr="00614293" w:rsidRDefault="00275A43" w:rsidP="00D27AF8">
      <w:pPr>
        <w:pStyle w:val="ListBullet"/>
      </w:pPr>
      <w:sdt>
        <w:sdtPr>
          <w:rPr>
            <w:rStyle w:val="Bold"/>
          </w:rPr>
          <w:id w:val="-960498426"/>
          <w:placeholder>
            <w:docPart w:val="C57FD0AB67264C608A88B1365CF68E59"/>
          </w:placeholder>
          <w:temporary/>
          <w:showingPlcHdr/>
          <w15:appearance w15:val="hidden"/>
        </w:sdtPr>
        <w:sdtContent>
          <w:r w:rsidR="00D27AF8" w:rsidRPr="00614293">
            <w:rPr>
              <w:rStyle w:val="Bold"/>
              <w:lang w:val="en-GB" w:bidi="en-GB"/>
            </w:rPr>
            <w:t>Opportunity:</w:t>
          </w:r>
        </w:sdtContent>
      </w:sdt>
      <w:r w:rsidR="00D27AF8" w:rsidRPr="00614293">
        <w:rPr>
          <w:rStyle w:val="Bold"/>
          <w:lang w:val="en-GB" w:bidi="en-GB"/>
        </w:rPr>
        <w:t xml:space="preserve"> </w:t>
      </w:r>
      <w:sdt>
        <w:sdtPr>
          <w:id w:val="-219983650"/>
          <w:placeholder>
            <w:docPart w:val="ECB0526FB60F4D45BCAB8CEA2292928C"/>
          </w:placeholder>
          <w:temporary/>
          <w:showingPlcHdr/>
          <w15:appearance w15:val="hidden"/>
        </w:sdtPr>
        <w:sdtContent>
          <w:r w:rsidR="00D27AF8" w:rsidRPr="00614293">
            <w:rPr>
              <w:lang w:val="en-GB" w:bidi="en-GB"/>
            </w:rPr>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5EA3EAF3" w14:textId="75CD5348" w:rsidR="00E541D8" w:rsidRDefault="0079015D" w:rsidP="00E541D8">
      <w:pPr>
        <w:pStyle w:val="ListBullet"/>
      </w:pPr>
      <w:r>
        <w:rPr>
          <w:b/>
          <w:bCs/>
          <w:noProof/>
        </w:rPr>
        <w:pict w14:anchorId="3775FBC7">
          <v:rect id="_x0000_s2050" style="position:absolute;left:0;text-align:left;margin-left:282.5pt;margin-top:48.35pt;width:215pt;height:85pt;z-index:251660288">
            <v:shadow on="t" opacity=".5" offset="6pt,6pt"/>
            <v:textbox>
              <w:txbxContent>
                <w:p w14:paraId="2F60E636" w14:textId="421418D9" w:rsidR="00A54002" w:rsidRPr="00A54002" w:rsidRDefault="00A54002" w:rsidP="00A54002">
                  <w:pPr>
                    <w:pStyle w:val="ListParagraph"/>
                    <w:numPr>
                      <w:ilvl w:val="0"/>
                      <w:numId w:val="41"/>
                    </w:numPr>
                    <w:rPr>
                      <w:sz w:val="16"/>
                      <w:szCs w:val="16"/>
                    </w:rPr>
                  </w:pPr>
                  <w:r w:rsidRPr="00A54002">
                    <w:rPr>
                      <w:sz w:val="16"/>
                      <w:szCs w:val="16"/>
                    </w:rPr>
                    <w:t>Professional crafted websites</w:t>
                  </w:r>
                </w:p>
                <w:p w14:paraId="53A7B217" w14:textId="02EF9F3F" w:rsidR="00A54002" w:rsidRPr="00A54002" w:rsidRDefault="00A54002" w:rsidP="00A54002">
                  <w:pPr>
                    <w:pStyle w:val="ListParagraph"/>
                    <w:numPr>
                      <w:ilvl w:val="0"/>
                      <w:numId w:val="41"/>
                    </w:numPr>
                    <w:rPr>
                      <w:sz w:val="16"/>
                      <w:szCs w:val="16"/>
                    </w:rPr>
                  </w:pPr>
                  <w:r w:rsidRPr="00A54002">
                    <w:rPr>
                      <w:sz w:val="16"/>
                      <w:szCs w:val="16"/>
                    </w:rPr>
                    <w:t>Hosting</w:t>
                  </w:r>
                </w:p>
                <w:p w14:paraId="15719087" w14:textId="16C65837" w:rsidR="00A54002" w:rsidRPr="00A54002" w:rsidRDefault="00A54002" w:rsidP="00A54002">
                  <w:pPr>
                    <w:pStyle w:val="ListParagraph"/>
                    <w:numPr>
                      <w:ilvl w:val="0"/>
                      <w:numId w:val="41"/>
                    </w:numPr>
                    <w:rPr>
                      <w:sz w:val="16"/>
                      <w:szCs w:val="16"/>
                    </w:rPr>
                  </w:pPr>
                  <w:r w:rsidRPr="00A54002">
                    <w:rPr>
                      <w:sz w:val="16"/>
                      <w:szCs w:val="16"/>
                    </w:rPr>
                    <w:t>Flyers, Bronchures, logos!</w:t>
                  </w:r>
                </w:p>
                <w:p w14:paraId="67E053DD" w14:textId="4B92E082" w:rsidR="00A54002" w:rsidRPr="00A54002" w:rsidRDefault="00A54002" w:rsidP="00A54002">
                  <w:pPr>
                    <w:pStyle w:val="ListParagraph"/>
                    <w:numPr>
                      <w:ilvl w:val="0"/>
                      <w:numId w:val="41"/>
                    </w:numPr>
                    <w:rPr>
                      <w:sz w:val="16"/>
                      <w:szCs w:val="16"/>
                    </w:rPr>
                  </w:pPr>
                  <w:r w:rsidRPr="00A54002">
                    <w:rPr>
                      <w:sz w:val="16"/>
                      <w:szCs w:val="16"/>
                    </w:rPr>
                    <w:t>Domains</w:t>
                  </w:r>
                </w:p>
                <w:p w14:paraId="4032EA8D" w14:textId="2AF00D5D" w:rsidR="00A54002" w:rsidRPr="00A54002" w:rsidRDefault="00A54002" w:rsidP="00A54002">
                  <w:pPr>
                    <w:pStyle w:val="ListParagraph"/>
                    <w:numPr>
                      <w:ilvl w:val="0"/>
                      <w:numId w:val="41"/>
                    </w:numPr>
                    <w:rPr>
                      <w:sz w:val="16"/>
                      <w:szCs w:val="16"/>
                    </w:rPr>
                  </w:pPr>
                  <w:r w:rsidRPr="00A54002">
                    <w:rPr>
                      <w:sz w:val="16"/>
                      <w:szCs w:val="16"/>
                    </w:rPr>
                    <w:t>Graphic designs</w:t>
                  </w:r>
                </w:p>
                <w:p w14:paraId="6A201614" w14:textId="2FFD3572" w:rsidR="00A54002" w:rsidRPr="00A54002" w:rsidRDefault="00A54002" w:rsidP="00A54002">
                  <w:pPr>
                    <w:pStyle w:val="ListParagraph"/>
                    <w:numPr>
                      <w:ilvl w:val="0"/>
                      <w:numId w:val="41"/>
                    </w:numPr>
                    <w:rPr>
                      <w:sz w:val="16"/>
                      <w:szCs w:val="16"/>
                    </w:rPr>
                  </w:pPr>
                  <w:r w:rsidRPr="00A54002">
                    <w:rPr>
                      <w:sz w:val="16"/>
                      <w:szCs w:val="16"/>
                    </w:rPr>
                    <w:t>Company profile</w:t>
                  </w:r>
                </w:p>
              </w:txbxContent>
            </v:textbox>
          </v:rect>
        </w:pict>
      </w:r>
      <w:r w:rsidR="00A54002">
        <w:rPr>
          <w:noProof/>
        </w:rPr>
        <w:drawing>
          <wp:anchor distT="0" distB="0" distL="114300" distR="114300" simplePos="0" relativeHeight="251657728" behindDoc="1" locked="0" layoutInCell="1" allowOverlap="1" wp14:anchorId="3944D746" wp14:editId="7F553B84">
            <wp:simplePos x="0" y="0"/>
            <wp:positionH relativeFrom="column">
              <wp:posOffset>222250</wp:posOffset>
            </wp:positionH>
            <wp:positionV relativeFrom="paragraph">
              <wp:posOffset>525145</wp:posOffset>
            </wp:positionV>
            <wp:extent cx="4038600" cy="2531745"/>
            <wp:effectExtent l="0" t="0" r="0" b="0"/>
            <wp:wrapNone/>
            <wp:docPr id="21255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35439" name="Picture 21255354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2531745"/>
                    </a:xfrm>
                    <a:prstGeom prst="rect">
                      <a:avLst/>
                    </a:prstGeom>
                  </pic:spPr>
                </pic:pic>
              </a:graphicData>
            </a:graphic>
            <wp14:sizeRelH relativeFrom="margin">
              <wp14:pctWidth>0</wp14:pctWidth>
            </wp14:sizeRelH>
          </wp:anchor>
        </w:drawing>
      </w:r>
      <w:sdt>
        <w:sdtPr>
          <w:rPr>
            <w:rStyle w:val="Bold"/>
          </w:rPr>
          <w:id w:val="2032450814"/>
          <w:placeholder>
            <w:docPart w:val="8DBBA4219D8944F1BB092D9CEB8DCE45"/>
          </w:placeholder>
          <w:temporary/>
          <w:showingPlcHdr/>
          <w15:appearance w15:val="hidden"/>
        </w:sdtPr>
        <w:sdtContent>
          <w:r w:rsidR="00D27AF8" w:rsidRPr="00614293">
            <w:rPr>
              <w:rStyle w:val="Bold"/>
              <w:lang w:val="en-GB" w:bidi="en-GB"/>
            </w:rPr>
            <w:t>Product overview:</w:t>
          </w:r>
        </w:sdtContent>
      </w:sdt>
      <w:r w:rsidR="00D27AF8" w:rsidRPr="00614293">
        <w:rPr>
          <w:rStyle w:val="Bold"/>
          <w:lang w:val="en-GB" w:bidi="en-GB"/>
        </w:rPr>
        <w:t xml:space="preserve"> </w:t>
      </w:r>
      <w:r w:rsidR="005B13C1">
        <w:t>we don’t just provide products but products that grow with you, products that build up for your success. we don’t just create websites but bring every idea to life</w:t>
      </w:r>
      <w:r w:rsidR="00E541D8">
        <w:t>.at cand.it we do</w:t>
      </w:r>
      <w:r w:rsidR="00A54002">
        <w:rPr>
          <w:rFonts w:cstheme="minorHAnsi"/>
        </w:rPr>
        <w:t>→</w:t>
      </w:r>
      <w:r w:rsidR="00E541D8" w:rsidRPr="0079015D">
        <w:rPr>
          <w:b/>
          <w:bCs/>
        </w:rPr>
        <w:t xml:space="preserve"> Website development </w:t>
      </w:r>
      <w:r w:rsidR="00A54002">
        <w:rPr>
          <w:rFonts w:cstheme="minorHAnsi"/>
        </w:rPr>
        <w:t>→</w:t>
      </w:r>
      <w:r w:rsidR="00E541D8" w:rsidRPr="0079015D">
        <w:rPr>
          <w:b/>
          <w:bCs/>
        </w:rPr>
        <w:t>Website design</w:t>
      </w:r>
      <w:r w:rsidR="00E541D8">
        <w:t xml:space="preserve"> and </w:t>
      </w:r>
      <w:r w:rsidR="00E541D8" w:rsidRPr="0079015D">
        <w:rPr>
          <w:b/>
          <w:bCs/>
        </w:rPr>
        <w:t>maintenance</w:t>
      </w:r>
      <w:r w:rsidR="00E541D8">
        <w:t xml:space="preserve">, </w:t>
      </w:r>
      <w:r w:rsidR="00A54002" w:rsidRPr="00A54002">
        <w:rPr>
          <w:rFonts w:cstheme="minorHAnsi"/>
        </w:rPr>
        <w:t>→</w:t>
      </w:r>
      <w:r w:rsidR="00E541D8" w:rsidRPr="0079015D">
        <w:rPr>
          <w:b/>
          <w:bCs/>
        </w:rPr>
        <w:t>Online advertising services</w:t>
      </w:r>
      <w:r w:rsidR="005B13C1">
        <w:t xml:space="preserve"> </w:t>
      </w:r>
      <w:r w:rsidR="00E541D8">
        <w:t xml:space="preserve">we also provide </w:t>
      </w:r>
    </w:p>
    <w:p w14:paraId="3E97B07D" w14:textId="4AD0965A" w:rsidR="00E541D8" w:rsidRDefault="00275A43" w:rsidP="00A54002">
      <w:pPr>
        <w:pStyle w:val="ListBullet"/>
        <w:numPr>
          <w:ilvl w:val="0"/>
          <w:numId w:val="0"/>
        </w:numPr>
        <w:ind w:left="360"/>
      </w:pPr>
      <w:r>
        <w:rPr>
          <w:rStyle w:val="Bold"/>
          <w:lang w:val="en-GB" w:bidi="en-GB"/>
        </w:rPr>
        <w:t xml:space="preserve">          </w:t>
      </w:r>
    </w:p>
    <w:p w14:paraId="31AAFBDC" w14:textId="7E086583" w:rsidR="00B0668D" w:rsidRDefault="00B0668D" w:rsidP="00275A43">
      <w:pPr>
        <w:pStyle w:val="ListBullet"/>
        <w:numPr>
          <w:ilvl w:val="0"/>
          <w:numId w:val="0"/>
        </w:numPr>
        <w:ind w:left="720"/>
      </w:pPr>
    </w:p>
    <w:p w14:paraId="45D65C5C" w14:textId="3F24CC71" w:rsidR="00B0668D" w:rsidRDefault="00A54002" w:rsidP="00275A43">
      <w:pPr>
        <w:pStyle w:val="ListBullet"/>
        <w:numPr>
          <w:ilvl w:val="0"/>
          <w:numId w:val="0"/>
        </w:numPr>
        <w:ind w:left="720"/>
      </w:pPr>
      <w:r>
        <w:rPr>
          <w:noProof/>
        </w:rPr>
        <w:drawing>
          <wp:anchor distT="0" distB="0" distL="114300" distR="114300" simplePos="0" relativeHeight="251661824" behindDoc="1" locked="0" layoutInCell="1" allowOverlap="1" wp14:anchorId="3A7FAFE5" wp14:editId="49FAA21A">
            <wp:simplePos x="0" y="0"/>
            <wp:positionH relativeFrom="column">
              <wp:posOffset>3778250</wp:posOffset>
            </wp:positionH>
            <wp:positionV relativeFrom="paragraph">
              <wp:posOffset>4445</wp:posOffset>
            </wp:positionV>
            <wp:extent cx="2765425" cy="1949450"/>
            <wp:effectExtent l="95250" t="0" r="206375" b="222250"/>
            <wp:wrapNone/>
            <wp:docPr id="28085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58888" name="Picture 280858888"/>
                    <pic:cNvPicPr/>
                  </pic:nvPicPr>
                  <pic:blipFill>
                    <a:blip r:embed="rId16">
                      <a:extLst>
                        <a:ext uri="{28A0092B-C50C-407E-A947-70E740481C1C}">
                          <a14:useLocalDpi xmlns:a14="http://schemas.microsoft.com/office/drawing/2010/main" val="0"/>
                        </a:ext>
                      </a:extLst>
                    </a:blip>
                    <a:stretch>
                      <a:fillRect/>
                    </a:stretch>
                  </pic:blipFill>
                  <pic:spPr>
                    <a:xfrm>
                      <a:off x="0" y="0"/>
                      <a:ext cx="2765425" cy="19494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364B6438" w14:textId="1AA22B8C" w:rsidR="00A54002" w:rsidRDefault="00A54002" w:rsidP="00275A43">
      <w:pPr>
        <w:pStyle w:val="ListBullet"/>
        <w:numPr>
          <w:ilvl w:val="0"/>
          <w:numId w:val="0"/>
        </w:numPr>
        <w:ind w:left="720"/>
      </w:pPr>
    </w:p>
    <w:p w14:paraId="221C5B6E" w14:textId="77777777" w:rsidR="00B0668D" w:rsidRPr="00E541D8" w:rsidRDefault="00B0668D" w:rsidP="00275A43">
      <w:pPr>
        <w:pStyle w:val="ListBullet"/>
        <w:numPr>
          <w:ilvl w:val="0"/>
          <w:numId w:val="0"/>
        </w:numPr>
        <w:ind w:left="720"/>
      </w:pPr>
    </w:p>
    <w:p w14:paraId="04063DBE" w14:textId="23F21398" w:rsidR="00E541D8" w:rsidRPr="00E541D8" w:rsidRDefault="00E541D8" w:rsidP="00E541D8">
      <w:pPr>
        <w:pStyle w:val="ListBullet"/>
        <w:numPr>
          <w:ilvl w:val="0"/>
          <w:numId w:val="0"/>
        </w:numPr>
        <w:ind w:left="340"/>
      </w:pPr>
    </w:p>
    <w:p w14:paraId="2C841BE0" w14:textId="418E3ECA" w:rsidR="00D27AF8" w:rsidRPr="00614293" w:rsidRDefault="00D27AF8" w:rsidP="00E541D8">
      <w:pPr>
        <w:pStyle w:val="ListBullet"/>
        <w:numPr>
          <w:ilvl w:val="0"/>
          <w:numId w:val="0"/>
        </w:numPr>
        <w:ind w:left="340"/>
      </w:pPr>
    </w:p>
    <w:p w14:paraId="632E3DBC" w14:textId="3C29B57A" w:rsidR="00D27AF8" w:rsidRPr="00614293" w:rsidRDefault="005B13C1" w:rsidP="00C55956">
      <w:pPr>
        <w:pStyle w:val="ListBullet"/>
      </w:pPr>
      <w:r>
        <w:rPr>
          <w:noProof/>
        </w:rPr>
        <w:lastRenderedPageBreak/>
        <w:drawing>
          <wp:anchor distT="0" distB="0" distL="114300" distR="114300" simplePos="0" relativeHeight="251658240" behindDoc="0" locked="0" layoutInCell="1" allowOverlap="1" wp14:anchorId="70D4A494" wp14:editId="19CE8AF3">
            <wp:simplePos x="0" y="0"/>
            <wp:positionH relativeFrom="margin">
              <wp:posOffset>2952750</wp:posOffset>
            </wp:positionH>
            <wp:positionV relativeFrom="paragraph">
              <wp:posOffset>467360</wp:posOffset>
            </wp:positionV>
            <wp:extent cx="3231515" cy="2063750"/>
            <wp:effectExtent l="0" t="0" r="6985" b="0"/>
            <wp:wrapThrough wrapText="bothSides">
              <wp:wrapPolygon edited="0">
                <wp:start x="0" y="0"/>
                <wp:lineTo x="0" y="21334"/>
                <wp:lineTo x="21519" y="21334"/>
                <wp:lineTo x="21519" y="0"/>
                <wp:lineTo x="0" y="0"/>
              </wp:wrapPolygon>
            </wp:wrapThrough>
            <wp:docPr id="21170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00777"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1515" cy="2063750"/>
                    </a:xfrm>
                    <a:prstGeom prst="rect">
                      <a:avLst/>
                    </a:prstGeom>
                  </pic:spPr>
                </pic:pic>
              </a:graphicData>
            </a:graphic>
            <wp14:sizeRelH relativeFrom="margin">
              <wp14:pctWidth>0</wp14:pctWidth>
            </wp14:sizeRelH>
            <wp14:sizeRelV relativeFrom="margin">
              <wp14:pctHeight>0</wp14:pctHeight>
            </wp14:sizeRelV>
          </wp:anchor>
        </w:drawing>
      </w:r>
      <w:sdt>
        <w:sdtPr>
          <w:rPr>
            <w:rStyle w:val="Bold"/>
          </w:rPr>
          <w:id w:val="-1328973182"/>
          <w:placeholder>
            <w:docPart w:val="0EF92893D8DA49CBA5A8EAA2B4CA4332"/>
          </w:placeholder>
          <w:temporary/>
          <w:showingPlcHdr/>
          <w15:appearance w15:val="hidden"/>
        </w:sdtPr>
        <w:sdtContent>
          <w:r w:rsidR="00DE65A2" w:rsidRPr="00614293">
            <w:rPr>
              <w:rStyle w:val="Bold"/>
              <w:lang w:val="en-GB" w:bidi="en-GB"/>
            </w:rPr>
            <w:t>Key participants:</w:t>
          </w:r>
        </w:sdtContent>
      </w:sdt>
      <w:r w:rsidR="00DE65A2" w:rsidRPr="00614293">
        <w:rPr>
          <w:lang w:val="en-GB" w:bidi="en-GB"/>
        </w:rPr>
        <w:t xml:space="preserve"> </w:t>
      </w:r>
      <w:r w:rsidR="001F7EE9">
        <w:t xml:space="preserve">Our </w:t>
      </w:r>
      <w:r w:rsidR="007463B9">
        <w:t xml:space="preserve">key participants in building our products </w:t>
      </w:r>
      <w:r>
        <w:t>are</w:t>
      </w:r>
      <w:r w:rsidR="007463B9">
        <w:t xml:space="preserve"> our front-end and back-end team who work round the clock to bring our clients imaginations to life and our respected clients who take part in building our products</w:t>
      </w:r>
      <w:r w:rsidR="00C55956">
        <w:t>. W</w:t>
      </w:r>
      <w:r w:rsidR="007463B9">
        <w:t>e are 100% client based proposed building.</w:t>
      </w:r>
      <w:r w:rsidR="007C0769">
        <w:t xml:space="preserve"> </w:t>
      </w:r>
      <w:r w:rsidR="007463B9">
        <w:t xml:space="preserve">   </w:t>
      </w:r>
    </w:p>
    <w:p w14:paraId="78E3FA29" w14:textId="08847DA7" w:rsidR="000B6B7A" w:rsidRPr="00614293" w:rsidRDefault="00A54002" w:rsidP="000B6B7A">
      <w:pPr>
        <w:pStyle w:val="ListBullet"/>
      </w:pPr>
      <w:r>
        <w:rPr>
          <w:noProof/>
        </w:rPr>
        <w:drawing>
          <wp:anchor distT="0" distB="0" distL="114300" distR="114300" simplePos="0" relativeHeight="251663872" behindDoc="1" locked="0" layoutInCell="1" allowOverlap="1" wp14:anchorId="0CA99462" wp14:editId="76092E03">
            <wp:simplePos x="0" y="0"/>
            <wp:positionH relativeFrom="column">
              <wp:posOffset>38100</wp:posOffset>
            </wp:positionH>
            <wp:positionV relativeFrom="paragraph">
              <wp:posOffset>2863850</wp:posOffset>
            </wp:positionV>
            <wp:extent cx="3822700" cy="1962150"/>
            <wp:effectExtent l="38100" t="0" r="196850" b="342900"/>
            <wp:wrapNone/>
            <wp:docPr id="190346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66589" name="Picture 1903466589"/>
                    <pic:cNvPicPr/>
                  </pic:nvPicPr>
                  <pic:blipFill>
                    <a:blip r:embed="rId18">
                      <a:extLst>
                        <a:ext uri="{28A0092B-C50C-407E-A947-70E740481C1C}">
                          <a14:useLocalDpi xmlns:a14="http://schemas.microsoft.com/office/drawing/2010/main" val="0"/>
                        </a:ext>
                      </a:extLst>
                    </a:blip>
                    <a:stretch>
                      <a:fillRect/>
                    </a:stretch>
                  </pic:blipFill>
                  <pic:spPr>
                    <a:xfrm>
                      <a:off x="0" y="0"/>
                      <a:ext cx="3822700" cy="19621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sdt>
        <w:sdtPr>
          <w:rPr>
            <w:rStyle w:val="Bold"/>
          </w:rPr>
          <w:id w:val="-54866750"/>
          <w:placeholder>
            <w:docPart w:val="F875E38EF982481494042FBC755A9C15"/>
          </w:placeholder>
          <w:temporary/>
          <w:showingPlcHdr/>
          <w15:appearance w15:val="hidden"/>
        </w:sdtPr>
        <w:sdtContent>
          <w:r w:rsidR="00E53724" w:rsidRPr="00614293">
            <w:rPr>
              <w:rStyle w:val="Bold"/>
              <w:lang w:val="en-GB" w:bidi="en-GB"/>
            </w:rPr>
            <w:t>Pricing:</w:t>
          </w:r>
        </w:sdtContent>
      </w:sdt>
      <w:r w:rsidR="00D27AF8" w:rsidRPr="00614293">
        <w:rPr>
          <w:rStyle w:val="Bold"/>
          <w:lang w:val="en-GB" w:bidi="en-GB"/>
        </w:rPr>
        <w:t xml:space="preserve"> </w:t>
      </w:r>
      <w:r w:rsidR="000B6B7A">
        <w:t xml:space="preserve">Our pricing ratio mostly defers according to the type of website being </w:t>
      </w:r>
      <w:r w:rsidR="005B13C1">
        <w:t>built</w:t>
      </w:r>
      <w:r w:rsidR="000B6B7A">
        <w:t xml:space="preserve">. </w:t>
      </w:r>
      <w:r w:rsidR="005B13C1">
        <w:t>Also,</w:t>
      </w:r>
      <w:r w:rsidR="000B6B7A">
        <w:t xml:space="preserve"> always in favor of the clients, mostly to build up relationships and reach out fully </w:t>
      </w:r>
      <w:r w:rsidR="0040029B">
        <w:t>to</w:t>
      </w:r>
      <w:r w:rsidR="000B6B7A">
        <w:t xml:space="preserve"> every client and still create profits </w:t>
      </w:r>
    </w:p>
    <w:sdt>
      <w:sdtPr>
        <w:id w:val="-2033412308"/>
        <w:placeholder>
          <w:docPart w:val="507F36D957AA483F83B0019E4505BB44"/>
        </w:placeholder>
        <w:temporary/>
        <w:showingPlcHdr/>
        <w15:appearance w15:val="hidden"/>
      </w:sdtPr>
      <w:sdtContent>
        <w:p w14:paraId="17114DEC" w14:textId="77777777" w:rsidR="00D27AF8" w:rsidRPr="00614293" w:rsidRDefault="00D27AF8" w:rsidP="00D27AF8">
          <w:pPr>
            <w:pStyle w:val="ListBullet2"/>
          </w:pPr>
          <w:r w:rsidRPr="00614293">
            <w:rPr>
              <w:lang w:val="en-GB" w:bidi="en-GB"/>
            </w:rPr>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sdtContent>
    </w:sdt>
    <w:sdt>
      <w:sdtPr>
        <w:id w:val="-750426366"/>
        <w:placeholder>
          <w:docPart w:val="422525B660DF4A7F84996A311344A58A"/>
        </w:placeholder>
        <w:temporary/>
        <w:showingPlcHdr/>
        <w15:appearance w15:val="hidden"/>
      </w:sdtPr>
      <w:sdtContent>
        <w:p w14:paraId="0DE71036" w14:textId="77777777" w:rsidR="00D27AF8" w:rsidRPr="00614293" w:rsidRDefault="00D27AF8" w:rsidP="00D27AF8">
          <w:pPr>
            <w:pStyle w:val="ListBullet2"/>
          </w:pPr>
          <w:r w:rsidRPr="00614293">
            <w:rPr>
              <w:lang w:val="en-GB" w:bidi="en-GB"/>
            </w:rPr>
            <w:t>Communicate rates clearly to clients and customers. If there are potential additional fees which will be passed on to clients or customers, define and establish them up front.</w:t>
          </w:r>
        </w:p>
      </w:sdtContent>
    </w:sdt>
    <w:bookmarkStart w:id="3" w:name="_Toc18231631" w:displacedByCustomXml="next"/>
    <w:sdt>
      <w:sdtPr>
        <w:id w:val="1182855387"/>
        <w:placeholder>
          <w:docPart w:val="D3739991923E42089509243F4459E33E"/>
        </w:placeholder>
        <w:temporary/>
        <w:showingPlcHdr/>
        <w15:appearance w15:val="hidden"/>
      </w:sdtPr>
      <w:sdtContent>
        <w:p w14:paraId="74658EC4" w14:textId="77777777" w:rsidR="00D27AF8" w:rsidRPr="00614293" w:rsidRDefault="00347AF5" w:rsidP="00E53724">
          <w:pPr>
            <w:pStyle w:val="Heading1"/>
            <w:numPr>
              <w:ilvl w:val="0"/>
              <w:numId w:val="18"/>
            </w:numPr>
            <w:ind w:left="0" w:firstLine="0"/>
          </w:pPr>
          <w:r w:rsidRPr="00614293">
            <w:rPr>
              <w:lang w:val="en-GB" w:bidi="en-GB"/>
            </w:rPr>
            <w:t>Market analysis</w:t>
          </w:r>
        </w:p>
      </w:sdtContent>
    </w:sdt>
    <w:bookmarkEnd w:id="3" w:displacedByCustomXml="prev"/>
    <w:sdt>
      <w:sdtPr>
        <w:id w:val="1464543926"/>
        <w:placeholder>
          <w:docPart w:val="4B1C01D70DA24B1F8B433E87F26B890A"/>
        </w:placeholder>
        <w:temporary/>
        <w:showingPlcHdr/>
        <w15:appearance w15:val="hidden"/>
      </w:sdtPr>
      <w:sdtContent>
        <w:p w14:paraId="7722DEA9" w14:textId="77777777" w:rsidR="00E53724" w:rsidRPr="00614293" w:rsidRDefault="00E53724" w:rsidP="00E53724">
          <w:r w:rsidRPr="00614293">
            <w:rPr>
              <w:lang w:val="en-GB" w:bidi="en-GB"/>
            </w:rPr>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0FC4FFBF" w14:textId="77777777" w:rsidR="00E53724" w:rsidRPr="00614293" w:rsidRDefault="00E53724" w:rsidP="00E53724">
          <w:r w:rsidRPr="00614293">
            <w:rPr>
              <w:lang w:val="en-GB" w:bidi="en-GB"/>
            </w:rPr>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1393E9BA" w14:textId="77777777" w:rsidR="00E53724" w:rsidRPr="00614293" w:rsidRDefault="00E53724" w:rsidP="00E53724">
          <w:r w:rsidRPr="00614293">
            <w:rPr>
              <w:lang w:val="en-GB" w:bidi="en-GB"/>
            </w:rPr>
            <w:t xml:space="preserve">This section may also include a Strengths, Weaknesses, Opportunities, and Threats (SWOT) Analysis as necessary, to better assess the business’ position against the competition. </w:t>
          </w:r>
        </w:p>
        <w:p w14:paraId="2C7A45E9" w14:textId="77777777" w:rsidR="00D27AF8" w:rsidRPr="00614293" w:rsidRDefault="00E53724" w:rsidP="00E53724">
          <w:r w:rsidRPr="00614293">
            <w:rPr>
              <w:lang w:val="en-GB" w:bidi="en-GB"/>
            </w:rPr>
            <w:t>Depending on the type of business, the following sections may or may not be necessary. Only include what is need and remove everything else.</w:t>
          </w:r>
        </w:p>
      </w:sdtContent>
    </w:sdt>
    <w:p w14:paraId="69D8BE1B" w14:textId="77777777" w:rsidR="00D27AF8" w:rsidRPr="00614293" w:rsidRDefault="00275A43" w:rsidP="00D27AF8">
      <w:pPr>
        <w:pStyle w:val="ListBullet"/>
      </w:pPr>
      <w:sdt>
        <w:sdtPr>
          <w:rPr>
            <w:rStyle w:val="Bold"/>
          </w:rPr>
          <w:id w:val="503940699"/>
          <w:placeholder>
            <w:docPart w:val="58B7E4A71E4D4629A16BD1F4485527E5"/>
          </w:placeholder>
          <w:temporary/>
          <w:showingPlcHdr/>
          <w15:appearance w15:val="hidden"/>
        </w:sdtPr>
        <w:sdtContent>
          <w:r w:rsidR="003E78A7" w:rsidRPr="00614293">
            <w:rPr>
              <w:rStyle w:val="Bold"/>
              <w:lang w:val="en-GB" w:bidi="en-GB"/>
            </w:rPr>
            <w:t>Industry type:</w:t>
          </w:r>
        </w:sdtContent>
      </w:sdt>
      <w:r w:rsidR="00E53724" w:rsidRPr="00614293">
        <w:rPr>
          <w:lang w:val="en-GB" w:bidi="en-GB"/>
        </w:rPr>
        <w:t xml:space="preserve"> </w:t>
      </w:r>
      <w:sdt>
        <w:sdtPr>
          <w:id w:val="1796175537"/>
          <w:placeholder>
            <w:docPart w:val="D4BABF14802E4DF6A4A882D0B5C7935A"/>
          </w:placeholder>
          <w:temporary/>
          <w:showingPlcHdr/>
          <w15:appearance w15:val="hidden"/>
        </w:sdtPr>
        <w:sdtContent>
          <w:r w:rsidR="003E78A7" w:rsidRPr="00614293">
            <w:rPr>
              <w:lang w:val="en-GB" w:bidi="en-GB"/>
            </w:rPr>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3B01F012" w14:textId="77777777" w:rsidR="00E53724" w:rsidRPr="00614293" w:rsidRDefault="00275A43" w:rsidP="00E53724">
      <w:pPr>
        <w:pStyle w:val="ListBullet"/>
      </w:pPr>
      <w:sdt>
        <w:sdtPr>
          <w:rPr>
            <w:rStyle w:val="Bold"/>
          </w:rPr>
          <w:id w:val="280686727"/>
          <w:placeholder>
            <w:docPart w:val="AF014EF75D1441D1958FEB0021069601"/>
          </w:placeholder>
          <w:temporary/>
          <w:showingPlcHdr/>
          <w15:appearance w15:val="hidden"/>
        </w:sdtPr>
        <w:sdtContent>
          <w:r w:rsidR="003E78A7" w:rsidRPr="00614293">
            <w:rPr>
              <w:rStyle w:val="Bold"/>
              <w:lang w:val="en-GB" w:bidi="en-GB"/>
            </w:rPr>
            <w:t>Market segmentation:</w:t>
          </w:r>
        </w:sdtContent>
      </w:sdt>
      <w:r w:rsidR="00E53724" w:rsidRPr="00614293">
        <w:rPr>
          <w:rStyle w:val="Bold"/>
          <w:lang w:val="en-GB" w:bidi="en-GB"/>
        </w:rPr>
        <w:t xml:space="preserve"> </w:t>
      </w:r>
      <w:sdt>
        <w:sdtPr>
          <w:id w:val="-627160770"/>
          <w:placeholder>
            <w:docPart w:val="60E9CFFB278741DC8732E4A94C14D25E"/>
          </w:placeholder>
          <w:temporary/>
          <w:showingPlcHdr/>
          <w15:appearance w15:val="hidden"/>
        </w:sdtPr>
        <w:sdtContent>
          <w:r w:rsidR="003E78A7" w:rsidRPr="00614293">
            <w:rPr>
              <w:lang w:val="en-GB" w:bidi="en-GB"/>
            </w:rPr>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5463A958" w14:textId="77777777" w:rsidR="00E53724" w:rsidRPr="00614293" w:rsidRDefault="00275A43" w:rsidP="00E53724">
      <w:pPr>
        <w:pStyle w:val="ListBullet"/>
      </w:pPr>
      <w:sdt>
        <w:sdtPr>
          <w:rPr>
            <w:rStyle w:val="Bold"/>
          </w:rPr>
          <w:id w:val="-512770232"/>
          <w:placeholder>
            <w:docPart w:val="DC42A2982B56440D8BF5FEF4EE71D32B"/>
          </w:placeholder>
          <w:temporary/>
          <w:showingPlcHdr/>
          <w15:appearance w15:val="hidden"/>
        </w:sdtPr>
        <w:sdtContent>
          <w:r w:rsidR="003E78A7" w:rsidRPr="00614293">
            <w:rPr>
              <w:rStyle w:val="Bold"/>
              <w:lang w:val="en-GB" w:bidi="en-GB"/>
            </w:rPr>
            <w:t>Competition:</w:t>
          </w:r>
        </w:sdtContent>
      </w:sdt>
      <w:r w:rsidR="00E53724" w:rsidRPr="00614293">
        <w:rPr>
          <w:lang w:val="en-GB" w:bidi="en-GB"/>
        </w:rPr>
        <w:t xml:space="preserve"> </w:t>
      </w:r>
      <w:sdt>
        <w:sdtPr>
          <w:id w:val="-2094616854"/>
          <w:placeholder>
            <w:docPart w:val="AB6518D7D59E4466BC63BF772C17C75B"/>
          </w:placeholder>
          <w:temporary/>
          <w:showingPlcHdr/>
          <w15:appearance w15:val="hidden"/>
        </w:sdtPr>
        <w:sdtContent>
          <w:r w:rsidR="003E78A7" w:rsidRPr="00614293">
            <w:rPr>
              <w:lang w:val="en-GB" w:bidi="en-GB"/>
            </w:rPr>
            <w:t xml:space="preserve">All businesses compete in one way or another. It may be with specific, direct competitors or it may be with the way customers have been doing things for a </w:t>
          </w:r>
          <w:r w:rsidR="003E78A7" w:rsidRPr="00614293">
            <w:rPr>
              <w:lang w:val="en-GB" w:bidi="en-GB"/>
            </w:rPr>
            <w:lastRenderedPageBreak/>
            <w:t>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0E6487C3" w14:textId="77777777" w:rsidR="00E53724" w:rsidRPr="00614293" w:rsidRDefault="00275A43" w:rsidP="00E53724">
      <w:pPr>
        <w:pStyle w:val="ListBullet"/>
      </w:pPr>
      <w:sdt>
        <w:sdtPr>
          <w:rPr>
            <w:rStyle w:val="Bold"/>
          </w:rPr>
          <w:id w:val="1557357805"/>
          <w:placeholder>
            <w:docPart w:val="8DB6A69F475442B48A6BD34CDA16FCEC"/>
          </w:placeholder>
          <w:temporary/>
          <w:showingPlcHdr/>
          <w15:appearance w15:val="hidden"/>
        </w:sdtPr>
        <w:sdtContent>
          <w:r w:rsidR="003E78A7" w:rsidRPr="00614293">
            <w:rPr>
              <w:rStyle w:val="Bold"/>
              <w:lang w:val="en-GB" w:bidi="en-GB"/>
            </w:rPr>
            <w:t>SWOT analysis:</w:t>
          </w:r>
        </w:sdtContent>
      </w:sdt>
      <w:r w:rsidR="00E53724" w:rsidRPr="00614293">
        <w:rPr>
          <w:rStyle w:val="Bold"/>
          <w:lang w:val="en-GB" w:bidi="en-GB"/>
        </w:rPr>
        <w:t xml:space="preserve"> </w:t>
      </w:r>
      <w:sdt>
        <w:sdtPr>
          <w:id w:val="855001879"/>
          <w:placeholder>
            <w:docPart w:val="A735C6171B4A435784A34BB48F50530E"/>
          </w:placeholder>
          <w:temporary/>
          <w:showingPlcHdr/>
          <w15:appearance w15:val="hidden"/>
        </w:sdtPr>
        <w:sdtContent>
          <w:r w:rsidR="003E78A7" w:rsidRPr="00614293">
            <w:rPr>
              <w:lang w:val="en-GB" w:bidi="en-GB"/>
            </w:rPr>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maximise opportunities and minimise threats; how its weaknesses can slow the company’s ability to capitalise on the opportunities; and how the business’ weaknesses could expose it to threats.</w:t>
          </w:r>
        </w:sdtContent>
      </w:sdt>
    </w:p>
    <w:p w14:paraId="41B901CE" w14:textId="77777777"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66"/>
        <w:gridCol w:w="4844"/>
        <w:gridCol w:w="2566"/>
      </w:tblGrid>
      <w:tr w:rsidR="003E78A7" w:rsidRPr="00614293" w14:paraId="25BCCF3D" w14:textId="77777777" w:rsidTr="00385D4D">
        <w:trPr>
          <w:trHeight w:val="2535"/>
        </w:trPr>
        <w:tc>
          <w:tcPr>
            <w:tcW w:w="2592" w:type="dxa"/>
          </w:tcPr>
          <w:sdt>
            <w:sdtPr>
              <w:id w:val="841667111"/>
              <w:placeholder>
                <w:docPart w:val="D41B90783DDF4216BA696C892451BDC7"/>
              </w:placeholder>
              <w:temporary/>
              <w:showingPlcHdr/>
              <w15:appearance w15:val="hidden"/>
            </w:sdtPr>
            <w:sdtContent>
              <w:p w14:paraId="71871DFD" w14:textId="77777777" w:rsidR="003E78A7" w:rsidRPr="00614293" w:rsidRDefault="008965F6" w:rsidP="008965F6">
                <w:pPr>
                  <w:pStyle w:val="Graphheading1"/>
                </w:pPr>
                <w:r w:rsidRPr="00614293">
                  <w:rPr>
                    <w:lang w:val="en-GB" w:bidi="en-GB"/>
                  </w:rPr>
                  <w:t>STRENGTHS</w:t>
                </w:r>
              </w:p>
            </w:sdtContent>
          </w:sdt>
          <w:sdt>
            <w:sdtPr>
              <w:id w:val="-1984383332"/>
              <w:placeholder>
                <w:docPart w:val="A8EEDF80EB3942A6A064077AF63B329A"/>
              </w:placeholder>
              <w:temporary/>
              <w:showingPlcHdr/>
              <w15:appearance w15:val="hidden"/>
            </w:sdtPr>
            <w:sdtContent>
              <w:p w14:paraId="6796712A" w14:textId="77777777" w:rsidR="008965F6" w:rsidRPr="00614293" w:rsidRDefault="008965F6" w:rsidP="008965F6">
                <w:pPr>
                  <w:pStyle w:val="Graphbullet"/>
                </w:pPr>
                <w:r w:rsidRPr="00614293">
                  <w:rPr>
                    <w:lang w:val="en-GB" w:bidi="en-GB"/>
                  </w:rPr>
                  <w:t>Advantage</w:t>
                </w:r>
              </w:p>
              <w:p w14:paraId="118034A6" w14:textId="77777777" w:rsidR="008965F6" w:rsidRPr="00614293" w:rsidRDefault="008965F6" w:rsidP="008965F6">
                <w:pPr>
                  <w:pStyle w:val="Graphbullet"/>
                </w:pPr>
                <w:r w:rsidRPr="00614293">
                  <w:rPr>
                    <w:lang w:val="en-GB" w:bidi="en-GB"/>
                  </w:rPr>
                  <w:t>Capabilities</w:t>
                </w:r>
              </w:p>
              <w:p w14:paraId="7E70765A" w14:textId="77777777" w:rsidR="008965F6" w:rsidRPr="00614293" w:rsidRDefault="008965F6" w:rsidP="008965F6">
                <w:pPr>
                  <w:pStyle w:val="Graphbullet"/>
                </w:pPr>
                <w:r w:rsidRPr="00614293">
                  <w:rPr>
                    <w:lang w:val="en-GB" w:bidi="en-GB"/>
                  </w:rPr>
                  <w:t>Assets, people</w:t>
                </w:r>
              </w:p>
              <w:p w14:paraId="3B7967C9" w14:textId="77777777" w:rsidR="008965F6" w:rsidRPr="00614293" w:rsidRDefault="008965F6" w:rsidP="008965F6">
                <w:pPr>
                  <w:pStyle w:val="Graphbullet"/>
                </w:pPr>
                <w:r w:rsidRPr="00614293">
                  <w:rPr>
                    <w:lang w:val="en-GB" w:bidi="en-GB"/>
                  </w:rPr>
                  <w:t>Experience</w:t>
                </w:r>
              </w:p>
              <w:p w14:paraId="3B8F650F" w14:textId="77777777" w:rsidR="008965F6" w:rsidRPr="00614293" w:rsidRDefault="008965F6" w:rsidP="008965F6">
                <w:pPr>
                  <w:pStyle w:val="Graphbullet"/>
                </w:pPr>
                <w:r w:rsidRPr="00614293">
                  <w:rPr>
                    <w:lang w:val="en-GB" w:bidi="en-GB"/>
                  </w:rPr>
                  <w:t>Financial reserves</w:t>
                </w:r>
              </w:p>
              <w:p w14:paraId="0724BE87" w14:textId="77777777" w:rsidR="008965F6" w:rsidRPr="00614293" w:rsidRDefault="008965F6" w:rsidP="008965F6">
                <w:pPr>
                  <w:pStyle w:val="Graphbullet"/>
                </w:pPr>
                <w:r w:rsidRPr="00614293">
                  <w:rPr>
                    <w:lang w:val="en-GB" w:bidi="en-GB"/>
                  </w:rPr>
                  <w:t>Value proposition</w:t>
                </w:r>
              </w:p>
              <w:p w14:paraId="27ADFEDC" w14:textId="77777777" w:rsidR="008965F6" w:rsidRPr="00614293" w:rsidRDefault="008965F6" w:rsidP="008965F6">
                <w:pPr>
                  <w:pStyle w:val="Graphbullet"/>
                </w:pPr>
                <w:r w:rsidRPr="00614293">
                  <w:rPr>
                    <w:lang w:val="en-GB" w:bidi="en-GB"/>
                  </w:rPr>
                  <w:t>Price, value, quality</w:t>
                </w:r>
              </w:p>
            </w:sdtContent>
          </w:sdt>
        </w:tc>
        <w:tc>
          <w:tcPr>
            <w:tcW w:w="4896" w:type="dxa"/>
            <w:vMerge w:val="restart"/>
            <w:vAlign w:val="center"/>
          </w:tcPr>
          <w:p w14:paraId="59171224" w14:textId="77777777" w:rsidR="003E78A7" w:rsidRPr="00614293" w:rsidRDefault="003E78A7" w:rsidP="008965F6">
            <w:pPr>
              <w:pStyle w:val="ListBullet"/>
              <w:numPr>
                <w:ilvl w:val="0"/>
                <w:numId w:val="0"/>
              </w:numPr>
              <w:jc w:val="center"/>
            </w:pPr>
            <w:r w:rsidRPr="00614293">
              <w:rPr>
                <w:noProof/>
                <w:lang w:val="en-GB" w:bidi="en-GB"/>
              </w:rPr>
              <w:drawing>
                <wp:inline distT="0" distB="0" distL="0" distR="0" wp14:anchorId="1FF35410" wp14:editId="54ECABAC">
                  <wp:extent cx="291465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2592" w:type="dxa"/>
          </w:tcPr>
          <w:sdt>
            <w:sdtPr>
              <w:id w:val="-1737780101"/>
              <w:placeholder>
                <w:docPart w:val="FE4394A8730547A88B642E3909B96BAA"/>
              </w:placeholder>
              <w:temporary/>
              <w:showingPlcHdr/>
              <w15:appearance w15:val="hidden"/>
            </w:sdtPr>
            <w:sdtContent>
              <w:p w14:paraId="651FCF36" w14:textId="77777777" w:rsidR="003E78A7" w:rsidRPr="00614293" w:rsidRDefault="008965F6" w:rsidP="008965F6">
                <w:pPr>
                  <w:pStyle w:val="Graphheading2"/>
                </w:pPr>
                <w:r w:rsidRPr="00614293">
                  <w:rPr>
                    <w:lang w:val="en-GB" w:bidi="en-GB"/>
                  </w:rPr>
                  <w:t>WEAKNESSES</w:t>
                </w:r>
              </w:p>
            </w:sdtContent>
          </w:sdt>
          <w:sdt>
            <w:sdtPr>
              <w:id w:val="-674113483"/>
              <w:placeholder>
                <w:docPart w:val="36177B3C07334ADB875F746AA508E48C"/>
              </w:placeholder>
              <w:temporary/>
              <w:showingPlcHdr/>
              <w15:appearance w15:val="hidden"/>
            </w:sdtPr>
            <w:sdtContent>
              <w:p w14:paraId="105D262F" w14:textId="77777777" w:rsidR="008965F6" w:rsidRPr="00614293" w:rsidRDefault="008965F6" w:rsidP="008965F6">
                <w:pPr>
                  <w:pStyle w:val="Graphbullet2"/>
                </w:pPr>
                <w:r w:rsidRPr="00614293">
                  <w:rPr>
                    <w:lang w:val="en-GB" w:bidi="en-GB"/>
                  </w:rPr>
                  <w:t>Disadvantages</w:t>
                </w:r>
              </w:p>
              <w:p w14:paraId="608E8B33" w14:textId="77777777" w:rsidR="008965F6" w:rsidRPr="00614293" w:rsidRDefault="008965F6" w:rsidP="008965F6">
                <w:pPr>
                  <w:pStyle w:val="Graphbullet2"/>
                </w:pPr>
                <w:r w:rsidRPr="00614293">
                  <w:rPr>
                    <w:lang w:val="en-GB" w:bidi="en-GB"/>
                  </w:rPr>
                  <w:t>Gap in capabilities</w:t>
                </w:r>
              </w:p>
              <w:p w14:paraId="577F1139" w14:textId="77777777" w:rsidR="008965F6" w:rsidRPr="00614293" w:rsidRDefault="008965F6" w:rsidP="008965F6">
                <w:pPr>
                  <w:pStyle w:val="Graphbullet2"/>
                </w:pPr>
                <w:r w:rsidRPr="00614293">
                  <w:rPr>
                    <w:lang w:val="en-GB" w:bidi="en-GB"/>
                  </w:rPr>
                  <w:t>Cash flow</w:t>
                </w:r>
              </w:p>
              <w:p w14:paraId="40C48E8D" w14:textId="77777777" w:rsidR="008965F6" w:rsidRPr="00614293" w:rsidRDefault="008965F6" w:rsidP="008965F6">
                <w:pPr>
                  <w:pStyle w:val="Graphbullet2"/>
                </w:pPr>
                <w:r w:rsidRPr="00614293">
                  <w:rPr>
                    <w:lang w:val="en-GB" w:bidi="en-GB"/>
                  </w:rPr>
                  <w:t>Suppliers</w:t>
                </w:r>
              </w:p>
              <w:p w14:paraId="4F9D7EB4" w14:textId="77777777" w:rsidR="008965F6" w:rsidRPr="00614293" w:rsidRDefault="008965F6" w:rsidP="008965F6">
                <w:pPr>
                  <w:pStyle w:val="Graphbullet2"/>
                </w:pPr>
                <w:r w:rsidRPr="00614293">
                  <w:rPr>
                    <w:lang w:val="en-GB" w:bidi="en-GB"/>
                  </w:rPr>
                  <w:t>Experience</w:t>
                </w:r>
              </w:p>
              <w:p w14:paraId="6812A42B" w14:textId="77777777" w:rsidR="008965F6" w:rsidRPr="00614293" w:rsidRDefault="008965F6" w:rsidP="008965F6">
                <w:pPr>
                  <w:pStyle w:val="Graphbullet2"/>
                </w:pPr>
                <w:r w:rsidRPr="00614293">
                  <w:rPr>
                    <w:lang w:val="en-GB" w:bidi="en-GB"/>
                  </w:rPr>
                  <w:t>Areas to improve</w:t>
                </w:r>
              </w:p>
              <w:p w14:paraId="2E30EB3A" w14:textId="77777777" w:rsidR="008965F6" w:rsidRPr="00614293" w:rsidRDefault="008965F6" w:rsidP="008965F6">
                <w:pPr>
                  <w:pStyle w:val="Graphbullet2"/>
                </w:pPr>
                <w:r w:rsidRPr="00614293">
                  <w:rPr>
                    <w:lang w:val="en-GB" w:bidi="en-GB"/>
                  </w:rPr>
                  <w:t>Causes of lost sales</w:t>
                </w:r>
              </w:p>
            </w:sdtContent>
          </w:sdt>
        </w:tc>
      </w:tr>
      <w:tr w:rsidR="003E78A7" w:rsidRPr="00614293" w14:paraId="3AF21E12" w14:textId="77777777" w:rsidTr="00385D4D">
        <w:trPr>
          <w:trHeight w:val="2535"/>
        </w:trPr>
        <w:tc>
          <w:tcPr>
            <w:tcW w:w="2592" w:type="dxa"/>
          </w:tcPr>
          <w:sdt>
            <w:sdtPr>
              <w:id w:val="-2099856493"/>
              <w:placeholder>
                <w:docPart w:val="1DB2EF1CA739410F9644D1618E43380A"/>
              </w:placeholder>
              <w:temporary/>
              <w:showingPlcHdr/>
              <w15:appearance w15:val="hidden"/>
            </w:sdtPr>
            <w:sdtContent>
              <w:p w14:paraId="57670F5B" w14:textId="77777777" w:rsidR="003E78A7" w:rsidRPr="00614293" w:rsidRDefault="008965F6" w:rsidP="008965F6">
                <w:pPr>
                  <w:pStyle w:val="Graphheading3"/>
                </w:pPr>
                <w:r w:rsidRPr="00614293">
                  <w:rPr>
                    <w:lang w:val="en-GB" w:bidi="en-GB"/>
                  </w:rPr>
                  <w:t>OPPORTUNITIES</w:t>
                </w:r>
              </w:p>
            </w:sdtContent>
          </w:sdt>
          <w:sdt>
            <w:sdtPr>
              <w:id w:val="-1261436333"/>
              <w:placeholder>
                <w:docPart w:val="E56308C202B14F2598C7488756C70914"/>
              </w:placeholder>
              <w:temporary/>
              <w:showingPlcHdr/>
              <w15:appearance w15:val="hidden"/>
            </w:sdtPr>
            <w:sdtContent>
              <w:p w14:paraId="27C4F8BE" w14:textId="77777777" w:rsidR="008965F6" w:rsidRPr="00614293" w:rsidRDefault="008965F6" w:rsidP="008965F6">
                <w:pPr>
                  <w:pStyle w:val="Graphbullet3"/>
                </w:pPr>
                <w:r w:rsidRPr="00614293">
                  <w:rPr>
                    <w:lang w:val="en-GB" w:bidi="en-GB"/>
                  </w:rPr>
                  <w:t>Areas to improve</w:t>
                </w:r>
              </w:p>
              <w:p w14:paraId="4A874CF7" w14:textId="77777777" w:rsidR="008965F6" w:rsidRPr="00614293" w:rsidRDefault="008965F6" w:rsidP="008965F6">
                <w:pPr>
                  <w:pStyle w:val="Graphbullet3"/>
                </w:pPr>
                <w:r w:rsidRPr="00614293">
                  <w:rPr>
                    <w:lang w:val="en-GB" w:bidi="en-GB"/>
                  </w:rPr>
                  <w:t>New segments</w:t>
                </w:r>
              </w:p>
              <w:p w14:paraId="43A0858F" w14:textId="77777777" w:rsidR="008965F6" w:rsidRPr="00614293" w:rsidRDefault="008965F6" w:rsidP="008965F6">
                <w:pPr>
                  <w:pStyle w:val="Graphbullet3"/>
                </w:pPr>
                <w:r w:rsidRPr="00614293">
                  <w:rPr>
                    <w:lang w:val="en-GB" w:bidi="en-GB"/>
                  </w:rPr>
                  <w:t>Industry trends</w:t>
                </w:r>
              </w:p>
              <w:p w14:paraId="00309306" w14:textId="77777777" w:rsidR="008965F6" w:rsidRPr="00614293" w:rsidRDefault="008965F6" w:rsidP="008965F6">
                <w:pPr>
                  <w:pStyle w:val="Graphbullet3"/>
                </w:pPr>
                <w:r w:rsidRPr="00614293">
                  <w:rPr>
                    <w:lang w:val="en-GB" w:bidi="en-GB"/>
                  </w:rPr>
                  <w:t>New products</w:t>
                </w:r>
              </w:p>
              <w:p w14:paraId="6284F903" w14:textId="77777777" w:rsidR="008965F6" w:rsidRPr="00614293" w:rsidRDefault="008965F6" w:rsidP="008965F6">
                <w:pPr>
                  <w:pStyle w:val="Graphbullet3"/>
                </w:pPr>
                <w:r w:rsidRPr="00614293">
                  <w:rPr>
                    <w:lang w:val="en-GB" w:bidi="en-GB"/>
                  </w:rPr>
                  <w:t>New innovations</w:t>
                </w:r>
              </w:p>
              <w:p w14:paraId="2251CBE6" w14:textId="77777777" w:rsidR="008965F6" w:rsidRPr="00614293" w:rsidRDefault="008965F6" w:rsidP="008965F6">
                <w:pPr>
                  <w:pStyle w:val="Graphbullet3"/>
                </w:pPr>
                <w:r w:rsidRPr="00614293">
                  <w:rPr>
                    <w:lang w:val="en-GB" w:bidi="en-GB"/>
                  </w:rPr>
                  <w:t>Key partnership</w:t>
                </w:r>
              </w:p>
            </w:sdtContent>
          </w:sdt>
        </w:tc>
        <w:tc>
          <w:tcPr>
            <w:tcW w:w="4896" w:type="dxa"/>
            <w:vMerge/>
          </w:tcPr>
          <w:p w14:paraId="3707F652" w14:textId="77777777" w:rsidR="003E78A7" w:rsidRPr="00614293" w:rsidRDefault="003E78A7" w:rsidP="003E78A7">
            <w:pPr>
              <w:pStyle w:val="ListBullet"/>
              <w:numPr>
                <w:ilvl w:val="0"/>
                <w:numId w:val="0"/>
              </w:numPr>
            </w:pPr>
          </w:p>
        </w:tc>
        <w:tc>
          <w:tcPr>
            <w:tcW w:w="2592" w:type="dxa"/>
          </w:tcPr>
          <w:sdt>
            <w:sdtPr>
              <w:id w:val="996142121"/>
              <w:placeholder>
                <w:docPart w:val="88114C93C54B4A8AA8EC0B4D41E22847"/>
              </w:placeholder>
              <w:temporary/>
              <w:showingPlcHdr/>
              <w15:appearance w15:val="hidden"/>
            </w:sdtPr>
            <w:sdtContent>
              <w:p w14:paraId="4781715E" w14:textId="77777777" w:rsidR="003E78A7" w:rsidRPr="00614293" w:rsidRDefault="008965F6" w:rsidP="008965F6">
                <w:pPr>
                  <w:pStyle w:val="Graphheading4"/>
                </w:pPr>
                <w:r w:rsidRPr="00614293">
                  <w:rPr>
                    <w:lang w:val="en-GB" w:bidi="en-GB"/>
                  </w:rPr>
                  <w:t>THREATS</w:t>
                </w:r>
              </w:p>
            </w:sdtContent>
          </w:sdt>
          <w:sdt>
            <w:sdtPr>
              <w:id w:val="-248883923"/>
              <w:placeholder>
                <w:docPart w:val="BB2FA60EAE4F4C668A980B07B2B208CE"/>
              </w:placeholder>
              <w:temporary/>
              <w:showingPlcHdr/>
              <w15:appearance w15:val="hidden"/>
            </w:sdtPr>
            <w:sdtContent>
              <w:p w14:paraId="4BE70B39" w14:textId="77777777" w:rsidR="008965F6" w:rsidRPr="00614293" w:rsidRDefault="008965F6" w:rsidP="008965F6">
                <w:pPr>
                  <w:pStyle w:val="Graphbullet4"/>
                </w:pPr>
                <w:r w:rsidRPr="00614293">
                  <w:rPr>
                    <w:lang w:val="en-GB" w:bidi="en-GB"/>
                  </w:rPr>
                  <w:t>Economy movement</w:t>
                </w:r>
              </w:p>
              <w:p w14:paraId="79A66F02" w14:textId="77777777" w:rsidR="008965F6" w:rsidRPr="00614293" w:rsidRDefault="008965F6" w:rsidP="008965F6">
                <w:pPr>
                  <w:pStyle w:val="Graphbullet4"/>
                </w:pPr>
                <w:r w:rsidRPr="00614293">
                  <w:rPr>
                    <w:lang w:val="en-GB" w:bidi="en-GB"/>
                  </w:rPr>
                  <w:t>Obstacles faced</w:t>
                </w:r>
              </w:p>
              <w:p w14:paraId="00FD8FC0" w14:textId="77777777" w:rsidR="008965F6" w:rsidRPr="00614293" w:rsidRDefault="008965F6" w:rsidP="008965F6">
                <w:pPr>
                  <w:pStyle w:val="Graphbullet4"/>
                </w:pPr>
                <w:r w:rsidRPr="00614293">
                  <w:rPr>
                    <w:lang w:val="en-GB" w:bidi="en-GB"/>
                  </w:rPr>
                  <w:t>Competitor actions</w:t>
                </w:r>
              </w:p>
              <w:p w14:paraId="1A805B25" w14:textId="77777777" w:rsidR="008965F6" w:rsidRPr="00614293" w:rsidRDefault="008965F6" w:rsidP="008965F6">
                <w:pPr>
                  <w:pStyle w:val="Graphbullet4"/>
                </w:pPr>
                <w:r w:rsidRPr="00614293">
                  <w:rPr>
                    <w:lang w:val="en-GB" w:bidi="en-GB"/>
                  </w:rPr>
                  <w:t>Political impacts</w:t>
                </w:r>
              </w:p>
              <w:p w14:paraId="49355C3B" w14:textId="77777777" w:rsidR="008965F6" w:rsidRPr="00614293" w:rsidRDefault="008965F6" w:rsidP="008965F6">
                <w:pPr>
                  <w:pStyle w:val="Graphbullet4"/>
                </w:pPr>
                <w:r w:rsidRPr="00614293">
                  <w:rPr>
                    <w:lang w:val="en-GB" w:bidi="en-GB"/>
                  </w:rPr>
                  <w:t>Environmental effects</w:t>
                </w:r>
              </w:p>
              <w:p w14:paraId="1F2014D8" w14:textId="77777777" w:rsidR="008965F6" w:rsidRPr="00614293" w:rsidRDefault="008965F6" w:rsidP="008965F6">
                <w:pPr>
                  <w:pStyle w:val="Graphbullet4"/>
                </w:pPr>
                <w:r w:rsidRPr="00614293">
                  <w:rPr>
                    <w:lang w:val="en-GB" w:bidi="en-GB"/>
                  </w:rPr>
                  <w:t>Loss of key staff</w:t>
                </w:r>
              </w:p>
              <w:p w14:paraId="2CCC76B1" w14:textId="77777777" w:rsidR="008965F6" w:rsidRPr="00614293" w:rsidRDefault="008965F6" w:rsidP="008965F6">
                <w:pPr>
                  <w:pStyle w:val="Graphbullet4"/>
                </w:pPr>
                <w:r w:rsidRPr="00614293">
                  <w:rPr>
                    <w:lang w:val="en-GB" w:bidi="en-GB"/>
                  </w:rPr>
                  <w:t>Market demand</w:t>
                </w:r>
              </w:p>
            </w:sdtContent>
          </w:sdt>
        </w:tc>
      </w:tr>
    </w:tbl>
    <w:p w14:paraId="75787419" w14:textId="77777777" w:rsidR="004211AF" w:rsidRDefault="004211AF" w:rsidP="004211AF"/>
    <w:bookmarkStart w:id="4" w:name="_Toc18231632" w:displacedByCustomXml="next"/>
    <w:sdt>
      <w:sdtPr>
        <w:id w:val="1143771334"/>
        <w:placeholder>
          <w:docPart w:val="DD968C27E8C741D0A25CBFAF7F329003"/>
        </w:placeholder>
        <w:temporary/>
        <w:showingPlcHdr/>
        <w15:appearance w15:val="hidden"/>
      </w:sdtPr>
      <w:sdtContent>
        <w:p w14:paraId="290AE1F0" w14:textId="77777777" w:rsidR="003E78A7" w:rsidRPr="00614293" w:rsidRDefault="00347AF5" w:rsidP="00043FFE">
          <w:pPr>
            <w:pStyle w:val="Heading1"/>
            <w:numPr>
              <w:ilvl w:val="0"/>
              <w:numId w:val="18"/>
            </w:numPr>
            <w:ind w:left="0" w:firstLine="0"/>
          </w:pPr>
          <w:r w:rsidRPr="00614293">
            <w:rPr>
              <w:lang w:val="en-GB" w:bidi="en-GB"/>
            </w:rPr>
            <w:t>Operating Plan</w:t>
          </w:r>
        </w:p>
      </w:sdtContent>
    </w:sdt>
    <w:bookmarkEnd w:id="4" w:displacedByCustomXml="prev"/>
    <w:sdt>
      <w:sdtPr>
        <w:id w:val="-1593466653"/>
        <w:placeholder>
          <w:docPart w:val="1EAFC437DD3444ECA059C9134D9879EB"/>
        </w:placeholder>
        <w:temporary/>
        <w:showingPlcHdr/>
        <w15:appearance w15:val="hidden"/>
      </w:sdtPr>
      <w:sdtContent>
        <w:p w14:paraId="218A7B99" w14:textId="77777777" w:rsidR="00043FFE" w:rsidRPr="00614293" w:rsidRDefault="00043FFE" w:rsidP="00043FFE">
          <w:r w:rsidRPr="00614293">
            <w:rPr>
              <w:lang w:val="en-GB" w:bidi="en-GB"/>
            </w:rPr>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realise growth?</w:t>
          </w:r>
        </w:p>
        <w:p w14:paraId="58B45407" w14:textId="77777777" w:rsidR="00043FFE" w:rsidRPr="00614293" w:rsidRDefault="00043FFE" w:rsidP="00043FFE">
          <w:r w:rsidRPr="00614293">
            <w:rPr>
              <w:lang w:val="en-GB" w:bidi="en-GB"/>
            </w:rPr>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19087A45" w14:textId="77777777" w:rsidR="00043FFE" w:rsidRPr="00614293" w:rsidRDefault="00043FFE" w:rsidP="00043FFE">
          <w:r w:rsidRPr="00614293">
            <w:rPr>
              <w:lang w:val="en-GB" w:bidi="en-GB"/>
            </w:rPr>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754767DA" w14:textId="77777777" w:rsidR="00E53724" w:rsidRPr="00614293" w:rsidRDefault="00275A43" w:rsidP="00E53724">
      <w:pPr>
        <w:pStyle w:val="ListBullet"/>
      </w:pPr>
      <w:sdt>
        <w:sdtPr>
          <w:rPr>
            <w:rStyle w:val="Bold"/>
          </w:rPr>
          <w:id w:val="1949042357"/>
          <w:placeholder>
            <w:docPart w:val="E8CF92889B9345FD84F0D40F344B7CEE"/>
          </w:placeholder>
          <w:temporary/>
          <w:showingPlcHdr/>
          <w15:appearance w15:val="hidden"/>
        </w:sdtPr>
        <w:sdtContent>
          <w:r w:rsidR="00043FFE" w:rsidRPr="00614293">
            <w:rPr>
              <w:rStyle w:val="Bold"/>
              <w:lang w:val="en-GB" w:bidi="en-GB"/>
            </w:rPr>
            <w:t>Order fulfilment:</w:t>
          </w:r>
        </w:sdtContent>
      </w:sdt>
      <w:r w:rsidR="00E53724" w:rsidRPr="00614293">
        <w:rPr>
          <w:lang w:val="en-GB" w:bidi="en-GB"/>
        </w:rPr>
        <w:t xml:space="preserve"> </w:t>
      </w:r>
      <w:sdt>
        <w:sdtPr>
          <w:id w:val="-1738468098"/>
          <w:placeholder>
            <w:docPart w:val="20A978D31D3C48C99D45E336EAED9777"/>
          </w:placeholder>
          <w:temporary/>
          <w:showingPlcHdr/>
          <w15:appearance w15:val="hidden"/>
        </w:sdtPr>
        <w:sdtContent>
          <w:r w:rsidR="00043FFE" w:rsidRPr="00614293">
            <w:rPr>
              <w:lang w:val="en-GB" w:bidi="en-GB"/>
            </w:rPr>
            <w:t>Describe the company’s procedures for delivering services to its customers. As a service company, determine how to keep track of the customer base, form of communications, and how best to manage sales and data.</w:t>
          </w:r>
        </w:sdtContent>
      </w:sdt>
    </w:p>
    <w:p w14:paraId="4F681EA4" w14:textId="77777777" w:rsidR="00E53724" w:rsidRPr="00614293" w:rsidRDefault="00275A43" w:rsidP="00E53724">
      <w:pPr>
        <w:pStyle w:val="ListBullet"/>
      </w:pPr>
      <w:sdt>
        <w:sdtPr>
          <w:rPr>
            <w:rStyle w:val="Bold"/>
          </w:rPr>
          <w:id w:val="760421710"/>
          <w:placeholder>
            <w:docPart w:val="8C74DD8711CD486189B515B5283C2B8C"/>
          </w:placeholder>
          <w:temporary/>
          <w:showingPlcHdr/>
          <w15:appearance w15:val="hidden"/>
        </w:sdtPr>
        <w:sdtContent>
          <w:r w:rsidR="00043FFE" w:rsidRPr="00614293">
            <w:rPr>
              <w:rStyle w:val="Bold"/>
              <w:lang w:val="en-GB" w:bidi="en-GB"/>
            </w:rPr>
            <w:t>Payment:</w:t>
          </w:r>
        </w:sdtContent>
      </w:sdt>
      <w:r w:rsidR="00E53724" w:rsidRPr="00614293">
        <w:rPr>
          <w:lang w:val="en-GB" w:bidi="en-GB"/>
        </w:rPr>
        <w:t xml:space="preserve"> </w:t>
      </w:r>
      <w:sdt>
        <w:sdtPr>
          <w:id w:val="-1835600251"/>
          <w:placeholder>
            <w:docPart w:val="0B485D27F099471FA1D18DE5D0C52E0B"/>
          </w:placeholder>
          <w:temporary/>
          <w:showingPlcHdr/>
          <w15:appearance w15:val="hidden"/>
        </w:sdtPr>
        <w:sdtContent>
          <w:r w:rsidR="00043FFE" w:rsidRPr="00614293">
            <w:rPr>
              <w:lang w:val="en-GB" w:bidi="en-GB"/>
            </w:rPr>
            <w:t>Describe the standard payment terms and the payment methods accepted. Describe the pricing plans (one-time service fees, hourly-based fees, mark-ups, and any other fees) and any impact on cash flow.</w:t>
          </w:r>
        </w:sdtContent>
      </w:sdt>
    </w:p>
    <w:p w14:paraId="686C4A93" w14:textId="77777777" w:rsidR="00E53724" w:rsidRPr="00614293" w:rsidRDefault="00275A43" w:rsidP="00E53724">
      <w:pPr>
        <w:pStyle w:val="ListBullet"/>
      </w:pPr>
      <w:sdt>
        <w:sdtPr>
          <w:rPr>
            <w:rStyle w:val="Bold"/>
          </w:rPr>
          <w:id w:val="1921058762"/>
          <w:placeholder>
            <w:docPart w:val="E9F22EEDA8A74E978FBF54903F04519E"/>
          </w:placeholder>
          <w:temporary/>
          <w:showingPlcHdr/>
          <w15:appearance w15:val="hidden"/>
        </w:sdtPr>
        <w:sdtContent>
          <w:r w:rsidR="00043FFE" w:rsidRPr="00614293">
            <w:rPr>
              <w:rStyle w:val="Bold"/>
              <w:lang w:val="en-GB" w:bidi="en-GB"/>
            </w:rPr>
            <w:t>Technology:</w:t>
          </w:r>
        </w:sdtContent>
      </w:sdt>
      <w:r w:rsidR="00E53724" w:rsidRPr="00614293">
        <w:rPr>
          <w:lang w:val="en-GB" w:bidi="en-GB"/>
        </w:rPr>
        <w:t xml:space="preserve"> </w:t>
      </w:r>
      <w:sdt>
        <w:sdtPr>
          <w:id w:val="565460217"/>
          <w:placeholder>
            <w:docPart w:val="C03D36208E5C4B449F68F3CE2B030275"/>
          </w:placeholder>
          <w:temporary/>
          <w:showingPlcHdr/>
          <w15:appearance w15:val="hidden"/>
        </w:sdtPr>
        <w:sdtContent>
          <w:r w:rsidR="00043FFE" w:rsidRPr="00614293">
            <w:rPr>
              <w:lang w:val="en-GB" w:bidi="en-GB"/>
            </w:rPr>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 up or recovery in the case of a disaster or outage.</w:t>
          </w:r>
        </w:sdtContent>
      </w:sdt>
    </w:p>
    <w:p w14:paraId="1D75D0CE" w14:textId="77777777" w:rsidR="00E53724" w:rsidRPr="00614293" w:rsidRDefault="00275A43" w:rsidP="00E53724">
      <w:pPr>
        <w:pStyle w:val="ListBullet"/>
      </w:pPr>
      <w:sdt>
        <w:sdtPr>
          <w:rPr>
            <w:rStyle w:val="Bold"/>
          </w:rPr>
          <w:id w:val="-1983072167"/>
          <w:placeholder>
            <w:docPart w:val="CF58AEFAA34B4486891B143B0EE242C6"/>
          </w:placeholder>
          <w:temporary/>
          <w:showingPlcHdr/>
          <w15:appearance w15:val="hidden"/>
        </w:sdtPr>
        <w:sdtContent>
          <w:r w:rsidR="00043FFE" w:rsidRPr="00614293">
            <w:rPr>
              <w:rStyle w:val="Bold"/>
              <w:lang w:val="en-GB" w:bidi="en-GB"/>
            </w:rPr>
            <w:t>Key customers:</w:t>
          </w:r>
        </w:sdtContent>
      </w:sdt>
      <w:r w:rsidR="00E53724" w:rsidRPr="00614293">
        <w:rPr>
          <w:rStyle w:val="Bold"/>
          <w:lang w:val="en-GB" w:bidi="en-GB"/>
        </w:rPr>
        <w:t xml:space="preserve"> </w:t>
      </w:r>
      <w:sdt>
        <w:sdtPr>
          <w:id w:val="-2022374780"/>
          <w:placeholder>
            <w:docPart w:val="46B6115A7EC049BFA6B4B79154228C3B"/>
          </w:placeholder>
          <w:temporary/>
          <w:showingPlcHdr/>
          <w15:appearance w15:val="hidden"/>
        </w:sdtPr>
        <w:sdtContent>
          <w:r w:rsidR="00043FFE" w:rsidRPr="00614293">
            <w:rPr>
              <w:lang w:val="en-GB" w:bidi="en-GB"/>
            </w:rPr>
            <w:t>Identify any customers that are important to the success of the business due to a partnership, volume, or pathway to a new market. Also identify any customers who bring in more than 10% of the company’s revenues.</w:t>
          </w:r>
        </w:sdtContent>
      </w:sdt>
    </w:p>
    <w:p w14:paraId="4BD83BC9" w14:textId="77777777" w:rsidR="00E53724" w:rsidRPr="00614293" w:rsidRDefault="00275A43" w:rsidP="00E53724">
      <w:pPr>
        <w:pStyle w:val="ListBullet"/>
      </w:pPr>
      <w:sdt>
        <w:sdtPr>
          <w:rPr>
            <w:rStyle w:val="Bold"/>
          </w:rPr>
          <w:id w:val="-1794358563"/>
          <w:placeholder>
            <w:docPart w:val="E09E8BC505664A7BB02E9E8D52D36AEC"/>
          </w:placeholder>
          <w:temporary/>
          <w:showingPlcHdr/>
          <w15:appearance w15:val="hidden"/>
        </w:sdtPr>
        <w:sdtContent>
          <w:r w:rsidR="00DE65A2" w:rsidRPr="00614293">
            <w:rPr>
              <w:rStyle w:val="Bold"/>
              <w:lang w:val="en-GB" w:bidi="en-GB"/>
            </w:rPr>
            <w:t>Key employees and organisation:</w:t>
          </w:r>
        </w:sdtContent>
      </w:sdt>
      <w:r w:rsidR="00E53724" w:rsidRPr="00614293">
        <w:rPr>
          <w:rStyle w:val="Bold"/>
          <w:lang w:val="en-GB" w:bidi="en-GB"/>
        </w:rPr>
        <w:t xml:space="preserve"> </w:t>
      </w:r>
      <w:sdt>
        <w:sdtPr>
          <w:id w:val="1868019658"/>
          <w:placeholder>
            <w:docPart w:val="B4DB6E9249CF4E2B871CE40144B841AF"/>
          </w:placeholder>
          <w:temporary/>
          <w:showingPlcHdr/>
          <w15:appearance w15:val="hidden"/>
        </w:sdtPr>
        <w:sdtContent>
          <w:r w:rsidR="00DE65A2" w:rsidRPr="00614293">
            <w:rPr>
              <w:lang w:val="en-GB" w:bidi="en-GB"/>
            </w:rPr>
            <w:t>Describe unique skills or experiences that are required of the current team. If necessary, describe any proprietary recruiting or training processes in place. List key employees that are necessary for success. Include an organisation chart to support this section.</w:t>
          </w:r>
        </w:sdtContent>
      </w:sdt>
    </w:p>
    <w:p w14:paraId="417A7CC4" w14:textId="77777777" w:rsidR="00E53724" w:rsidRPr="00614293" w:rsidRDefault="00275A43" w:rsidP="00E53724">
      <w:pPr>
        <w:pStyle w:val="ListBullet"/>
      </w:pPr>
      <w:sdt>
        <w:sdtPr>
          <w:rPr>
            <w:rStyle w:val="Bold"/>
          </w:rPr>
          <w:id w:val="972940777"/>
          <w:placeholder>
            <w:docPart w:val="C0BA189C94754E8C8DD1F36A4A20F589"/>
          </w:placeholder>
          <w:temporary/>
          <w:showingPlcHdr/>
          <w15:appearance w15:val="hidden"/>
        </w:sdtPr>
        <w:sdtContent>
          <w:r w:rsidR="00DE65A2" w:rsidRPr="00614293">
            <w:rPr>
              <w:rStyle w:val="Bold"/>
              <w:lang w:val="en-GB" w:bidi="en-GB"/>
            </w:rPr>
            <w:t>Facilities:</w:t>
          </w:r>
        </w:sdtContent>
      </w:sdt>
      <w:r w:rsidR="00E53724" w:rsidRPr="00614293">
        <w:rPr>
          <w:rStyle w:val="Bold"/>
          <w:lang w:val="en-GB" w:bidi="en-GB"/>
        </w:rPr>
        <w:t xml:space="preserve"> </w:t>
      </w:r>
      <w:sdt>
        <w:sdtPr>
          <w:id w:val="2074922854"/>
          <w:placeholder>
            <w:docPart w:val="36C686098E9F4342ADBA8B8C1B3C7B49"/>
          </w:placeholder>
          <w:temporary/>
          <w:showingPlcHdr/>
          <w15:appearance w15:val="hidden"/>
        </w:sdtPr>
        <w:sdtContent>
          <w:r w:rsidR="00DE65A2" w:rsidRPr="00614293">
            <w:rPr>
              <w:lang w:val="en-GB" w:bidi="en-GB"/>
            </w:rPr>
            <w:t>As a home-based business, be educated on legalities and tax filings for such business types.</w:t>
          </w:r>
        </w:sdtContent>
      </w:sdt>
    </w:p>
    <w:bookmarkStart w:id="5" w:name="_Toc18231633" w:displacedByCustomXml="next"/>
    <w:sdt>
      <w:sdtPr>
        <w:id w:val="-976210796"/>
        <w:placeholder>
          <w:docPart w:val="14A348B3B908434DA192C147D60B3783"/>
        </w:placeholder>
        <w:temporary/>
        <w:showingPlcHdr/>
        <w15:appearance w15:val="hidden"/>
      </w:sdtPr>
      <w:sdtContent>
        <w:p w14:paraId="13113084" w14:textId="77777777" w:rsidR="00DE65A2" w:rsidRPr="00614293" w:rsidRDefault="00347AF5" w:rsidP="00026EAE">
          <w:pPr>
            <w:pStyle w:val="Heading1"/>
            <w:numPr>
              <w:ilvl w:val="0"/>
              <w:numId w:val="18"/>
            </w:numPr>
            <w:ind w:left="0" w:firstLine="0"/>
          </w:pPr>
          <w:r w:rsidRPr="00614293">
            <w:rPr>
              <w:lang w:val="en-GB" w:bidi="en-GB"/>
            </w:rPr>
            <w:t>Marketing and Sales Plan</w:t>
          </w:r>
        </w:p>
      </w:sdtContent>
    </w:sdt>
    <w:bookmarkEnd w:id="5" w:displacedByCustomXml="prev"/>
    <w:p w14:paraId="157EEC1B" w14:textId="0E4ECBBE" w:rsidR="00026EAE" w:rsidRPr="00614293" w:rsidRDefault="00795463" w:rsidP="00D849A8">
      <w:pPr>
        <w:jc w:val="center"/>
      </w:pPr>
      <w:r>
        <w:t>Promoting the business, through generating leads or traffic to a website or store, is one of the most important functions of any business</w:t>
      </w:r>
      <w:r w:rsidR="00D849A8">
        <w:t>.</w:t>
      </w:r>
    </w:p>
    <w:p w14:paraId="41348B78" w14:textId="2D91EB7A" w:rsidR="00E53724" w:rsidRPr="00614293" w:rsidRDefault="005356A3" w:rsidP="005356A3">
      <w:pPr>
        <w:pStyle w:val="ListBullet"/>
        <w:jc w:val="center"/>
      </w:pPr>
      <w:r>
        <w:rPr>
          <w:rStyle w:val="Bold"/>
        </w:rPr>
        <w:t>Key message</w:t>
      </w:r>
      <w:r w:rsidRPr="005356A3">
        <w:rPr>
          <w:rStyle w:val="Bold"/>
          <w:color w:val="auto"/>
          <w:sz w:val="20"/>
          <w:szCs w:val="20"/>
        </w:rPr>
        <w:t>:</w:t>
      </w:r>
      <w:r w:rsidR="00E53724" w:rsidRPr="005356A3">
        <w:rPr>
          <w:rStyle w:val="Bold"/>
          <w:b w:val="0"/>
          <w:bCs w:val="0"/>
          <w:i/>
          <w:iCs/>
          <w:color w:val="EC7216" w:themeColor="accent6"/>
          <w:sz w:val="20"/>
          <w:szCs w:val="20"/>
          <w:lang w:val="en-GB" w:bidi="en-GB"/>
        </w:rPr>
        <w:t xml:space="preserve"> </w:t>
      </w:r>
      <w:r w:rsidRPr="005356A3">
        <w:rPr>
          <w:b/>
          <w:bCs/>
          <w:i/>
          <w:iCs/>
          <w:color w:val="EC7216" w:themeColor="accent6"/>
          <w:sz w:val="20"/>
          <w:szCs w:val="20"/>
        </w:rPr>
        <w:t>Build and scale with confidence, from a powerful website to a successful                      business, project, blog and also community solutions.</w:t>
      </w:r>
    </w:p>
    <w:p w14:paraId="76423739" w14:textId="520373BF" w:rsidR="00C33FBE" w:rsidRDefault="00D73B6E" w:rsidP="00C33FBE">
      <w:pPr>
        <w:pStyle w:val="ListBullet"/>
        <w:numPr>
          <w:ilvl w:val="0"/>
          <w:numId w:val="0"/>
        </w:numPr>
        <w:ind w:left="360"/>
        <w:rPr>
          <w:rStyle w:val="Bold"/>
        </w:rPr>
      </w:pPr>
      <w:r>
        <w:rPr>
          <w:noProof/>
        </w:rPr>
        <w:drawing>
          <wp:anchor distT="0" distB="0" distL="114300" distR="114300" simplePos="0" relativeHeight="251659264" behindDoc="1" locked="0" layoutInCell="1" allowOverlap="1" wp14:anchorId="6AD89F4D" wp14:editId="697C4AB7">
            <wp:simplePos x="0" y="0"/>
            <wp:positionH relativeFrom="margin">
              <wp:align>right</wp:align>
            </wp:positionH>
            <wp:positionV relativeFrom="paragraph">
              <wp:posOffset>619848</wp:posOffset>
            </wp:positionV>
            <wp:extent cx="6188710" cy="4243705"/>
            <wp:effectExtent l="0" t="0" r="0" b="0"/>
            <wp:wrapSquare wrapText="bothSides"/>
            <wp:docPr id="318858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8394" name="Picture 3188583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4243705"/>
                    </a:xfrm>
                    <a:prstGeom prst="rect">
                      <a:avLst/>
                    </a:prstGeom>
                  </pic:spPr>
                </pic:pic>
              </a:graphicData>
            </a:graphic>
            <wp14:sizeRelV relativeFrom="margin">
              <wp14:pctHeight>0</wp14:pctHeight>
            </wp14:sizeRelV>
          </wp:anchor>
        </w:drawing>
      </w:r>
    </w:p>
    <w:p w14:paraId="65EC9D4B" w14:textId="77777777" w:rsidR="00C33FBE" w:rsidRDefault="00C33FBE" w:rsidP="00C33FBE">
      <w:pPr>
        <w:pStyle w:val="ListBullet"/>
        <w:numPr>
          <w:ilvl w:val="0"/>
          <w:numId w:val="0"/>
        </w:numPr>
        <w:ind w:left="360"/>
        <w:rPr>
          <w:rStyle w:val="Bold"/>
        </w:rPr>
      </w:pPr>
    </w:p>
    <w:p w14:paraId="64C1A5EC" w14:textId="77777777" w:rsidR="00C33FBE" w:rsidRDefault="00C33FBE" w:rsidP="00C33FBE">
      <w:pPr>
        <w:pStyle w:val="ListBullet"/>
        <w:numPr>
          <w:ilvl w:val="0"/>
          <w:numId w:val="0"/>
        </w:numPr>
        <w:ind w:left="360"/>
        <w:rPr>
          <w:rStyle w:val="Bold"/>
        </w:rPr>
      </w:pPr>
    </w:p>
    <w:p w14:paraId="55A3136C" w14:textId="77777777" w:rsidR="00C33FBE" w:rsidRDefault="00C33FBE" w:rsidP="00C33FBE">
      <w:pPr>
        <w:pStyle w:val="ListBullet"/>
        <w:numPr>
          <w:ilvl w:val="0"/>
          <w:numId w:val="0"/>
        </w:numPr>
        <w:ind w:left="360"/>
        <w:rPr>
          <w:rStyle w:val="Bold"/>
        </w:rPr>
      </w:pPr>
    </w:p>
    <w:p w14:paraId="136A55EC" w14:textId="77777777" w:rsidR="00C33FBE" w:rsidRDefault="00C33FBE" w:rsidP="00C33FBE">
      <w:pPr>
        <w:pStyle w:val="ListBullet"/>
        <w:numPr>
          <w:ilvl w:val="0"/>
          <w:numId w:val="0"/>
        </w:numPr>
        <w:ind w:left="360"/>
        <w:rPr>
          <w:rStyle w:val="Bold"/>
        </w:rPr>
      </w:pPr>
    </w:p>
    <w:p w14:paraId="4906CB03" w14:textId="77777777" w:rsidR="00C33FBE" w:rsidRDefault="00C33FBE" w:rsidP="00C33FBE">
      <w:pPr>
        <w:pStyle w:val="ListBullet"/>
        <w:numPr>
          <w:ilvl w:val="0"/>
          <w:numId w:val="0"/>
        </w:numPr>
        <w:ind w:left="360"/>
        <w:rPr>
          <w:rStyle w:val="Bold"/>
        </w:rPr>
      </w:pPr>
    </w:p>
    <w:p w14:paraId="2011D340" w14:textId="77777777" w:rsidR="000D3D76" w:rsidRDefault="000D3D76" w:rsidP="00C33FBE">
      <w:pPr>
        <w:pStyle w:val="ListBullet"/>
        <w:numPr>
          <w:ilvl w:val="0"/>
          <w:numId w:val="0"/>
        </w:numPr>
        <w:rPr>
          <w:b/>
          <w:bCs/>
          <w:sz w:val="28"/>
          <w:szCs w:val="28"/>
        </w:rPr>
      </w:pPr>
    </w:p>
    <w:p w14:paraId="049BC2E7" w14:textId="77777777" w:rsidR="000D3D76" w:rsidRDefault="000D3D76" w:rsidP="00C33FBE">
      <w:pPr>
        <w:pStyle w:val="ListBullet"/>
        <w:numPr>
          <w:ilvl w:val="0"/>
          <w:numId w:val="0"/>
        </w:numPr>
        <w:rPr>
          <w:b/>
          <w:bCs/>
          <w:sz w:val="28"/>
          <w:szCs w:val="28"/>
        </w:rPr>
      </w:pPr>
    </w:p>
    <w:p w14:paraId="17D75542" w14:textId="66E1EF07" w:rsidR="00E53724" w:rsidRPr="00614293" w:rsidRDefault="00C33FBE" w:rsidP="00C33FBE">
      <w:pPr>
        <w:pStyle w:val="ListBullet"/>
        <w:numPr>
          <w:ilvl w:val="0"/>
          <w:numId w:val="0"/>
        </w:numPr>
      </w:pPr>
      <w:r w:rsidRPr="00C33FBE">
        <w:rPr>
          <w:b/>
          <w:bCs/>
          <w:sz w:val="28"/>
          <w:szCs w:val="28"/>
        </w:rPr>
        <w:lastRenderedPageBreak/>
        <w:t>Marketing activities:</w:t>
      </w:r>
      <w:r w:rsidRPr="00C33FBE">
        <w:rPr>
          <w:sz w:val="28"/>
          <w:szCs w:val="28"/>
        </w:rPr>
        <w:t xml:space="preserve"> </w:t>
      </w:r>
      <w:r w:rsidR="005356A3">
        <w:t>we have a wide variety of marketing activities to create awareness of the company.</w:t>
      </w:r>
    </w:p>
    <w:sdt>
      <w:sdtPr>
        <w:id w:val="-381643151"/>
        <w:placeholder>
          <w:docPart w:val="414864278A5F48CD9E6437198BC72E83"/>
        </w:placeholder>
        <w:temporary/>
        <w:showingPlcHdr/>
        <w15:appearance w15:val="hidden"/>
      </w:sdtPr>
      <w:sdtContent>
        <w:p w14:paraId="3AEE9693" w14:textId="77777777" w:rsidR="00026EAE" w:rsidRPr="00614293" w:rsidRDefault="00026EAE" w:rsidP="00026EAE">
          <w:pPr>
            <w:pStyle w:val="ListBullet2"/>
          </w:pPr>
          <w:r w:rsidRPr="00614293">
            <w:rPr>
              <w:lang w:val="en-GB" w:bidi="en-GB"/>
            </w:rPr>
            <w:t>Media advertising (newspaper, magazine, television, radio)</w:t>
          </w:r>
        </w:p>
        <w:p w14:paraId="6E1357D2" w14:textId="77777777" w:rsidR="00026EAE" w:rsidRPr="00614293" w:rsidRDefault="00026EAE" w:rsidP="00026EAE">
          <w:pPr>
            <w:pStyle w:val="ListBullet2"/>
          </w:pPr>
          <w:r w:rsidRPr="00614293">
            <w:rPr>
              <w:lang w:val="en-GB" w:bidi="en-GB"/>
            </w:rPr>
            <w:t>Direct mail</w:t>
          </w:r>
        </w:p>
        <w:p w14:paraId="771D0BFF" w14:textId="77777777" w:rsidR="00026EAE" w:rsidRPr="00614293" w:rsidRDefault="00026EAE" w:rsidP="00026EAE">
          <w:pPr>
            <w:pStyle w:val="ListBullet2"/>
          </w:pPr>
          <w:r w:rsidRPr="00614293">
            <w:rPr>
              <w:lang w:val="en-GB" w:bidi="en-GB"/>
            </w:rPr>
            <w:t>Telephone solicitation</w:t>
          </w:r>
        </w:p>
        <w:p w14:paraId="30622774" w14:textId="77777777" w:rsidR="00026EAE" w:rsidRPr="00614293" w:rsidRDefault="00026EAE" w:rsidP="00026EAE">
          <w:pPr>
            <w:pStyle w:val="ListBullet2"/>
          </w:pPr>
          <w:r w:rsidRPr="00614293">
            <w:rPr>
              <w:lang w:val="en-GB" w:bidi="en-GB"/>
            </w:rPr>
            <w:t>Seminars or business conferences</w:t>
          </w:r>
        </w:p>
        <w:p w14:paraId="409063AF" w14:textId="77777777" w:rsidR="00026EAE" w:rsidRPr="00614293" w:rsidRDefault="00026EAE" w:rsidP="00026EAE">
          <w:pPr>
            <w:pStyle w:val="ListBullet2"/>
          </w:pPr>
          <w:r w:rsidRPr="00614293">
            <w:rPr>
              <w:lang w:val="en-GB" w:bidi="en-GB"/>
            </w:rPr>
            <w:t>Joint advertising with other companies</w:t>
          </w:r>
        </w:p>
        <w:p w14:paraId="7E4D028B" w14:textId="77777777" w:rsidR="00026EAE" w:rsidRPr="00614293" w:rsidRDefault="00026EAE" w:rsidP="00026EAE">
          <w:pPr>
            <w:pStyle w:val="ListBullet2"/>
          </w:pPr>
          <w:r w:rsidRPr="00614293">
            <w:rPr>
              <w:lang w:val="en-GB" w:bidi="en-GB"/>
            </w:rPr>
            <w:t>Word of mouth or fixed signage</w:t>
          </w:r>
        </w:p>
        <w:p w14:paraId="6B6783C2" w14:textId="77777777" w:rsidR="00026EAE" w:rsidRPr="00614293" w:rsidRDefault="00026EAE" w:rsidP="00026EAE">
          <w:pPr>
            <w:pStyle w:val="ListBullet2"/>
          </w:pPr>
          <w:r w:rsidRPr="00614293">
            <w:rPr>
              <w:lang w:val="en-GB" w:bidi="en-GB"/>
            </w:rPr>
            <w:t>Digital marketing such as social media, email marketing, or SEO</w:t>
          </w:r>
        </w:p>
      </w:sdtContent>
    </w:sdt>
    <w:p w14:paraId="7D368DA7" w14:textId="3647CC5A" w:rsidR="00E53724" w:rsidRPr="00614293" w:rsidRDefault="00275A43" w:rsidP="00E53724">
      <w:pPr>
        <w:pStyle w:val="ListBullet"/>
      </w:pPr>
      <w:sdt>
        <w:sdtPr>
          <w:rPr>
            <w:rStyle w:val="Bold"/>
          </w:rPr>
          <w:id w:val="1763564988"/>
          <w:placeholder>
            <w:docPart w:val="24A4AA83A8EB478A8F24111636B67B6B"/>
          </w:placeholder>
          <w:temporary/>
          <w:showingPlcHdr/>
          <w15:appearance w15:val="hidden"/>
        </w:sdtPr>
        <w:sdtContent>
          <w:r w:rsidR="00026EAE" w:rsidRPr="00614293">
            <w:rPr>
              <w:rStyle w:val="Bold"/>
              <w:lang w:val="en-GB" w:bidi="en-GB"/>
            </w:rPr>
            <w:t>Sales strategy:</w:t>
          </w:r>
        </w:sdtContent>
      </w:sdt>
      <w:r w:rsidR="00E53724" w:rsidRPr="00614293">
        <w:rPr>
          <w:lang w:val="en-GB" w:bidi="en-GB"/>
        </w:rPr>
        <w:t xml:space="preserve"> </w:t>
      </w:r>
      <w:r w:rsidR="00EC36ED">
        <w:t xml:space="preserve">our sales approach will be mainly based on contract sales with our clients and working times based with our team. </w:t>
      </w:r>
    </w:p>
    <w:bookmarkStart w:id="6" w:name="_Toc18231634" w:displacedByCustomXml="next"/>
    <w:sdt>
      <w:sdtPr>
        <w:id w:val="-1666310198"/>
        <w:placeholder>
          <w:docPart w:val="3D332FCA5BF04408A467229211104E7F"/>
        </w:placeholder>
        <w:temporary/>
        <w:showingPlcHdr/>
        <w15:appearance w15:val="hidden"/>
      </w:sdtPr>
      <w:sdtContent>
        <w:p w14:paraId="30E53A54" w14:textId="77777777" w:rsidR="00026EAE" w:rsidRPr="00614293" w:rsidRDefault="00347AF5" w:rsidP="00B37B3B">
          <w:pPr>
            <w:pStyle w:val="Heading1"/>
            <w:numPr>
              <w:ilvl w:val="0"/>
              <w:numId w:val="18"/>
            </w:numPr>
            <w:ind w:left="0" w:firstLine="0"/>
          </w:pPr>
          <w:r w:rsidRPr="00614293">
            <w:rPr>
              <w:lang w:val="en-GB" w:bidi="en-GB"/>
            </w:rPr>
            <w:t>Financial Plan</w:t>
          </w:r>
        </w:p>
      </w:sdtContent>
    </w:sdt>
    <w:bookmarkEnd w:id="6" w:displacedByCustomXml="prev"/>
    <w:sdt>
      <w:sdtPr>
        <w:id w:val="-1015688984"/>
        <w:placeholder>
          <w:docPart w:val="4982243B2C8345E2BF21D591926DCA3F"/>
        </w:placeholder>
        <w:temporary/>
        <w:showingPlcHdr/>
        <w15:appearance w15:val="hidden"/>
      </w:sdtPr>
      <w:sdtContent>
        <w:p w14:paraId="64FB6954" w14:textId="77777777" w:rsidR="00B37B3B" w:rsidRPr="00614293" w:rsidRDefault="00B37B3B" w:rsidP="00B37B3B">
          <w:r w:rsidRPr="00614293">
            <w:rPr>
              <w:lang w:val="en-GB" w:bidi="en-GB"/>
            </w:rPr>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14:paraId="1C0499EE" w14:textId="77777777" w:rsidR="00026EAE" w:rsidRPr="00614293" w:rsidRDefault="00B37B3B" w:rsidP="00B37B3B">
          <w:r w:rsidRPr="00614293">
            <w:rPr>
              <w:lang w:val="en-GB" w:bidi="en-GB"/>
            </w:rPr>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7791EDD7" w14:textId="77777777" w:rsidR="00E53724" w:rsidRPr="00614293" w:rsidRDefault="00275A43" w:rsidP="00E53724">
      <w:pPr>
        <w:pStyle w:val="ListBullet"/>
      </w:pPr>
      <w:sdt>
        <w:sdtPr>
          <w:rPr>
            <w:rStyle w:val="Bold"/>
          </w:rPr>
          <w:id w:val="-1791820278"/>
          <w:placeholder>
            <w:docPart w:val="7FA0BF2C01C84A9AB87103EE2011F276"/>
          </w:placeholder>
          <w:temporary/>
          <w:showingPlcHdr/>
          <w15:appearance w15:val="hidden"/>
        </w:sdtPr>
        <w:sdtContent>
          <w:r w:rsidR="00B37B3B" w:rsidRPr="00614293">
            <w:rPr>
              <w:rStyle w:val="Bold"/>
              <w:lang w:val="en-GB" w:bidi="en-GB"/>
            </w:rPr>
            <w:t>Projected start-up costs:</w:t>
          </w:r>
        </w:sdtContent>
      </w:sdt>
      <w:r w:rsidR="00E53724" w:rsidRPr="00614293">
        <w:rPr>
          <w:lang w:val="en-GB" w:bidi="en-GB"/>
        </w:rPr>
        <w:t xml:space="preserve"> </w:t>
      </w:r>
      <w:sdt>
        <w:sdtPr>
          <w:id w:val="757100641"/>
          <w:placeholder>
            <w:docPart w:val="2D0A6CEC90264D0B8ADF3BD30D22315C"/>
          </w:placeholder>
          <w:temporary/>
          <w:showingPlcHdr/>
          <w15:appearance w15:val="hidden"/>
        </w:sdtPr>
        <w:sdtContent>
          <w:r w:rsidR="00B37B3B" w:rsidRPr="00614293">
            <w:rPr>
              <w:lang w:val="en-GB" w:bidi="en-GB"/>
            </w:rPr>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345E3BA8" w14:textId="77777777" w:rsidR="00B37B3B" w:rsidRPr="00614293" w:rsidRDefault="00B37B3B" w:rsidP="00B37B3B">
      <w:pPr>
        <w:pStyle w:val="ListBullet"/>
        <w:numPr>
          <w:ilvl w:val="0"/>
          <w:numId w:val="0"/>
        </w:numPr>
        <w:ind w:left="340" w:hanging="340"/>
      </w:pPr>
    </w:p>
    <w:p w14:paraId="1E235AE6" w14:textId="77777777" w:rsidR="00B37B3B" w:rsidRPr="00614293" w:rsidRDefault="00B37B3B" w:rsidP="00B37B3B">
      <w:pPr>
        <w:pStyle w:val="ListBullet"/>
        <w:numPr>
          <w:ilvl w:val="0"/>
          <w:numId w:val="0"/>
        </w:numPr>
        <w:ind w:left="340" w:hanging="340"/>
        <w:sectPr w:rsidR="00B37B3B" w:rsidRPr="00614293" w:rsidSect="005D369F">
          <w:headerReference w:type="default" r:id="rId21"/>
          <w:footerReference w:type="default" r:id="rId22"/>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960"/>
        <w:gridCol w:w="2481"/>
        <w:gridCol w:w="2481"/>
        <w:gridCol w:w="2481"/>
        <w:gridCol w:w="2505"/>
      </w:tblGrid>
      <w:tr w:rsidR="004211AF" w:rsidRPr="00810DF6" w14:paraId="670DD353" w14:textId="77777777" w:rsidTr="00385D4D">
        <w:trPr>
          <w:trHeight w:val="312"/>
        </w:trPr>
        <w:tc>
          <w:tcPr>
            <w:tcW w:w="5000" w:type="pct"/>
            <w:gridSpan w:val="5"/>
            <w:shd w:val="clear" w:color="auto" w:fill="107082" w:themeFill="accent2"/>
            <w:noWrap/>
            <w:vAlign w:val="center"/>
            <w:hideMark/>
          </w:tcPr>
          <w:p w14:paraId="4D62EC3E" w14:textId="77777777" w:rsidR="004211AF" w:rsidRPr="00810DF6" w:rsidRDefault="00275A43" w:rsidP="00810DF6">
            <w:pPr>
              <w:pStyle w:val="Tableheading"/>
            </w:pPr>
            <w:sdt>
              <w:sdtPr>
                <w:id w:val="-1281873531"/>
                <w:placeholder>
                  <w:docPart w:val="B7DC33224E7146888D9ED31A5961C7B9"/>
                </w:placeholder>
                <w:temporary/>
                <w:showingPlcHdr/>
                <w15:appearance w15:val="hidden"/>
              </w:sdtPr>
              <w:sdtContent>
                <w:r w:rsidR="004211AF" w:rsidRPr="00810DF6">
                  <w:rPr>
                    <w:lang w:val="en-GB" w:bidi="en-GB"/>
                  </w:rPr>
                  <w:t>START-UP COSTS</w:t>
                </w:r>
              </w:sdtContent>
            </w:sdt>
          </w:p>
        </w:tc>
      </w:tr>
      <w:tr w:rsidR="004211AF" w:rsidRPr="00ED112D" w14:paraId="3B83C223" w14:textId="77777777" w:rsidTr="00385D4D">
        <w:trPr>
          <w:trHeight w:val="312"/>
        </w:trPr>
        <w:tc>
          <w:tcPr>
            <w:tcW w:w="1664" w:type="pct"/>
            <w:noWrap/>
            <w:vAlign w:val="center"/>
            <w:hideMark/>
          </w:tcPr>
          <w:p w14:paraId="1870F7F6" w14:textId="77777777" w:rsidR="004211AF" w:rsidRPr="00810DF6" w:rsidRDefault="00275A43" w:rsidP="00810DF6">
            <w:pPr>
              <w:pStyle w:val="TableText"/>
            </w:pPr>
            <w:sdt>
              <w:sdtPr>
                <w:id w:val="-2016761497"/>
                <w:placeholder>
                  <w:docPart w:val="4E8F647411F24253A523FFEE8BADFE34"/>
                </w:placeholder>
                <w:temporary/>
                <w:showingPlcHdr/>
                <w15:appearance w15:val="hidden"/>
              </w:sdtPr>
              <w:sdtContent>
                <w:r w:rsidR="004211AF" w:rsidRPr="00810DF6">
                  <w:rPr>
                    <w:lang w:val="en-GB" w:bidi="en-GB"/>
                  </w:rPr>
                  <w:t>Your Home-Based Agency</w:t>
                </w:r>
              </w:sdtContent>
            </w:sdt>
          </w:p>
        </w:tc>
        <w:tc>
          <w:tcPr>
            <w:tcW w:w="3336" w:type="pct"/>
            <w:gridSpan w:val="4"/>
            <w:noWrap/>
            <w:vAlign w:val="center"/>
            <w:hideMark/>
          </w:tcPr>
          <w:p w14:paraId="40E565EB" w14:textId="77777777" w:rsidR="004211AF" w:rsidRPr="00810DF6" w:rsidRDefault="00275A43" w:rsidP="00810DF6">
            <w:pPr>
              <w:pStyle w:val="TableTextright"/>
            </w:pPr>
            <w:sdt>
              <w:sdtPr>
                <w:id w:val="-182973889"/>
                <w:placeholder>
                  <w:docPart w:val="110EC93A54DE4D009D4A4954EAFF686F"/>
                </w:placeholder>
                <w:temporary/>
                <w:showingPlcHdr/>
                <w15:appearance w15:val="hidden"/>
              </w:sdtPr>
              <w:sdtContent>
                <w:r w:rsidR="004211AF" w:rsidRPr="00810DF6">
                  <w:rPr>
                    <w:lang w:val="en-GB" w:bidi="en-GB"/>
                  </w:rPr>
                  <w:t>January 1, 2018</w:t>
                </w:r>
              </w:sdtContent>
            </w:sdt>
          </w:p>
        </w:tc>
      </w:tr>
      <w:tr w:rsidR="004211AF" w:rsidRPr="00810DF6" w14:paraId="7C761F5C" w14:textId="77777777" w:rsidTr="00385D4D">
        <w:trPr>
          <w:trHeight w:val="312"/>
        </w:trPr>
        <w:tc>
          <w:tcPr>
            <w:tcW w:w="1664" w:type="pct"/>
            <w:shd w:val="clear" w:color="auto" w:fill="107082" w:themeFill="accent2"/>
            <w:vAlign w:val="center"/>
            <w:hideMark/>
          </w:tcPr>
          <w:p w14:paraId="48BB836B" w14:textId="77777777" w:rsidR="004211AF" w:rsidRPr="00810DF6" w:rsidRDefault="00275A43" w:rsidP="00810DF6">
            <w:pPr>
              <w:pStyle w:val="Tableheading"/>
            </w:pPr>
            <w:sdt>
              <w:sdtPr>
                <w:id w:val="-2008278526"/>
                <w:placeholder>
                  <w:docPart w:val="702E879B52C542298E9A53005714221F"/>
                </w:placeholder>
                <w:temporary/>
                <w:showingPlcHdr/>
                <w15:appearance w15:val="hidden"/>
              </w:sdtPr>
              <w:sdtContent>
                <w:r w:rsidR="004211AF" w:rsidRPr="00810DF6">
                  <w:rPr>
                    <w:lang w:val="en-GB" w:bidi="en-GB"/>
                  </w:rPr>
                  <w:t>COST ITEMS</w:t>
                </w:r>
              </w:sdtContent>
            </w:sdt>
          </w:p>
        </w:tc>
        <w:tc>
          <w:tcPr>
            <w:tcW w:w="832" w:type="pct"/>
            <w:shd w:val="clear" w:color="auto" w:fill="107082" w:themeFill="accent2"/>
            <w:noWrap/>
            <w:vAlign w:val="center"/>
            <w:hideMark/>
          </w:tcPr>
          <w:p w14:paraId="5CAD7D61" w14:textId="77777777" w:rsidR="004211AF" w:rsidRPr="00810DF6" w:rsidRDefault="00275A43" w:rsidP="00810DF6">
            <w:pPr>
              <w:pStyle w:val="Tableheading"/>
            </w:pPr>
            <w:sdt>
              <w:sdtPr>
                <w:id w:val="1460379268"/>
                <w:placeholder>
                  <w:docPart w:val="223992CCCDCE46B9BC2ECAC2F9A0F111"/>
                </w:placeholder>
                <w:temporary/>
                <w:showingPlcHdr/>
                <w15:appearance w15:val="hidden"/>
              </w:sdtPr>
              <w:sdtContent>
                <w:r w:rsidR="004211AF" w:rsidRPr="00810DF6">
                  <w:rPr>
                    <w:lang w:val="en-GB" w:bidi="en-GB"/>
                  </w:rPr>
                  <w:t>MONTHS</w:t>
                </w:r>
              </w:sdtContent>
            </w:sdt>
          </w:p>
        </w:tc>
        <w:tc>
          <w:tcPr>
            <w:tcW w:w="832" w:type="pct"/>
            <w:shd w:val="clear" w:color="auto" w:fill="107082" w:themeFill="accent2"/>
            <w:noWrap/>
            <w:vAlign w:val="center"/>
            <w:hideMark/>
          </w:tcPr>
          <w:p w14:paraId="06AFE675" w14:textId="77777777" w:rsidR="004211AF" w:rsidRPr="00810DF6" w:rsidRDefault="00275A43" w:rsidP="00810DF6">
            <w:pPr>
              <w:pStyle w:val="Tableheading"/>
            </w:pPr>
            <w:sdt>
              <w:sdtPr>
                <w:id w:val="-534344041"/>
                <w:placeholder>
                  <w:docPart w:val="9007029C59B5497488866678B455583B"/>
                </w:placeholder>
                <w:temporary/>
                <w:showingPlcHdr/>
                <w15:appearance w15:val="hidden"/>
              </w:sdtPr>
              <w:sdtContent>
                <w:r w:rsidR="004211AF" w:rsidRPr="00810DF6">
                  <w:rPr>
                    <w:lang w:val="en-GB" w:bidi="en-GB"/>
                  </w:rPr>
                  <w:t>COST/MONTH</w:t>
                </w:r>
              </w:sdtContent>
            </w:sdt>
          </w:p>
        </w:tc>
        <w:tc>
          <w:tcPr>
            <w:tcW w:w="832" w:type="pct"/>
            <w:shd w:val="clear" w:color="auto" w:fill="107082" w:themeFill="accent2"/>
            <w:noWrap/>
            <w:vAlign w:val="center"/>
            <w:hideMark/>
          </w:tcPr>
          <w:p w14:paraId="2528BF6B" w14:textId="77777777" w:rsidR="004211AF" w:rsidRPr="00810DF6" w:rsidRDefault="00275A43" w:rsidP="00810DF6">
            <w:pPr>
              <w:pStyle w:val="Tableheading"/>
            </w:pPr>
            <w:sdt>
              <w:sdtPr>
                <w:id w:val="1976480465"/>
                <w:placeholder>
                  <w:docPart w:val="04397E7F5AFB44EC8D1B4C8BCB4DFE42"/>
                </w:placeholder>
                <w:temporary/>
                <w:showingPlcHdr/>
                <w15:appearance w15:val="hidden"/>
              </w:sdtPr>
              <w:sdtContent>
                <w:r w:rsidR="004211AF" w:rsidRPr="00810DF6">
                  <w:rPr>
                    <w:lang w:val="en-GB" w:bidi="en-GB"/>
                  </w:rPr>
                  <w:t>ONE-OFF COST</w:t>
                </w:r>
              </w:sdtContent>
            </w:sdt>
          </w:p>
        </w:tc>
        <w:tc>
          <w:tcPr>
            <w:tcW w:w="840" w:type="pct"/>
            <w:shd w:val="clear" w:color="auto" w:fill="107082" w:themeFill="accent2"/>
            <w:noWrap/>
            <w:vAlign w:val="center"/>
            <w:hideMark/>
          </w:tcPr>
          <w:p w14:paraId="27442618" w14:textId="77777777" w:rsidR="004211AF" w:rsidRPr="00810DF6" w:rsidRDefault="00275A43" w:rsidP="00810DF6">
            <w:pPr>
              <w:pStyle w:val="Tableheading"/>
            </w:pPr>
            <w:sdt>
              <w:sdtPr>
                <w:id w:val="357476065"/>
                <w:placeholder>
                  <w:docPart w:val="88525F0C332548E3A0628DEC09DB9671"/>
                </w:placeholder>
                <w:temporary/>
                <w:showingPlcHdr/>
                <w15:appearance w15:val="hidden"/>
              </w:sdtPr>
              <w:sdtContent>
                <w:r w:rsidR="004211AF" w:rsidRPr="00810DF6">
                  <w:rPr>
                    <w:lang w:val="en-GB" w:bidi="en-GB"/>
                  </w:rPr>
                  <w:t>TOTAL COST</w:t>
                </w:r>
              </w:sdtContent>
            </w:sdt>
          </w:p>
        </w:tc>
      </w:tr>
      <w:tr w:rsidR="004211AF" w:rsidRPr="00810DF6" w14:paraId="4C63ACF0" w14:textId="77777777" w:rsidTr="00385D4D">
        <w:trPr>
          <w:trHeight w:val="312"/>
        </w:trPr>
        <w:tc>
          <w:tcPr>
            <w:tcW w:w="1664" w:type="pct"/>
            <w:shd w:val="clear" w:color="auto" w:fill="F2F2F2" w:themeFill="background1" w:themeFillShade="F2"/>
            <w:vAlign w:val="center"/>
            <w:hideMark/>
          </w:tcPr>
          <w:p w14:paraId="5A9E18E9" w14:textId="77777777" w:rsidR="004211AF" w:rsidRPr="00810DF6" w:rsidRDefault="00275A43" w:rsidP="00810DF6">
            <w:pPr>
              <w:pStyle w:val="TableText"/>
            </w:pPr>
            <w:sdt>
              <w:sdtPr>
                <w:id w:val="-758441192"/>
                <w:placeholder>
                  <w:docPart w:val="C4E1E3F6C0BE41768D76DDE2D5095A7B"/>
                </w:placeholder>
                <w:temporary/>
                <w:showingPlcHdr/>
                <w15:appearance w15:val="hidden"/>
              </w:sdtPr>
              <w:sdtContent>
                <w:r w:rsidR="004211AF" w:rsidRPr="00810DF6">
                  <w:rPr>
                    <w:lang w:val="en-GB" w:bidi="en-GB"/>
                  </w:rPr>
                  <w:t>Advertising/Marketing</w:t>
                </w:r>
              </w:sdtContent>
            </w:sdt>
          </w:p>
        </w:tc>
        <w:tc>
          <w:tcPr>
            <w:tcW w:w="832" w:type="pct"/>
            <w:shd w:val="clear" w:color="auto" w:fill="F2F2F2" w:themeFill="background1" w:themeFillShade="F2"/>
            <w:noWrap/>
            <w:vAlign w:val="center"/>
            <w:hideMark/>
          </w:tcPr>
          <w:p w14:paraId="7E2E92A9" w14:textId="77777777" w:rsidR="004211AF" w:rsidRPr="00810DF6" w:rsidRDefault="00275A43" w:rsidP="00810DF6">
            <w:pPr>
              <w:pStyle w:val="TableText"/>
            </w:pPr>
            <w:sdt>
              <w:sdtPr>
                <w:id w:val="-214665354"/>
                <w:placeholder>
                  <w:docPart w:val="032CAAF54F5F403F892B7C2EFEC2A883"/>
                </w:placeholder>
                <w:temporary/>
                <w:showingPlcHdr/>
                <w15:appearance w15:val="hidden"/>
              </w:sdtPr>
              <w:sdtContent>
                <w:r w:rsidR="004211AF" w:rsidRPr="00810DF6">
                  <w:rPr>
                    <w:lang w:val="en-GB" w:bidi="en-GB"/>
                  </w:rPr>
                  <w:t>3</w:t>
                </w:r>
              </w:sdtContent>
            </w:sdt>
          </w:p>
        </w:tc>
        <w:tc>
          <w:tcPr>
            <w:tcW w:w="832" w:type="pct"/>
            <w:shd w:val="clear" w:color="auto" w:fill="F2F2F2" w:themeFill="background1" w:themeFillShade="F2"/>
            <w:noWrap/>
            <w:vAlign w:val="center"/>
            <w:hideMark/>
          </w:tcPr>
          <w:p w14:paraId="5BBD4C70" w14:textId="77777777" w:rsidR="004211AF" w:rsidRPr="00810DF6" w:rsidRDefault="00275A43" w:rsidP="00810DF6">
            <w:pPr>
              <w:pStyle w:val="TableText"/>
            </w:pPr>
            <w:sdt>
              <w:sdtPr>
                <w:id w:val="-1227453625"/>
                <w:placeholder>
                  <w:docPart w:val="D9C832BAA759435FA42A7BA50C80F04C"/>
                </w:placeholder>
                <w:temporary/>
                <w:showingPlcHdr/>
                <w15:appearance w15:val="hidden"/>
              </w:sdtPr>
              <w:sdtContent>
                <w:r w:rsidR="004211AF" w:rsidRPr="00810DF6">
                  <w:rPr>
                    <w:lang w:val="en-GB" w:bidi="en-GB"/>
                  </w:rPr>
                  <w:t>£300</w:t>
                </w:r>
              </w:sdtContent>
            </w:sdt>
          </w:p>
        </w:tc>
        <w:tc>
          <w:tcPr>
            <w:tcW w:w="832" w:type="pct"/>
            <w:shd w:val="clear" w:color="auto" w:fill="F2F2F2" w:themeFill="background1" w:themeFillShade="F2"/>
            <w:noWrap/>
            <w:vAlign w:val="center"/>
            <w:hideMark/>
          </w:tcPr>
          <w:p w14:paraId="082A4606" w14:textId="77777777" w:rsidR="004211AF" w:rsidRPr="00810DF6" w:rsidRDefault="00275A43" w:rsidP="00810DF6">
            <w:pPr>
              <w:pStyle w:val="TableText"/>
            </w:pPr>
            <w:sdt>
              <w:sdtPr>
                <w:id w:val="-386809626"/>
                <w:placeholder>
                  <w:docPart w:val="4FE4C7C46A9B443E9E763EA5A262DC21"/>
                </w:placeholder>
                <w:temporary/>
                <w:showingPlcHdr/>
                <w15:appearance w15:val="hidden"/>
              </w:sdtPr>
              <w:sdtContent>
                <w:r w:rsidR="004211AF" w:rsidRPr="00810DF6">
                  <w:rPr>
                    <w:lang w:val="en-GB" w:bidi="en-GB"/>
                  </w:rPr>
                  <w:t>£2,000</w:t>
                </w:r>
              </w:sdtContent>
            </w:sdt>
          </w:p>
        </w:tc>
        <w:tc>
          <w:tcPr>
            <w:tcW w:w="840" w:type="pct"/>
            <w:shd w:val="clear" w:color="auto" w:fill="F2F2F2" w:themeFill="background1" w:themeFillShade="F2"/>
            <w:noWrap/>
            <w:vAlign w:val="center"/>
            <w:hideMark/>
          </w:tcPr>
          <w:p w14:paraId="58CD05C8" w14:textId="77777777" w:rsidR="004211AF" w:rsidRPr="00810DF6" w:rsidRDefault="00275A43" w:rsidP="00810DF6">
            <w:pPr>
              <w:pStyle w:val="TableText"/>
            </w:pPr>
            <w:sdt>
              <w:sdtPr>
                <w:id w:val="100540622"/>
                <w:placeholder>
                  <w:docPart w:val="08B4CDD5821B41699BA049B976401E9B"/>
                </w:placeholder>
                <w:temporary/>
                <w:showingPlcHdr/>
                <w15:appearance w15:val="hidden"/>
              </w:sdtPr>
              <w:sdtContent>
                <w:r w:rsidR="004211AF" w:rsidRPr="00810DF6">
                  <w:rPr>
                    <w:lang w:val="en-GB" w:bidi="en-GB"/>
                  </w:rPr>
                  <w:t>$2,900</w:t>
                </w:r>
              </w:sdtContent>
            </w:sdt>
          </w:p>
        </w:tc>
      </w:tr>
      <w:tr w:rsidR="004211AF" w:rsidRPr="00810DF6" w14:paraId="4F96CEA6" w14:textId="77777777" w:rsidTr="00385D4D">
        <w:trPr>
          <w:trHeight w:val="312"/>
        </w:trPr>
        <w:tc>
          <w:tcPr>
            <w:tcW w:w="1664" w:type="pct"/>
            <w:vAlign w:val="center"/>
            <w:hideMark/>
          </w:tcPr>
          <w:p w14:paraId="26EE4084" w14:textId="77777777" w:rsidR="004211AF" w:rsidRPr="00810DF6" w:rsidRDefault="00275A43" w:rsidP="00810DF6">
            <w:pPr>
              <w:pStyle w:val="TableText"/>
            </w:pPr>
            <w:sdt>
              <w:sdtPr>
                <w:id w:val="-1567951484"/>
                <w:placeholder>
                  <w:docPart w:val="7292533DFABF4829B04C92F8C98186D7"/>
                </w:placeholder>
                <w:temporary/>
                <w:showingPlcHdr/>
                <w15:appearance w15:val="hidden"/>
              </w:sdtPr>
              <w:sdtContent>
                <w:r w:rsidR="004211AF" w:rsidRPr="00810DF6">
                  <w:rPr>
                    <w:lang w:val="en-GB" w:bidi="en-GB"/>
                  </w:rPr>
                  <w:t>Employee Salaries*</w:t>
                </w:r>
              </w:sdtContent>
            </w:sdt>
          </w:p>
        </w:tc>
        <w:tc>
          <w:tcPr>
            <w:tcW w:w="832" w:type="pct"/>
            <w:noWrap/>
            <w:vAlign w:val="center"/>
            <w:hideMark/>
          </w:tcPr>
          <w:p w14:paraId="1D2DCCD1" w14:textId="77777777" w:rsidR="004211AF" w:rsidRPr="00810DF6" w:rsidRDefault="00275A43" w:rsidP="00810DF6">
            <w:pPr>
              <w:pStyle w:val="TableText"/>
            </w:pPr>
            <w:sdt>
              <w:sdtPr>
                <w:id w:val="2061814955"/>
                <w:placeholder>
                  <w:docPart w:val="AEE64E83285143B2B145E1D4C3EB347F"/>
                </w:placeholder>
                <w:temporary/>
                <w:showingPlcHdr/>
                <w15:appearance w15:val="hidden"/>
              </w:sdtPr>
              <w:sdtContent>
                <w:r w:rsidR="004211AF" w:rsidRPr="00810DF6">
                  <w:rPr>
                    <w:lang w:val="en-GB" w:bidi="en-GB"/>
                  </w:rPr>
                  <w:t>4</w:t>
                </w:r>
              </w:sdtContent>
            </w:sdt>
          </w:p>
        </w:tc>
        <w:tc>
          <w:tcPr>
            <w:tcW w:w="832" w:type="pct"/>
            <w:noWrap/>
            <w:vAlign w:val="center"/>
            <w:hideMark/>
          </w:tcPr>
          <w:p w14:paraId="01171EA2" w14:textId="77777777" w:rsidR="004211AF" w:rsidRPr="00810DF6" w:rsidRDefault="00275A43" w:rsidP="00810DF6">
            <w:pPr>
              <w:pStyle w:val="TableText"/>
            </w:pPr>
            <w:sdt>
              <w:sdtPr>
                <w:id w:val="1148172905"/>
                <w:placeholder>
                  <w:docPart w:val="8BD3274B083542AF92E832581D63800C"/>
                </w:placeholder>
                <w:temporary/>
                <w:showingPlcHdr/>
                <w15:appearance w15:val="hidden"/>
              </w:sdtPr>
              <w:sdtContent>
                <w:r w:rsidR="004211AF" w:rsidRPr="00810DF6">
                  <w:rPr>
                    <w:lang w:val="en-GB" w:bidi="en-GB"/>
                  </w:rPr>
                  <w:t>£500</w:t>
                </w:r>
              </w:sdtContent>
            </w:sdt>
          </w:p>
        </w:tc>
        <w:tc>
          <w:tcPr>
            <w:tcW w:w="832" w:type="pct"/>
            <w:noWrap/>
            <w:vAlign w:val="center"/>
            <w:hideMark/>
          </w:tcPr>
          <w:p w14:paraId="6EFEE2DF" w14:textId="77777777" w:rsidR="004211AF" w:rsidRPr="00810DF6" w:rsidRDefault="00275A43" w:rsidP="00810DF6">
            <w:pPr>
              <w:pStyle w:val="TableText"/>
            </w:pPr>
            <w:sdt>
              <w:sdtPr>
                <w:id w:val="2044013746"/>
                <w:placeholder>
                  <w:docPart w:val="B0A08FCECAE24C50BE62121F16B20044"/>
                </w:placeholder>
                <w:temporary/>
                <w:showingPlcHdr/>
                <w15:appearance w15:val="hidden"/>
              </w:sdtPr>
              <w:sdtContent>
                <w:r w:rsidR="004211AF" w:rsidRPr="00810DF6">
                  <w:rPr>
                    <w:lang w:val="en-GB" w:bidi="en-GB"/>
                  </w:rPr>
                  <w:t>$2</w:t>
                </w:r>
              </w:sdtContent>
            </w:sdt>
          </w:p>
        </w:tc>
        <w:tc>
          <w:tcPr>
            <w:tcW w:w="840" w:type="pct"/>
            <w:noWrap/>
            <w:vAlign w:val="center"/>
            <w:hideMark/>
          </w:tcPr>
          <w:p w14:paraId="435283CB" w14:textId="77777777" w:rsidR="004211AF" w:rsidRPr="00810DF6" w:rsidRDefault="00275A43" w:rsidP="00810DF6">
            <w:pPr>
              <w:pStyle w:val="TableText"/>
            </w:pPr>
            <w:sdt>
              <w:sdtPr>
                <w:id w:val="1499236211"/>
                <w:placeholder>
                  <w:docPart w:val="86596C4C931C43B684374F4AD8018DCA"/>
                </w:placeholder>
                <w:temporary/>
                <w:showingPlcHdr/>
                <w15:appearance w15:val="hidden"/>
              </w:sdtPr>
              <w:sdtContent>
                <w:r w:rsidR="004211AF" w:rsidRPr="00810DF6">
                  <w:rPr>
                    <w:lang w:val="en-GB" w:bidi="en-GB"/>
                  </w:rPr>
                  <w:t>$2,002</w:t>
                </w:r>
              </w:sdtContent>
            </w:sdt>
          </w:p>
        </w:tc>
      </w:tr>
      <w:tr w:rsidR="004211AF" w:rsidRPr="00810DF6" w14:paraId="39A2D62A" w14:textId="77777777" w:rsidTr="00385D4D">
        <w:trPr>
          <w:trHeight w:val="312"/>
        </w:trPr>
        <w:tc>
          <w:tcPr>
            <w:tcW w:w="1664" w:type="pct"/>
            <w:shd w:val="clear" w:color="auto" w:fill="F2F2F2" w:themeFill="background1" w:themeFillShade="F2"/>
            <w:vAlign w:val="center"/>
            <w:hideMark/>
          </w:tcPr>
          <w:p w14:paraId="67829037" w14:textId="77777777" w:rsidR="004211AF" w:rsidRPr="00810DF6" w:rsidRDefault="00275A43" w:rsidP="00810DF6">
            <w:pPr>
              <w:pStyle w:val="TableText"/>
            </w:pPr>
            <w:sdt>
              <w:sdtPr>
                <w:id w:val="-1793508270"/>
                <w:placeholder>
                  <w:docPart w:val="939A3AEEECAE4F3B830A4B43969DFF7A"/>
                </w:placeholder>
                <w:temporary/>
                <w:showingPlcHdr/>
                <w15:appearance w15:val="hidden"/>
              </w:sdtPr>
              <w:sdtContent>
                <w:r w:rsidR="004211AF" w:rsidRPr="00810DF6">
                  <w:rPr>
                    <w:lang w:val="en-GB" w:bidi="en-GB"/>
                  </w:rPr>
                  <w:t>Employee payroll taxes and benefits</w:t>
                </w:r>
              </w:sdtContent>
            </w:sdt>
          </w:p>
        </w:tc>
        <w:tc>
          <w:tcPr>
            <w:tcW w:w="832" w:type="pct"/>
            <w:shd w:val="clear" w:color="auto" w:fill="F2F2F2" w:themeFill="background1" w:themeFillShade="F2"/>
            <w:noWrap/>
            <w:vAlign w:val="center"/>
            <w:hideMark/>
          </w:tcPr>
          <w:p w14:paraId="16E38CFD" w14:textId="77777777" w:rsidR="004211AF" w:rsidRPr="00810DF6" w:rsidRDefault="00275A43" w:rsidP="00810DF6">
            <w:pPr>
              <w:pStyle w:val="TableText"/>
            </w:pPr>
            <w:sdt>
              <w:sdtPr>
                <w:id w:val="1561900755"/>
                <w:placeholder>
                  <w:docPart w:val="1D9D103200CF46E48FFD079D4BC86B42"/>
                </w:placeholder>
                <w:temporary/>
                <w:showingPlcHdr/>
                <w15:appearance w15:val="hidden"/>
              </w:sdtPr>
              <w:sdtContent>
                <w:r w:rsidR="004211AF" w:rsidRPr="00810DF6">
                  <w:rPr>
                    <w:lang w:val="en-GB" w:bidi="en-GB"/>
                  </w:rPr>
                  <w:t>4</w:t>
                </w:r>
              </w:sdtContent>
            </w:sdt>
          </w:p>
        </w:tc>
        <w:tc>
          <w:tcPr>
            <w:tcW w:w="832" w:type="pct"/>
            <w:shd w:val="clear" w:color="auto" w:fill="F2F2F2" w:themeFill="background1" w:themeFillShade="F2"/>
            <w:noWrap/>
            <w:vAlign w:val="center"/>
            <w:hideMark/>
          </w:tcPr>
          <w:p w14:paraId="32A474D1" w14:textId="77777777" w:rsidR="004211AF" w:rsidRPr="00810DF6" w:rsidRDefault="00275A43" w:rsidP="00810DF6">
            <w:pPr>
              <w:pStyle w:val="TableText"/>
            </w:pPr>
            <w:sdt>
              <w:sdtPr>
                <w:id w:val="1738822497"/>
                <w:placeholder>
                  <w:docPart w:val="40C3E79A64074A2DA2658041EACB7B10"/>
                </w:placeholder>
                <w:temporary/>
                <w:showingPlcHdr/>
                <w15:appearance w15:val="hidden"/>
              </w:sdtPr>
              <w:sdtContent>
                <w:r w:rsidR="004211AF" w:rsidRPr="00810DF6">
                  <w:rPr>
                    <w:lang w:val="en-GB" w:bidi="en-GB"/>
                  </w:rPr>
                  <w:t>£100</w:t>
                </w:r>
              </w:sdtContent>
            </w:sdt>
          </w:p>
        </w:tc>
        <w:tc>
          <w:tcPr>
            <w:tcW w:w="832" w:type="pct"/>
            <w:shd w:val="clear" w:color="auto" w:fill="F2F2F2" w:themeFill="background1" w:themeFillShade="F2"/>
            <w:noWrap/>
            <w:vAlign w:val="center"/>
            <w:hideMark/>
          </w:tcPr>
          <w:p w14:paraId="6A224486" w14:textId="77777777" w:rsidR="004211AF" w:rsidRPr="00810DF6" w:rsidRDefault="00275A43" w:rsidP="00810DF6">
            <w:pPr>
              <w:pStyle w:val="TableText"/>
            </w:pPr>
            <w:sdt>
              <w:sdtPr>
                <w:id w:val="1180161662"/>
                <w:placeholder>
                  <w:docPart w:val="E72750C2891B4C75BECC8E2F9E12A03B"/>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3FABB746" w14:textId="77777777" w:rsidR="004211AF" w:rsidRPr="00810DF6" w:rsidRDefault="00275A43" w:rsidP="00810DF6">
            <w:pPr>
              <w:pStyle w:val="TableText"/>
            </w:pPr>
            <w:sdt>
              <w:sdtPr>
                <w:id w:val="-1202395529"/>
                <w:placeholder>
                  <w:docPart w:val="1506AFBCE54A4FC3A9D326A50BE313D4"/>
                </w:placeholder>
                <w:temporary/>
                <w:showingPlcHdr/>
                <w15:appearance w15:val="hidden"/>
              </w:sdtPr>
              <w:sdtContent>
                <w:r w:rsidR="004211AF" w:rsidRPr="00810DF6">
                  <w:rPr>
                    <w:lang w:val="en-GB" w:bidi="en-GB"/>
                  </w:rPr>
                  <w:t>$1,600</w:t>
                </w:r>
              </w:sdtContent>
            </w:sdt>
          </w:p>
        </w:tc>
      </w:tr>
      <w:tr w:rsidR="004211AF" w:rsidRPr="00810DF6" w14:paraId="51A1A92A" w14:textId="77777777" w:rsidTr="00385D4D">
        <w:trPr>
          <w:trHeight w:val="312"/>
        </w:trPr>
        <w:tc>
          <w:tcPr>
            <w:tcW w:w="1664" w:type="pct"/>
            <w:vAlign w:val="center"/>
            <w:hideMark/>
          </w:tcPr>
          <w:p w14:paraId="36FEEC04" w14:textId="77777777" w:rsidR="004211AF" w:rsidRPr="00810DF6" w:rsidRDefault="00275A43" w:rsidP="00810DF6">
            <w:pPr>
              <w:pStyle w:val="TableText"/>
            </w:pPr>
            <w:sdt>
              <w:sdtPr>
                <w:id w:val="1247998368"/>
                <w:placeholder>
                  <w:docPart w:val="14CD3DBFD91F4EC286BC05ADA6E18147"/>
                </w:placeholder>
                <w:temporary/>
                <w:showingPlcHdr/>
                <w15:appearance w15:val="hidden"/>
              </w:sdtPr>
              <w:sdtContent>
                <w:r w:rsidR="004211AF" w:rsidRPr="00810DF6">
                  <w:rPr>
                    <w:lang w:val="en-GB" w:bidi="en-GB"/>
                  </w:rPr>
                  <w:t>Rent/Lease payments/Utilities</w:t>
                </w:r>
              </w:sdtContent>
            </w:sdt>
          </w:p>
        </w:tc>
        <w:tc>
          <w:tcPr>
            <w:tcW w:w="832" w:type="pct"/>
            <w:noWrap/>
            <w:vAlign w:val="center"/>
            <w:hideMark/>
          </w:tcPr>
          <w:p w14:paraId="6CB1185D" w14:textId="77777777" w:rsidR="004211AF" w:rsidRPr="00810DF6" w:rsidRDefault="00275A43" w:rsidP="00810DF6">
            <w:pPr>
              <w:pStyle w:val="TableText"/>
            </w:pPr>
            <w:sdt>
              <w:sdtPr>
                <w:id w:val="-1499717429"/>
                <w:placeholder>
                  <w:docPart w:val="AE3D57EF1BCC4E3F8B74B31FF82060F2"/>
                </w:placeholder>
                <w:temporary/>
                <w:showingPlcHdr/>
                <w15:appearance w15:val="hidden"/>
              </w:sdtPr>
              <w:sdtContent>
                <w:r w:rsidR="004211AF" w:rsidRPr="00810DF6">
                  <w:rPr>
                    <w:lang w:val="en-GB" w:bidi="en-GB"/>
                  </w:rPr>
                  <w:t>4</w:t>
                </w:r>
              </w:sdtContent>
            </w:sdt>
          </w:p>
        </w:tc>
        <w:tc>
          <w:tcPr>
            <w:tcW w:w="832" w:type="pct"/>
            <w:noWrap/>
            <w:vAlign w:val="center"/>
            <w:hideMark/>
          </w:tcPr>
          <w:p w14:paraId="6100897D" w14:textId="77777777" w:rsidR="004211AF" w:rsidRPr="00810DF6" w:rsidRDefault="00275A43" w:rsidP="00810DF6">
            <w:pPr>
              <w:pStyle w:val="TableText"/>
            </w:pPr>
            <w:sdt>
              <w:sdtPr>
                <w:id w:val="-1301837855"/>
                <w:placeholder>
                  <w:docPart w:val="59E20134DCBB428EA1CF56971FA9C08E"/>
                </w:placeholder>
                <w:temporary/>
                <w:showingPlcHdr/>
                <w15:appearance w15:val="hidden"/>
              </w:sdtPr>
              <w:sdtContent>
                <w:r w:rsidR="004211AF" w:rsidRPr="00810DF6">
                  <w:rPr>
                    <w:lang w:val="en-GB" w:bidi="en-GB"/>
                  </w:rPr>
                  <w:t>£750</w:t>
                </w:r>
              </w:sdtContent>
            </w:sdt>
          </w:p>
        </w:tc>
        <w:tc>
          <w:tcPr>
            <w:tcW w:w="832" w:type="pct"/>
            <w:noWrap/>
            <w:vAlign w:val="center"/>
            <w:hideMark/>
          </w:tcPr>
          <w:p w14:paraId="6CA77B37" w14:textId="77777777" w:rsidR="004211AF" w:rsidRPr="00810DF6" w:rsidRDefault="00275A43" w:rsidP="00810DF6">
            <w:pPr>
              <w:pStyle w:val="TableText"/>
            </w:pPr>
            <w:sdt>
              <w:sdtPr>
                <w:id w:val="53511552"/>
                <w:placeholder>
                  <w:docPart w:val="955B25CFEE0648288CF9157621B5D755"/>
                </w:placeholder>
                <w:temporary/>
                <w:showingPlcHdr/>
                <w15:appearance w15:val="hidden"/>
              </w:sdtPr>
              <w:sdtContent>
                <w:r w:rsidR="004211AF" w:rsidRPr="00810DF6">
                  <w:rPr>
                    <w:lang w:val="en-GB" w:bidi="en-GB"/>
                  </w:rPr>
                  <w:t>£2,500</w:t>
                </w:r>
              </w:sdtContent>
            </w:sdt>
          </w:p>
        </w:tc>
        <w:tc>
          <w:tcPr>
            <w:tcW w:w="840" w:type="pct"/>
            <w:noWrap/>
            <w:vAlign w:val="center"/>
            <w:hideMark/>
          </w:tcPr>
          <w:p w14:paraId="702EE204" w14:textId="77777777" w:rsidR="004211AF" w:rsidRPr="00810DF6" w:rsidRDefault="00275A43" w:rsidP="00810DF6">
            <w:pPr>
              <w:pStyle w:val="TableText"/>
            </w:pPr>
            <w:sdt>
              <w:sdtPr>
                <w:id w:val="666831087"/>
                <w:placeholder>
                  <w:docPart w:val="34EC0A10C5064ABF8FAFC6FAAFCD353C"/>
                </w:placeholder>
                <w:temporary/>
                <w:showingPlcHdr/>
                <w15:appearance w15:val="hidden"/>
              </w:sdtPr>
              <w:sdtContent>
                <w:r w:rsidR="004211AF" w:rsidRPr="00810DF6">
                  <w:rPr>
                    <w:lang w:val="en-GB" w:bidi="en-GB"/>
                  </w:rPr>
                  <w:t>$5,500</w:t>
                </w:r>
              </w:sdtContent>
            </w:sdt>
          </w:p>
        </w:tc>
      </w:tr>
      <w:tr w:rsidR="004211AF" w:rsidRPr="00810DF6" w14:paraId="35EB40EF" w14:textId="77777777" w:rsidTr="00385D4D">
        <w:trPr>
          <w:trHeight w:val="312"/>
        </w:trPr>
        <w:tc>
          <w:tcPr>
            <w:tcW w:w="1664" w:type="pct"/>
            <w:shd w:val="clear" w:color="auto" w:fill="F2F2F2" w:themeFill="background1" w:themeFillShade="F2"/>
            <w:vAlign w:val="center"/>
            <w:hideMark/>
          </w:tcPr>
          <w:p w14:paraId="41E397E2" w14:textId="77777777" w:rsidR="004211AF" w:rsidRPr="00810DF6" w:rsidRDefault="00275A43" w:rsidP="00810DF6">
            <w:pPr>
              <w:pStyle w:val="TableText"/>
            </w:pPr>
            <w:sdt>
              <w:sdtPr>
                <w:id w:val="-1954858385"/>
                <w:placeholder>
                  <w:docPart w:val="E3D4236F51CF4772828C238773AD0F3E"/>
                </w:placeholder>
                <w:temporary/>
                <w:showingPlcHdr/>
                <w15:appearance w15:val="hidden"/>
              </w:sdtPr>
              <w:sdtContent>
                <w:r w:rsidR="004211AF" w:rsidRPr="00810DF6">
                  <w:rPr>
                    <w:lang w:val="en-GB" w:bidi="en-GB"/>
                  </w:rPr>
                  <w:t>Postage/Shipping</w:t>
                </w:r>
              </w:sdtContent>
            </w:sdt>
          </w:p>
        </w:tc>
        <w:tc>
          <w:tcPr>
            <w:tcW w:w="832" w:type="pct"/>
            <w:shd w:val="clear" w:color="auto" w:fill="F2F2F2" w:themeFill="background1" w:themeFillShade="F2"/>
            <w:noWrap/>
            <w:vAlign w:val="center"/>
            <w:hideMark/>
          </w:tcPr>
          <w:p w14:paraId="53469AF5" w14:textId="77777777" w:rsidR="004211AF" w:rsidRPr="00810DF6" w:rsidRDefault="00275A43" w:rsidP="00810DF6">
            <w:pPr>
              <w:pStyle w:val="TableText"/>
            </w:pPr>
            <w:sdt>
              <w:sdtPr>
                <w:id w:val="-1424951547"/>
                <w:placeholder>
                  <w:docPart w:val="CF79A105A23B4641AADA8B9B994FF2EC"/>
                </w:placeholder>
                <w:temporary/>
                <w:showingPlcHdr/>
                <w15:appearance w15:val="hidden"/>
              </w:sdtPr>
              <w:sdtContent>
                <w:r w:rsidR="004211AF" w:rsidRPr="00810DF6">
                  <w:rPr>
                    <w:lang w:val="en-GB" w:bidi="en-GB"/>
                  </w:rPr>
                  <w:t>1</w:t>
                </w:r>
              </w:sdtContent>
            </w:sdt>
          </w:p>
        </w:tc>
        <w:tc>
          <w:tcPr>
            <w:tcW w:w="832" w:type="pct"/>
            <w:shd w:val="clear" w:color="auto" w:fill="F2F2F2" w:themeFill="background1" w:themeFillShade="F2"/>
            <w:noWrap/>
            <w:vAlign w:val="center"/>
            <w:hideMark/>
          </w:tcPr>
          <w:p w14:paraId="56B38B62" w14:textId="77777777" w:rsidR="004211AF" w:rsidRPr="00810DF6" w:rsidRDefault="00275A43" w:rsidP="00810DF6">
            <w:pPr>
              <w:pStyle w:val="TableText"/>
            </w:pPr>
            <w:sdt>
              <w:sdtPr>
                <w:id w:val="1716234288"/>
                <w:placeholder>
                  <w:docPart w:val="FF7C33C1ED924BE58DAA61EF8CD42446"/>
                </w:placeholder>
                <w:temporary/>
                <w:showingPlcHdr/>
                <w15:appearance w15:val="hidden"/>
              </w:sdtPr>
              <w:sdtContent>
                <w:r w:rsidR="004211AF" w:rsidRPr="00810DF6">
                  <w:rPr>
                    <w:lang w:val="en-GB" w:bidi="en-GB"/>
                  </w:rPr>
                  <w:t>£25</w:t>
                </w:r>
              </w:sdtContent>
            </w:sdt>
          </w:p>
        </w:tc>
        <w:tc>
          <w:tcPr>
            <w:tcW w:w="832" w:type="pct"/>
            <w:shd w:val="clear" w:color="auto" w:fill="F2F2F2" w:themeFill="background1" w:themeFillShade="F2"/>
            <w:noWrap/>
            <w:vAlign w:val="center"/>
            <w:hideMark/>
          </w:tcPr>
          <w:p w14:paraId="40F71B66" w14:textId="77777777" w:rsidR="004211AF" w:rsidRPr="00810DF6" w:rsidRDefault="00275A43" w:rsidP="00810DF6">
            <w:pPr>
              <w:pStyle w:val="TableText"/>
            </w:pPr>
            <w:sdt>
              <w:sdtPr>
                <w:id w:val="-584997057"/>
                <w:placeholder>
                  <w:docPart w:val="A8EB5AA0B4164DA88011406B6A3C79B3"/>
                </w:placeholder>
                <w:temporary/>
                <w:showingPlcHdr/>
                <w15:appearance w15:val="hidden"/>
              </w:sdtPr>
              <w:sdtContent>
                <w:r w:rsidR="004211AF" w:rsidRPr="00810DF6">
                  <w:rPr>
                    <w:lang w:val="en-GB" w:bidi="en-GB"/>
                  </w:rPr>
                  <w:t>£25</w:t>
                </w:r>
              </w:sdtContent>
            </w:sdt>
          </w:p>
        </w:tc>
        <w:tc>
          <w:tcPr>
            <w:tcW w:w="840" w:type="pct"/>
            <w:shd w:val="clear" w:color="auto" w:fill="F2F2F2" w:themeFill="background1" w:themeFillShade="F2"/>
            <w:noWrap/>
            <w:vAlign w:val="center"/>
            <w:hideMark/>
          </w:tcPr>
          <w:p w14:paraId="62E2E800" w14:textId="77777777" w:rsidR="004211AF" w:rsidRPr="00810DF6" w:rsidRDefault="00275A43" w:rsidP="00810DF6">
            <w:pPr>
              <w:pStyle w:val="TableText"/>
            </w:pPr>
            <w:sdt>
              <w:sdtPr>
                <w:id w:val="1459760679"/>
                <w:placeholder>
                  <w:docPart w:val="FB0D0265254D467DB0587067924621E3"/>
                </w:placeholder>
                <w:temporary/>
                <w:showingPlcHdr/>
                <w15:appearance w15:val="hidden"/>
              </w:sdtPr>
              <w:sdtContent>
                <w:r w:rsidR="004211AF" w:rsidRPr="00810DF6">
                  <w:rPr>
                    <w:lang w:val="en-GB" w:bidi="en-GB"/>
                  </w:rPr>
                  <w:t>£50</w:t>
                </w:r>
              </w:sdtContent>
            </w:sdt>
          </w:p>
        </w:tc>
      </w:tr>
      <w:tr w:rsidR="004211AF" w:rsidRPr="00810DF6" w14:paraId="58E4F03B" w14:textId="77777777" w:rsidTr="00385D4D">
        <w:trPr>
          <w:trHeight w:val="312"/>
        </w:trPr>
        <w:tc>
          <w:tcPr>
            <w:tcW w:w="1664" w:type="pct"/>
            <w:vAlign w:val="center"/>
            <w:hideMark/>
          </w:tcPr>
          <w:p w14:paraId="1D26F11C" w14:textId="77777777" w:rsidR="004211AF" w:rsidRPr="00810DF6" w:rsidRDefault="00275A43" w:rsidP="00810DF6">
            <w:pPr>
              <w:pStyle w:val="TableText"/>
            </w:pPr>
            <w:sdt>
              <w:sdtPr>
                <w:id w:val="603926482"/>
                <w:placeholder>
                  <w:docPart w:val="64B5504B31FB468495F95CEA8EBEB69A"/>
                </w:placeholder>
                <w:temporary/>
                <w:showingPlcHdr/>
                <w15:appearance w15:val="hidden"/>
              </w:sdtPr>
              <w:sdtContent>
                <w:r w:rsidR="004211AF" w:rsidRPr="00810DF6">
                  <w:rPr>
                    <w:lang w:val="en-GB" w:bidi="en-GB"/>
                  </w:rPr>
                  <w:t>Communication/Telephone</w:t>
                </w:r>
              </w:sdtContent>
            </w:sdt>
          </w:p>
        </w:tc>
        <w:tc>
          <w:tcPr>
            <w:tcW w:w="832" w:type="pct"/>
            <w:noWrap/>
            <w:vAlign w:val="center"/>
            <w:hideMark/>
          </w:tcPr>
          <w:p w14:paraId="79FC824E" w14:textId="77777777" w:rsidR="004211AF" w:rsidRPr="00810DF6" w:rsidRDefault="00275A43" w:rsidP="00810DF6">
            <w:pPr>
              <w:pStyle w:val="TableText"/>
            </w:pPr>
            <w:sdt>
              <w:sdtPr>
                <w:id w:val="-255987683"/>
                <w:placeholder>
                  <w:docPart w:val="67657710B85C41A7B7A8AC8373AFBF4C"/>
                </w:placeholder>
                <w:temporary/>
                <w:showingPlcHdr/>
                <w15:appearance w15:val="hidden"/>
              </w:sdtPr>
              <w:sdtContent>
                <w:r w:rsidR="004211AF" w:rsidRPr="00810DF6">
                  <w:rPr>
                    <w:lang w:val="en-GB" w:bidi="en-GB"/>
                  </w:rPr>
                  <w:t>4</w:t>
                </w:r>
              </w:sdtContent>
            </w:sdt>
          </w:p>
        </w:tc>
        <w:tc>
          <w:tcPr>
            <w:tcW w:w="832" w:type="pct"/>
            <w:noWrap/>
            <w:vAlign w:val="center"/>
            <w:hideMark/>
          </w:tcPr>
          <w:p w14:paraId="671FE0F2" w14:textId="77777777" w:rsidR="004211AF" w:rsidRPr="00810DF6" w:rsidRDefault="00275A43" w:rsidP="00810DF6">
            <w:pPr>
              <w:pStyle w:val="TableText"/>
            </w:pPr>
            <w:sdt>
              <w:sdtPr>
                <w:id w:val="-1922086673"/>
                <w:placeholder>
                  <w:docPart w:val="710F7EADB9AD4DCB8D56CD26EA67D83F"/>
                </w:placeholder>
                <w:temporary/>
                <w:showingPlcHdr/>
                <w15:appearance w15:val="hidden"/>
              </w:sdtPr>
              <w:sdtContent>
                <w:r w:rsidR="004211AF" w:rsidRPr="00810DF6">
                  <w:rPr>
                    <w:lang w:val="en-GB" w:bidi="en-GB"/>
                  </w:rPr>
                  <w:t>$70</w:t>
                </w:r>
              </w:sdtContent>
            </w:sdt>
          </w:p>
        </w:tc>
        <w:tc>
          <w:tcPr>
            <w:tcW w:w="832" w:type="pct"/>
            <w:noWrap/>
            <w:vAlign w:val="center"/>
            <w:hideMark/>
          </w:tcPr>
          <w:p w14:paraId="4D05926F" w14:textId="77777777" w:rsidR="004211AF" w:rsidRPr="00810DF6" w:rsidRDefault="00275A43" w:rsidP="00810DF6">
            <w:pPr>
              <w:pStyle w:val="TableText"/>
            </w:pPr>
            <w:sdt>
              <w:sdtPr>
                <w:id w:val="1339503172"/>
                <w:placeholder>
                  <w:docPart w:val="75D111BDD0D54F0EA79B6E197989C7C2"/>
                </w:placeholder>
                <w:temporary/>
                <w:showingPlcHdr/>
                <w15:appearance w15:val="hidden"/>
              </w:sdtPr>
              <w:sdtContent>
                <w:r w:rsidR="004211AF" w:rsidRPr="00810DF6">
                  <w:rPr>
                    <w:lang w:val="en-GB" w:bidi="en-GB"/>
                  </w:rPr>
                  <w:t>$280</w:t>
                </w:r>
              </w:sdtContent>
            </w:sdt>
          </w:p>
        </w:tc>
        <w:tc>
          <w:tcPr>
            <w:tcW w:w="840" w:type="pct"/>
            <w:noWrap/>
            <w:vAlign w:val="center"/>
            <w:hideMark/>
          </w:tcPr>
          <w:p w14:paraId="69CF8317" w14:textId="77777777" w:rsidR="004211AF" w:rsidRPr="00810DF6" w:rsidRDefault="00275A43" w:rsidP="00810DF6">
            <w:pPr>
              <w:pStyle w:val="TableText"/>
            </w:pPr>
            <w:sdt>
              <w:sdtPr>
                <w:id w:val="2018652742"/>
                <w:placeholder>
                  <w:docPart w:val="7AFD0137137A448FBB098A9B1D9D3FB6"/>
                </w:placeholder>
                <w:temporary/>
                <w:showingPlcHdr/>
                <w15:appearance w15:val="hidden"/>
              </w:sdtPr>
              <w:sdtContent>
                <w:r w:rsidR="004211AF" w:rsidRPr="00810DF6">
                  <w:rPr>
                    <w:lang w:val="en-GB" w:bidi="en-GB"/>
                  </w:rPr>
                  <w:t>$560</w:t>
                </w:r>
              </w:sdtContent>
            </w:sdt>
          </w:p>
        </w:tc>
      </w:tr>
      <w:tr w:rsidR="004211AF" w:rsidRPr="00810DF6" w14:paraId="5BDA7301" w14:textId="77777777" w:rsidTr="00385D4D">
        <w:trPr>
          <w:trHeight w:val="312"/>
        </w:trPr>
        <w:tc>
          <w:tcPr>
            <w:tcW w:w="1664" w:type="pct"/>
            <w:shd w:val="clear" w:color="auto" w:fill="F2F2F2" w:themeFill="background1" w:themeFillShade="F2"/>
            <w:vAlign w:val="center"/>
            <w:hideMark/>
          </w:tcPr>
          <w:p w14:paraId="61E0F055" w14:textId="77777777" w:rsidR="004211AF" w:rsidRPr="00810DF6" w:rsidRDefault="00275A43" w:rsidP="00810DF6">
            <w:pPr>
              <w:pStyle w:val="TableText"/>
            </w:pPr>
            <w:sdt>
              <w:sdtPr>
                <w:id w:val="472653519"/>
                <w:placeholder>
                  <w:docPart w:val="1BF2107D1F1644E8863EC7214E552826"/>
                </w:placeholder>
                <w:temporary/>
                <w:showingPlcHdr/>
                <w15:appearance w15:val="hidden"/>
              </w:sdtPr>
              <w:sdtContent>
                <w:r w:rsidR="004211AF" w:rsidRPr="00810DF6">
                  <w:rPr>
                    <w:lang w:val="en-GB" w:bidi="en-GB"/>
                  </w:rPr>
                  <w:t>Computer equipment</w:t>
                </w:r>
              </w:sdtContent>
            </w:sdt>
          </w:p>
        </w:tc>
        <w:tc>
          <w:tcPr>
            <w:tcW w:w="832" w:type="pct"/>
            <w:shd w:val="clear" w:color="auto" w:fill="F2F2F2" w:themeFill="background1" w:themeFillShade="F2"/>
            <w:noWrap/>
            <w:vAlign w:val="center"/>
            <w:hideMark/>
          </w:tcPr>
          <w:p w14:paraId="0D70D21C"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3C393EDC" w14:textId="77777777" w:rsidR="004211AF" w:rsidRPr="00810DF6" w:rsidRDefault="00275A43" w:rsidP="00810DF6">
            <w:pPr>
              <w:pStyle w:val="TableText"/>
            </w:pPr>
            <w:sdt>
              <w:sdtPr>
                <w:id w:val="855930308"/>
                <w:placeholder>
                  <w:docPart w:val="1F4527CC2905416A8FA7F842F32030C5"/>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7B2D4AB8" w14:textId="77777777" w:rsidR="004211AF" w:rsidRPr="00810DF6" w:rsidRDefault="00275A43" w:rsidP="00810DF6">
            <w:pPr>
              <w:pStyle w:val="TableText"/>
            </w:pPr>
            <w:sdt>
              <w:sdtPr>
                <w:id w:val="1552885336"/>
                <w:placeholder>
                  <w:docPart w:val="8179F09DCA9E4AEDB5289F2903D34E67"/>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13987C04" w14:textId="77777777" w:rsidR="004211AF" w:rsidRPr="00810DF6" w:rsidRDefault="00275A43" w:rsidP="00810DF6">
            <w:pPr>
              <w:pStyle w:val="TableText"/>
            </w:pPr>
            <w:sdt>
              <w:sdtPr>
                <w:id w:val="-109967572"/>
                <w:placeholder>
                  <w:docPart w:val="DB550064D6154F4F9D0C9246D04EA863"/>
                </w:placeholder>
                <w:temporary/>
                <w:showingPlcHdr/>
                <w15:appearance w15:val="hidden"/>
              </w:sdtPr>
              <w:sdtContent>
                <w:r w:rsidR="004211AF" w:rsidRPr="00810DF6">
                  <w:rPr>
                    <w:lang w:val="en-GB" w:bidi="en-GB"/>
                  </w:rPr>
                  <w:t>£1,500</w:t>
                </w:r>
              </w:sdtContent>
            </w:sdt>
          </w:p>
        </w:tc>
      </w:tr>
      <w:tr w:rsidR="004211AF" w:rsidRPr="00810DF6" w14:paraId="38424D3D" w14:textId="77777777" w:rsidTr="00385D4D">
        <w:trPr>
          <w:trHeight w:val="312"/>
        </w:trPr>
        <w:tc>
          <w:tcPr>
            <w:tcW w:w="1664" w:type="pct"/>
            <w:vAlign w:val="center"/>
            <w:hideMark/>
          </w:tcPr>
          <w:p w14:paraId="667AC720" w14:textId="77777777" w:rsidR="004211AF" w:rsidRPr="00810DF6" w:rsidRDefault="00275A43" w:rsidP="00810DF6">
            <w:pPr>
              <w:pStyle w:val="TableText"/>
            </w:pPr>
            <w:sdt>
              <w:sdtPr>
                <w:id w:val="-1596166625"/>
                <w:placeholder>
                  <w:docPart w:val="D1DC67A174E8402A95338AD1C55F9F20"/>
                </w:placeholder>
                <w:temporary/>
                <w:showingPlcHdr/>
                <w15:appearance w15:val="hidden"/>
              </w:sdtPr>
              <w:sdtContent>
                <w:r w:rsidR="004211AF" w:rsidRPr="00810DF6">
                  <w:rPr>
                    <w:lang w:val="en-GB" w:bidi="en-GB"/>
                  </w:rPr>
                  <w:t>Computer software</w:t>
                </w:r>
              </w:sdtContent>
            </w:sdt>
          </w:p>
        </w:tc>
        <w:tc>
          <w:tcPr>
            <w:tcW w:w="832" w:type="pct"/>
            <w:noWrap/>
            <w:vAlign w:val="center"/>
            <w:hideMark/>
          </w:tcPr>
          <w:p w14:paraId="0F3607B2" w14:textId="77777777" w:rsidR="004211AF" w:rsidRPr="00810DF6" w:rsidRDefault="004211AF" w:rsidP="00810DF6">
            <w:pPr>
              <w:pStyle w:val="TableText"/>
            </w:pPr>
          </w:p>
        </w:tc>
        <w:tc>
          <w:tcPr>
            <w:tcW w:w="832" w:type="pct"/>
            <w:noWrap/>
            <w:vAlign w:val="center"/>
            <w:hideMark/>
          </w:tcPr>
          <w:p w14:paraId="26D1EED0" w14:textId="77777777" w:rsidR="004211AF" w:rsidRPr="00810DF6" w:rsidRDefault="00275A43" w:rsidP="00810DF6">
            <w:pPr>
              <w:pStyle w:val="TableText"/>
            </w:pPr>
            <w:sdt>
              <w:sdtPr>
                <w:id w:val="640552768"/>
                <w:placeholder>
                  <w:docPart w:val="6A74000614A4448E99FEA5C0DF27EBB9"/>
                </w:placeholder>
                <w:temporary/>
                <w:showingPlcHdr/>
                <w15:appearance w15:val="hidden"/>
              </w:sdtPr>
              <w:sdtContent>
                <w:r w:rsidR="004211AF" w:rsidRPr="00810DF6">
                  <w:rPr>
                    <w:lang w:val="en-GB" w:bidi="en-GB"/>
                  </w:rPr>
                  <w:t>£0</w:t>
                </w:r>
              </w:sdtContent>
            </w:sdt>
          </w:p>
        </w:tc>
        <w:tc>
          <w:tcPr>
            <w:tcW w:w="832" w:type="pct"/>
            <w:noWrap/>
            <w:vAlign w:val="center"/>
            <w:hideMark/>
          </w:tcPr>
          <w:p w14:paraId="5EC36F69" w14:textId="77777777" w:rsidR="004211AF" w:rsidRPr="00810DF6" w:rsidRDefault="00275A43" w:rsidP="00810DF6">
            <w:pPr>
              <w:pStyle w:val="TableText"/>
            </w:pPr>
            <w:sdt>
              <w:sdtPr>
                <w:id w:val="588125600"/>
                <w:placeholder>
                  <w:docPart w:val="157C7643B70045C0ABB92D94E486655E"/>
                </w:placeholder>
                <w:temporary/>
                <w:showingPlcHdr/>
                <w15:appearance w15:val="hidden"/>
              </w:sdtPr>
              <w:sdtContent>
                <w:r w:rsidR="004211AF" w:rsidRPr="00810DF6">
                  <w:rPr>
                    <w:lang w:val="en-GB" w:bidi="en-GB"/>
                  </w:rPr>
                  <w:t>£300</w:t>
                </w:r>
              </w:sdtContent>
            </w:sdt>
          </w:p>
        </w:tc>
        <w:tc>
          <w:tcPr>
            <w:tcW w:w="840" w:type="pct"/>
            <w:noWrap/>
            <w:vAlign w:val="center"/>
            <w:hideMark/>
          </w:tcPr>
          <w:p w14:paraId="0A9604C9" w14:textId="77777777" w:rsidR="004211AF" w:rsidRPr="00810DF6" w:rsidRDefault="00275A43" w:rsidP="00810DF6">
            <w:pPr>
              <w:pStyle w:val="TableText"/>
            </w:pPr>
            <w:sdt>
              <w:sdtPr>
                <w:id w:val="-276260844"/>
                <w:placeholder>
                  <w:docPart w:val="E5A3FE5FEE94451C8AFE87CE75A6800A"/>
                </w:placeholder>
                <w:temporary/>
                <w:showingPlcHdr/>
                <w15:appearance w15:val="hidden"/>
              </w:sdtPr>
              <w:sdtContent>
                <w:r w:rsidR="004211AF" w:rsidRPr="00810DF6">
                  <w:rPr>
                    <w:lang w:val="en-GB" w:bidi="en-GB"/>
                  </w:rPr>
                  <w:t>£300</w:t>
                </w:r>
              </w:sdtContent>
            </w:sdt>
          </w:p>
        </w:tc>
      </w:tr>
      <w:tr w:rsidR="004211AF" w:rsidRPr="00810DF6" w14:paraId="1CDC886C" w14:textId="77777777" w:rsidTr="00385D4D">
        <w:trPr>
          <w:trHeight w:val="312"/>
        </w:trPr>
        <w:tc>
          <w:tcPr>
            <w:tcW w:w="1664" w:type="pct"/>
            <w:shd w:val="clear" w:color="auto" w:fill="F2F2F2" w:themeFill="background1" w:themeFillShade="F2"/>
            <w:vAlign w:val="center"/>
            <w:hideMark/>
          </w:tcPr>
          <w:p w14:paraId="6299FC2B" w14:textId="77777777" w:rsidR="004211AF" w:rsidRPr="00810DF6" w:rsidRDefault="00275A43" w:rsidP="00810DF6">
            <w:pPr>
              <w:pStyle w:val="TableText"/>
            </w:pPr>
            <w:sdt>
              <w:sdtPr>
                <w:id w:val="805746655"/>
                <w:placeholder>
                  <w:docPart w:val="BD9C91AB0F0145BC8BF4E3D512CC5679"/>
                </w:placeholder>
                <w:temporary/>
                <w:showingPlcHdr/>
                <w15:appearance w15:val="hidden"/>
              </w:sdtPr>
              <w:sdtContent>
                <w:r w:rsidR="004211AF" w:rsidRPr="00810DF6">
                  <w:rPr>
                    <w:lang w:val="en-GB" w:bidi="en-GB"/>
                  </w:rPr>
                  <w:t>Insurance</w:t>
                </w:r>
              </w:sdtContent>
            </w:sdt>
          </w:p>
        </w:tc>
        <w:tc>
          <w:tcPr>
            <w:tcW w:w="832" w:type="pct"/>
            <w:shd w:val="clear" w:color="auto" w:fill="F2F2F2" w:themeFill="background1" w:themeFillShade="F2"/>
            <w:noWrap/>
            <w:vAlign w:val="center"/>
            <w:hideMark/>
          </w:tcPr>
          <w:p w14:paraId="486BE3C0"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6E0D0654" w14:textId="77777777" w:rsidR="004211AF" w:rsidRPr="00810DF6" w:rsidRDefault="00275A43" w:rsidP="00810DF6">
            <w:pPr>
              <w:pStyle w:val="TableText"/>
            </w:pPr>
            <w:sdt>
              <w:sdtPr>
                <w:id w:val="392396663"/>
                <w:placeholder>
                  <w:docPart w:val="CCFD4904DBB949948D93DDBC870BCDE0"/>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04B8AC98" w14:textId="77777777" w:rsidR="004211AF" w:rsidRPr="00810DF6" w:rsidRDefault="00275A43" w:rsidP="00810DF6">
            <w:pPr>
              <w:pStyle w:val="TableText"/>
            </w:pPr>
            <w:sdt>
              <w:sdtPr>
                <w:id w:val="-1055773905"/>
                <w:placeholder>
                  <w:docPart w:val="427355AD41944F8389B4556F33CF372F"/>
                </w:placeholder>
                <w:temporary/>
                <w:showingPlcHdr/>
                <w15:appearance w15:val="hidden"/>
              </w:sdtPr>
              <w:sdtContent>
                <w:r w:rsidR="004211AF" w:rsidRPr="00810DF6">
                  <w:rPr>
                    <w:lang w:val="en-GB" w:bidi="en-GB"/>
                  </w:rPr>
                  <w:t>$60</w:t>
                </w:r>
              </w:sdtContent>
            </w:sdt>
          </w:p>
        </w:tc>
        <w:tc>
          <w:tcPr>
            <w:tcW w:w="840" w:type="pct"/>
            <w:shd w:val="clear" w:color="auto" w:fill="F2F2F2" w:themeFill="background1" w:themeFillShade="F2"/>
            <w:noWrap/>
            <w:vAlign w:val="center"/>
            <w:hideMark/>
          </w:tcPr>
          <w:p w14:paraId="3BC2023C" w14:textId="77777777" w:rsidR="004211AF" w:rsidRPr="00810DF6" w:rsidRDefault="00275A43" w:rsidP="00810DF6">
            <w:pPr>
              <w:pStyle w:val="TableText"/>
            </w:pPr>
            <w:sdt>
              <w:sdtPr>
                <w:id w:val="-1331835154"/>
                <w:placeholder>
                  <w:docPart w:val="5B6583DFF6B64E10871CF649BA08BB82"/>
                </w:placeholder>
                <w:temporary/>
                <w:showingPlcHdr/>
                <w15:appearance w15:val="hidden"/>
              </w:sdtPr>
              <w:sdtContent>
                <w:r w:rsidR="004211AF" w:rsidRPr="00810DF6">
                  <w:rPr>
                    <w:lang w:val="en-GB" w:bidi="en-GB"/>
                  </w:rPr>
                  <w:t>$60</w:t>
                </w:r>
              </w:sdtContent>
            </w:sdt>
          </w:p>
        </w:tc>
      </w:tr>
      <w:tr w:rsidR="004211AF" w:rsidRPr="00810DF6" w14:paraId="1E685E2B" w14:textId="77777777" w:rsidTr="00385D4D">
        <w:trPr>
          <w:trHeight w:val="312"/>
        </w:trPr>
        <w:tc>
          <w:tcPr>
            <w:tcW w:w="1664" w:type="pct"/>
            <w:vAlign w:val="center"/>
            <w:hideMark/>
          </w:tcPr>
          <w:p w14:paraId="536A5BCB" w14:textId="77777777" w:rsidR="004211AF" w:rsidRPr="00810DF6" w:rsidRDefault="00275A43" w:rsidP="00810DF6">
            <w:pPr>
              <w:pStyle w:val="TableText"/>
            </w:pPr>
            <w:sdt>
              <w:sdtPr>
                <w:id w:val="688490974"/>
                <w:placeholder>
                  <w:docPart w:val="00FEEEA3901D4471984A9B7AE92FE5D9"/>
                </w:placeholder>
                <w:temporary/>
                <w:showingPlcHdr/>
                <w15:appearance w15:val="hidden"/>
              </w:sdtPr>
              <w:sdtContent>
                <w:r w:rsidR="004211AF" w:rsidRPr="00810DF6">
                  <w:rPr>
                    <w:lang w:val="en-GB" w:bidi="en-GB"/>
                  </w:rPr>
                  <w:t>Interest expense</w:t>
                </w:r>
              </w:sdtContent>
            </w:sdt>
          </w:p>
        </w:tc>
        <w:tc>
          <w:tcPr>
            <w:tcW w:w="832" w:type="pct"/>
            <w:noWrap/>
            <w:vAlign w:val="center"/>
            <w:hideMark/>
          </w:tcPr>
          <w:p w14:paraId="32505C4E" w14:textId="77777777" w:rsidR="004211AF" w:rsidRPr="00810DF6" w:rsidRDefault="004211AF" w:rsidP="00810DF6">
            <w:pPr>
              <w:pStyle w:val="TableText"/>
            </w:pPr>
          </w:p>
        </w:tc>
        <w:tc>
          <w:tcPr>
            <w:tcW w:w="832" w:type="pct"/>
            <w:noWrap/>
            <w:vAlign w:val="center"/>
            <w:hideMark/>
          </w:tcPr>
          <w:p w14:paraId="4FF1E2D8" w14:textId="77777777" w:rsidR="004211AF" w:rsidRPr="00810DF6" w:rsidRDefault="00275A43" w:rsidP="00810DF6">
            <w:pPr>
              <w:pStyle w:val="TableText"/>
            </w:pPr>
            <w:sdt>
              <w:sdtPr>
                <w:id w:val="1863478538"/>
                <w:placeholder>
                  <w:docPart w:val="05FBC66A24024D419AB18D42F0977284"/>
                </w:placeholder>
                <w:temporary/>
                <w:showingPlcHdr/>
                <w15:appearance w15:val="hidden"/>
              </w:sdtPr>
              <w:sdtContent>
                <w:r w:rsidR="004211AF" w:rsidRPr="00810DF6">
                  <w:rPr>
                    <w:lang w:val="en-GB" w:bidi="en-GB"/>
                  </w:rPr>
                  <w:t>£0</w:t>
                </w:r>
              </w:sdtContent>
            </w:sdt>
          </w:p>
        </w:tc>
        <w:tc>
          <w:tcPr>
            <w:tcW w:w="832" w:type="pct"/>
            <w:noWrap/>
            <w:vAlign w:val="center"/>
            <w:hideMark/>
          </w:tcPr>
          <w:p w14:paraId="0D984F64" w14:textId="77777777" w:rsidR="004211AF" w:rsidRPr="00810DF6" w:rsidRDefault="00275A43" w:rsidP="00810DF6">
            <w:pPr>
              <w:pStyle w:val="TableText"/>
            </w:pPr>
            <w:sdt>
              <w:sdtPr>
                <w:id w:val="-1673332229"/>
                <w:placeholder>
                  <w:docPart w:val="5DA6D1FECF644E9D91FB03F8D707AA71"/>
                </w:placeholder>
                <w:temporary/>
                <w:showingPlcHdr/>
                <w15:appearance w15:val="hidden"/>
              </w:sdtPr>
              <w:sdtContent>
                <w:r w:rsidR="004211AF" w:rsidRPr="00810DF6">
                  <w:rPr>
                    <w:lang w:val="en-GB" w:bidi="en-GB"/>
                  </w:rPr>
                  <w:t>£0</w:t>
                </w:r>
              </w:sdtContent>
            </w:sdt>
          </w:p>
        </w:tc>
        <w:tc>
          <w:tcPr>
            <w:tcW w:w="840" w:type="pct"/>
            <w:noWrap/>
            <w:vAlign w:val="center"/>
            <w:hideMark/>
          </w:tcPr>
          <w:p w14:paraId="272A576B" w14:textId="77777777" w:rsidR="004211AF" w:rsidRPr="00810DF6" w:rsidRDefault="00275A43" w:rsidP="00810DF6">
            <w:pPr>
              <w:pStyle w:val="TableText"/>
            </w:pPr>
            <w:sdt>
              <w:sdtPr>
                <w:id w:val="-1673489666"/>
                <w:placeholder>
                  <w:docPart w:val="C8355053FBA54E728C835D6EEB9DB826"/>
                </w:placeholder>
                <w:temporary/>
                <w:showingPlcHdr/>
                <w15:appearance w15:val="hidden"/>
              </w:sdtPr>
              <w:sdtContent>
                <w:r w:rsidR="004211AF" w:rsidRPr="00810DF6">
                  <w:rPr>
                    <w:lang w:val="en-GB" w:bidi="en-GB"/>
                  </w:rPr>
                  <w:t>£0</w:t>
                </w:r>
              </w:sdtContent>
            </w:sdt>
          </w:p>
        </w:tc>
      </w:tr>
      <w:tr w:rsidR="004211AF" w:rsidRPr="00810DF6" w14:paraId="78992DFD" w14:textId="77777777" w:rsidTr="00385D4D">
        <w:trPr>
          <w:trHeight w:val="312"/>
        </w:trPr>
        <w:tc>
          <w:tcPr>
            <w:tcW w:w="1664" w:type="pct"/>
            <w:shd w:val="clear" w:color="auto" w:fill="F2F2F2" w:themeFill="background1" w:themeFillShade="F2"/>
            <w:vAlign w:val="center"/>
            <w:hideMark/>
          </w:tcPr>
          <w:p w14:paraId="24F1573D" w14:textId="77777777" w:rsidR="004211AF" w:rsidRPr="00810DF6" w:rsidRDefault="00275A43" w:rsidP="00810DF6">
            <w:pPr>
              <w:pStyle w:val="TableText"/>
            </w:pPr>
            <w:sdt>
              <w:sdtPr>
                <w:id w:val="-87464024"/>
                <w:placeholder>
                  <w:docPart w:val="6DC5C016F8B64DC6883AB9CE24F28E16"/>
                </w:placeholder>
                <w:temporary/>
                <w:showingPlcHdr/>
                <w15:appearance w15:val="hidden"/>
              </w:sdtPr>
              <w:sdtContent>
                <w:r w:rsidR="004211AF" w:rsidRPr="00810DF6">
                  <w:rPr>
                    <w:lang w:val="en-GB" w:bidi="en-GB"/>
                  </w:rPr>
                  <w:t>Bank service charges</w:t>
                </w:r>
              </w:sdtContent>
            </w:sdt>
          </w:p>
        </w:tc>
        <w:tc>
          <w:tcPr>
            <w:tcW w:w="832" w:type="pct"/>
            <w:shd w:val="clear" w:color="auto" w:fill="F2F2F2" w:themeFill="background1" w:themeFillShade="F2"/>
            <w:noWrap/>
            <w:vAlign w:val="center"/>
            <w:hideMark/>
          </w:tcPr>
          <w:p w14:paraId="59AC7ACD"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48EFFACA" w14:textId="77777777" w:rsidR="004211AF" w:rsidRPr="00810DF6" w:rsidRDefault="00275A43" w:rsidP="00810DF6">
            <w:pPr>
              <w:pStyle w:val="TableText"/>
            </w:pPr>
            <w:sdt>
              <w:sdtPr>
                <w:id w:val="751864017"/>
                <w:placeholder>
                  <w:docPart w:val="507E432906C845D3A5C0CF72874615A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974FBF0" w14:textId="77777777" w:rsidR="004211AF" w:rsidRPr="00810DF6" w:rsidRDefault="00275A43" w:rsidP="00810DF6">
            <w:pPr>
              <w:pStyle w:val="TableText"/>
            </w:pPr>
            <w:sdt>
              <w:sdtPr>
                <w:id w:val="1589880003"/>
                <w:placeholder>
                  <w:docPart w:val="B3368414E93940A989D783D40E1C2219"/>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57F1F6E2" w14:textId="77777777" w:rsidR="004211AF" w:rsidRPr="00810DF6" w:rsidRDefault="00275A43" w:rsidP="00810DF6">
            <w:pPr>
              <w:pStyle w:val="TableText"/>
            </w:pPr>
            <w:sdt>
              <w:sdtPr>
                <w:id w:val="175244656"/>
                <w:placeholder>
                  <w:docPart w:val="35A82E277C294ACF9CFEA65FBF09E866"/>
                </w:placeholder>
                <w:temporary/>
                <w:showingPlcHdr/>
                <w15:appearance w15:val="hidden"/>
              </w:sdtPr>
              <w:sdtContent>
                <w:r w:rsidR="004211AF" w:rsidRPr="00810DF6">
                  <w:rPr>
                    <w:lang w:val="en-GB" w:bidi="en-GB"/>
                  </w:rPr>
                  <w:t>£0</w:t>
                </w:r>
              </w:sdtContent>
            </w:sdt>
          </w:p>
        </w:tc>
      </w:tr>
      <w:tr w:rsidR="004211AF" w:rsidRPr="00810DF6" w14:paraId="2274C5BC" w14:textId="77777777" w:rsidTr="00385D4D">
        <w:trPr>
          <w:trHeight w:val="312"/>
        </w:trPr>
        <w:tc>
          <w:tcPr>
            <w:tcW w:w="1664" w:type="pct"/>
            <w:vAlign w:val="center"/>
            <w:hideMark/>
          </w:tcPr>
          <w:p w14:paraId="278646B6" w14:textId="77777777" w:rsidR="004211AF" w:rsidRPr="00810DF6" w:rsidRDefault="00275A43" w:rsidP="00810DF6">
            <w:pPr>
              <w:pStyle w:val="TableText"/>
            </w:pPr>
            <w:sdt>
              <w:sdtPr>
                <w:id w:val="1384603382"/>
                <w:placeholder>
                  <w:docPart w:val="F654FC12B14B48718071138A12E353A0"/>
                </w:placeholder>
                <w:temporary/>
                <w:showingPlcHdr/>
                <w15:appearance w15:val="hidden"/>
              </w:sdtPr>
              <w:sdtContent>
                <w:r w:rsidR="004211AF" w:rsidRPr="00810DF6">
                  <w:rPr>
                    <w:lang w:val="en-GB" w:bidi="en-GB"/>
                  </w:rPr>
                  <w:t>Supplies</w:t>
                </w:r>
              </w:sdtContent>
            </w:sdt>
          </w:p>
        </w:tc>
        <w:tc>
          <w:tcPr>
            <w:tcW w:w="832" w:type="pct"/>
            <w:noWrap/>
            <w:vAlign w:val="center"/>
            <w:hideMark/>
          </w:tcPr>
          <w:p w14:paraId="65537B13" w14:textId="77777777" w:rsidR="004211AF" w:rsidRPr="00810DF6" w:rsidRDefault="004211AF" w:rsidP="00810DF6">
            <w:pPr>
              <w:pStyle w:val="TableText"/>
            </w:pPr>
          </w:p>
        </w:tc>
        <w:tc>
          <w:tcPr>
            <w:tcW w:w="832" w:type="pct"/>
            <w:noWrap/>
            <w:vAlign w:val="center"/>
            <w:hideMark/>
          </w:tcPr>
          <w:p w14:paraId="4EA56244" w14:textId="77777777" w:rsidR="004211AF" w:rsidRPr="00810DF6" w:rsidRDefault="00275A43" w:rsidP="00810DF6">
            <w:pPr>
              <w:pStyle w:val="TableText"/>
            </w:pPr>
            <w:sdt>
              <w:sdtPr>
                <w:id w:val="-2041731784"/>
                <w:placeholder>
                  <w:docPart w:val="549086687B5542E78B3E858F9D002959"/>
                </w:placeholder>
                <w:temporary/>
                <w:showingPlcHdr/>
                <w15:appearance w15:val="hidden"/>
              </w:sdtPr>
              <w:sdtContent>
                <w:r w:rsidR="004211AF" w:rsidRPr="00810DF6">
                  <w:rPr>
                    <w:lang w:val="en-GB" w:bidi="en-GB"/>
                  </w:rPr>
                  <w:t>£0</w:t>
                </w:r>
              </w:sdtContent>
            </w:sdt>
          </w:p>
        </w:tc>
        <w:tc>
          <w:tcPr>
            <w:tcW w:w="832" w:type="pct"/>
            <w:noWrap/>
            <w:vAlign w:val="center"/>
            <w:hideMark/>
          </w:tcPr>
          <w:p w14:paraId="39B7A6CA" w14:textId="77777777" w:rsidR="004211AF" w:rsidRPr="00810DF6" w:rsidRDefault="00275A43" w:rsidP="00810DF6">
            <w:pPr>
              <w:pStyle w:val="TableText"/>
            </w:pPr>
            <w:sdt>
              <w:sdtPr>
                <w:id w:val="-1260904677"/>
                <w:placeholder>
                  <w:docPart w:val="6B36D7D73DFE492FADC673A74B8DB3E1"/>
                </w:placeholder>
                <w:temporary/>
                <w:showingPlcHdr/>
                <w15:appearance w15:val="hidden"/>
              </w:sdtPr>
              <w:sdtContent>
                <w:r w:rsidR="004211AF" w:rsidRPr="00810DF6">
                  <w:rPr>
                    <w:lang w:val="en-GB" w:bidi="en-GB"/>
                  </w:rPr>
                  <w:t>£0</w:t>
                </w:r>
              </w:sdtContent>
            </w:sdt>
          </w:p>
        </w:tc>
        <w:tc>
          <w:tcPr>
            <w:tcW w:w="840" w:type="pct"/>
            <w:noWrap/>
            <w:vAlign w:val="center"/>
            <w:hideMark/>
          </w:tcPr>
          <w:p w14:paraId="5586764A" w14:textId="77777777" w:rsidR="004211AF" w:rsidRPr="00810DF6" w:rsidRDefault="00275A43" w:rsidP="00810DF6">
            <w:pPr>
              <w:pStyle w:val="TableText"/>
            </w:pPr>
            <w:sdt>
              <w:sdtPr>
                <w:id w:val="-790133363"/>
                <w:placeholder>
                  <w:docPart w:val="40D41B3CC73A4D6EBBD78356C62D86FB"/>
                </w:placeholder>
                <w:temporary/>
                <w:showingPlcHdr/>
                <w15:appearance w15:val="hidden"/>
              </w:sdtPr>
              <w:sdtContent>
                <w:r w:rsidR="004211AF" w:rsidRPr="00810DF6">
                  <w:rPr>
                    <w:lang w:val="en-GB" w:bidi="en-GB"/>
                  </w:rPr>
                  <w:t>£0</w:t>
                </w:r>
              </w:sdtContent>
            </w:sdt>
          </w:p>
        </w:tc>
      </w:tr>
      <w:tr w:rsidR="004211AF" w:rsidRPr="00810DF6" w14:paraId="14E0C5FC" w14:textId="77777777" w:rsidTr="00385D4D">
        <w:trPr>
          <w:trHeight w:val="312"/>
        </w:trPr>
        <w:tc>
          <w:tcPr>
            <w:tcW w:w="1664" w:type="pct"/>
            <w:shd w:val="clear" w:color="auto" w:fill="F2F2F2" w:themeFill="background1" w:themeFillShade="F2"/>
            <w:vAlign w:val="center"/>
            <w:hideMark/>
          </w:tcPr>
          <w:p w14:paraId="74D27065" w14:textId="77777777" w:rsidR="004211AF" w:rsidRPr="00810DF6" w:rsidRDefault="00275A43" w:rsidP="00810DF6">
            <w:pPr>
              <w:pStyle w:val="TableText"/>
            </w:pPr>
            <w:sdt>
              <w:sdtPr>
                <w:id w:val="-2136706829"/>
                <w:placeholder>
                  <w:docPart w:val="3E7284A1BA3B4CEC8B947656350CA0E0"/>
                </w:placeholder>
                <w:temporary/>
                <w:showingPlcHdr/>
                <w15:appearance w15:val="hidden"/>
              </w:sdtPr>
              <w:sdtContent>
                <w:r w:rsidR="004211AF" w:rsidRPr="00810DF6">
                  <w:rPr>
                    <w:lang w:val="en-GB" w:bidi="en-GB"/>
                  </w:rPr>
                  <w:t>Travel &amp; entertainment</w:t>
                </w:r>
              </w:sdtContent>
            </w:sdt>
          </w:p>
        </w:tc>
        <w:tc>
          <w:tcPr>
            <w:tcW w:w="832" w:type="pct"/>
            <w:shd w:val="clear" w:color="auto" w:fill="F2F2F2" w:themeFill="background1" w:themeFillShade="F2"/>
            <w:noWrap/>
            <w:vAlign w:val="center"/>
            <w:hideMark/>
          </w:tcPr>
          <w:p w14:paraId="482ECE3F"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46AB34F5" w14:textId="77777777" w:rsidR="004211AF" w:rsidRPr="00810DF6" w:rsidRDefault="00275A43" w:rsidP="00810DF6">
            <w:pPr>
              <w:pStyle w:val="TableText"/>
            </w:pPr>
            <w:sdt>
              <w:sdtPr>
                <w:id w:val="367648385"/>
                <w:placeholder>
                  <w:docPart w:val="4DC5A142353E48E79A50A16142C20836"/>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11B6E53" w14:textId="77777777" w:rsidR="004211AF" w:rsidRPr="00810DF6" w:rsidRDefault="00275A43" w:rsidP="00810DF6">
            <w:pPr>
              <w:pStyle w:val="TableText"/>
            </w:pPr>
            <w:sdt>
              <w:sdtPr>
                <w:id w:val="1283375834"/>
                <w:placeholder>
                  <w:docPart w:val="0A8D4A910C6049A79CCBF5712FB4C06C"/>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04643F65" w14:textId="77777777" w:rsidR="004211AF" w:rsidRPr="00810DF6" w:rsidRDefault="00275A43" w:rsidP="00810DF6">
            <w:pPr>
              <w:pStyle w:val="TableText"/>
            </w:pPr>
            <w:sdt>
              <w:sdtPr>
                <w:id w:val="1324095415"/>
                <w:placeholder>
                  <w:docPart w:val="5C20BBA3224B4E56AFFDF431B0F19FFE"/>
                </w:placeholder>
                <w:temporary/>
                <w:showingPlcHdr/>
                <w15:appearance w15:val="hidden"/>
              </w:sdtPr>
              <w:sdtContent>
                <w:r w:rsidR="004211AF" w:rsidRPr="00810DF6">
                  <w:rPr>
                    <w:lang w:val="en-GB" w:bidi="en-GB"/>
                  </w:rPr>
                  <w:t>£0</w:t>
                </w:r>
              </w:sdtContent>
            </w:sdt>
          </w:p>
        </w:tc>
      </w:tr>
      <w:tr w:rsidR="004211AF" w:rsidRPr="00810DF6" w14:paraId="7A6B67DB" w14:textId="77777777" w:rsidTr="00385D4D">
        <w:trPr>
          <w:trHeight w:val="312"/>
        </w:trPr>
        <w:tc>
          <w:tcPr>
            <w:tcW w:w="1664" w:type="pct"/>
            <w:vAlign w:val="center"/>
            <w:hideMark/>
          </w:tcPr>
          <w:p w14:paraId="0E18022E" w14:textId="77777777" w:rsidR="004211AF" w:rsidRPr="00810DF6" w:rsidRDefault="00275A43" w:rsidP="00810DF6">
            <w:pPr>
              <w:pStyle w:val="TableText"/>
            </w:pPr>
            <w:sdt>
              <w:sdtPr>
                <w:id w:val="889232055"/>
                <w:placeholder>
                  <w:docPart w:val="6B9D318286AC4DD7A8860637F5A6CDA2"/>
                </w:placeholder>
                <w:temporary/>
                <w:showingPlcHdr/>
                <w15:appearance w15:val="hidden"/>
              </w:sdtPr>
              <w:sdtContent>
                <w:r w:rsidR="004211AF" w:rsidRPr="00810DF6">
                  <w:rPr>
                    <w:lang w:val="en-GB" w:bidi="en-GB"/>
                  </w:rPr>
                  <w:t>Equipment</w:t>
                </w:r>
              </w:sdtContent>
            </w:sdt>
          </w:p>
        </w:tc>
        <w:tc>
          <w:tcPr>
            <w:tcW w:w="832" w:type="pct"/>
            <w:noWrap/>
            <w:vAlign w:val="center"/>
            <w:hideMark/>
          </w:tcPr>
          <w:p w14:paraId="4A1869F0" w14:textId="77777777" w:rsidR="004211AF" w:rsidRPr="00810DF6" w:rsidRDefault="004211AF" w:rsidP="00810DF6">
            <w:pPr>
              <w:pStyle w:val="TableText"/>
            </w:pPr>
          </w:p>
        </w:tc>
        <w:tc>
          <w:tcPr>
            <w:tcW w:w="832" w:type="pct"/>
            <w:noWrap/>
            <w:vAlign w:val="center"/>
            <w:hideMark/>
          </w:tcPr>
          <w:p w14:paraId="25A5041D" w14:textId="77777777" w:rsidR="004211AF" w:rsidRPr="00810DF6" w:rsidRDefault="00275A43" w:rsidP="00810DF6">
            <w:pPr>
              <w:pStyle w:val="TableText"/>
            </w:pPr>
            <w:sdt>
              <w:sdtPr>
                <w:id w:val="654110928"/>
                <w:placeholder>
                  <w:docPart w:val="FEF3ABFC5D844A969E938C9D3F48E91A"/>
                </w:placeholder>
                <w:temporary/>
                <w:showingPlcHdr/>
                <w15:appearance w15:val="hidden"/>
              </w:sdtPr>
              <w:sdtContent>
                <w:r w:rsidR="004211AF" w:rsidRPr="00810DF6">
                  <w:rPr>
                    <w:lang w:val="en-GB" w:bidi="en-GB"/>
                  </w:rPr>
                  <w:t>£0</w:t>
                </w:r>
              </w:sdtContent>
            </w:sdt>
          </w:p>
        </w:tc>
        <w:tc>
          <w:tcPr>
            <w:tcW w:w="832" w:type="pct"/>
            <w:noWrap/>
            <w:vAlign w:val="center"/>
            <w:hideMark/>
          </w:tcPr>
          <w:p w14:paraId="469BA3E7" w14:textId="77777777" w:rsidR="004211AF" w:rsidRPr="00810DF6" w:rsidRDefault="00275A43" w:rsidP="00810DF6">
            <w:pPr>
              <w:pStyle w:val="TableText"/>
            </w:pPr>
            <w:sdt>
              <w:sdtPr>
                <w:id w:val="-339774820"/>
                <w:placeholder>
                  <w:docPart w:val="1C09DA7D793743EEB1BBBD8C02A9A1A7"/>
                </w:placeholder>
                <w:temporary/>
                <w:showingPlcHdr/>
                <w15:appearance w15:val="hidden"/>
              </w:sdtPr>
              <w:sdtContent>
                <w:r w:rsidR="004211AF" w:rsidRPr="00810DF6">
                  <w:rPr>
                    <w:lang w:val="en-GB" w:bidi="en-GB"/>
                  </w:rPr>
                  <w:t>£2,500</w:t>
                </w:r>
              </w:sdtContent>
            </w:sdt>
          </w:p>
        </w:tc>
        <w:tc>
          <w:tcPr>
            <w:tcW w:w="840" w:type="pct"/>
            <w:noWrap/>
            <w:vAlign w:val="center"/>
            <w:hideMark/>
          </w:tcPr>
          <w:p w14:paraId="5BEBA6D0" w14:textId="77777777" w:rsidR="004211AF" w:rsidRPr="00810DF6" w:rsidRDefault="00275A43" w:rsidP="00810DF6">
            <w:pPr>
              <w:pStyle w:val="TableText"/>
            </w:pPr>
            <w:sdt>
              <w:sdtPr>
                <w:id w:val="-245031594"/>
                <w:placeholder>
                  <w:docPart w:val="4F982B07CCC142378B72EA4F917CC2F4"/>
                </w:placeholder>
                <w:temporary/>
                <w:showingPlcHdr/>
                <w15:appearance w15:val="hidden"/>
              </w:sdtPr>
              <w:sdtContent>
                <w:r w:rsidR="004211AF" w:rsidRPr="00810DF6">
                  <w:rPr>
                    <w:lang w:val="en-GB" w:bidi="en-GB"/>
                  </w:rPr>
                  <w:t>£2,500</w:t>
                </w:r>
              </w:sdtContent>
            </w:sdt>
          </w:p>
        </w:tc>
      </w:tr>
      <w:tr w:rsidR="004211AF" w:rsidRPr="00810DF6" w14:paraId="04569ED8" w14:textId="77777777" w:rsidTr="00385D4D">
        <w:trPr>
          <w:trHeight w:val="312"/>
        </w:trPr>
        <w:tc>
          <w:tcPr>
            <w:tcW w:w="1664" w:type="pct"/>
            <w:shd w:val="clear" w:color="auto" w:fill="F2F2F2" w:themeFill="background1" w:themeFillShade="F2"/>
            <w:vAlign w:val="center"/>
            <w:hideMark/>
          </w:tcPr>
          <w:p w14:paraId="057C24CA" w14:textId="77777777" w:rsidR="004211AF" w:rsidRPr="00810DF6" w:rsidRDefault="00275A43" w:rsidP="00810DF6">
            <w:pPr>
              <w:pStyle w:val="TableText"/>
            </w:pPr>
            <w:sdt>
              <w:sdtPr>
                <w:id w:val="-526487902"/>
                <w:placeholder>
                  <w:docPart w:val="13AE5473898B4A7E9E6B6F0FA173B78B"/>
                </w:placeholder>
                <w:temporary/>
                <w:showingPlcHdr/>
                <w15:appearance w15:val="hidden"/>
              </w:sdtPr>
              <w:sdtContent>
                <w:r w:rsidR="004211AF" w:rsidRPr="00810DF6">
                  <w:rPr>
                    <w:lang w:val="en-GB" w:bidi="en-GB"/>
                  </w:rPr>
                  <w:t>Furniture &amp; fixtures</w:t>
                </w:r>
              </w:sdtContent>
            </w:sdt>
          </w:p>
        </w:tc>
        <w:tc>
          <w:tcPr>
            <w:tcW w:w="832" w:type="pct"/>
            <w:shd w:val="clear" w:color="auto" w:fill="F2F2F2" w:themeFill="background1" w:themeFillShade="F2"/>
            <w:noWrap/>
            <w:vAlign w:val="center"/>
            <w:hideMark/>
          </w:tcPr>
          <w:p w14:paraId="069BFFFA"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9B7BBD7" w14:textId="77777777" w:rsidR="004211AF" w:rsidRPr="00810DF6" w:rsidRDefault="00275A43" w:rsidP="00810DF6">
            <w:pPr>
              <w:pStyle w:val="TableText"/>
            </w:pPr>
            <w:sdt>
              <w:sdtPr>
                <w:id w:val="806754235"/>
                <w:placeholder>
                  <w:docPart w:val="641FAE09DB294DB58AFF77DD71A82BA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08ADEC6B" w14:textId="77777777" w:rsidR="004211AF" w:rsidRPr="00810DF6" w:rsidRDefault="00275A43" w:rsidP="00810DF6">
            <w:pPr>
              <w:pStyle w:val="TableText"/>
            </w:pPr>
            <w:sdt>
              <w:sdtPr>
                <w:id w:val="1228259444"/>
                <w:placeholder>
                  <w:docPart w:val="D64861D9DD914A03B53A31A2A4337AE7"/>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13537906" w14:textId="77777777" w:rsidR="004211AF" w:rsidRPr="00810DF6" w:rsidRDefault="00275A43" w:rsidP="00810DF6">
            <w:pPr>
              <w:pStyle w:val="TableText"/>
            </w:pPr>
            <w:sdt>
              <w:sdtPr>
                <w:id w:val="208388641"/>
                <w:placeholder>
                  <w:docPart w:val="72B011802E044619B3376E7650DD869D"/>
                </w:placeholder>
                <w:temporary/>
                <w:showingPlcHdr/>
                <w15:appearance w15:val="hidden"/>
              </w:sdtPr>
              <w:sdtContent>
                <w:r w:rsidR="004211AF" w:rsidRPr="00810DF6">
                  <w:rPr>
                    <w:lang w:val="en-GB" w:bidi="en-GB"/>
                  </w:rPr>
                  <w:t>£0</w:t>
                </w:r>
              </w:sdtContent>
            </w:sdt>
          </w:p>
        </w:tc>
      </w:tr>
      <w:tr w:rsidR="004211AF" w:rsidRPr="00810DF6" w14:paraId="42F9982A" w14:textId="77777777" w:rsidTr="00385D4D">
        <w:trPr>
          <w:trHeight w:val="312"/>
        </w:trPr>
        <w:tc>
          <w:tcPr>
            <w:tcW w:w="1664" w:type="pct"/>
            <w:vAlign w:val="center"/>
            <w:hideMark/>
          </w:tcPr>
          <w:p w14:paraId="0A1878C6" w14:textId="77777777" w:rsidR="004211AF" w:rsidRPr="00810DF6" w:rsidRDefault="00275A43" w:rsidP="00810DF6">
            <w:pPr>
              <w:pStyle w:val="TableText"/>
            </w:pPr>
            <w:sdt>
              <w:sdtPr>
                <w:id w:val="-2010051686"/>
                <w:placeholder>
                  <w:docPart w:val="7F5F2DAE033741F1BC416467F7281E54"/>
                </w:placeholder>
                <w:temporary/>
                <w:showingPlcHdr/>
                <w15:appearance w15:val="hidden"/>
              </w:sdtPr>
              <w:sdtContent>
                <w:r w:rsidR="004211AF" w:rsidRPr="00810DF6">
                  <w:rPr>
                    <w:lang w:val="en-GB" w:bidi="en-GB"/>
                  </w:rPr>
                  <w:t>Leasehold improvements</w:t>
                </w:r>
              </w:sdtContent>
            </w:sdt>
          </w:p>
        </w:tc>
        <w:tc>
          <w:tcPr>
            <w:tcW w:w="832" w:type="pct"/>
            <w:noWrap/>
            <w:vAlign w:val="center"/>
            <w:hideMark/>
          </w:tcPr>
          <w:p w14:paraId="67DDEF29" w14:textId="77777777" w:rsidR="004211AF" w:rsidRPr="00810DF6" w:rsidRDefault="004211AF" w:rsidP="00810DF6">
            <w:pPr>
              <w:pStyle w:val="TableText"/>
            </w:pPr>
          </w:p>
        </w:tc>
        <w:tc>
          <w:tcPr>
            <w:tcW w:w="832" w:type="pct"/>
            <w:noWrap/>
            <w:vAlign w:val="center"/>
            <w:hideMark/>
          </w:tcPr>
          <w:p w14:paraId="482CF0AE" w14:textId="77777777" w:rsidR="004211AF" w:rsidRPr="00810DF6" w:rsidRDefault="00275A43" w:rsidP="00810DF6">
            <w:pPr>
              <w:pStyle w:val="TableText"/>
            </w:pPr>
            <w:sdt>
              <w:sdtPr>
                <w:id w:val="-1839684906"/>
                <w:placeholder>
                  <w:docPart w:val="B5AF2E06F1D743B4B35B9F96E196DAC4"/>
                </w:placeholder>
                <w:temporary/>
                <w:showingPlcHdr/>
                <w15:appearance w15:val="hidden"/>
              </w:sdtPr>
              <w:sdtContent>
                <w:r w:rsidR="004211AF" w:rsidRPr="00810DF6">
                  <w:rPr>
                    <w:lang w:val="en-GB" w:bidi="en-GB"/>
                  </w:rPr>
                  <w:t>£0</w:t>
                </w:r>
              </w:sdtContent>
            </w:sdt>
          </w:p>
        </w:tc>
        <w:tc>
          <w:tcPr>
            <w:tcW w:w="832" w:type="pct"/>
            <w:noWrap/>
            <w:vAlign w:val="center"/>
            <w:hideMark/>
          </w:tcPr>
          <w:p w14:paraId="7F1A158E" w14:textId="77777777" w:rsidR="004211AF" w:rsidRPr="00810DF6" w:rsidRDefault="00275A43" w:rsidP="00810DF6">
            <w:pPr>
              <w:pStyle w:val="TableText"/>
            </w:pPr>
            <w:sdt>
              <w:sdtPr>
                <w:id w:val="1852140027"/>
                <w:placeholder>
                  <w:docPart w:val="B9C66E9398824606B352CD2F218FA9BA"/>
                </w:placeholder>
                <w:temporary/>
                <w:showingPlcHdr/>
                <w15:appearance w15:val="hidden"/>
              </w:sdtPr>
              <w:sdtContent>
                <w:r w:rsidR="004211AF" w:rsidRPr="00810DF6">
                  <w:rPr>
                    <w:lang w:val="en-GB" w:bidi="en-GB"/>
                  </w:rPr>
                  <w:t>£0</w:t>
                </w:r>
              </w:sdtContent>
            </w:sdt>
          </w:p>
        </w:tc>
        <w:tc>
          <w:tcPr>
            <w:tcW w:w="840" w:type="pct"/>
            <w:noWrap/>
            <w:vAlign w:val="center"/>
            <w:hideMark/>
          </w:tcPr>
          <w:p w14:paraId="26B9DA54" w14:textId="77777777" w:rsidR="004211AF" w:rsidRPr="00810DF6" w:rsidRDefault="00275A43" w:rsidP="00810DF6">
            <w:pPr>
              <w:pStyle w:val="TableText"/>
            </w:pPr>
            <w:sdt>
              <w:sdtPr>
                <w:id w:val="-1025240620"/>
                <w:placeholder>
                  <w:docPart w:val="1C9D9E5D34DC47618AA2FD7393D7D1F4"/>
                </w:placeholder>
                <w:temporary/>
                <w:showingPlcHdr/>
                <w15:appearance w15:val="hidden"/>
              </w:sdtPr>
              <w:sdtContent>
                <w:r w:rsidR="004211AF" w:rsidRPr="00810DF6">
                  <w:rPr>
                    <w:lang w:val="en-GB" w:bidi="en-GB"/>
                  </w:rPr>
                  <w:t>£0</w:t>
                </w:r>
              </w:sdtContent>
            </w:sdt>
          </w:p>
        </w:tc>
      </w:tr>
      <w:tr w:rsidR="004211AF" w:rsidRPr="00810DF6" w14:paraId="07AB1CB8" w14:textId="77777777" w:rsidTr="00385D4D">
        <w:trPr>
          <w:trHeight w:val="312"/>
        </w:trPr>
        <w:tc>
          <w:tcPr>
            <w:tcW w:w="1664" w:type="pct"/>
            <w:shd w:val="clear" w:color="auto" w:fill="F2F2F2" w:themeFill="background1" w:themeFillShade="F2"/>
            <w:vAlign w:val="center"/>
            <w:hideMark/>
          </w:tcPr>
          <w:p w14:paraId="7C4F6051" w14:textId="77777777" w:rsidR="004211AF" w:rsidRPr="00810DF6" w:rsidRDefault="00275A43" w:rsidP="00810DF6">
            <w:pPr>
              <w:pStyle w:val="TableText"/>
            </w:pPr>
            <w:sdt>
              <w:sdtPr>
                <w:id w:val="1906485089"/>
                <w:placeholder>
                  <w:docPart w:val="6DB83AA5B8144F52A3E0A1EF793AF31B"/>
                </w:placeholder>
                <w:temporary/>
                <w:showingPlcHdr/>
                <w15:appearance w15:val="hidden"/>
              </w:sdtPr>
              <w:sdtContent>
                <w:r w:rsidR="004211AF" w:rsidRPr="00810DF6">
                  <w:rPr>
                    <w:lang w:val="en-GB" w:bidi="en-GB"/>
                  </w:rPr>
                  <w:t>Security deposit(s)</w:t>
                </w:r>
              </w:sdtContent>
            </w:sdt>
          </w:p>
        </w:tc>
        <w:tc>
          <w:tcPr>
            <w:tcW w:w="832" w:type="pct"/>
            <w:shd w:val="clear" w:color="auto" w:fill="F2F2F2" w:themeFill="background1" w:themeFillShade="F2"/>
            <w:noWrap/>
            <w:vAlign w:val="center"/>
            <w:hideMark/>
          </w:tcPr>
          <w:p w14:paraId="0C2EF432"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05AE3E1" w14:textId="77777777" w:rsidR="004211AF" w:rsidRPr="00810DF6" w:rsidRDefault="00275A43" w:rsidP="00810DF6">
            <w:pPr>
              <w:pStyle w:val="TableText"/>
            </w:pPr>
            <w:sdt>
              <w:sdtPr>
                <w:id w:val="891005049"/>
                <w:placeholder>
                  <w:docPart w:val="ACD74B0C5F474B9E84A1ACC7270905B9"/>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9E4EDAE" w14:textId="77777777" w:rsidR="004211AF" w:rsidRPr="00810DF6" w:rsidRDefault="00275A43" w:rsidP="00810DF6">
            <w:pPr>
              <w:pStyle w:val="TableText"/>
            </w:pPr>
            <w:sdt>
              <w:sdtPr>
                <w:id w:val="-123932152"/>
                <w:placeholder>
                  <w:docPart w:val="4B1EF57971444D768AB33E7436096036"/>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1E7EF5DF" w14:textId="77777777" w:rsidR="004211AF" w:rsidRPr="00810DF6" w:rsidRDefault="00275A43" w:rsidP="00810DF6">
            <w:pPr>
              <w:pStyle w:val="TableText"/>
            </w:pPr>
            <w:sdt>
              <w:sdtPr>
                <w:id w:val="-1850007079"/>
                <w:placeholder>
                  <w:docPart w:val="4726FC026C99444B80874C1E9403D1FB"/>
                </w:placeholder>
                <w:temporary/>
                <w:showingPlcHdr/>
                <w15:appearance w15:val="hidden"/>
              </w:sdtPr>
              <w:sdtContent>
                <w:r w:rsidR="004211AF" w:rsidRPr="00810DF6">
                  <w:rPr>
                    <w:lang w:val="en-GB" w:bidi="en-GB"/>
                  </w:rPr>
                  <w:t>£0</w:t>
                </w:r>
              </w:sdtContent>
            </w:sdt>
          </w:p>
        </w:tc>
      </w:tr>
      <w:tr w:rsidR="004211AF" w:rsidRPr="00810DF6" w14:paraId="230FFCBE" w14:textId="77777777" w:rsidTr="00385D4D">
        <w:trPr>
          <w:trHeight w:val="312"/>
        </w:trPr>
        <w:tc>
          <w:tcPr>
            <w:tcW w:w="1664" w:type="pct"/>
            <w:vAlign w:val="center"/>
            <w:hideMark/>
          </w:tcPr>
          <w:p w14:paraId="4A7974DE" w14:textId="77777777" w:rsidR="004211AF" w:rsidRPr="00810DF6" w:rsidRDefault="00275A43" w:rsidP="00810DF6">
            <w:pPr>
              <w:pStyle w:val="TableText"/>
            </w:pPr>
            <w:sdt>
              <w:sdtPr>
                <w:id w:val="-1335841716"/>
                <w:placeholder>
                  <w:docPart w:val="2151048DD4CF4FB49C03F123677F6DE7"/>
                </w:placeholder>
                <w:temporary/>
                <w:showingPlcHdr/>
                <w15:appearance w15:val="hidden"/>
              </w:sdtPr>
              <w:sdtContent>
                <w:r w:rsidR="004211AF" w:rsidRPr="00810DF6">
                  <w:rPr>
                    <w:lang w:val="en-GB" w:bidi="en-GB"/>
                  </w:rPr>
                  <w:t>Business licences/Permits/Fees</w:t>
                </w:r>
              </w:sdtContent>
            </w:sdt>
          </w:p>
        </w:tc>
        <w:tc>
          <w:tcPr>
            <w:tcW w:w="832" w:type="pct"/>
            <w:noWrap/>
            <w:vAlign w:val="center"/>
            <w:hideMark/>
          </w:tcPr>
          <w:p w14:paraId="30854111" w14:textId="77777777" w:rsidR="004211AF" w:rsidRPr="00810DF6" w:rsidRDefault="004211AF" w:rsidP="00810DF6">
            <w:pPr>
              <w:pStyle w:val="TableText"/>
            </w:pPr>
          </w:p>
        </w:tc>
        <w:tc>
          <w:tcPr>
            <w:tcW w:w="832" w:type="pct"/>
            <w:noWrap/>
            <w:vAlign w:val="center"/>
            <w:hideMark/>
          </w:tcPr>
          <w:p w14:paraId="031DE98B" w14:textId="77777777" w:rsidR="004211AF" w:rsidRPr="00810DF6" w:rsidRDefault="00275A43" w:rsidP="00810DF6">
            <w:pPr>
              <w:pStyle w:val="TableText"/>
            </w:pPr>
            <w:sdt>
              <w:sdtPr>
                <w:id w:val="-761529979"/>
                <w:placeholder>
                  <w:docPart w:val="9737B0E89B9C43D5909DD1DFAA0E6A72"/>
                </w:placeholder>
                <w:temporary/>
                <w:showingPlcHdr/>
                <w15:appearance w15:val="hidden"/>
              </w:sdtPr>
              <w:sdtContent>
                <w:r w:rsidR="004211AF" w:rsidRPr="00810DF6">
                  <w:rPr>
                    <w:lang w:val="en-GB" w:bidi="en-GB"/>
                  </w:rPr>
                  <w:t>£0</w:t>
                </w:r>
              </w:sdtContent>
            </w:sdt>
          </w:p>
        </w:tc>
        <w:tc>
          <w:tcPr>
            <w:tcW w:w="832" w:type="pct"/>
            <w:noWrap/>
            <w:vAlign w:val="center"/>
            <w:hideMark/>
          </w:tcPr>
          <w:p w14:paraId="2D952E19" w14:textId="77777777" w:rsidR="004211AF" w:rsidRPr="00810DF6" w:rsidRDefault="00275A43" w:rsidP="00810DF6">
            <w:pPr>
              <w:pStyle w:val="TableText"/>
            </w:pPr>
            <w:sdt>
              <w:sdtPr>
                <w:id w:val="1962912506"/>
                <w:placeholder>
                  <w:docPart w:val="364A3946C10A44FBAC79A864CBC7876F"/>
                </w:placeholder>
                <w:temporary/>
                <w:showingPlcHdr/>
                <w15:appearance w15:val="hidden"/>
              </w:sdtPr>
              <w:sdtContent>
                <w:r w:rsidR="004211AF" w:rsidRPr="00810DF6">
                  <w:rPr>
                    <w:lang w:val="en-GB" w:bidi="en-GB"/>
                  </w:rPr>
                  <w:t>£5,000</w:t>
                </w:r>
              </w:sdtContent>
            </w:sdt>
          </w:p>
        </w:tc>
        <w:tc>
          <w:tcPr>
            <w:tcW w:w="840" w:type="pct"/>
            <w:noWrap/>
            <w:vAlign w:val="center"/>
            <w:hideMark/>
          </w:tcPr>
          <w:p w14:paraId="4F163C31" w14:textId="77777777" w:rsidR="004211AF" w:rsidRPr="00810DF6" w:rsidRDefault="00275A43" w:rsidP="00810DF6">
            <w:pPr>
              <w:pStyle w:val="TableText"/>
            </w:pPr>
            <w:sdt>
              <w:sdtPr>
                <w:id w:val="-330449360"/>
                <w:placeholder>
                  <w:docPart w:val="EA6BE328D5FF4664BB680D1022B4BBA9"/>
                </w:placeholder>
                <w:temporary/>
                <w:showingPlcHdr/>
                <w15:appearance w15:val="hidden"/>
              </w:sdtPr>
              <w:sdtContent>
                <w:r w:rsidR="004211AF" w:rsidRPr="00810DF6">
                  <w:rPr>
                    <w:lang w:val="en-GB" w:bidi="en-GB"/>
                  </w:rPr>
                  <w:t>£5,000</w:t>
                </w:r>
              </w:sdtContent>
            </w:sdt>
          </w:p>
        </w:tc>
      </w:tr>
      <w:tr w:rsidR="004211AF" w:rsidRPr="00810DF6" w14:paraId="47B30B68" w14:textId="77777777" w:rsidTr="00385D4D">
        <w:trPr>
          <w:trHeight w:val="312"/>
        </w:trPr>
        <w:tc>
          <w:tcPr>
            <w:tcW w:w="1664" w:type="pct"/>
            <w:shd w:val="clear" w:color="auto" w:fill="F2F2F2" w:themeFill="background1" w:themeFillShade="F2"/>
            <w:vAlign w:val="center"/>
            <w:hideMark/>
          </w:tcPr>
          <w:p w14:paraId="375FCFCD" w14:textId="77777777" w:rsidR="004211AF" w:rsidRPr="00810DF6" w:rsidRDefault="00275A43" w:rsidP="00810DF6">
            <w:pPr>
              <w:pStyle w:val="TableText"/>
            </w:pPr>
            <w:sdt>
              <w:sdtPr>
                <w:id w:val="-1278860698"/>
                <w:placeholder>
                  <w:docPart w:val="6338CE9EEB844C869F30BC3DE6A048AA"/>
                </w:placeholder>
                <w:temporary/>
                <w:showingPlcHdr/>
                <w15:appearance w15:val="hidden"/>
              </w:sdtPr>
              <w:sdtContent>
                <w:r w:rsidR="004211AF" w:rsidRPr="00810DF6">
                  <w:rPr>
                    <w:lang w:val="en-GB" w:bidi="en-GB"/>
                  </w:rPr>
                  <w:t>Professional Services - Legal, Accounting</w:t>
                </w:r>
              </w:sdtContent>
            </w:sdt>
          </w:p>
        </w:tc>
        <w:tc>
          <w:tcPr>
            <w:tcW w:w="832" w:type="pct"/>
            <w:shd w:val="clear" w:color="auto" w:fill="F2F2F2" w:themeFill="background1" w:themeFillShade="F2"/>
            <w:noWrap/>
            <w:vAlign w:val="center"/>
            <w:hideMark/>
          </w:tcPr>
          <w:p w14:paraId="71B3CFF3"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A3D8D5F" w14:textId="77777777" w:rsidR="004211AF" w:rsidRPr="00810DF6" w:rsidRDefault="00275A43" w:rsidP="00810DF6">
            <w:pPr>
              <w:pStyle w:val="TableText"/>
            </w:pPr>
            <w:sdt>
              <w:sdtPr>
                <w:id w:val="-1739940177"/>
                <w:placeholder>
                  <w:docPart w:val="0B428364E52A42BBA7C3A2859F695FE0"/>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46654529" w14:textId="77777777" w:rsidR="004211AF" w:rsidRPr="00810DF6" w:rsidRDefault="00275A43" w:rsidP="00810DF6">
            <w:pPr>
              <w:pStyle w:val="TableText"/>
            </w:pPr>
            <w:sdt>
              <w:sdtPr>
                <w:id w:val="1922823031"/>
                <w:placeholder>
                  <w:docPart w:val="890B93532F6A4BCAAB25FB6053766191"/>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361B12F5" w14:textId="77777777" w:rsidR="004211AF" w:rsidRPr="00810DF6" w:rsidRDefault="00275A43" w:rsidP="00810DF6">
            <w:pPr>
              <w:pStyle w:val="TableText"/>
            </w:pPr>
            <w:sdt>
              <w:sdtPr>
                <w:id w:val="-898283731"/>
                <w:placeholder>
                  <w:docPart w:val="C87DDA7465484C4E9080592B1DAC69E1"/>
                </w:placeholder>
                <w:temporary/>
                <w:showingPlcHdr/>
                <w15:appearance w15:val="hidden"/>
              </w:sdtPr>
              <w:sdtContent>
                <w:r w:rsidR="004211AF" w:rsidRPr="00810DF6">
                  <w:rPr>
                    <w:lang w:val="en-GB" w:bidi="en-GB"/>
                  </w:rPr>
                  <w:t>£1,500</w:t>
                </w:r>
              </w:sdtContent>
            </w:sdt>
          </w:p>
        </w:tc>
      </w:tr>
      <w:tr w:rsidR="004211AF" w:rsidRPr="00810DF6" w14:paraId="39A58786" w14:textId="77777777" w:rsidTr="00385D4D">
        <w:trPr>
          <w:trHeight w:val="312"/>
        </w:trPr>
        <w:tc>
          <w:tcPr>
            <w:tcW w:w="1664" w:type="pct"/>
            <w:vAlign w:val="center"/>
            <w:hideMark/>
          </w:tcPr>
          <w:p w14:paraId="3AC97CC8" w14:textId="77777777" w:rsidR="004211AF" w:rsidRPr="00810DF6" w:rsidRDefault="00275A43" w:rsidP="00810DF6">
            <w:pPr>
              <w:pStyle w:val="TableText"/>
            </w:pPr>
            <w:sdt>
              <w:sdtPr>
                <w:id w:val="-1012144189"/>
                <w:placeholder>
                  <w:docPart w:val="E0DEB35ADCFB4BFFB79D65A201BF75DF"/>
                </w:placeholder>
                <w:temporary/>
                <w:showingPlcHdr/>
                <w15:appearance w15:val="hidden"/>
              </w:sdtPr>
              <w:sdtContent>
                <w:r w:rsidR="004211AF" w:rsidRPr="00810DF6">
                  <w:rPr>
                    <w:lang w:val="en-GB" w:bidi="en-GB"/>
                  </w:rPr>
                  <w:t>Consultant(s)</w:t>
                </w:r>
              </w:sdtContent>
            </w:sdt>
          </w:p>
        </w:tc>
        <w:tc>
          <w:tcPr>
            <w:tcW w:w="832" w:type="pct"/>
            <w:noWrap/>
            <w:vAlign w:val="center"/>
            <w:hideMark/>
          </w:tcPr>
          <w:p w14:paraId="5EC4E2FD" w14:textId="77777777" w:rsidR="004211AF" w:rsidRPr="00810DF6" w:rsidRDefault="004211AF" w:rsidP="00810DF6">
            <w:pPr>
              <w:pStyle w:val="TableText"/>
            </w:pPr>
          </w:p>
        </w:tc>
        <w:tc>
          <w:tcPr>
            <w:tcW w:w="832" w:type="pct"/>
            <w:noWrap/>
            <w:vAlign w:val="center"/>
            <w:hideMark/>
          </w:tcPr>
          <w:p w14:paraId="4244F80D" w14:textId="77777777" w:rsidR="004211AF" w:rsidRPr="00810DF6" w:rsidRDefault="00275A43" w:rsidP="00810DF6">
            <w:pPr>
              <w:pStyle w:val="TableText"/>
            </w:pPr>
            <w:sdt>
              <w:sdtPr>
                <w:id w:val="-2032948330"/>
                <w:placeholder>
                  <w:docPart w:val="6DF51765E1D149668E47211D8CE30B2E"/>
                </w:placeholder>
                <w:temporary/>
                <w:showingPlcHdr/>
                <w15:appearance w15:val="hidden"/>
              </w:sdtPr>
              <w:sdtContent>
                <w:r w:rsidR="004211AF" w:rsidRPr="00810DF6">
                  <w:rPr>
                    <w:lang w:val="en-GB" w:bidi="en-GB"/>
                  </w:rPr>
                  <w:t>£0</w:t>
                </w:r>
              </w:sdtContent>
            </w:sdt>
          </w:p>
        </w:tc>
        <w:tc>
          <w:tcPr>
            <w:tcW w:w="832" w:type="pct"/>
            <w:noWrap/>
            <w:vAlign w:val="center"/>
            <w:hideMark/>
          </w:tcPr>
          <w:p w14:paraId="6AECD307" w14:textId="77777777" w:rsidR="004211AF" w:rsidRPr="00810DF6" w:rsidRDefault="00275A43" w:rsidP="00810DF6">
            <w:pPr>
              <w:pStyle w:val="TableText"/>
            </w:pPr>
            <w:sdt>
              <w:sdtPr>
                <w:id w:val="-1324192534"/>
                <w:placeholder>
                  <w:docPart w:val="73EFBA8865274CA09D23B5C57AD70602"/>
                </w:placeholder>
                <w:temporary/>
                <w:showingPlcHdr/>
                <w15:appearance w15:val="hidden"/>
              </w:sdtPr>
              <w:sdtContent>
                <w:r w:rsidR="004211AF" w:rsidRPr="00810DF6">
                  <w:rPr>
                    <w:lang w:val="en-GB" w:bidi="en-GB"/>
                  </w:rPr>
                  <w:t>£0</w:t>
                </w:r>
              </w:sdtContent>
            </w:sdt>
          </w:p>
        </w:tc>
        <w:tc>
          <w:tcPr>
            <w:tcW w:w="840" w:type="pct"/>
            <w:noWrap/>
            <w:vAlign w:val="center"/>
            <w:hideMark/>
          </w:tcPr>
          <w:p w14:paraId="1A689840" w14:textId="77777777" w:rsidR="004211AF" w:rsidRPr="00810DF6" w:rsidRDefault="00275A43" w:rsidP="00810DF6">
            <w:pPr>
              <w:pStyle w:val="TableText"/>
            </w:pPr>
            <w:sdt>
              <w:sdtPr>
                <w:id w:val="671612985"/>
                <w:placeholder>
                  <w:docPart w:val="1B98271699B647E78CD3404579640686"/>
                </w:placeholder>
                <w:temporary/>
                <w:showingPlcHdr/>
                <w15:appearance w15:val="hidden"/>
              </w:sdtPr>
              <w:sdtContent>
                <w:r w:rsidR="004211AF" w:rsidRPr="00810DF6">
                  <w:rPr>
                    <w:lang w:val="en-GB" w:bidi="en-GB"/>
                  </w:rPr>
                  <w:t>£0</w:t>
                </w:r>
              </w:sdtContent>
            </w:sdt>
          </w:p>
        </w:tc>
      </w:tr>
      <w:tr w:rsidR="004211AF" w:rsidRPr="00810DF6" w14:paraId="2F05F64C" w14:textId="77777777" w:rsidTr="00385D4D">
        <w:trPr>
          <w:trHeight w:val="312"/>
        </w:trPr>
        <w:tc>
          <w:tcPr>
            <w:tcW w:w="1664" w:type="pct"/>
            <w:shd w:val="clear" w:color="auto" w:fill="F2F2F2" w:themeFill="background1" w:themeFillShade="F2"/>
            <w:vAlign w:val="center"/>
            <w:hideMark/>
          </w:tcPr>
          <w:p w14:paraId="1E4CE2F8" w14:textId="77777777" w:rsidR="004211AF" w:rsidRPr="00810DF6" w:rsidRDefault="00275A43" w:rsidP="00810DF6">
            <w:pPr>
              <w:pStyle w:val="TableText"/>
            </w:pPr>
            <w:sdt>
              <w:sdtPr>
                <w:id w:val="-805935210"/>
                <w:placeholder>
                  <w:docPart w:val="986B916EA1A842AB9CBCF7640336D57A"/>
                </w:placeholder>
                <w:temporary/>
                <w:showingPlcHdr/>
                <w15:appearance w15:val="hidden"/>
              </w:sdtPr>
              <w:sdtContent>
                <w:r w:rsidR="004211AF" w:rsidRPr="00810DF6">
                  <w:rPr>
                    <w:lang w:val="en-GB" w:bidi="en-GB"/>
                  </w:rPr>
                  <w:t>Inventory</w:t>
                </w:r>
              </w:sdtContent>
            </w:sdt>
          </w:p>
        </w:tc>
        <w:tc>
          <w:tcPr>
            <w:tcW w:w="832" w:type="pct"/>
            <w:shd w:val="clear" w:color="auto" w:fill="F2F2F2" w:themeFill="background1" w:themeFillShade="F2"/>
            <w:noWrap/>
            <w:vAlign w:val="center"/>
            <w:hideMark/>
          </w:tcPr>
          <w:p w14:paraId="06ABFBEB"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EEC2637" w14:textId="77777777" w:rsidR="004211AF" w:rsidRPr="00810DF6" w:rsidRDefault="00275A43" w:rsidP="00810DF6">
            <w:pPr>
              <w:pStyle w:val="TableText"/>
            </w:pPr>
            <w:sdt>
              <w:sdtPr>
                <w:id w:val="-1381622396"/>
                <w:placeholder>
                  <w:docPart w:val="5338384E74CC41A3AB789D7CD876DEDA"/>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1482B62B" w14:textId="77777777" w:rsidR="004211AF" w:rsidRPr="00810DF6" w:rsidRDefault="00275A43" w:rsidP="00810DF6">
            <w:pPr>
              <w:pStyle w:val="TableText"/>
            </w:pPr>
            <w:sdt>
              <w:sdtPr>
                <w:id w:val="1885203682"/>
                <w:placeholder>
                  <w:docPart w:val="5A1E64ED923D4630A4C8D48B567913A9"/>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75934D36" w14:textId="77777777" w:rsidR="004211AF" w:rsidRPr="00810DF6" w:rsidRDefault="00275A43" w:rsidP="00810DF6">
            <w:pPr>
              <w:pStyle w:val="TableText"/>
            </w:pPr>
            <w:sdt>
              <w:sdtPr>
                <w:id w:val="-347486219"/>
                <w:placeholder>
                  <w:docPart w:val="29D3E330368B4D30BCB9A5B063CA9DBA"/>
                </w:placeholder>
                <w:temporary/>
                <w:showingPlcHdr/>
                <w15:appearance w15:val="hidden"/>
              </w:sdtPr>
              <w:sdtContent>
                <w:r w:rsidR="004211AF" w:rsidRPr="00810DF6">
                  <w:rPr>
                    <w:lang w:val="en-GB" w:bidi="en-GB"/>
                  </w:rPr>
                  <w:t>£0</w:t>
                </w:r>
              </w:sdtContent>
            </w:sdt>
          </w:p>
        </w:tc>
      </w:tr>
      <w:tr w:rsidR="004211AF" w:rsidRPr="00810DF6" w14:paraId="5BE3D8FB" w14:textId="77777777" w:rsidTr="00385D4D">
        <w:trPr>
          <w:trHeight w:val="312"/>
        </w:trPr>
        <w:tc>
          <w:tcPr>
            <w:tcW w:w="1664" w:type="pct"/>
            <w:vAlign w:val="center"/>
            <w:hideMark/>
          </w:tcPr>
          <w:p w14:paraId="12C687D2" w14:textId="77777777" w:rsidR="004211AF" w:rsidRPr="00810DF6" w:rsidRDefault="00275A43" w:rsidP="00810DF6">
            <w:pPr>
              <w:pStyle w:val="TableText"/>
            </w:pPr>
            <w:sdt>
              <w:sdtPr>
                <w:id w:val="-201782299"/>
                <w:placeholder>
                  <w:docPart w:val="0B484B53331A4EE0B723A43B830C1B1A"/>
                </w:placeholder>
                <w:temporary/>
                <w:showingPlcHdr/>
                <w15:appearance w15:val="hidden"/>
              </w:sdtPr>
              <w:sdtContent>
                <w:r w:rsidR="004211AF" w:rsidRPr="00810DF6">
                  <w:rPr>
                    <w:lang w:val="en-GB" w:bidi="en-GB"/>
                  </w:rPr>
                  <w:t>Cash on hand (working capital)</w:t>
                </w:r>
              </w:sdtContent>
            </w:sdt>
          </w:p>
        </w:tc>
        <w:tc>
          <w:tcPr>
            <w:tcW w:w="832" w:type="pct"/>
            <w:noWrap/>
            <w:vAlign w:val="center"/>
            <w:hideMark/>
          </w:tcPr>
          <w:p w14:paraId="65553E55" w14:textId="77777777" w:rsidR="004211AF" w:rsidRPr="00810DF6" w:rsidRDefault="004211AF" w:rsidP="00810DF6">
            <w:pPr>
              <w:pStyle w:val="TableText"/>
            </w:pPr>
          </w:p>
        </w:tc>
        <w:tc>
          <w:tcPr>
            <w:tcW w:w="832" w:type="pct"/>
            <w:noWrap/>
            <w:vAlign w:val="center"/>
            <w:hideMark/>
          </w:tcPr>
          <w:p w14:paraId="124521D1" w14:textId="77777777" w:rsidR="004211AF" w:rsidRPr="00810DF6" w:rsidRDefault="00275A43" w:rsidP="00810DF6">
            <w:pPr>
              <w:pStyle w:val="TableText"/>
            </w:pPr>
            <w:sdt>
              <w:sdtPr>
                <w:id w:val="1168602053"/>
                <w:placeholder>
                  <w:docPart w:val="42E50E4B8263413EAE346AF5A914EB5A"/>
                </w:placeholder>
                <w:temporary/>
                <w:showingPlcHdr/>
                <w15:appearance w15:val="hidden"/>
              </w:sdtPr>
              <w:sdtContent>
                <w:r w:rsidR="004211AF" w:rsidRPr="00810DF6">
                  <w:rPr>
                    <w:lang w:val="en-GB" w:bidi="en-GB"/>
                  </w:rPr>
                  <w:t>£0</w:t>
                </w:r>
              </w:sdtContent>
            </w:sdt>
          </w:p>
        </w:tc>
        <w:tc>
          <w:tcPr>
            <w:tcW w:w="832" w:type="pct"/>
            <w:noWrap/>
            <w:vAlign w:val="center"/>
            <w:hideMark/>
          </w:tcPr>
          <w:p w14:paraId="012F07BA" w14:textId="77777777" w:rsidR="004211AF" w:rsidRPr="00810DF6" w:rsidRDefault="00275A43" w:rsidP="00810DF6">
            <w:pPr>
              <w:pStyle w:val="TableText"/>
            </w:pPr>
            <w:sdt>
              <w:sdtPr>
                <w:id w:val="-1162772365"/>
                <w:placeholder>
                  <w:docPart w:val="43EA990C5BEF41EFBB55147CEDA21F41"/>
                </w:placeholder>
                <w:temporary/>
                <w:showingPlcHdr/>
                <w15:appearance w15:val="hidden"/>
              </w:sdtPr>
              <w:sdtContent>
                <w:r w:rsidR="004211AF" w:rsidRPr="00810DF6">
                  <w:rPr>
                    <w:lang w:val="en-GB" w:bidi="en-GB"/>
                  </w:rPr>
                  <w:t>£1,000</w:t>
                </w:r>
              </w:sdtContent>
            </w:sdt>
          </w:p>
        </w:tc>
        <w:tc>
          <w:tcPr>
            <w:tcW w:w="840" w:type="pct"/>
            <w:noWrap/>
            <w:vAlign w:val="center"/>
            <w:hideMark/>
          </w:tcPr>
          <w:p w14:paraId="044811E9" w14:textId="77777777" w:rsidR="004211AF" w:rsidRPr="00810DF6" w:rsidRDefault="00275A43" w:rsidP="00810DF6">
            <w:pPr>
              <w:pStyle w:val="TableText"/>
            </w:pPr>
            <w:sdt>
              <w:sdtPr>
                <w:id w:val="1576856868"/>
                <w:placeholder>
                  <w:docPart w:val="A2B58EA532E84D0F96EDFD33EFC5B4DD"/>
                </w:placeholder>
                <w:temporary/>
                <w:showingPlcHdr/>
                <w15:appearance w15:val="hidden"/>
              </w:sdtPr>
              <w:sdtContent>
                <w:r w:rsidR="004211AF" w:rsidRPr="00810DF6">
                  <w:rPr>
                    <w:lang w:val="en-GB" w:bidi="en-GB"/>
                  </w:rPr>
                  <w:t>£1,000</w:t>
                </w:r>
              </w:sdtContent>
            </w:sdt>
          </w:p>
        </w:tc>
      </w:tr>
      <w:tr w:rsidR="004211AF" w:rsidRPr="00810DF6" w14:paraId="71874046" w14:textId="77777777" w:rsidTr="00385D4D">
        <w:trPr>
          <w:trHeight w:val="312"/>
        </w:trPr>
        <w:tc>
          <w:tcPr>
            <w:tcW w:w="1664" w:type="pct"/>
            <w:shd w:val="clear" w:color="auto" w:fill="F2F2F2" w:themeFill="background1" w:themeFillShade="F2"/>
            <w:vAlign w:val="center"/>
            <w:hideMark/>
          </w:tcPr>
          <w:p w14:paraId="4F080981" w14:textId="77777777" w:rsidR="004211AF" w:rsidRPr="00810DF6" w:rsidRDefault="00275A43" w:rsidP="00810DF6">
            <w:pPr>
              <w:pStyle w:val="TableText"/>
            </w:pPr>
            <w:sdt>
              <w:sdtPr>
                <w:id w:val="-1532109501"/>
                <w:placeholder>
                  <w:docPart w:val="8534F0A2E8C74972A0F8FBE1B97FCF69"/>
                </w:placeholder>
                <w:temporary/>
                <w:showingPlcHdr/>
                <w15:appearance w15:val="hidden"/>
              </w:sdtPr>
              <w:sdtContent>
                <w:r w:rsidR="004211AF" w:rsidRPr="00810DF6">
                  <w:rPr>
                    <w:lang w:val="en-GB" w:bidi="en-GB"/>
                  </w:rPr>
                  <w:t>Miscellaneous</w:t>
                </w:r>
              </w:sdtContent>
            </w:sdt>
          </w:p>
        </w:tc>
        <w:tc>
          <w:tcPr>
            <w:tcW w:w="832" w:type="pct"/>
            <w:shd w:val="clear" w:color="auto" w:fill="F2F2F2" w:themeFill="background1" w:themeFillShade="F2"/>
            <w:noWrap/>
            <w:vAlign w:val="center"/>
            <w:hideMark/>
          </w:tcPr>
          <w:p w14:paraId="02617F2C"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1585E46" w14:textId="77777777" w:rsidR="004211AF" w:rsidRPr="00810DF6" w:rsidRDefault="00275A43" w:rsidP="00810DF6">
            <w:pPr>
              <w:pStyle w:val="TableText"/>
            </w:pPr>
            <w:sdt>
              <w:sdtPr>
                <w:id w:val="168221250"/>
                <w:placeholder>
                  <w:docPart w:val="1C8C0CFA6DC745FE86F63B2CE6F13A9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66259279" w14:textId="77777777" w:rsidR="004211AF" w:rsidRPr="00810DF6" w:rsidRDefault="00275A43" w:rsidP="00810DF6">
            <w:pPr>
              <w:pStyle w:val="TableText"/>
            </w:pPr>
            <w:sdt>
              <w:sdtPr>
                <w:id w:val="-1604653730"/>
                <w:placeholder>
                  <w:docPart w:val="165ED8D500474434951B2894BDBBA7FA"/>
                </w:placeholder>
                <w:temporary/>
                <w:showingPlcHdr/>
                <w15:appearance w15:val="hidden"/>
              </w:sdtPr>
              <w:sdtContent>
                <w:r w:rsidR="004211AF" w:rsidRPr="00810DF6">
                  <w:rPr>
                    <w:lang w:val="en-GB" w:bidi="en-GB"/>
                  </w:rPr>
                  <w:t>£2,000</w:t>
                </w:r>
              </w:sdtContent>
            </w:sdt>
          </w:p>
        </w:tc>
        <w:tc>
          <w:tcPr>
            <w:tcW w:w="840" w:type="pct"/>
            <w:shd w:val="clear" w:color="auto" w:fill="F2F2F2" w:themeFill="background1" w:themeFillShade="F2"/>
            <w:noWrap/>
            <w:vAlign w:val="center"/>
            <w:hideMark/>
          </w:tcPr>
          <w:p w14:paraId="4A712437" w14:textId="77777777" w:rsidR="004211AF" w:rsidRPr="00810DF6" w:rsidRDefault="00275A43" w:rsidP="00810DF6">
            <w:pPr>
              <w:pStyle w:val="TableText"/>
            </w:pPr>
            <w:sdt>
              <w:sdtPr>
                <w:id w:val="-1344468852"/>
                <w:placeholder>
                  <w:docPart w:val="F55D64C4DF3443EAB6595A46CB201732"/>
                </w:placeholder>
                <w:temporary/>
                <w:showingPlcHdr/>
                <w15:appearance w15:val="hidden"/>
              </w:sdtPr>
              <w:sdtContent>
                <w:r w:rsidR="004211AF" w:rsidRPr="00810DF6">
                  <w:rPr>
                    <w:lang w:val="en-GB" w:bidi="en-GB"/>
                  </w:rPr>
                  <w:t>£2,000</w:t>
                </w:r>
              </w:sdtContent>
            </w:sdt>
          </w:p>
        </w:tc>
      </w:tr>
      <w:tr w:rsidR="004211AF" w:rsidRPr="00810DF6" w14:paraId="7CC9017D" w14:textId="77777777" w:rsidTr="00385D4D">
        <w:trPr>
          <w:trHeight w:val="312"/>
        </w:trPr>
        <w:tc>
          <w:tcPr>
            <w:tcW w:w="1664" w:type="pct"/>
            <w:shd w:val="clear" w:color="auto" w:fill="F0CDA1" w:themeFill="accent1"/>
            <w:vAlign w:val="center"/>
            <w:hideMark/>
          </w:tcPr>
          <w:p w14:paraId="6CB9A5A7" w14:textId="77777777" w:rsidR="004211AF" w:rsidRPr="00810DF6" w:rsidRDefault="00275A43" w:rsidP="00810DF6">
            <w:pPr>
              <w:pStyle w:val="Tabletotal"/>
            </w:pPr>
            <w:sdt>
              <w:sdtPr>
                <w:id w:val="1130211210"/>
                <w:placeholder>
                  <w:docPart w:val="D3C0A2CE7C0D48B18A1765DD425D6F90"/>
                </w:placeholder>
                <w:temporary/>
                <w:showingPlcHdr/>
                <w15:appearance w15:val="hidden"/>
              </w:sdtPr>
              <w:sdtContent>
                <w:r w:rsidR="004211AF" w:rsidRPr="00810DF6">
                  <w:rPr>
                    <w:lang w:val="en-GB" w:bidi="en-GB"/>
                  </w:rPr>
                  <w:t>ESTIMATED START-UP BUDGET</w:t>
                </w:r>
              </w:sdtContent>
            </w:sdt>
          </w:p>
        </w:tc>
        <w:tc>
          <w:tcPr>
            <w:tcW w:w="832" w:type="pct"/>
            <w:shd w:val="clear" w:color="auto" w:fill="F0CDA1" w:themeFill="accent1"/>
            <w:noWrap/>
            <w:vAlign w:val="center"/>
            <w:hideMark/>
          </w:tcPr>
          <w:p w14:paraId="2914EAFC" w14:textId="77777777" w:rsidR="004211AF" w:rsidRPr="00810DF6" w:rsidRDefault="004211AF" w:rsidP="00810DF6">
            <w:pPr>
              <w:pStyle w:val="Tabletotal"/>
            </w:pPr>
          </w:p>
        </w:tc>
        <w:tc>
          <w:tcPr>
            <w:tcW w:w="832" w:type="pct"/>
            <w:shd w:val="clear" w:color="auto" w:fill="F0CDA1" w:themeFill="accent1"/>
            <w:noWrap/>
            <w:vAlign w:val="center"/>
            <w:hideMark/>
          </w:tcPr>
          <w:p w14:paraId="22878E01" w14:textId="77777777" w:rsidR="004211AF" w:rsidRPr="00810DF6" w:rsidRDefault="004211AF" w:rsidP="00810DF6">
            <w:pPr>
              <w:pStyle w:val="Tabletotal"/>
            </w:pPr>
          </w:p>
        </w:tc>
        <w:tc>
          <w:tcPr>
            <w:tcW w:w="832" w:type="pct"/>
            <w:shd w:val="clear" w:color="auto" w:fill="F0CDA1" w:themeFill="accent1"/>
            <w:noWrap/>
            <w:vAlign w:val="center"/>
            <w:hideMark/>
          </w:tcPr>
          <w:p w14:paraId="455F88A4" w14:textId="77777777" w:rsidR="004211AF" w:rsidRPr="00810DF6" w:rsidRDefault="004211AF" w:rsidP="00810DF6">
            <w:pPr>
              <w:pStyle w:val="Tabletotal"/>
            </w:pPr>
          </w:p>
        </w:tc>
        <w:tc>
          <w:tcPr>
            <w:tcW w:w="840" w:type="pct"/>
            <w:shd w:val="clear" w:color="auto" w:fill="F0CDA1" w:themeFill="accent1"/>
            <w:noWrap/>
            <w:vAlign w:val="center"/>
            <w:hideMark/>
          </w:tcPr>
          <w:p w14:paraId="7D09D1F8" w14:textId="77777777" w:rsidR="004211AF" w:rsidRPr="00810DF6" w:rsidRDefault="00275A43" w:rsidP="00810DF6">
            <w:pPr>
              <w:pStyle w:val="Tabletotal"/>
            </w:pPr>
            <w:sdt>
              <w:sdtPr>
                <w:id w:val="-1839999616"/>
                <w:placeholder>
                  <w:docPart w:val="2AD02699A7E949498A34012D9C573AC0"/>
                </w:placeholder>
                <w:temporary/>
                <w:showingPlcHdr/>
                <w15:appearance w15:val="hidden"/>
              </w:sdtPr>
              <w:sdtContent>
                <w:r w:rsidR="004211AF" w:rsidRPr="00810DF6">
                  <w:rPr>
                    <w:lang w:val="en-GB" w:bidi="en-GB"/>
                  </w:rPr>
                  <w:t>$26,472</w:t>
                </w:r>
              </w:sdtContent>
            </w:sdt>
          </w:p>
        </w:tc>
      </w:tr>
      <w:tr w:rsidR="004211AF" w:rsidRPr="00810DF6" w14:paraId="49949570" w14:textId="77777777" w:rsidTr="00385D4D">
        <w:trPr>
          <w:trHeight w:val="312"/>
        </w:trPr>
        <w:tc>
          <w:tcPr>
            <w:tcW w:w="5000" w:type="pct"/>
            <w:gridSpan w:val="5"/>
            <w:vAlign w:val="center"/>
            <w:hideMark/>
          </w:tcPr>
          <w:p w14:paraId="464B15EA" w14:textId="77777777" w:rsidR="004211AF" w:rsidRPr="00810DF6" w:rsidRDefault="00275A43" w:rsidP="00810DF6">
            <w:pPr>
              <w:pStyle w:val="TableText"/>
            </w:pPr>
            <w:sdt>
              <w:sdtPr>
                <w:id w:val="1412581014"/>
                <w:placeholder>
                  <w:docPart w:val="234DA1063B114783978E651CBC9FCD46"/>
                </w:placeholder>
                <w:temporary/>
                <w:showingPlcHdr/>
                <w15:appearance w15:val="hidden"/>
              </w:sdtPr>
              <w:sdtContent>
                <w:r w:rsidR="004211AF" w:rsidRPr="00810DF6">
                  <w:rPr>
                    <w:lang w:val="en-GB" w:bidi="en-GB"/>
                  </w:rPr>
                  <w:t>*Based on part-time employees. This may change once you hit your growth benchmark.</w:t>
                </w:r>
              </w:sdtContent>
            </w:sdt>
          </w:p>
        </w:tc>
      </w:tr>
    </w:tbl>
    <w:p w14:paraId="6435C4F3" w14:textId="77777777" w:rsidR="008F704C" w:rsidRPr="00614293" w:rsidRDefault="008F704C">
      <w:pPr>
        <w:spacing w:before="0" w:after="160" w:line="259" w:lineRule="auto"/>
      </w:pPr>
      <w:r w:rsidRPr="00614293">
        <w:rPr>
          <w:lang w:val="en-GB" w:bidi="en-GB"/>
        </w:rPr>
        <w:br w:type="page"/>
      </w:r>
    </w:p>
    <w:p w14:paraId="7DD18141" w14:textId="77777777" w:rsidR="008F704C" w:rsidRDefault="00275A43" w:rsidP="008F704C">
      <w:sdt>
        <w:sdtPr>
          <w:rPr>
            <w:rStyle w:val="Bold"/>
          </w:rPr>
          <w:id w:val="1285316403"/>
          <w:placeholder>
            <w:docPart w:val="708B66AA291F42E79D0F6670C168B3AC"/>
          </w:placeholder>
          <w:temporary/>
          <w:showingPlcHdr/>
          <w15:appearance w15:val="hidden"/>
        </w:sdtPr>
        <w:sdtContent>
          <w:r w:rsidR="008F704C" w:rsidRPr="00614293">
            <w:rPr>
              <w:b/>
              <w:lang w:val="en-GB" w:bidi="en-GB"/>
            </w:rPr>
            <w:t>Projected profit and loss model:</w:t>
          </w:r>
        </w:sdtContent>
      </w:sdt>
      <w:r w:rsidR="008F704C" w:rsidRPr="00614293">
        <w:rPr>
          <w:lang w:val="en-GB" w:bidi="en-GB"/>
        </w:rPr>
        <w:t xml:space="preserve"> </w:t>
      </w:r>
      <w:sdt>
        <w:sdtPr>
          <w:id w:val="-2025386147"/>
          <w:placeholder>
            <w:docPart w:val="5894777983DA4D7EA40A6CE3912E6E7A"/>
          </w:placeholder>
          <w:temporary/>
          <w:showingPlcHdr/>
          <w15:appearance w15:val="hidden"/>
        </w:sdtPr>
        <w:sdtContent>
          <w:r w:rsidR="008F704C" w:rsidRPr="00614293">
            <w:rPr>
              <w:lang w:val="en-GB" w:bidi="en-GB"/>
            </w:rPr>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itemises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202"/>
        <w:gridCol w:w="975"/>
        <w:gridCol w:w="877"/>
        <w:gridCol w:w="877"/>
        <w:gridCol w:w="975"/>
        <w:gridCol w:w="975"/>
        <w:gridCol w:w="975"/>
        <w:gridCol w:w="8"/>
        <w:gridCol w:w="967"/>
        <w:gridCol w:w="468"/>
        <w:gridCol w:w="604"/>
        <w:gridCol w:w="975"/>
        <w:gridCol w:w="975"/>
        <w:gridCol w:w="975"/>
        <w:gridCol w:w="975"/>
        <w:gridCol w:w="1019"/>
      </w:tblGrid>
      <w:tr w:rsidR="004211AF" w:rsidRPr="00810DF6" w14:paraId="06EA7918" w14:textId="77777777" w:rsidTr="00F53A40">
        <w:trPr>
          <w:trHeight w:val="244"/>
        </w:trPr>
        <w:tc>
          <w:tcPr>
            <w:tcW w:w="13680" w:type="dxa"/>
            <w:gridSpan w:val="16"/>
            <w:shd w:val="clear" w:color="auto" w:fill="107082" w:themeFill="accent2"/>
            <w:noWrap/>
            <w:vAlign w:val="center"/>
            <w:hideMark/>
          </w:tcPr>
          <w:p w14:paraId="695898CA" w14:textId="77777777" w:rsidR="004211AF" w:rsidRPr="00810DF6" w:rsidRDefault="00275A43" w:rsidP="00810DF6">
            <w:pPr>
              <w:pStyle w:val="Tableheading"/>
            </w:pPr>
            <w:sdt>
              <w:sdtPr>
                <w:id w:val="-1559008401"/>
                <w:placeholder>
                  <w:docPart w:val="AF021008526C41D7BB382748F861B145"/>
                </w:placeholder>
                <w:temporary/>
                <w:showingPlcHdr/>
                <w15:appearance w15:val="hidden"/>
              </w:sdtPr>
              <w:sdtContent>
                <w:r w:rsidR="004211AF" w:rsidRPr="00810DF6">
                  <w:rPr>
                    <w:lang w:val="en-GB" w:bidi="en-GB"/>
                  </w:rPr>
                  <w:t>START-UP COSTS</w:t>
                </w:r>
              </w:sdtContent>
            </w:sdt>
          </w:p>
        </w:tc>
      </w:tr>
      <w:tr w:rsidR="004211AF" w:rsidRPr="00810DF6" w14:paraId="6F9E1370" w14:textId="77777777" w:rsidTr="00F53A40">
        <w:trPr>
          <w:trHeight w:val="244"/>
        </w:trPr>
        <w:tc>
          <w:tcPr>
            <w:tcW w:w="8586" w:type="dxa"/>
            <w:gridSpan w:val="10"/>
            <w:noWrap/>
            <w:vAlign w:val="center"/>
            <w:hideMark/>
          </w:tcPr>
          <w:p w14:paraId="6C343CEC" w14:textId="77777777" w:rsidR="004211AF" w:rsidRPr="00810DF6" w:rsidRDefault="00275A43" w:rsidP="00810DF6">
            <w:pPr>
              <w:pStyle w:val="TableText"/>
            </w:pPr>
            <w:sdt>
              <w:sdtPr>
                <w:id w:val="-483391657"/>
                <w:placeholder>
                  <w:docPart w:val="E5993D044CEF4BDCB28693F7FFBEC8F7"/>
                </w:placeholder>
                <w:temporary/>
                <w:showingPlcHdr/>
                <w15:appearance w15:val="hidden"/>
              </w:sdtPr>
              <w:sdtContent>
                <w:r w:rsidR="004211AF" w:rsidRPr="00810DF6">
                  <w:rPr>
                    <w:lang w:val="en-GB" w:bidi="en-GB"/>
                  </w:rPr>
                  <w:t>Your Home-Based Agency</w:t>
                </w:r>
              </w:sdtContent>
            </w:sdt>
          </w:p>
        </w:tc>
        <w:tc>
          <w:tcPr>
            <w:tcW w:w="5094" w:type="dxa"/>
            <w:gridSpan w:val="6"/>
            <w:vAlign w:val="center"/>
            <w:hideMark/>
          </w:tcPr>
          <w:p w14:paraId="2B121436" w14:textId="77777777" w:rsidR="004211AF" w:rsidRPr="00810DF6" w:rsidRDefault="00275A43" w:rsidP="00810DF6">
            <w:pPr>
              <w:pStyle w:val="TableTextright"/>
            </w:pPr>
            <w:sdt>
              <w:sdtPr>
                <w:id w:val="1973472044"/>
                <w:placeholder>
                  <w:docPart w:val="C2C7057A808042149105E742EAB15736"/>
                </w:placeholder>
                <w:temporary/>
                <w:showingPlcHdr/>
                <w15:appearance w15:val="hidden"/>
              </w:sdtPr>
              <w:sdtContent>
                <w:r w:rsidR="004211AF" w:rsidRPr="00810DF6">
                  <w:rPr>
                    <w:lang w:val="en-GB" w:bidi="en-GB"/>
                  </w:rPr>
                  <w:t>January 1, 2018</w:t>
                </w:r>
              </w:sdtContent>
            </w:sdt>
          </w:p>
        </w:tc>
      </w:tr>
      <w:tr w:rsidR="00385D4D" w:rsidRPr="00810DF6" w14:paraId="0AE73381" w14:textId="77777777" w:rsidTr="00582502">
        <w:trPr>
          <w:trHeight w:val="244"/>
        </w:trPr>
        <w:tc>
          <w:tcPr>
            <w:tcW w:w="2034" w:type="dxa"/>
            <w:shd w:val="clear" w:color="auto" w:fill="F0CDA1" w:themeFill="accent1"/>
            <w:vAlign w:val="center"/>
            <w:hideMark/>
          </w:tcPr>
          <w:p w14:paraId="1E5C95E4" w14:textId="77777777" w:rsidR="004211AF" w:rsidRPr="00810DF6" w:rsidRDefault="00275A43" w:rsidP="00810DF6">
            <w:pPr>
              <w:pStyle w:val="Tabletotal"/>
            </w:pPr>
            <w:sdt>
              <w:sdtPr>
                <w:id w:val="-1924640209"/>
                <w:placeholder>
                  <w:docPart w:val="AB7174ACD9FF4E8CA1549D75221749EB"/>
                </w:placeholder>
                <w:temporary/>
                <w:showingPlcHdr/>
                <w15:appearance w15:val="hidden"/>
              </w:sdtPr>
              <w:sdtContent>
                <w:r w:rsidR="004211AF" w:rsidRPr="00810DF6">
                  <w:rPr>
                    <w:lang w:val="en-GB" w:bidi="en-GB"/>
                  </w:rPr>
                  <w:t>INCOME</w:t>
                </w:r>
              </w:sdtContent>
            </w:sdt>
          </w:p>
        </w:tc>
        <w:tc>
          <w:tcPr>
            <w:tcW w:w="900" w:type="dxa"/>
            <w:shd w:val="clear" w:color="auto" w:fill="F0CDA1" w:themeFill="accent1"/>
            <w:vAlign w:val="center"/>
            <w:hideMark/>
          </w:tcPr>
          <w:p w14:paraId="60EF1C60" w14:textId="77777777" w:rsidR="004211AF" w:rsidRPr="00810DF6" w:rsidRDefault="00275A43" w:rsidP="00810DF6">
            <w:pPr>
              <w:pStyle w:val="Tabletotal"/>
            </w:pPr>
            <w:sdt>
              <w:sdtPr>
                <w:id w:val="-1688825268"/>
                <w:placeholder>
                  <w:docPart w:val="E065349767004F1BBCD4790DF8D939CD"/>
                </w:placeholder>
                <w:temporary/>
                <w:showingPlcHdr/>
                <w15:appearance w15:val="hidden"/>
              </w:sdtPr>
              <w:sdtContent>
                <w:r w:rsidR="004211AF" w:rsidRPr="00810DF6">
                  <w:rPr>
                    <w:lang w:val="en-GB" w:bidi="en-GB"/>
                  </w:rPr>
                  <w:t>JAN</w:t>
                </w:r>
              </w:sdtContent>
            </w:sdt>
          </w:p>
        </w:tc>
        <w:tc>
          <w:tcPr>
            <w:tcW w:w="810" w:type="dxa"/>
            <w:shd w:val="clear" w:color="auto" w:fill="F0CDA1" w:themeFill="accent1"/>
            <w:vAlign w:val="center"/>
            <w:hideMark/>
          </w:tcPr>
          <w:p w14:paraId="502072D4" w14:textId="77777777" w:rsidR="004211AF" w:rsidRPr="00810DF6" w:rsidRDefault="00275A43" w:rsidP="00810DF6">
            <w:pPr>
              <w:pStyle w:val="Tabletotal"/>
            </w:pPr>
            <w:sdt>
              <w:sdtPr>
                <w:id w:val="-1573808154"/>
                <w:placeholder>
                  <w:docPart w:val="838914FBE7B94EEF88E74E2820DCD000"/>
                </w:placeholder>
                <w:temporary/>
                <w:showingPlcHdr/>
                <w15:appearance w15:val="hidden"/>
              </w:sdtPr>
              <w:sdtContent>
                <w:r w:rsidR="004211AF" w:rsidRPr="00810DF6">
                  <w:rPr>
                    <w:lang w:val="en-GB" w:bidi="en-GB"/>
                  </w:rPr>
                  <w:t>FEB</w:t>
                </w:r>
              </w:sdtContent>
            </w:sdt>
          </w:p>
        </w:tc>
        <w:tc>
          <w:tcPr>
            <w:tcW w:w="810" w:type="dxa"/>
            <w:shd w:val="clear" w:color="auto" w:fill="F0CDA1" w:themeFill="accent1"/>
            <w:vAlign w:val="center"/>
            <w:hideMark/>
          </w:tcPr>
          <w:p w14:paraId="07E214B2" w14:textId="77777777" w:rsidR="004211AF" w:rsidRPr="00810DF6" w:rsidRDefault="00275A43" w:rsidP="00810DF6">
            <w:pPr>
              <w:pStyle w:val="Tabletotal"/>
            </w:pPr>
            <w:sdt>
              <w:sdtPr>
                <w:id w:val="-374387794"/>
                <w:placeholder>
                  <w:docPart w:val="40F9AC1058094770A262C31CC070F823"/>
                </w:placeholder>
                <w:temporary/>
                <w:showingPlcHdr/>
                <w15:appearance w15:val="hidden"/>
              </w:sdtPr>
              <w:sdtContent>
                <w:r w:rsidR="004211AF" w:rsidRPr="00810DF6">
                  <w:rPr>
                    <w:lang w:val="en-GB" w:bidi="en-GB"/>
                  </w:rPr>
                  <w:t>MAR</w:t>
                </w:r>
              </w:sdtContent>
            </w:sdt>
          </w:p>
        </w:tc>
        <w:tc>
          <w:tcPr>
            <w:tcW w:w="900" w:type="dxa"/>
            <w:shd w:val="clear" w:color="auto" w:fill="F0CDA1" w:themeFill="accent1"/>
            <w:vAlign w:val="center"/>
            <w:hideMark/>
          </w:tcPr>
          <w:p w14:paraId="0740B6CD" w14:textId="77777777" w:rsidR="004211AF" w:rsidRPr="00810DF6" w:rsidRDefault="00275A43" w:rsidP="00810DF6">
            <w:pPr>
              <w:pStyle w:val="Tabletotal"/>
            </w:pPr>
            <w:sdt>
              <w:sdtPr>
                <w:id w:val="2106301705"/>
                <w:placeholder>
                  <w:docPart w:val="14EDA4196E37459993B923678D171B16"/>
                </w:placeholder>
                <w:temporary/>
                <w:showingPlcHdr/>
                <w15:appearance w15:val="hidden"/>
              </w:sdtPr>
              <w:sdtContent>
                <w:r w:rsidR="004211AF" w:rsidRPr="00810DF6">
                  <w:rPr>
                    <w:lang w:val="en-GB" w:bidi="en-GB"/>
                  </w:rPr>
                  <w:t>APR</w:t>
                </w:r>
              </w:sdtContent>
            </w:sdt>
          </w:p>
        </w:tc>
        <w:tc>
          <w:tcPr>
            <w:tcW w:w="900" w:type="dxa"/>
            <w:shd w:val="clear" w:color="auto" w:fill="F0CDA1" w:themeFill="accent1"/>
            <w:vAlign w:val="center"/>
            <w:hideMark/>
          </w:tcPr>
          <w:p w14:paraId="58B18A8C" w14:textId="77777777" w:rsidR="004211AF" w:rsidRPr="00810DF6" w:rsidRDefault="00275A43" w:rsidP="00810DF6">
            <w:pPr>
              <w:pStyle w:val="Tabletotal"/>
            </w:pPr>
            <w:sdt>
              <w:sdtPr>
                <w:id w:val="1956970410"/>
                <w:placeholder>
                  <w:docPart w:val="3D8E2B6BA1C04B448109BD1FCB0C1578"/>
                </w:placeholder>
                <w:temporary/>
                <w:showingPlcHdr/>
                <w15:appearance w15:val="hidden"/>
              </w:sdtPr>
              <w:sdtContent>
                <w:r w:rsidR="004211AF" w:rsidRPr="00810DF6">
                  <w:rPr>
                    <w:lang w:val="en-GB" w:bidi="en-GB"/>
                  </w:rPr>
                  <w:t>MAY</w:t>
                </w:r>
              </w:sdtContent>
            </w:sdt>
          </w:p>
        </w:tc>
        <w:tc>
          <w:tcPr>
            <w:tcW w:w="900" w:type="dxa"/>
            <w:shd w:val="clear" w:color="auto" w:fill="F0CDA1" w:themeFill="accent1"/>
            <w:vAlign w:val="center"/>
            <w:hideMark/>
          </w:tcPr>
          <w:p w14:paraId="2E1CFFEA" w14:textId="77777777" w:rsidR="004211AF" w:rsidRPr="00810DF6" w:rsidRDefault="00275A43" w:rsidP="00810DF6">
            <w:pPr>
              <w:pStyle w:val="Tabletotal"/>
            </w:pPr>
            <w:sdt>
              <w:sdtPr>
                <w:id w:val="1088269979"/>
                <w:placeholder>
                  <w:docPart w:val="C9E43BFDCE404ACDBDE229F7FDD50EB9"/>
                </w:placeholder>
                <w:temporary/>
                <w:showingPlcHdr/>
                <w15:appearance w15:val="hidden"/>
              </w:sdtPr>
              <w:sdtContent>
                <w:r w:rsidR="004211AF" w:rsidRPr="00810DF6">
                  <w:rPr>
                    <w:lang w:val="en-GB" w:bidi="en-GB"/>
                  </w:rPr>
                  <w:t>JUN</w:t>
                </w:r>
              </w:sdtContent>
            </w:sdt>
          </w:p>
        </w:tc>
        <w:tc>
          <w:tcPr>
            <w:tcW w:w="900" w:type="dxa"/>
            <w:gridSpan w:val="2"/>
            <w:shd w:val="clear" w:color="auto" w:fill="F0CDA1" w:themeFill="accent1"/>
            <w:vAlign w:val="center"/>
            <w:hideMark/>
          </w:tcPr>
          <w:p w14:paraId="299292CB" w14:textId="77777777" w:rsidR="004211AF" w:rsidRPr="00810DF6" w:rsidRDefault="00275A43" w:rsidP="00810DF6">
            <w:pPr>
              <w:pStyle w:val="Tabletotal"/>
            </w:pPr>
            <w:sdt>
              <w:sdtPr>
                <w:id w:val="1680701774"/>
                <w:placeholder>
                  <w:docPart w:val="A2EF7045742F4766919E0872BD3EAD35"/>
                </w:placeholder>
                <w:temporary/>
                <w:showingPlcHdr/>
                <w15:appearance w15:val="hidden"/>
              </w:sdtPr>
              <w:sdtContent>
                <w:r w:rsidR="004211AF" w:rsidRPr="00810DF6">
                  <w:rPr>
                    <w:lang w:val="en-GB" w:bidi="en-GB"/>
                  </w:rPr>
                  <w:t>JUL</w:t>
                </w:r>
              </w:sdtContent>
            </w:sdt>
          </w:p>
        </w:tc>
        <w:tc>
          <w:tcPr>
            <w:tcW w:w="990" w:type="dxa"/>
            <w:gridSpan w:val="2"/>
            <w:shd w:val="clear" w:color="auto" w:fill="F0CDA1" w:themeFill="accent1"/>
            <w:vAlign w:val="center"/>
            <w:hideMark/>
          </w:tcPr>
          <w:p w14:paraId="771646F7" w14:textId="77777777" w:rsidR="004211AF" w:rsidRPr="00810DF6" w:rsidRDefault="00275A43" w:rsidP="00810DF6">
            <w:pPr>
              <w:pStyle w:val="Tabletotal"/>
            </w:pPr>
            <w:sdt>
              <w:sdtPr>
                <w:id w:val="-1142654814"/>
                <w:placeholder>
                  <w:docPart w:val="B05636AC43AF48B28A84E960A0D6D305"/>
                </w:placeholder>
                <w:temporary/>
                <w:showingPlcHdr/>
                <w15:appearance w15:val="hidden"/>
              </w:sdtPr>
              <w:sdtContent>
                <w:r w:rsidR="004211AF" w:rsidRPr="00810DF6">
                  <w:rPr>
                    <w:lang w:val="en-GB" w:bidi="en-GB"/>
                  </w:rPr>
                  <w:t>AUG</w:t>
                </w:r>
              </w:sdtContent>
            </w:sdt>
          </w:p>
        </w:tc>
        <w:tc>
          <w:tcPr>
            <w:tcW w:w="900" w:type="dxa"/>
            <w:shd w:val="clear" w:color="auto" w:fill="F0CDA1" w:themeFill="accent1"/>
            <w:vAlign w:val="center"/>
            <w:hideMark/>
          </w:tcPr>
          <w:p w14:paraId="2CAD6E0A" w14:textId="77777777" w:rsidR="004211AF" w:rsidRPr="00810DF6" w:rsidRDefault="00275A43" w:rsidP="00810DF6">
            <w:pPr>
              <w:pStyle w:val="Tabletotal"/>
            </w:pPr>
            <w:sdt>
              <w:sdtPr>
                <w:id w:val="-83699211"/>
                <w:placeholder>
                  <w:docPart w:val="E636391C688943C5A4D6BD06016534E7"/>
                </w:placeholder>
                <w:temporary/>
                <w:showingPlcHdr/>
                <w15:appearance w15:val="hidden"/>
              </w:sdtPr>
              <w:sdtContent>
                <w:r w:rsidR="004211AF" w:rsidRPr="00810DF6">
                  <w:rPr>
                    <w:lang w:val="en-GB" w:bidi="en-GB"/>
                  </w:rPr>
                  <w:t>SEP</w:t>
                </w:r>
              </w:sdtContent>
            </w:sdt>
          </w:p>
        </w:tc>
        <w:tc>
          <w:tcPr>
            <w:tcW w:w="900" w:type="dxa"/>
            <w:shd w:val="clear" w:color="auto" w:fill="F0CDA1" w:themeFill="accent1"/>
            <w:vAlign w:val="center"/>
            <w:hideMark/>
          </w:tcPr>
          <w:p w14:paraId="1463364D" w14:textId="77777777" w:rsidR="004211AF" w:rsidRPr="00810DF6" w:rsidRDefault="00275A43" w:rsidP="00810DF6">
            <w:pPr>
              <w:pStyle w:val="Tabletotal"/>
            </w:pPr>
            <w:sdt>
              <w:sdtPr>
                <w:id w:val="-315652446"/>
                <w:placeholder>
                  <w:docPart w:val="8D2B8CD6C5D34A86825D56DFEB81D029"/>
                </w:placeholder>
                <w:temporary/>
                <w:showingPlcHdr/>
                <w15:appearance w15:val="hidden"/>
              </w:sdtPr>
              <w:sdtContent>
                <w:r w:rsidR="004211AF" w:rsidRPr="00810DF6">
                  <w:rPr>
                    <w:lang w:val="en-GB" w:bidi="en-GB"/>
                  </w:rPr>
                  <w:t>OCT</w:t>
                </w:r>
              </w:sdtContent>
            </w:sdt>
          </w:p>
        </w:tc>
        <w:tc>
          <w:tcPr>
            <w:tcW w:w="900" w:type="dxa"/>
            <w:shd w:val="clear" w:color="auto" w:fill="F0CDA1" w:themeFill="accent1"/>
            <w:vAlign w:val="center"/>
            <w:hideMark/>
          </w:tcPr>
          <w:p w14:paraId="3D26D215" w14:textId="77777777" w:rsidR="004211AF" w:rsidRPr="00810DF6" w:rsidRDefault="00275A43" w:rsidP="00810DF6">
            <w:pPr>
              <w:pStyle w:val="Tabletotal"/>
            </w:pPr>
            <w:sdt>
              <w:sdtPr>
                <w:id w:val="-627014168"/>
                <w:placeholder>
                  <w:docPart w:val="D7C6A648471240588287B3331DDAAEC4"/>
                </w:placeholder>
                <w:temporary/>
                <w:showingPlcHdr/>
                <w15:appearance w15:val="hidden"/>
              </w:sdtPr>
              <w:sdtContent>
                <w:r w:rsidR="004211AF" w:rsidRPr="00810DF6">
                  <w:rPr>
                    <w:lang w:val="en-GB" w:bidi="en-GB"/>
                  </w:rPr>
                  <w:t>NOV</w:t>
                </w:r>
              </w:sdtContent>
            </w:sdt>
          </w:p>
        </w:tc>
        <w:tc>
          <w:tcPr>
            <w:tcW w:w="900" w:type="dxa"/>
            <w:shd w:val="clear" w:color="auto" w:fill="F0CDA1" w:themeFill="accent1"/>
            <w:vAlign w:val="center"/>
            <w:hideMark/>
          </w:tcPr>
          <w:p w14:paraId="15564C9E" w14:textId="77777777" w:rsidR="004211AF" w:rsidRPr="00810DF6" w:rsidRDefault="00275A43" w:rsidP="00810DF6">
            <w:pPr>
              <w:pStyle w:val="Tabletotal"/>
            </w:pPr>
            <w:sdt>
              <w:sdtPr>
                <w:id w:val="1420139911"/>
                <w:placeholder>
                  <w:docPart w:val="4B2856A8155A4B7491ECB3D57811AE90"/>
                </w:placeholder>
                <w:temporary/>
                <w:showingPlcHdr/>
                <w15:appearance w15:val="hidden"/>
              </w:sdtPr>
              <w:sdtContent>
                <w:r w:rsidR="004211AF" w:rsidRPr="00810DF6">
                  <w:rPr>
                    <w:lang w:val="en-GB" w:bidi="en-GB"/>
                  </w:rPr>
                  <w:t>DEC</w:t>
                </w:r>
              </w:sdtContent>
            </w:sdt>
          </w:p>
        </w:tc>
        <w:tc>
          <w:tcPr>
            <w:tcW w:w="936" w:type="dxa"/>
            <w:shd w:val="clear" w:color="auto" w:fill="F0CDA1" w:themeFill="accent1"/>
            <w:vAlign w:val="center"/>
            <w:hideMark/>
          </w:tcPr>
          <w:p w14:paraId="2AC60CD6" w14:textId="77777777" w:rsidR="004211AF" w:rsidRPr="00810DF6" w:rsidRDefault="00275A43" w:rsidP="00810DF6">
            <w:pPr>
              <w:pStyle w:val="Tabletotal"/>
            </w:pPr>
            <w:sdt>
              <w:sdtPr>
                <w:id w:val="-908999386"/>
                <w:placeholder>
                  <w:docPart w:val="00E51B16B35B4DAF911A3093B827835F"/>
                </w:placeholder>
                <w:temporary/>
                <w:showingPlcHdr/>
                <w15:appearance w15:val="hidden"/>
              </w:sdtPr>
              <w:sdtContent>
                <w:r w:rsidR="004211AF" w:rsidRPr="00810DF6">
                  <w:rPr>
                    <w:lang w:val="en-GB" w:bidi="en-GB"/>
                  </w:rPr>
                  <w:t>YTD</w:t>
                </w:r>
              </w:sdtContent>
            </w:sdt>
          </w:p>
        </w:tc>
      </w:tr>
      <w:tr w:rsidR="00385D4D" w:rsidRPr="00810DF6" w14:paraId="43F38447" w14:textId="77777777" w:rsidTr="00582502">
        <w:trPr>
          <w:trHeight w:val="244"/>
        </w:trPr>
        <w:tc>
          <w:tcPr>
            <w:tcW w:w="2034" w:type="dxa"/>
            <w:shd w:val="clear" w:color="auto" w:fill="F2F2F2" w:themeFill="background1" w:themeFillShade="F2"/>
            <w:vAlign w:val="center"/>
            <w:hideMark/>
          </w:tcPr>
          <w:p w14:paraId="62AF9375" w14:textId="77777777" w:rsidR="004211AF" w:rsidRPr="00810DF6" w:rsidRDefault="00275A43" w:rsidP="00810DF6">
            <w:pPr>
              <w:pStyle w:val="TableText"/>
            </w:pPr>
            <w:sdt>
              <w:sdtPr>
                <w:id w:val="1342126238"/>
                <w:placeholder>
                  <w:docPart w:val="BB8A8B2F72404BA9ABCB015EC03C02E2"/>
                </w:placeholder>
                <w:temporary/>
                <w:showingPlcHdr/>
                <w15:appearance w15:val="hidden"/>
              </w:sdtPr>
              <w:sdtContent>
                <w:r w:rsidR="004211AF" w:rsidRPr="00810DF6">
                  <w:rPr>
                    <w:lang w:val="en-GB" w:bidi="en-GB"/>
                  </w:rPr>
                  <w:t>Estimated Sales</w:t>
                </w:r>
              </w:sdtContent>
            </w:sdt>
          </w:p>
        </w:tc>
        <w:tc>
          <w:tcPr>
            <w:tcW w:w="900" w:type="dxa"/>
            <w:shd w:val="clear" w:color="auto" w:fill="F2F2F2" w:themeFill="background1" w:themeFillShade="F2"/>
            <w:noWrap/>
            <w:vAlign w:val="center"/>
            <w:hideMark/>
          </w:tcPr>
          <w:p w14:paraId="04B8E72B" w14:textId="77777777" w:rsidR="004211AF" w:rsidRPr="00810DF6" w:rsidRDefault="00275A43" w:rsidP="00810DF6">
            <w:pPr>
              <w:pStyle w:val="TableText"/>
            </w:pPr>
            <w:sdt>
              <w:sdtPr>
                <w:id w:val="1126814130"/>
                <w:placeholder>
                  <w:docPart w:val="84D3539AACDF4D4B81410CF6A7A4B7D3"/>
                </w:placeholder>
                <w:temporary/>
                <w:showingPlcHdr/>
                <w15:appearance w15:val="hidden"/>
              </w:sdtPr>
              <w:sdtContent>
                <w:r w:rsidR="004211AF" w:rsidRPr="00810DF6">
                  <w:rPr>
                    <w:lang w:val="en-GB" w:bidi="en-GB"/>
                  </w:rPr>
                  <w:t>£5,000</w:t>
                </w:r>
              </w:sdtContent>
            </w:sdt>
          </w:p>
        </w:tc>
        <w:tc>
          <w:tcPr>
            <w:tcW w:w="810" w:type="dxa"/>
            <w:shd w:val="clear" w:color="auto" w:fill="F2F2F2" w:themeFill="background1" w:themeFillShade="F2"/>
            <w:noWrap/>
            <w:vAlign w:val="center"/>
            <w:hideMark/>
          </w:tcPr>
          <w:p w14:paraId="4489132B" w14:textId="77777777" w:rsidR="004211AF" w:rsidRPr="00810DF6" w:rsidRDefault="00275A43" w:rsidP="00810DF6">
            <w:pPr>
              <w:pStyle w:val="TableText"/>
            </w:pPr>
            <w:sdt>
              <w:sdtPr>
                <w:id w:val="-2070646928"/>
                <w:placeholder>
                  <w:docPart w:val="007B8B60B51B40D4A0B53291DEA060D8"/>
                </w:placeholder>
                <w:temporary/>
                <w:showingPlcHdr/>
                <w15:appearance w15:val="hidden"/>
              </w:sdtPr>
              <w:sdtContent>
                <w:r w:rsidR="004211AF" w:rsidRPr="00810DF6">
                  <w:rPr>
                    <w:lang w:val="en-GB" w:bidi="en-GB"/>
                  </w:rPr>
                  <w:t>$13,000</w:t>
                </w:r>
              </w:sdtContent>
            </w:sdt>
          </w:p>
        </w:tc>
        <w:tc>
          <w:tcPr>
            <w:tcW w:w="810" w:type="dxa"/>
            <w:shd w:val="clear" w:color="auto" w:fill="F2F2F2" w:themeFill="background1" w:themeFillShade="F2"/>
            <w:noWrap/>
            <w:vAlign w:val="center"/>
            <w:hideMark/>
          </w:tcPr>
          <w:p w14:paraId="59B13B73" w14:textId="77777777" w:rsidR="004211AF" w:rsidRPr="00810DF6" w:rsidRDefault="00275A43" w:rsidP="00810DF6">
            <w:pPr>
              <w:pStyle w:val="TableText"/>
            </w:pPr>
            <w:sdt>
              <w:sdtPr>
                <w:id w:val="-208804601"/>
                <w:placeholder>
                  <w:docPart w:val="B3EE9242E01A4C0A98307D4F4815707C"/>
                </w:placeholder>
                <w:temporary/>
                <w:showingPlcHdr/>
                <w15:appearance w15:val="hidden"/>
              </w:sdtPr>
              <w:sdtContent>
                <w:r w:rsidR="004211AF" w:rsidRPr="00810DF6">
                  <w:rPr>
                    <w:lang w:val="en-GB" w:bidi="en-GB"/>
                  </w:rPr>
                  <w:t>£16,000</w:t>
                </w:r>
              </w:sdtContent>
            </w:sdt>
          </w:p>
        </w:tc>
        <w:tc>
          <w:tcPr>
            <w:tcW w:w="900" w:type="dxa"/>
            <w:shd w:val="clear" w:color="auto" w:fill="F2F2F2" w:themeFill="background1" w:themeFillShade="F2"/>
            <w:noWrap/>
            <w:vAlign w:val="center"/>
            <w:hideMark/>
          </w:tcPr>
          <w:p w14:paraId="7F429B04" w14:textId="77777777" w:rsidR="004211AF" w:rsidRPr="00810DF6" w:rsidRDefault="00275A43" w:rsidP="00810DF6">
            <w:pPr>
              <w:pStyle w:val="TableText"/>
            </w:pPr>
            <w:sdt>
              <w:sdtPr>
                <w:id w:val="-824979590"/>
                <w:placeholder>
                  <w:docPart w:val="AF84ED254B054BE0801BEF82FD41F4A1"/>
                </w:placeholder>
                <w:temporary/>
                <w:showingPlcHdr/>
                <w15:appearance w15:val="hidden"/>
              </w:sdtPr>
              <w:sdtContent>
                <w:r w:rsidR="004211AF" w:rsidRPr="00810DF6">
                  <w:rPr>
                    <w:lang w:val="en-GB" w:bidi="en-GB"/>
                  </w:rPr>
                  <w:t>£7,000</w:t>
                </w:r>
              </w:sdtContent>
            </w:sdt>
          </w:p>
        </w:tc>
        <w:tc>
          <w:tcPr>
            <w:tcW w:w="900" w:type="dxa"/>
            <w:shd w:val="clear" w:color="auto" w:fill="F2F2F2" w:themeFill="background1" w:themeFillShade="F2"/>
            <w:noWrap/>
            <w:vAlign w:val="center"/>
            <w:hideMark/>
          </w:tcPr>
          <w:p w14:paraId="3941EC67" w14:textId="77777777" w:rsidR="004211AF" w:rsidRPr="00810DF6" w:rsidRDefault="00275A43" w:rsidP="00810DF6">
            <w:pPr>
              <w:pStyle w:val="TableText"/>
            </w:pPr>
            <w:sdt>
              <w:sdtPr>
                <w:id w:val="-2028248148"/>
                <w:placeholder>
                  <w:docPart w:val="316B4E3BA9374F12A6C39731BBC0CB2C"/>
                </w:placeholder>
                <w:temporary/>
                <w:showingPlcHdr/>
                <w15:appearance w15:val="hidden"/>
              </w:sdtPr>
              <w:sdtContent>
                <w:r w:rsidR="004211AF" w:rsidRPr="00810DF6">
                  <w:rPr>
                    <w:lang w:val="en-GB" w:bidi="en-GB"/>
                  </w:rPr>
                  <w:t>$14,500</w:t>
                </w:r>
              </w:sdtContent>
            </w:sdt>
          </w:p>
        </w:tc>
        <w:tc>
          <w:tcPr>
            <w:tcW w:w="900" w:type="dxa"/>
            <w:shd w:val="clear" w:color="auto" w:fill="F2F2F2" w:themeFill="background1" w:themeFillShade="F2"/>
            <w:noWrap/>
            <w:vAlign w:val="center"/>
            <w:hideMark/>
          </w:tcPr>
          <w:p w14:paraId="31170050" w14:textId="77777777" w:rsidR="004211AF" w:rsidRPr="00810DF6" w:rsidRDefault="00275A43" w:rsidP="00810DF6">
            <w:pPr>
              <w:pStyle w:val="TableText"/>
            </w:pPr>
            <w:sdt>
              <w:sdtPr>
                <w:id w:val="1955291723"/>
                <w:placeholder>
                  <w:docPart w:val="4816B335C5864696861A572B3E172F08"/>
                </w:placeholder>
                <w:temporary/>
                <w:showingPlcHdr/>
                <w15:appearance w15:val="hidden"/>
              </w:sdtPr>
              <w:sdtContent>
                <w:r w:rsidR="004211AF" w:rsidRPr="00810DF6">
                  <w:rPr>
                    <w:lang w:val="en-GB" w:bidi="en-GB"/>
                  </w:rPr>
                  <w:t>$16,400</w:t>
                </w:r>
              </w:sdtContent>
            </w:sdt>
          </w:p>
        </w:tc>
        <w:tc>
          <w:tcPr>
            <w:tcW w:w="900" w:type="dxa"/>
            <w:gridSpan w:val="2"/>
            <w:shd w:val="clear" w:color="auto" w:fill="F2F2F2" w:themeFill="background1" w:themeFillShade="F2"/>
            <w:noWrap/>
            <w:vAlign w:val="center"/>
            <w:hideMark/>
          </w:tcPr>
          <w:p w14:paraId="5A73CF2F" w14:textId="77777777" w:rsidR="004211AF" w:rsidRPr="00810DF6" w:rsidRDefault="00275A43" w:rsidP="00810DF6">
            <w:pPr>
              <w:pStyle w:val="TableText"/>
            </w:pPr>
            <w:sdt>
              <w:sdtPr>
                <w:id w:val="1092274897"/>
                <w:placeholder>
                  <w:docPart w:val="B218434A231445CA973E368A16F58875"/>
                </w:placeholder>
                <w:temporary/>
                <w:showingPlcHdr/>
                <w15:appearance w15:val="hidden"/>
              </w:sdtPr>
              <w:sdtContent>
                <w:r w:rsidR="004211AF" w:rsidRPr="00810DF6">
                  <w:rPr>
                    <w:lang w:val="en-GB" w:bidi="en-GB"/>
                  </w:rPr>
                  <w:t>$22,500</w:t>
                </w:r>
              </w:sdtContent>
            </w:sdt>
          </w:p>
        </w:tc>
        <w:tc>
          <w:tcPr>
            <w:tcW w:w="990" w:type="dxa"/>
            <w:gridSpan w:val="2"/>
            <w:shd w:val="clear" w:color="auto" w:fill="F2F2F2" w:themeFill="background1" w:themeFillShade="F2"/>
            <w:noWrap/>
            <w:vAlign w:val="center"/>
            <w:hideMark/>
          </w:tcPr>
          <w:p w14:paraId="27E01AEA" w14:textId="77777777" w:rsidR="004211AF" w:rsidRPr="00810DF6" w:rsidRDefault="00275A43" w:rsidP="00810DF6">
            <w:pPr>
              <w:pStyle w:val="TableText"/>
            </w:pPr>
            <w:sdt>
              <w:sdtPr>
                <w:id w:val="-1012134644"/>
                <w:placeholder>
                  <w:docPart w:val="C54DF6A078964547BD8E729F848391EA"/>
                </w:placeholder>
                <w:temporary/>
                <w:showingPlcHdr/>
                <w15:appearance w15:val="hidden"/>
              </w:sdtPr>
              <w:sdtContent>
                <w:r w:rsidR="004211AF" w:rsidRPr="00810DF6">
                  <w:rPr>
                    <w:lang w:val="en-GB" w:bidi="en-GB"/>
                  </w:rPr>
                  <w:t>$23,125</w:t>
                </w:r>
              </w:sdtContent>
            </w:sdt>
          </w:p>
        </w:tc>
        <w:tc>
          <w:tcPr>
            <w:tcW w:w="900" w:type="dxa"/>
            <w:shd w:val="clear" w:color="auto" w:fill="F2F2F2" w:themeFill="background1" w:themeFillShade="F2"/>
            <w:noWrap/>
            <w:vAlign w:val="center"/>
            <w:hideMark/>
          </w:tcPr>
          <w:p w14:paraId="5B753881" w14:textId="77777777" w:rsidR="004211AF" w:rsidRPr="00810DF6" w:rsidRDefault="00275A43" w:rsidP="00810DF6">
            <w:pPr>
              <w:pStyle w:val="TableText"/>
            </w:pPr>
            <w:sdt>
              <w:sdtPr>
                <w:id w:val="-1675953798"/>
                <w:placeholder>
                  <w:docPart w:val="04F03BE2EC1B4933B6330F546887D979"/>
                </w:placeholder>
                <w:temporary/>
                <w:showingPlcHdr/>
                <w15:appearance w15:val="hidden"/>
              </w:sdtPr>
              <w:sdtContent>
                <w:r w:rsidR="004211AF" w:rsidRPr="00810DF6">
                  <w:rPr>
                    <w:lang w:val="en-GB" w:bidi="en-GB"/>
                  </w:rPr>
                  <w:t>$24,549</w:t>
                </w:r>
              </w:sdtContent>
            </w:sdt>
          </w:p>
        </w:tc>
        <w:tc>
          <w:tcPr>
            <w:tcW w:w="900" w:type="dxa"/>
            <w:shd w:val="clear" w:color="auto" w:fill="F2F2F2" w:themeFill="background1" w:themeFillShade="F2"/>
            <w:noWrap/>
            <w:vAlign w:val="center"/>
            <w:hideMark/>
          </w:tcPr>
          <w:p w14:paraId="3B05A13A" w14:textId="77777777" w:rsidR="004211AF" w:rsidRPr="00810DF6" w:rsidRDefault="00275A43" w:rsidP="00810DF6">
            <w:pPr>
              <w:pStyle w:val="TableText"/>
            </w:pPr>
            <w:sdt>
              <w:sdtPr>
                <w:id w:val="651111634"/>
                <w:placeholder>
                  <w:docPart w:val="E058FF6961CD42EFAC2E2CD3BE0CC5B7"/>
                </w:placeholder>
                <w:temporary/>
                <w:showingPlcHdr/>
                <w15:appearance w15:val="hidden"/>
              </w:sdtPr>
              <w:sdtContent>
                <w:r w:rsidR="004211AF" w:rsidRPr="00810DF6">
                  <w:rPr>
                    <w:lang w:val="en-GB" w:bidi="en-GB"/>
                  </w:rPr>
                  <w:t>£22,000</w:t>
                </w:r>
              </w:sdtContent>
            </w:sdt>
          </w:p>
        </w:tc>
        <w:tc>
          <w:tcPr>
            <w:tcW w:w="900" w:type="dxa"/>
            <w:shd w:val="clear" w:color="auto" w:fill="F2F2F2" w:themeFill="background1" w:themeFillShade="F2"/>
            <w:noWrap/>
            <w:vAlign w:val="center"/>
            <w:hideMark/>
          </w:tcPr>
          <w:p w14:paraId="62070B48" w14:textId="77777777" w:rsidR="004211AF" w:rsidRPr="00810DF6" w:rsidRDefault="00275A43" w:rsidP="00810DF6">
            <w:pPr>
              <w:pStyle w:val="TableText"/>
            </w:pPr>
            <w:sdt>
              <w:sdtPr>
                <w:id w:val="1046495910"/>
                <w:placeholder>
                  <w:docPart w:val="C719835D334D4D3EA16816E6C31DCE9F"/>
                </w:placeholder>
                <w:temporary/>
                <w:showingPlcHdr/>
                <w15:appearance w15:val="hidden"/>
              </w:sdtPr>
              <w:sdtContent>
                <w:r w:rsidR="004211AF" w:rsidRPr="00810DF6">
                  <w:rPr>
                    <w:lang w:val="en-GB" w:bidi="en-GB"/>
                  </w:rPr>
                  <w:t>£25,000</w:t>
                </w:r>
              </w:sdtContent>
            </w:sdt>
          </w:p>
        </w:tc>
        <w:tc>
          <w:tcPr>
            <w:tcW w:w="900" w:type="dxa"/>
            <w:shd w:val="clear" w:color="auto" w:fill="F2F2F2" w:themeFill="background1" w:themeFillShade="F2"/>
            <w:noWrap/>
            <w:vAlign w:val="center"/>
            <w:hideMark/>
          </w:tcPr>
          <w:p w14:paraId="4348A17F" w14:textId="77777777" w:rsidR="004211AF" w:rsidRPr="00810DF6" w:rsidRDefault="00275A43" w:rsidP="00810DF6">
            <w:pPr>
              <w:pStyle w:val="TableText"/>
            </w:pPr>
            <w:sdt>
              <w:sdtPr>
                <w:id w:val="-959874663"/>
                <w:placeholder>
                  <w:docPart w:val="1D99910CEDBA43338DBD7A3D03D1477F"/>
                </w:placeholder>
                <w:temporary/>
                <w:showingPlcHdr/>
                <w15:appearance w15:val="hidden"/>
              </w:sdtPr>
              <w:sdtContent>
                <w:r w:rsidR="004211AF" w:rsidRPr="00810DF6">
                  <w:rPr>
                    <w:lang w:val="en-GB" w:bidi="en-GB"/>
                  </w:rPr>
                  <w:t>$27,349</w:t>
                </w:r>
              </w:sdtContent>
            </w:sdt>
          </w:p>
        </w:tc>
        <w:tc>
          <w:tcPr>
            <w:tcW w:w="936" w:type="dxa"/>
            <w:shd w:val="clear" w:color="auto" w:fill="F2F2F2" w:themeFill="background1" w:themeFillShade="F2"/>
            <w:noWrap/>
            <w:vAlign w:val="center"/>
            <w:hideMark/>
          </w:tcPr>
          <w:p w14:paraId="546864E5" w14:textId="77777777" w:rsidR="004211AF" w:rsidRPr="00810DF6" w:rsidRDefault="00275A43" w:rsidP="00810DF6">
            <w:pPr>
              <w:pStyle w:val="TableText"/>
            </w:pPr>
            <w:sdt>
              <w:sdtPr>
                <w:id w:val="288325689"/>
                <w:placeholder>
                  <w:docPart w:val="3692F120DDAE4B54B3B0A9627327C051"/>
                </w:placeholder>
                <w:temporary/>
                <w:showingPlcHdr/>
                <w15:appearance w15:val="hidden"/>
              </w:sdtPr>
              <w:sdtContent>
                <w:r w:rsidR="004211AF" w:rsidRPr="00810DF6">
                  <w:rPr>
                    <w:lang w:val="en-GB" w:bidi="en-GB"/>
                  </w:rPr>
                  <w:t>$216,423</w:t>
                </w:r>
              </w:sdtContent>
            </w:sdt>
          </w:p>
        </w:tc>
      </w:tr>
      <w:tr w:rsidR="00385D4D" w:rsidRPr="00810DF6" w14:paraId="793EAE35" w14:textId="77777777" w:rsidTr="00582502">
        <w:trPr>
          <w:trHeight w:val="244"/>
        </w:trPr>
        <w:tc>
          <w:tcPr>
            <w:tcW w:w="2034" w:type="dxa"/>
            <w:vAlign w:val="center"/>
            <w:hideMark/>
          </w:tcPr>
          <w:p w14:paraId="70265E86" w14:textId="77777777" w:rsidR="004211AF" w:rsidRPr="00810DF6" w:rsidRDefault="00275A43" w:rsidP="00810DF6">
            <w:pPr>
              <w:pStyle w:val="TableText"/>
            </w:pPr>
            <w:sdt>
              <w:sdtPr>
                <w:id w:val="1848445226"/>
                <w:placeholder>
                  <w:docPart w:val="A9D78CE0F1F843799D2D778B63DEE7B5"/>
                </w:placeholder>
                <w:temporary/>
                <w:showingPlcHdr/>
                <w15:appearance w15:val="hidden"/>
              </w:sdtPr>
              <w:sdtContent>
                <w:r w:rsidR="004211AF" w:rsidRPr="00810DF6">
                  <w:rPr>
                    <w:lang w:val="en-GB" w:bidi="en-GB"/>
                  </w:rPr>
                  <w:t>Less sales returns &amp; discounts</w:t>
                </w:r>
              </w:sdtContent>
            </w:sdt>
          </w:p>
        </w:tc>
        <w:tc>
          <w:tcPr>
            <w:tcW w:w="900" w:type="dxa"/>
            <w:noWrap/>
            <w:vAlign w:val="center"/>
            <w:hideMark/>
          </w:tcPr>
          <w:p w14:paraId="0B052681" w14:textId="77777777" w:rsidR="004211AF" w:rsidRPr="00810DF6" w:rsidRDefault="00275A43" w:rsidP="00810DF6">
            <w:pPr>
              <w:pStyle w:val="TableText"/>
            </w:pPr>
            <w:sdt>
              <w:sdtPr>
                <w:id w:val="508951153"/>
                <w:placeholder>
                  <w:docPart w:val="303A868CBFF5498480357C1DD71B469E"/>
                </w:placeholder>
                <w:temporary/>
                <w:showingPlcHdr/>
                <w15:appearance w15:val="hidden"/>
              </w:sdtPr>
              <w:sdtContent>
                <w:r w:rsidR="004211AF" w:rsidRPr="00810DF6">
                  <w:rPr>
                    <w:lang w:val="en-GB" w:bidi="en-GB"/>
                  </w:rPr>
                  <w:t>£0</w:t>
                </w:r>
              </w:sdtContent>
            </w:sdt>
          </w:p>
        </w:tc>
        <w:tc>
          <w:tcPr>
            <w:tcW w:w="810" w:type="dxa"/>
            <w:noWrap/>
            <w:vAlign w:val="center"/>
            <w:hideMark/>
          </w:tcPr>
          <w:p w14:paraId="5FA2E506" w14:textId="77777777" w:rsidR="004211AF" w:rsidRPr="00810DF6" w:rsidRDefault="00275A43" w:rsidP="00810DF6">
            <w:pPr>
              <w:pStyle w:val="TableText"/>
            </w:pPr>
            <w:sdt>
              <w:sdtPr>
                <w:id w:val="-1277784947"/>
                <w:placeholder>
                  <w:docPart w:val="E5E0FF6896204F688B07E73A4F3DCBFE"/>
                </w:placeholder>
                <w:temporary/>
                <w:showingPlcHdr/>
                <w15:appearance w15:val="hidden"/>
              </w:sdtPr>
              <w:sdtContent>
                <w:r w:rsidR="004211AF" w:rsidRPr="00810DF6">
                  <w:rPr>
                    <w:lang w:val="en-GB" w:bidi="en-GB"/>
                  </w:rPr>
                  <w:t>($350)</w:t>
                </w:r>
              </w:sdtContent>
            </w:sdt>
          </w:p>
        </w:tc>
        <w:tc>
          <w:tcPr>
            <w:tcW w:w="810" w:type="dxa"/>
            <w:noWrap/>
            <w:vAlign w:val="center"/>
            <w:hideMark/>
          </w:tcPr>
          <w:p w14:paraId="0738FFEF" w14:textId="77777777" w:rsidR="004211AF" w:rsidRPr="00810DF6" w:rsidRDefault="00275A43" w:rsidP="00810DF6">
            <w:pPr>
              <w:pStyle w:val="TableText"/>
            </w:pPr>
            <w:sdt>
              <w:sdtPr>
                <w:id w:val="-838009879"/>
                <w:placeholder>
                  <w:docPart w:val="006A4CFFB229419687546282B2110C57"/>
                </w:placeholder>
                <w:temporary/>
                <w:showingPlcHdr/>
                <w15:appearance w15:val="hidden"/>
              </w:sdtPr>
              <w:sdtContent>
                <w:r w:rsidR="004211AF" w:rsidRPr="00810DF6">
                  <w:rPr>
                    <w:lang w:val="en-GB" w:bidi="en-GB"/>
                  </w:rPr>
                  <w:t>£0</w:t>
                </w:r>
              </w:sdtContent>
            </w:sdt>
          </w:p>
        </w:tc>
        <w:tc>
          <w:tcPr>
            <w:tcW w:w="900" w:type="dxa"/>
            <w:noWrap/>
            <w:vAlign w:val="center"/>
            <w:hideMark/>
          </w:tcPr>
          <w:p w14:paraId="30BF24C1" w14:textId="77777777" w:rsidR="004211AF" w:rsidRPr="00810DF6" w:rsidRDefault="00275A43" w:rsidP="00810DF6">
            <w:pPr>
              <w:pStyle w:val="TableText"/>
            </w:pPr>
            <w:sdt>
              <w:sdtPr>
                <w:id w:val="-888733851"/>
                <w:placeholder>
                  <w:docPart w:val="04BD9A4FCFD44CC18CC2CDD2DD0885DD"/>
                </w:placeholder>
                <w:temporary/>
                <w:showingPlcHdr/>
                <w15:appearance w15:val="hidden"/>
              </w:sdtPr>
              <w:sdtContent>
                <w:r w:rsidR="004211AF" w:rsidRPr="00810DF6">
                  <w:rPr>
                    <w:lang w:val="en-GB" w:bidi="en-GB"/>
                  </w:rPr>
                  <w:t>($206)</w:t>
                </w:r>
              </w:sdtContent>
            </w:sdt>
          </w:p>
        </w:tc>
        <w:tc>
          <w:tcPr>
            <w:tcW w:w="900" w:type="dxa"/>
            <w:noWrap/>
            <w:vAlign w:val="center"/>
            <w:hideMark/>
          </w:tcPr>
          <w:p w14:paraId="2FF1CB0B" w14:textId="77777777" w:rsidR="004211AF" w:rsidRPr="00810DF6" w:rsidRDefault="00275A43" w:rsidP="00810DF6">
            <w:pPr>
              <w:pStyle w:val="TableText"/>
            </w:pPr>
            <w:sdt>
              <w:sdtPr>
                <w:id w:val="-657223511"/>
                <w:placeholder>
                  <w:docPart w:val="2326132961E1443381F30B82B765C69C"/>
                </w:placeholder>
                <w:temporary/>
                <w:showingPlcHdr/>
                <w15:appearance w15:val="hidden"/>
              </w:sdtPr>
              <w:sdtContent>
                <w:r w:rsidR="004211AF" w:rsidRPr="00810DF6">
                  <w:rPr>
                    <w:lang w:val="en-GB" w:bidi="en-GB"/>
                  </w:rPr>
                  <w:t>($234)</w:t>
                </w:r>
              </w:sdtContent>
            </w:sdt>
          </w:p>
        </w:tc>
        <w:tc>
          <w:tcPr>
            <w:tcW w:w="900" w:type="dxa"/>
            <w:noWrap/>
            <w:vAlign w:val="center"/>
            <w:hideMark/>
          </w:tcPr>
          <w:p w14:paraId="6A07310C" w14:textId="77777777" w:rsidR="004211AF" w:rsidRPr="00810DF6" w:rsidRDefault="00275A43" w:rsidP="00810DF6">
            <w:pPr>
              <w:pStyle w:val="TableText"/>
            </w:pPr>
            <w:sdt>
              <w:sdtPr>
                <w:id w:val="299898418"/>
                <w:placeholder>
                  <w:docPart w:val="A5210A34F2BB44D788D338F90BFD2A36"/>
                </w:placeholder>
                <w:temporary/>
                <w:showingPlcHdr/>
                <w15:appearance w15:val="hidden"/>
              </w:sdtPr>
              <w:sdtContent>
                <w:r w:rsidR="004211AF" w:rsidRPr="00810DF6">
                  <w:rPr>
                    <w:lang w:val="en-GB" w:bidi="en-GB"/>
                  </w:rPr>
                  <w:t>£0</w:t>
                </w:r>
              </w:sdtContent>
            </w:sdt>
          </w:p>
        </w:tc>
        <w:tc>
          <w:tcPr>
            <w:tcW w:w="900" w:type="dxa"/>
            <w:gridSpan w:val="2"/>
            <w:noWrap/>
            <w:vAlign w:val="center"/>
            <w:hideMark/>
          </w:tcPr>
          <w:p w14:paraId="30F18136" w14:textId="77777777" w:rsidR="004211AF" w:rsidRPr="00810DF6" w:rsidRDefault="00275A43" w:rsidP="00810DF6">
            <w:pPr>
              <w:pStyle w:val="TableText"/>
            </w:pPr>
            <w:sdt>
              <w:sdtPr>
                <w:id w:val="872650470"/>
                <w:placeholder>
                  <w:docPart w:val="F4190E83F8934DA38B0AFD80730D5303"/>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3BF6C504" w14:textId="77777777" w:rsidR="004211AF" w:rsidRPr="00810DF6" w:rsidRDefault="00275A43" w:rsidP="00810DF6">
            <w:pPr>
              <w:pStyle w:val="TableText"/>
            </w:pPr>
            <w:sdt>
              <w:sdtPr>
                <w:id w:val="535392592"/>
                <w:placeholder>
                  <w:docPart w:val="5D40EEB7581B4101917982469531CAAF"/>
                </w:placeholder>
                <w:temporary/>
                <w:showingPlcHdr/>
                <w15:appearance w15:val="hidden"/>
              </w:sdtPr>
              <w:sdtContent>
                <w:r w:rsidR="004211AF" w:rsidRPr="00810DF6">
                  <w:rPr>
                    <w:lang w:val="en-GB" w:bidi="en-GB"/>
                  </w:rPr>
                  <w:t>($280)</w:t>
                </w:r>
              </w:sdtContent>
            </w:sdt>
          </w:p>
        </w:tc>
        <w:tc>
          <w:tcPr>
            <w:tcW w:w="900" w:type="dxa"/>
            <w:noWrap/>
            <w:vAlign w:val="center"/>
            <w:hideMark/>
          </w:tcPr>
          <w:p w14:paraId="04F1007A" w14:textId="77777777" w:rsidR="004211AF" w:rsidRPr="00810DF6" w:rsidRDefault="00275A43" w:rsidP="00810DF6">
            <w:pPr>
              <w:pStyle w:val="TableText"/>
            </w:pPr>
            <w:sdt>
              <w:sdtPr>
                <w:id w:val="-1418088396"/>
                <w:placeholder>
                  <w:docPart w:val="15BBC5BE27BF4E0FBC1D7D58AE7C069E"/>
                </w:placeholder>
                <w:temporary/>
                <w:showingPlcHdr/>
                <w15:appearance w15:val="hidden"/>
              </w:sdtPr>
              <w:sdtContent>
                <w:r w:rsidR="004211AF" w:rsidRPr="00810DF6">
                  <w:rPr>
                    <w:lang w:val="en-GB" w:bidi="en-GB"/>
                  </w:rPr>
                  <w:t>($1,200)</w:t>
                </w:r>
              </w:sdtContent>
            </w:sdt>
          </w:p>
        </w:tc>
        <w:tc>
          <w:tcPr>
            <w:tcW w:w="900" w:type="dxa"/>
            <w:noWrap/>
            <w:vAlign w:val="center"/>
            <w:hideMark/>
          </w:tcPr>
          <w:p w14:paraId="2CABE984" w14:textId="77777777" w:rsidR="004211AF" w:rsidRPr="00810DF6" w:rsidRDefault="00275A43" w:rsidP="00810DF6">
            <w:pPr>
              <w:pStyle w:val="TableText"/>
            </w:pPr>
            <w:sdt>
              <w:sdtPr>
                <w:id w:val="-191309371"/>
                <w:placeholder>
                  <w:docPart w:val="877167239E844C808772C27D490223FA"/>
                </w:placeholder>
                <w:temporary/>
                <w:showingPlcHdr/>
                <w15:appearance w15:val="hidden"/>
              </w:sdtPr>
              <w:sdtContent>
                <w:r w:rsidR="004211AF" w:rsidRPr="00810DF6">
                  <w:rPr>
                    <w:lang w:val="en-GB" w:bidi="en-GB"/>
                  </w:rPr>
                  <w:t>($1,600)</w:t>
                </w:r>
              </w:sdtContent>
            </w:sdt>
          </w:p>
        </w:tc>
        <w:tc>
          <w:tcPr>
            <w:tcW w:w="900" w:type="dxa"/>
            <w:noWrap/>
            <w:vAlign w:val="center"/>
            <w:hideMark/>
          </w:tcPr>
          <w:p w14:paraId="5A2A3256" w14:textId="77777777" w:rsidR="004211AF" w:rsidRPr="00810DF6" w:rsidRDefault="00275A43" w:rsidP="00810DF6">
            <w:pPr>
              <w:pStyle w:val="TableText"/>
            </w:pPr>
            <w:sdt>
              <w:sdtPr>
                <w:id w:val="2088027233"/>
                <w:placeholder>
                  <w:docPart w:val="62CCE90925E84E228989339159656533"/>
                </w:placeholder>
                <w:temporary/>
                <w:showingPlcHdr/>
                <w15:appearance w15:val="hidden"/>
              </w:sdtPr>
              <w:sdtContent>
                <w:r w:rsidR="004211AF" w:rsidRPr="00810DF6">
                  <w:rPr>
                    <w:lang w:val="en-GB" w:bidi="en-GB"/>
                  </w:rPr>
                  <w:t>£0</w:t>
                </w:r>
              </w:sdtContent>
            </w:sdt>
          </w:p>
        </w:tc>
        <w:tc>
          <w:tcPr>
            <w:tcW w:w="900" w:type="dxa"/>
            <w:noWrap/>
            <w:vAlign w:val="center"/>
            <w:hideMark/>
          </w:tcPr>
          <w:p w14:paraId="1FD9EEBA" w14:textId="77777777" w:rsidR="004211AF" w:rsidRPr="00810DF6" w:rsidRDefault="00275A43" w:rsidP="00810DF6">
            <w:pPr>
              <w:pStyle w:val="TableText"/>
            </w:pPr>
            <w:sdt>
              <w:sdtPr>
                <w:id w:val="208624377"/>
                <w:placeholder>
                  <w:docPart w:val="D40FE290F88842E08ABDC015B00366ED"/>
                </w:placeholder>
                <w:temporary/>
                <w:showingPlcHdr/>
                <w15:appearance w15:val="hidden"/>
              </w:sdtPr>
              <w:sdtContent>
                <w:r w:rsidR="004211AF" w:rsidRPr="00810DF6">
                  <w:rPr>
                    <w:lang w:val="en-GB" w:bidi="en-GB"/>
                  </w:rPr>
                  <w:t>($2,400)</w:t>
                </w:r>
              </w:sdtContent>
            </w:sdt>
          </w:p>
        </w:tc>
        <w:tc>
          <w:tcPr>
            <w:tcW w:w="936" w:type="dxa"/>
            <w:noWrap/>
            <w:vAlign w:val="center"/>
            <w:hideMark/>
          </w:tcPr>
          <w:p w14:paraId="06A8151D" w14:textId="77777777" w:rsidR="004211AF" w:rsidRPr="00810DF6" w:rsidRDefault="00275A43" w:rsidP="00810DF6">
            <w:pPr>
              <w:pStyle w:val="TableText"/>
            </w:pPr>
            <w:sdt>
              <w:sdtPr>
                <w:id w:val="346216402"/>
                <w:placeholder>
                  <w:docPart w:val="4AAA490F7FD74C37B1E9089400034409"/>
                </w:placeholder>
                <w:temporary/>
                <w:showingPlcHdr/>
                <w15:appearance w15:val="hidden"/>
              </w:sdtPr>
              <w:sdtContent>
                <w:r w:rsidR="004211AF" w:rsidRPr="00810DF6">
                  <w:rPr>
                    <w:lang w:val="en-GB" w:bidi="en-GB"/>
                  </w:rPr>
                  <w:t>($6,270)</w:t>
                </w:r>
              </w:sdtContent>
            </w:sdt>
          </w:p>
        </w:tc>
      </w:tr>
      <w:tr w:rsidR="00385D4D" w:rsidRPr="00810DF6" w14:paraId="4D4F5B96" w14:textId="77777777" w:rsidTr="00582502">
        <w:trPr>
          <w:trHeight w:val="244"/>
        </w:trPr>
        <w:tc>
          <w:tcPr>
            <w:tcW w:w="2034" w:type="dxa"/>
            <w:shd w:val="clear" w:color="auto" w:fill="F2F2F2" w:themeFill="background1" w:themeFillShade="F2"/>
            <w:vAlign w:val="center"/>
            <w:hideMark/>
          </w:tcPr>
          <w:p w14:paraId="74AE1BB1" w14:textId="77777777" w:rsidR="004211AF" w:rsidRPr="00810DF6" w:rsidRDefault="00275A43" w:rsidP="00810DF6">
            <w:pPr>
              <w:pStyle w:val="TableText"/>
            </w:pPr>
            <w:sdt>
              <w:sdtPr>
                <w:id w:val="-238027589"/>
                <w:placeholder>
                  <w:docPart w:val="CA1B902D2B904CFFA31073829AE345C1"/>
                </w:placeholder>
                <w:temporary/>
                <w:showingPlcHdr/>
                <w15:appearance w15:val="hidden"/>
              </w:sdtPr>
              <w:sdtContent>
                <w:r w:rsidR="004211AF" w:rsidRPr="00810DF6">
                  <w:rPr>
                    <w:lang w:val="en-GB" w:bidi="en-GB"/>
                  </w:rPr>
                  <w:t>Service revenue</w:t>
                </w:r>
              </w:sdtContent>
            </w:sdt>
          </w:p>
        </w:tc>
        <w:tc>
          <w:tcPr>
            <w:tcW w:w="900" w:type="dxa"/>
            <w:shd w:val="clear" w:color="auto" w:fill="F2F2F2" w:themeFill="background1" w:themeFillShade="F2"/>
            <w:noWrap/>
            <w:vAlign w:val="center"/>
            <w:hideMark/>
          </w:tcPr>
          <w:p w14:paraId="566939A1" w14:textId="77777777" w:rsidR="004211AF" w:rsidRPr="00810DF6" w:rsidRDefault="00275A43" w:rsidP="00810DF6">
            <w:pPr>
              <w:pStyle w:val="TableText"/>
            </w:pPr>
            <w:sdt>
              <w:sdtPr>
                <w:id w:val="-670409660"/>
                <w:placeholder>
                  <w:docPart w:val="F7AE4BF2C0844F9C929BD18D2A83E60D"/>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1DD4B7B9" w14:textId="77777777" w:rsidR="004211AF" w:rsidRPr="00810DF6" w:rsidRDefault="00275A43" w:rsidP="00810DF6">
            <w:pPr>
              <w:pStyle w:val="TableText"/>
            </w:pPr>
            <w:sdt>
              <w:sdtPr>
                <w:id w:val="-2014675088"/>
                <w:placeholder>
                  <w:docPart w:val="41C82B68AECE44979499C54FE6B5D944"/>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0498ECB5" w14:textId="77777777" w:rsidR="004211AF" w:rsidRPr="00810DF6" w:rsidRDefault="00275A43" w:rsidP="00810DF6">
            <w:pPr>
              <w:pStyle w:val="TableText"/>
            </w:pPr>
            <w:sdt>
              <w:sdtPr>
                <w:id w:val="-44751838"/>
                <w:placeholder>
                  <w:docPart w:val="B075FD00C1C0442693C59B763AA0BBDC"/>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9BD8D94" w14:textId="77777777" w:rsidR="004211AF" w:rsidRPr="00810DF6" w:rsidRDefault="00275A43" w:rsidP="00810DF6">
            <w:pPr>
              <w:pStyle w:val="TableText"/>
            </w:pPr>
            <w:sdt>
              <w:sdtPr>
                <w:id w:val="1712922245"/>
                <w:placeholder>
                  <w:docPart w:val="0B0944ED4DB84FB49C216ADCB5973720"/>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7ED5EF3" w14:textId="77777777" w:rsidR="004211AF" w:rsidRPr="00810DF6" w:rsidRDefault="00275A43" w:rsidP="00810DF6">
            <w:pPr>
              <w:pStyle w:val="TableText"/>
            </w:pPr>
            <w:sdt>
              <w:sdtPr>
                <w:id w:val="498011029"/>
                <w:placeholder>
                  <w:docPart w:val="0B7D3D814B2F4EDCA0FED6B9395C2542"/>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6860779A" w14:textId="77777777" w:rsidR="004211AF" w:rsidRPr="00810DF6" w:rsidRDefault="00275A43" w:rsidP="00810DF6">
            <w:pPr>
              <w:pStyle w:val="TableText"/>
            </w:pPr>
            <w:sdt>
              <w:sdtPr>
                <w:id w:val="496079487"/>
                <w:placeholder>
                  <w:docPart w:val="6F87BF2198D7417C9CAFB6A08B195099"/>
                </w:placeholder>
                <w:temporary/>
                <w:showingPlcHdr/>
                <w15:appearance w15:val="hidden"/>
              </w:sdtPr>
              <w:sdtContent>
                <w:r w:rsidR="004211AF" w:rsidRPr="00810DF6">
                  <w:rPr>
                    <w:lang w:val="en-GB" w:bidi="en-GB"/>
                  </w:rPr>
                  <w:t>$250</w:t>
                </w:r>
              </w:sdtContent>
            </w:sdt>
          </w:p>
        </w:tc>
        <w:tc>
          <w:tcPr>
            <w:tcW w:w="900" w:type="dxa"/>
            <w:gridSpan w:val="2"/>
            <w:shd w:val="clear" w:color="auto" w:fill="F2F2F2" w:themeFill="background1" w:themeFillShade="F2"/>
            <w:noWrap/>
            <w:vAlign w:val="center"/>
            <w:hideMark/>
          </w:tcPr>
          <w:p w14:paraId="57D93B5E" w14:textId="77777777" w:rsidR="004211AF" w:rsidRPr="00810DF6" w:rsidRDefault="00275A43" w:rsidP="00810DF6">
            <w:pPr>
              <w:pStyle w:val="TableText"/>
            </w:pPr>
            <w:sdt>
              <w:sdtPr>
                <w:id w:val="-330839014"/>
                <w:placeholder>
                  <w:docPart w:val="73A3D7A0E28F47459203C9FBEA7DBD38"/>
                </w:placeholder>
                <w:temporary/>
                <w:showingPlcHdr/>
                <w15:appearance w15:val="hidden"/>
              </w:sdtPr>
              <w:sdtContent>
                <w:r w:rsidR="004211AF" w:rsidRPr="00810DF6">
                  <w:rPr>
                    <w:lang w:val="en-GB" w:bidi="en-GB"/>
                  </w:rPr>
                  <w:t>$350</w:t>
                </w:r>
              </w:sdtContent>
            </w:sdt>
          </w:p>
        </w:tc>
        <w:tc>
          <w:tcPr>
            <w:tcW w:w="990" w:type="dxa"/>
            <w:gridSpan w:val="2"/>
            <w:shd w:val="clear" w:color="auto" w:fill="F2F2F2" w:themeFill="background1" w:themeFillShade="F2"/>
            <w:noWrap/>
            <w:vAlign w:val="center"/>
            <w:hideMark/>
          </w:tcPr>
          <w:p w14:paraId="43C7589E" w14:textId="77777777" w:rsidR="004211AF" w:rsidRPr="00810DF6" w:rsidRDefault="00275A43" w:rsidP="00810DF6">
            <w:pPr>
              <w:pStyle w:val="TableText"/>
            </w:pPr>
            <w:sdt>
              <w:sdtPr>
                <w:id w:val="-2045593668"/>
                <w:placeholder>
                  <w:docPart w:val="2E5195ABA02C46478AA5DE70ADFFB251"/>
                </w:placeholder>
                <w:temporary/>
                <w:showingPlcHdr/>
                <w15:appearance w15:val="hidden"/>
              </w:sdtPr>
              <w:sdtContent>
                <w:r w:rsidR="004211AF" w:rsidRPr="00810DF6">
                  <w:rPr>
                    <w:lang w:val="en-GB" w:bidi="en-GB"/>
                  </w:rPr>
                  <w:t>£100</w:t>
                </w:r>
              </w:sdtContent>
            </w:sdt>
          </w:p>
        </w:tc>
        <w:tc>
          <w:tcPr>
            <w:tcW w:w="900" w:type="dxa"/>
            <w:shd w:val="clear" w:color="auto" w:fill="F2F2F2" w:themeFill="background1" w:themeFillShade="F2"/>
            <w:noWrap/>
            <w:vAlign w:val="center"/>
            <w:hideMark/>
          </w:tcPr>
          <w:p w14:paraId="519F8C93" w14:textId="77777777" w:rsidR="004211AF" w:rsidRPr="00810DF6" w:rsidRDefault="00275A43" w:rsidP="00810DF6">
            <w:pPr>
              <w:pStyle w:val="TableText"/>
            </w:pPr>
            <w:sdt>
              <w:sdtPr>
                <w:id w:val="-612362517"/>
                <w:placeholder>
                  <w:docPart w:val="3A7FBB3F7F92484B9A0FA3EA17A64947"/>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0E0C1CF" w14:textId="77777777" w:rsidR="004211AF" w:rsidRPr="00810DF6" w:rsidRDefault="00275A43" w:rsidP="00810DF6">
            <w:pPr>
              <w:pStyle w:val="TableText"/>
            </w:pPr>
            <w:sdt>
              <w:sdtPr>
                <w:id w:val="-1311085064"/>
                <w:placeholder>
                  <w:docPart w:val="C227FA407B9B41138B5C3BFD10B6307D"/>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9781D4E" w14:textId="77777777" w:rsidR="004211AF" w:rsidRPr="00810DF6" w:rsidRDefault="00275A43" w:rsidP="00810DF6">
            <w:pPr>
              <w:pStyle w:val="TableText"/>
            </w:pPr>
            <w:sdt>
              <w:sdtPr>
                <w:id w:val="-1026865809"/>
                <w:placeholder>
                  <w:docPart w:val="D46B8D0DEFFA4E60A17883FA7159B74D"/>
                </w:placeholder>
                <w:temporary/>
                <w:showingPlcHdr/>
                <w15:appearance w15:val="hidden"/>
              </w:sdtPr>
              <w:sdtContent>
                <w:r w:rsidR="004211AF" w:rsidRPr="00810DF6">
                  <w:rPr>
                    <w:lang w:val="en-GB" w:bidi="en-GB"/>
                  </w:rPr>
                  <w:t>$1,245</w:t>
                </w:r>
              </w:sdtContent>
            </w:sdt>
          </w:p>
        </w:tc>
        <w:tc>
          <w:tcPr>
            <w:tcW w:w="900" w:type="dxa"/>
            <w:shd w:val="clear" w:color="auto" w:fill="F2F2F2" w:themeFill="background1" w:themeFillShade="F2"/>
            <w:noWrap/>
            <w:vAlign w:val="center"/>
            <w:hideMark/>
          </w:tcPr>
          <w:p w14:paraId="100923F6" w14:textId="77777777" w:rsidR="004211AF" w:rsidRPr="00810DF6" w:rsidRDefault="00275A43" w:rsidP="00810DF6">
            <w:pPr>
              <w:pStyle w:val="TableText"/>
            </w:pPr>
            <w:sdt>
              <w:sdtPr>
                <w:id w:val="-2028853093"/>
                <w:placeholder>
                  <w:docPart w:val="2CF384551C7A415E901A4F002C6D37C0"/>
                </w:placeholder>
                <w:temporary/>
                <w:showingPlcHdr/>
                <w15:appearance w15:val="hidden"/>
              </w:sdtPr>
              <w:sdtContent>
                <w:r w:rsidR="004211AF" w:rsidRPr="00810DF6">
                  <w:rPr>
                    <w:lang w:val="en-GB" w:bidi="en-GB"/>
                  </w:rPr>
                  <w:t>$1,360</w:t>
                </w:r>
              </w:sdtContent>
            </w:sdt>
          </w:p>
        </w:tc>
        <w:tc>
          <w:tcPr>
            <w:tcW w:w="936" w:type="dxa"/>
            <w:shd w:val="clear" w:color="auto" w:fill="F2F2F2" w:themeFill="background1" w:themeFillShade="F2"/>
            <w:noWrap/>
            <w:vAlign w:val="center"/>
            <w:hideMark/>
          </w:tcPr>
          <w:p w14:paraId="49B55A20" w14:textId="77777777" w:rsidR="004211AF" w:rsidRPr="00810DF6" w:rsidRDefault="00275A43" w:rsidP="00810DF6">
            <w:pPr>
              <w:pStyle w:val="TableText"/>
            </w:pPr>
            <w:sdt>
              <w:sdtPr>
                <w:id w:val="325483684"/>
                <w:placeholder>
                  <w:docPart w:val="4FD2C2810E5547E5B307DCBCD4B7186B"/>
                </w:placeholder>
                <w:temporary/>
                <w:showingPlcHdr/>
                <w15:appearance w15:val="hidden"/>
              </w:sdtPr>
              <w:sdtContent>
                <w:r w:rsidR="004211AF" w:rsidRPr="00810DF6">
                  <w:rPr>
                    <w:lang w:val="en-GB" w:bidi="en-GB"/>
                  </w:rPr>
                  <w:t>$3,305</w:t>
                </w:r>
              </w:sdtContent>
            </w:sdt>
          </w:p>
        </w:tc>
      </w:tr>
      <w:tr w:rsidR="00385D4D" w:rsidRPr="00810DF6" w14:paraId="3D0D80AD" w14:textId="77777777" w:rsidTr="00582502">
        <w:trPr>
          <w:trHeight w:val="244"/>
        </w:trPr>
        <w:tc>
          <w:tcPr>
            <w:tcW w:w="2034" w:type="dxa"/>
            <w:vAlign w:val="center"/>
            <w:hideMark/>
          </w:tcPr>
          <w:p w14:paraId="78795AC9" w14:textId="77777777" w:rsidR="004211AF" w:rsidRPr="00810DF6" w:rsidRDefault="00275A43" w:rsidP="00810DF6">
            <w:pPr>
              <w:pStyle w:val="TableText"/>
            </w:pPr>
            <w:sdt>
              <w:sdtPr>
                <w:id w:val="1686699493"/>
                <w:placeholder>
                  <w:docPart w:val="1010D6A61B1E4085AFCA45F494F8CC73"/>
                </w:placeholder>
                <w:temporary/>
                <w:showingPlcHdr/>
                <w15:appearance w15:val="hidden"/>
              </w:sdtPr>
              <w:sdtContent>
                <w:r w:rsidR="004211AF" w:rsidRPr="00810DF6">
                  <w:rPr>
                    <w:lang w:val="en-GB" w:bidi="en-GB"/>
                  </w:rPr>
                  <w:t>Other revenue</w:t>
                </w:r>
              </w:sdtContent>
            </w:sdt>
          </w:p>
        </w:tc>
        <w:tc>
          <w:tcPr>
            <w:tcW w:w="900" w:type="dxa"/>
            <w:noWrap/>
            <w:vAlign w:val="center"/>
            <w:hideMark/>
          </w:tcPr>
          <w:p w14:paraId="629CD44B" w14:textId="77777777" w:rsidR="004211AF" w:rsidRPr="00810DF6" w:rsidRDefault="00275A43" w:rsidP="00810DF6">
            <w:pPr>
              <w:pStyle w:val="TableText"/>
            </w:pPr>
            <w:sdt>
              <w:sdtPr>
                <w:id w:val="-24019370"/>
                <w:placeholder>
                  <w:docPart w:val="9D201BB8C91D41B9BF18D92C9884139B"/>
                </w:placeholder>
                <w:temporary/>
                <w:showingPlcHdr/>
                <w15:appearance w15:val="hidden"/>
              </w:sdtPr>
              <w:sdtContent>
                <w:r w:rsidR="004211AF" w:rsidRPr="00810DF6">
                  <w:rPr>
                    <w:lang w:val="en-GB" w:bidi="en-GB"/>
                  </w:rPr>
                  <w:t>£0</w:t>
                </w:r>
              </w:sdtContent>
            </w:sdt>
          </w:p>
        </w:tc>
        <w:tc>
          <w:tcPr>
            <w:tcW w:w="810" w:type="dxa"/>
            <w:noWrap/>
            <w:vAlign w:val="center"/>
            <w:hideMark/>
          </w:tcPr>
          <w:p w14:paraId="35892414" w14:textId="77777777" w:rsidR="004211AF" w:rsidRPr="00810DF6" w:rsidRDefault="00275A43" w:rsidP="00810DF6">
            <w:pPr>
              <w:pStyle w:val="TableText"/>
            </w:pPr>
            <w:sdt>
              <w:sdtPr>
                <w:id w:val="-1660993727"/>
                <w:placeholder>
                  <w:docPart w:val="F5741BAC652F4B61B701C93539BC8526"/>
                </w:placeholder>
                <w:temporary/>
                <w:showingPlcHdr/>
                <w15:appearance w15:val="hidden"/>
              </w:sdtPr>
              <w:sdtContent>
                <w:r w:rsidR="004211AF" w:rsidRPr="00810DF6">
                  <w:rPr>
                    <w:lang w:val="en-GB" w:bidi="en-GB"/>
                  </w:rPr>
                  <w:t>£0</w:t>
                </w:r>
              </w:sdtContent>
            </w:sdt>
          </w:p>
        </w:tc>
        <w:tc>
          <w:tcPr>
            <w:tcW w:w="810" w:type="dxa"/>
            <w:noWrap/>
            <w:vAlign w:val="center"/>
            <w:hideMark/>
          </w:tcPr>
          <w:p w14:paraId="6939DD25" w14:textId="77777777" w:rsidR="004211AF" w:rsidRPr="00810DF6" w:rsidRDefault="00275A43" w:rsidP="00810DF6">
            <w:pPr>
              <w:pStyle w:val="TableText"/>
            </w:pPr>
            <w:sdt>
              <w:sdtPr>
                <w:id w:val="1174611154"/>
                <w:placeholder>
                  <w:docPart w:val="84CDEF60995A4806A46251F4C24F9A28"/>
                </w:placeholder>
                <w:temporary/>
                <w:showingPlcHdr/>
                <w15:appearance w15:val="hidden"/>
              </w:sdtPr>
              <w:sdtContent>
                <w:r w:rsidR="004211AF" w:rsidRPr="00810DF6">
                  <w:rPr>
                    <w:lang w:val="en-GB" w:bidi="en-GB"/>
                  </w:rPr>
                  <w:t>£0</w:t>
                </w:r>
              </w:sdtContent>
            </w:sdt>
          </w:p>
        </w:tc>
        <w:tc>
          <w:tcPr>
            <w:tcW w:w="900" w:type="dxa"/>
            <w:noWrap/>
            <w:vAlign w:val="center"/>
            <w:hideMark/>
          </w:tcPr>
          <w:p w14:paraId="6BE5B206" w14:textId="77777777" w:rsidR="004211AF" w:rsidRPr="00810DF6" w:rsidRDefault="00275A43" w:rsidP="00810DF6">
            <w:pPr>
              <w:pStyle w:val="TableText"/>
            </w:pPr>
            <w:sdt>
              <w:sdtPr>
                <w:id w:val="1662734671"/>
                <w:placeholder>
                  <w:docPart w:val="DCF1E1241EA6447FBF8C831B0D96BF40"/>
                </w:placeholder>
                <w:temporary/>
                <w:showingPlcHdr/>
                <w15:appearance w15:val="hidden"/>
              </w:sdtPr>
              <w:sdtContent>
                <w:r w:rsidR="004211AF" w:rsidRPr="00810DF6">
                  <w:rPr>
                    <w:lang w:val="en-GB" w:bidi="en-GB"/>
                  </w:rPr>
                  <w:t>£0</w:t>
                </w:r>
              </w:sdtContent>
            </w:sdt>
          </w:p>
        </w:tc>
        <w:tc>
          <w:tcPr>
            <w:tcW w:w="900" w:type="dxa"/>
            <w:noWrap/>
            <w:vAlign w:val="center"/>
            <w:hideMark/>
          </w:tcPr>
          <w:p w14:paraId="65EB8B5C" w14:textId="77777777" w:rsidR="004211AF" w:rsidRPr="00810DF6" w:rsidRDefault="00275A43" w:rsidP="00810DF6">
            <w:pPr>
              <w:pStyle w:val="TableText"/>
            </w:pPr>
            <w:sdt>
              <w:sdtPr>
                <w:id w:val="-1861578551"/>
                <w:placeholder>
                  <w:docPart w:val="11E951390522437EBFE90AA98D373C56"/>
                </w:placeholder>
                <w:temporary/>
                <w:showingPlcHdr/>
                <w15:appearance w15:val="hidden"/>
              </w:sdtPr>
              <w:sdtContent>
                <w:r w:rsidR="004211AF" w:rsidRPr="00810DF6">
                  <w:rPr>
                    <w:lang w:val="en-GB" w:bidi="en-GB"/>
                  </w:rPr>
                  <w:t>£0</w:t>
                </w:r>
              </w:sdtContent>
            </w:sdt>
          </w:p>
        </w:tc>
        <w:tc>
          <w:tcPr>
            <w:tcW w:w="900" w:type="dxa"/>
            <w:noWrap/>
            <w:vAlign w:val="center"/>
            <w:hideMark/>
          </w:tcPr>
          <w:p w14:paraId="184E39F1" w14:textId="77777777" w:rsidR="004211AF" w:rsidRPr="00810DF6" w:rsidRDefault="00275A43" w:rsidP="00810DF6">
            <w:pPr>
              <w:pStyle w:val="TableText"/>
            </w:pPr>
            <w:sdt>
              <w:sdtPr>
                <w:id w:val="487825740"/>
                <w:placeholder>
                  <w:docPart w:val="B94CE10534AF4E9CB79A660C3683858D"/>
                </w:placeholder>
                <w:temporary/>
                <w:showingPlcHdr/>
                <w15:appearance w15:val="hidden"/>
              </w:sdtPr>
              <w:sdtContent>
                <w:r w:rsidR="004211AF" w:rsidRPr="00810DF6">
                  <w:rPr>
                    <w:lang w:val="en-GB" w:bidi="en-GB"/>
                  </w:rPr>
                  <w:t>£0</w:t>
                </w:r>
              </w:sdtContent>
            </w:sdt>
          </w:p>
        </w:tc>
        <w:tc>
          <w:tcPr>
            <w:tcW w:w="900" w:type="dxa"/>
            <w:gridSpan w:val="2"/>
            <w:noWrap/>
            <w:vAlign w:val="center"/>
            <w:hideMark/>
          </w:tcPr>
          <w:p w14:paraId="0C118D26" w14:textId="77777777" w:rsidR="004211AF" w:rsidRPr="00810DF6" w:rsidRDefault="00275A43" w:rsidP="00810DF6">
            <w:pPr>
              <w:pStyle w:val="TableText"/>
            </w:pPr>
            <w:sdt>
              <w:sdtPr>
                <w:id w:val="1601768008"/>
                <w:placeholder>
                  <w:docPart w:val="E1560C7AA5C8423599B3ECA4EBF5723F"/>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8609FEE" w14:textId="77777777" w:rsidR="004211AF" w:rsidRPr="00810DF6" w:rsidRDefault="00275A43" w:rsidP="00810DF6">
            <w:pPr>
              <w:pStyle w:val="TableText"/>
            </w:pPr>
            <w:sdt>
              <w:sdtPr>
                <w:id w:val="-375772243"/>
                <w:placeholder>
                  <w:docPart w:val="345FC0DF3D9045DFB02BD0FB27D4BE4B"/>
                </w:placeholder>
                <w:temporary/>
                <w:showingPlcHdr/>
                <w15:appearance w15:val="hidden"/>
              </w:sdtPr>
              <w:sdtContent>
                <w:r w:rsidR="004211AF" w:rsidRPr="00810DF6">
                  <w:rPr>
                    <w:lang w:val="en-GB" w:bidi="en-GB"/>
                  </w:rPr>
                  <w:t>£1,500</w:t>
                </w:r>
              </w:sdtContent>
            </w:sdt>
          </w:p>
        </w:tc>
        <w:tc>
          <w:tcPr>
            <w:tcW w:w="900" w:type="dxa"/>
            <w:noWrap/>
            <w:vAlign w:val="center"/>
            <w:hideMark/>
          </w:tcPr>
          <w:p w14:paraId="4DE43EFB" w14:textId="77777777" w:rsidR="004211AF" w:rsidRPr="00810DF6" w:rsidRDefault="00275A43" w:rsidP="00810DF6">
            <w:pPr>
              <w:pStyle w:val="TableText"/>
            </w:pPr>
            <w:sdt>
              <w:sdtPr>
                <w:id w:val="522824441"/>
                <w:placeholder>
                  <w:docPart w:val="1C06C1A6117840E88EDC6E6CEE92DD91"/>
                </w:placeholder>
                <w:temporary/>
                <w:showingPlcHdr/>
                <w15:appearance w15:val="hidden"/>
              </w:sdtPr>
              <w:sdtContent>
                <w:r w:rsidR="004211AF" w:rsidRPr="00810DF6">
                  <w:rPr>
                    <w:lang w:val="en-GB" w:bidi="en-GB"/>
                  </w:rPr>
                  <w:t>£0</w:t>
                </w:r>
              </w:sdtContent>
            </w:sdt>
          </w:p>
        </w:tc>
        <w:tc>
          <w:tcPr>
            <w:tcW w:w="900" w:type="dxa"/>
            <w:noWrap/>
            <w:vAlign w:val="center"/>
            <w:hideMark/>
          </w:tcPr>
          <w:p w14:paraId="48511500" w14:textId="77777777" w:rsidR="004211AF" w:rsidRPr="00810DF6" w:rsidRDefault="00275A43" w:rsidP="00810DF6">
            <w:pPr>
              <w:pStyle w:val="TableText"/>
            </w:pPr>
            <w:sdt>
              <w:sdtPr>
                <w:id w:val="-1314633112"/>
                <w:placeholder>
                  <w:docPart w:val="8E9ADBC9D409491AAEE71489D2E12BDE"/>
                </w:placeholder>
                <w:temporary/>
                <w:showingPlcHdr/>
                <w15:appearance w15:val="hidden"/>
              </w:sdtPr>
              <w:sdtContent>
                <w:r w:rsidR="004211AF" w:rsidRPr="00810DF6">
                  <w:rPr>
                    <w:lang w:val="en-GB" w:bidi="en-GB"/>
                  </w:rPr>
                  <w:t>£0</w:t>
                </w:r>
              </w:sdtContent>
            </w:sdt>
          </w:p>
        </w:tc>
        <w:tc>
          <w:tcPr>
            <w:tcW w:w="900" w:type="dxa"/>
            <w:noWrap/>
            <w:vAlign w:val="center"/>
            <w:hideMark/>
          </w:tcPr>
          <w:p w14:paraId="699F7777" w14:textId="77777777" w:rsidR="004211AF" w:rsidRPr="00810DF6" w:rsidRDefault="00275A43" w:rsidP="00810DF6">
            <w:pPr>
              <w:pStyle w:val="TableText"/>
            </w:pPr>
            <w:sdt>
              <w:sdtPr>
                <w:id w:val="1393850164"/>
                <w:placeholder>
                  <w:docPart w:val="D020D11F9B8240F086BE79C3FB51A1D4"/>
                </w:placeholder>
                <w:temporary/>
                <w:showingPlcHdr/>
                <w15:appearance w15:val="hidden"/>
              </w:sdtPr>
              <w:sdtContent>
                <w:r w:rsidR="004211AF" w:rsidRPr="00810DF6">
                  <w:rPr>
                    <w:lang w:val="en-GB" w:bidi="en-GB"/>
                  </w:rPr>
                  <w:t>£0</w:t>
                </w:r>
              </w:sdtContent>
            </w:sdt>
          </w:p>
        </w:tc>
        <w:tc>
          <w:tcPr>
            <w:tcW w:w="900" w:type="dxa"/>
            <w:noWrap/>
            <w:vAlign w:val="center"/>
            <w:hideMark/>
          </w:tcPr>
          <w:p w14:paraId="25B70199" w14:textId="77777777" w:rsidR="004211AF" w:rsidRPr="00810DF6" w:rsidRDefault="00275A43" w:rsidP="00810DF6">
            <w:pPr>
              <w:pStyle w:val="TableText"/>
            </w:pPr>
            <w:sdt>
              <w:sdtPr>
                <w:id w:val="-360045342"/>
                <w:placeholder>
                  <w:docPart w:val="32C93E13F68A4C21BAE22B7562DF7515"/>
                </w:placeholder>
                <w:temporary/>
                <w:showingPlcHdr/>
                <w15:appearance w15:val="hidden"/>
              </w:sdtPr>
              <w:sdtContent>
                <w:r w:rsidR="004211AF" w:rsidRPr="00810DF6">
                  <w:rPr>
                    <w:lang w:val="en-GB" w:bidi="en-GB"/>
                  </w:rPr>
                  <w:t>£0</w:t>
                </w:r>
              </w:sdtContent>
            </w:sdt>
          </w:p>
        </w:tc>
        <w:tc>
          <w:tcPr>
            <w:tcW w:w="936" w:type="dxa"/>
            <w:noWrap/>
            <w:vAlign w:val="center"/>
            <w:hideMark/>
          </w:tcPr>
          <w:p w14:paraId="78C51D99" w14:textId="77777777" w:rsidR="004211AF" w:rsidRPr="00810DF6" w:rsidRDefault="00275A43" w:rsidP="00810DF6">
            <w:pPr>
              <w:pStyle w:val="TableText"/>
            </w:pPr>
            <w:sdt>
              <w:sdtPr>
                <w:id w:val="-1566636353"/>
                <w:placeholder>
                  <w:docPart w:val="4C85499D1A8F4C43BCF39F023C7B19A7"/>
                </w:placeholder>
                <w:temporary/>
                <w:showingPlcHdr/>
                <w15:appearance w15:val="hidden"/>
              </w:sdtPr>
              <w:sdtContent>
                <w:r w:rsidR="004211AF" w:rsidRPr="00810DF6">
                  <w:rPr>
                    <w:lang w:val="en-GB" w:bidi="en-GB"/>
                  </w:rPr>
                  <w:t>£1,500</w:t>
                </w:r>
              </w:sdtContent>
            </w:sdt>
          </w:p>
        </w:tc>
      </w:tr>
      <w:tr w:rsidR="00385D4D" w:rsidRPr="00810DF6" w14:paraId="211B50F7" w14:textId="77777777" w:rsidTr="00582502">
        <w:trPr>
          <w:trHeight w:val="244"/>
        </w:trPr>
        <w:tc>
          <w:tcPr>
            <w:tcW w:w="2034" w:type="dxa"/>
            <w:shd w:val="clear" w:color="auto" w:fill="F2F2F2" w:themeFill="background1" w:themeFillShade="F2"/>
            <w:vAlign w:val="center"/>
            <w:hideMark/>
          </w:tcPr>
          <w:p w14:paraId="4A0E3DB2" w14:textId="77777777" w:rsidR="004211AF" w:rsidRPr="00810DF6" w:rsidRDefault="00275A43" w:rsidP="00810DF6">
            <w:pPr>
              <w:pStyle w:val="TableText"/>
            </w:pPr>
            <w:sdt>
              <w:sdtPr>
                <w:id w:val="-1372839484"/>
                <w:placeholder>
                  <w:docPart w:val="9C66F7B27BDB4B92A287DA1165997039"/>
                </w:placeholder>
                <w:temporary/>
                <w:showingPlcHdr/>
                <w15:appearance w15:val="hidden"/>
              </w:sdtPr>
              <w:sdtContent>
                <w:r w:rsidR="004211AF" w:rsidRPr="00810DF6">
                  <w:rPr>
                    <w:lang w:val="en-GB" w:bidi="en-GB"/>
                  </w:rPr>
                  <w:t>Net sales</w:t>
                </w:r>
              </w:sdtContent>
            </w:sdt>
          </w:p>
        </w:tc>
        <w:tc>
          <w:tcPr>
            <w:tcW w:w="900" w:type="dxa"/>
            <w:shd w:val="clear" w:color="auto" w:fill="F2F2F2" w:themeFill="background1" w:themeFillShade="F2"/>
            <w:noWrap/>
            <w:vAlign w:val="center"/>
            <w:hideMark/>
          </w:tcPr>
          <w:p w14:paraId="1F61AF21" w14:textId="77777777" w:rsidR="004211AF" w:rsidRPr="00810DF6" w:rsidRDefault="00275A43" w:rsidP="00810DF6">
            <w:pPr>
              <w:pStyle w:val="TableText"/>
            </w:pPr>
            <w:sdt>
              <w:sdtPr>
                <w:id w:val="-904300864"/>
                <w:placeholder>
                  <w:docPart w:val="07AC1A879A804A9FA61EAB1BD39D80CD"/>
                </w:placeholder>
                <w:temporary/>
                <w:showingPlcHdr/>
                <w15:appearance w15:val="hidden"/>
              </w:sdtPr>
              <w:sdtContent>
                <w:r w:rsidR="004211AF" w:rsidRPr="00810DF6">
                  <w:rPr>
                    <w:lang w:val="en-GB" w:bidi="en-GB"/>
                  </w:rPr>
                  <w:t>£5,000</w:t>
                </w:r>
              </w:sdtContent>
            </w:sdt>
          </w:p>
        </w:tc>
        <w:tc>
          <w:tcPr>
            <w:tcW w:w="810" w:type="dxa"/>
            <w:shd w:val="clear" w:color="auto" w:fill="F2F2F2" w:themeFill="background1" w:themeFillShade="F2"/>
            <w:noWrap/>
            <w:vAlign w:val="center"/>
            <w:hideMark/>
          </w:tcPr>
          <w:p w14:paraId="01885A30" w14:textId="77777777" w:rsidR="004211AF" w:rsidRPr="00810DF6" w:rsidRDefault="00275A43" w:rsidP="00810DF6">
            <w:pPr>
              <w:pStyle w:val="TableText"/>
            </w:pPr>
            <w:sdt>
              <w:sdtPr>
                <w:id w:val="-732001235"/>
                <w:placeholder>
                  <w:docPart w:val="DC9ED10006984692864001FBEF430753"/>
                </w:placeholder>
                <w:temporary/>
                <w:showingPlcHdr/>
                <w15:appearance w15:val="hidden"/>
              </w:sdtPr>
              <w:sdtContent>
                <w:r w:rsidR="004211AF" w:rsidRPr="00810DF6">
                  <w:rPr>
                    <w:lang w:val="en-GB" w:bidi="en-GB"/>
                  </w:rPr>
                  <w:t>$12,650</w:t>
                </w:r>
              </w:sdtContent>
            </w:sdt>
          </w:p>
        </w:tc>
        <w:tc>
          <w:tcPr>
            <w:tcW w:w="810" w:type="dxa"/>
            <w:shd w:val="clear" w:color="auto" w:fill="F2F2F2" w:themeFill="background1" w:themeFillShade="F2"/>
            <w:noWrap/>
            <w:vAlign w:val="center"/>
            <w:hideMark/>
          </w:tcPr>
          <w:p w14:paraId="66F884B4" w14:textId="77777777" w:rsidR="004211AF" w:rsidRPr="00810DF6" w:rsidRDefault="00275A43" w:rsidP="00810DF6">
            <w:pPr>
              <w:pStyle w:val="TableText"/>
            </w:pPr>
            <w:sdt>
              <w:sdtPr>
                <w:id w:val="-1416317659"/>
                <w:placeholder>
                  <w:docPart w:val="97F6DF46B31344469768756220336133"/>
                </w:placeholder>
                <w:temporary/>
                <w:showingPlcHdr/>
                <w15:appearance w15:val="hidden"/>
              </w:sdtPr>
              <w:sdtContent>
                <w:r w:rsidR="004211AF" w:rsidRPr="00810DF6">
                  <w:rPr>
                    <w:lang w:val="en-GB" w:bidi="en-GB"/>
                  </w:rPr>
                  <w:t>£16,000</w:t>
                </w:r>
              </w:sdtContent>
            </w:sdt>
          </w:p>
        </w:tc>
        <w:tc>
          <w:tcPr>
            <w:tcW w:w="900" w:type="dxa"/>
            <w:shd w:val="clear" w:color="auto" w:fill="F2F2F2" w:themeFill="background1" w:themeFillShade="F2"/>
            <w:noWrap/>
            <w:vAlign w:val="center"/>
            <w:hideMark/>
          </w:tcPr>
          <w:p w14:paraId="6707E01B" w14:textId="77777777" w:rsidR="004211AF" w:rsidRPr="00810DF6" w:rsidRDefault="00275A43" w:rsidP="00810DF6">
            <w:pPr>
              <w:pStyle w:val="TableText"/>
            </w:pPr>
            <w:sdt>
              <w:sdtPr>
                <w:id w:val="-577131065"/>
                <w:placeholder>
                  <w:docPart w:val="074A3356F0464AA9B9AB77AA9C802703"/>
                </w:placeholder>
                <w:temporary/>
                <w:showingPlcHdr/>
                <w15:appearance w15:val="hidden"/>
              </w:sdtPr>
              <w:sdtContent>
                <w:r w:rsidR="004211AF" w:rsidRPr="00810DF6">
                  <w:rPr>
                    <w:lang w:val="en-GB" w:bidi="en-GB"/>
                  </w:rPr>
                  <w:t>$6,794</w:t>
                </w:r>
              </w:sdtContent>
            </w:sdt>
          </w:p>
        </w:tc>
        <w:tc>
          <w:tcPr>
            <w:tcW w:w="900" w:type="dxa"/>
            <w:shd w:val="clear" w:color="auto" w:fill="F2F2F2" w:themeFill="background1" w:themeFillShade="F2"/>
            <w:noWrap/>
            <w:vAlign w:val="center"/>
            <w:hideMark/>
          </w:tcPr>
          <w:p w14:paraId="342D54A2" w14:textId="77777777" w:rsidR="004211AF" w:rsidRPr="00810DF6" w:rsidRDefault="00275A43" w:rsidP="00810DF6">
            <w:pPr>
              <w:pStyle w:val="TableText"/>
            </w:pPr>
            <w:sdt>
              <w:sdtPr>
                <w:id w:val="805127471"/>
                <w:placeholder>
                  <w:docPart w:val="83831338D7DA4BE997606E708D201C7C"/>
                </w:placeholder>
                <w:temporary/>
                <w:showingPlcHdr/>
                <w15:appearance w15:val="hidden"/>
              </w:sdtPr>
              <w:sdtContent>
                <w:r w:rsidR="004211AF" w:rsidRPr="00810DF6">
                  <w:rPr>
                    <w:lang w:val="en-GB" w:bidi="en-GB"/>
                  </w:rPr>
                  <w:t>$14,266</w:t>
                </w:r>
              </w:sdtContent>
            </w:sdt>
          </w:p>
        </w:tc>
        <w:tc>
          <w:tcPr>
            <w:tcW w:w="900" w:type="dxa"/>
            <w:shd w:val="clear" w:color="auto" w:fill="F2F2F2" w:themeFill="background1" w:themeFillShade="F2"/>
            <w:noWrap/>
            <w:vAlign w:val="center"/>
            <w:hideMark/>
          </w:tcPr>
          <w:p w14:paraId="4A14A91C" w14:textId="77777777" w:rsidR="004211AF" w:rsidRPr="00810DF6" w:rsidRDefault="00275A43" w:rsidP="00810DF6">
            <w:pPr>
              <w:pStyle w:val="TableText"/>
            </w:pPr>
            <w:sdt>
              <w:sdtPr>
                <w:id w:val="-1404066447"/>
                <w:placeholder>
                  <w:docPart w:val="31598D90587C4B8493A3992485CF35F4"/>
                </w:placeholder>
                <w:temporary/>
                <w:showingPlcHdr/>
                <w15:appearance w15:val="hidden"/>
              </w:sdtPr>
              <w:sdtContent>
                <w:r w:rsidR="004211AF" w:rsidRPr="00810DF6">
                  <w:rPr>
                    <w:lang w:val="en-GB" w:bidi="en-GB"/>
                  </w:rPr>
                  <w:t>$16,650</w:t>
                </w:r>
              </w:sdtContent>
            </w:sdt>
          </w:p>
        </w:tc>
        <w:tc>
          <w:tcPr>
            <w:tcW w:w="900" w:type="dxa"/>
            <w:gridSpan w:val="2"/>
            <w:shd w:val="clear" w:color="auto" w:fill="F2F2F2" w:themeFill="background1" w:themeFillShade="F2"/>
            <w:noWrap/>
            <w:vAlign w:val="center"/>
            <w:hideMark/>
          </w:tcPr>
          <w:p w14:paraId="15A88458" w14:textId="77777777" w:rsidR="004211AF" w:rsidRPr="00810DF6" w:rsidRDefault="00275A43" w:rsidP="00810DF6">
            <w:pPr>
              <w:pStyle w:val="TableText"/>
            </w:pPr>
            <w:sdt>
              <w:sdtPr>
                <w:id w:val="1019744784"/>
                <w:placeholder>
                  <w:docPart w:val="65647931554D48F293AA9B3A31DFD4F7"/>
                </w:placeholder>
                <w:temporary/>
                <w:showingPlcHdr/>
                <w15:appearance w15:val="hidden"/>
              </w:sdtPr>
              <w:sdtContent>
                <w:r w:rsidR="004211AF" w:rsidRPr="00810DF6">
                  <w:rPr>
                    <w:lang w:val="en-GB" w:bidi="en-GB"/>
                  </w:rPr>
                  <w:t>$22,850</w:t>
                </w:r>
              </w:sdtContent>
            </w:sdt>
          </w:p>
        </w:tc>
        <w:tc>
          <w:tcPr>
            <w:tcW w:w="990" w:type="dxa"/>
            <w:gridSpan w:val="2"/>
            <w:shd w:val="clear" w:color="auto" w:fill="F2F2F2" w:themeFill="background1" w:themeFillShade="F2"/>
            <w:noWrap/>
            <w:vAlign w:val="center"/>
            <w:hideMark/>
          </w:tcPr>
          <w:p w14:paraId="7CE9F064" w14:textId="77777777" w:rsidR="004211AF" w:rsidRPr="00810DF6" w:rsidRDefault="00275A43" w:rsidP="00810DF6">
            <w:pPr>
              <w:pStyle w:val="TableText"/>
            </w:pPr>
            <w:sdt>
              <w:sdtPr>
                <w:id w:val="-1166478968"/>
                <w:placeholder>
                  <w:docPart w:val="8F089D4368B541888DA99BB4C4A48BCB"/>
                </w:placeholder>
                <w:temporary/>
                <w:showingPlcHdr/>
                <w15:appearance w15:val="hidden"/>
              </w:sdtPr>
              <w:sdtContent>
                <w:r w:rsidR="004211AF" w:rsidRPr="00810DF6">
                  <w:rPr>
                    <w:lang w:val="en-GB" w:bidi="en-GB"/>
                  </w:rPr>
                  <w:t>$24,445</w:t>
                </w:r>
              </w:sdtContent>
            </w:sdt>
          </w:p>
        </w:tc>
        <w:tc>
          <w:tcPr>
            <w:tcW w:w="900" w:type="dxa"/>
            <w:shd w:val="clear" w:color="auto" w:fill="F2F2F2" w:themeFill="background1" w:themeFillShade="F2"/>
            <w:noWrap/>
            <w:vAlign w:val="center"/>
            <w:hideMark/>
          </w:tcPr>
          <w:p w14:paraId="35B83705" w14:textId="77777777" w:rsidR="004211AF" w:rsidRPr="00810DF6" w:rsidRDefault="00275A43" w:rsidP="00810DF6">
            <w:pPr>
              <w:pStyle w:val="TableText"/>
            </w:pPr>
            <w:sdt>
              <w:sdtPr>
                <w:id w:val="1997153154"/>
                <w:placeholder>
                  <w:docPart w:val="5A8BFD2152DE47BEA52ADC405BE7031E"/>
                </w:placeholder>
                <w:temporary/>
                <w:showingPlcHdr/>
                <w15:appearance w15:val="hidden"/>
              </w:sdtPr>
              <w:sdtContent>
                <w:r w:rsidR="004211AF" w:rsidRPr="00810DF6">
                  <w:rPr>
                    <w:lang w:val="en-GB" w:bidi="en-GB"/>
                  </w:rPr>
                  <w:t>$23,349</w:t>
                </w:r>
              </w:sdtContent>
            </w:sdt>
          </w:p>
        </w:tc>
        <w:tc>
          <w:tcPr>
            <w:tcW w:w="900" w:type="dxa"/>
            <w:shd w:val="clear" w:color="auto" w:fill="F2F2F2" w:themeFill="background1" w:themeFillShade="F2"/>
            <w:noWrap/>
            <w:vAlign w:val="center"/>
            <w:hideMark/>
          </w:tcPr>
          <w:p w14:paraId="77239D0B" w14:textId="77777777" w:rsidR="004211AF" w:rsidRPr="00810DF6" w:rsidRDefault="00275A43" w:rsidP="00810DF6">
            <w:pPr>
              <w:pStyle w:val="TableText"/>
            </w:pPr>
            <w:sdt>
              <w:sdtPr>
                <w:id w:val="1768345843"/>
                <w:placeholder>
                  <w:docPart w:val="9830D0422658446C85E2C986CB4D4471"/>
                </w:placeholder>
                <w:temporary/>
                <w:showingPlcHdr/>
                <w15:appearance w15:val="hidden"/>
              </w:sdtPr>
              <w:sdtContent>
                <w:r w:rsidR="004211AF" w:rsidRPr="00810DF6">
                  <w:rPr>
                    <w:lang w:val="en-GB" w:bidi="en-GB"/>
                  </w:rPr>
                  <w:t>$20,400</w:t>
                </w:r>
              </w:sdtContent>
            </w:sdt>
          </w:p>
        </w:tc>
        <w:tc>
          <w:tcPr>
            <w:tcW w:w="900" w:type="dxa"/>
            <w:shd w:val="clear" w:color="auto" w:fill="F2F2F2" w:themeFill="background1" w:themeFillShade="F2"/>
            <w:noWrap/>
            <w:vAlign w:val="center"/>
            <w:hideMark/>
          </w:tcPr>
          <w:p w14:paraId="2C4CB438" w14:textId="77777777" w:rsidR="004211AF" w:rsidRPr="00810DF6" w:rsidRDefault="00275A43" w:rsidP="00810DF6">
            <w:pPr>
              <w:pStyle w:val="TableText"/>
            </w:pPr>
            <w:sdt>
              <w:sdtPr>
                <w:id w:val="-1910992608"/>
                <w:placeholder>
                  <w:docPart w:val="202C267D4FAA45E4BA20D0C0F2BC71EA"/>
                </w:placeholder>
                <w:temporary/>
                <w:showingPlcHdr/>
                <w15:appearance w15:val="hidden"/>
              </w:sdtPr>
              <w:sdtContent>
                <w:r w:rsidR="004211AF" w:rsidRPr="00810DF6">
                  <w:rPr>
                    <w:lang w:val="en-GB" w:bidi="en-GB"/>
                  </w:rPr>
                  <w:t>$26,245</w:t>
                </w:r>
              </w:sdtContent>
            </w:sdt>
          </w:p>
        </w:tc>
        <w:tc>
          <w:tcPr>
            <w:tcW w:w="900" w:type="dxa"/>
            <w:shd w:val="clear" w:color="auto" w:fill="F2F2F2" w:themeFill="background1" w:themeFillShade="F2"/>
            <w:noWrap/>
            <w:vAlign w:val="center"/>
            <w:hideMark/>
          </w:tcPr>
          <w:p w14:paraId="15AAA0B0" w14:textId="77777777" w:rsidR="004211AF" w:rsidRPr="00810DF6" w:rsidRDefault="00275A43" w:rsidP="00810DF6">
            <w:pPr>
              <w:pStyle w:val="TableText"/>
            </w:pPr>
            <w:sdt>
              <w:sdtPr>
                <w:id w:val="-433136232"/>
                <w:placeholder>
                  <w:docPart w:val="3BC348AD4E904A2284CFD9688E1FD2FE"/>
                </w:placeholder>
                <w:temporary/>
                <w:showingPlcHdr/>
                <w15:appearance w15:val="hidden"/>
              </w:sdtPr>
              <w:sdtContent>
                <w:r w:rsidR="004211AF" w:rsidRPr="00810DF6">
                  <w:rPr>
                    <w:lang w:val="en-GB" w:bidi="en-GB"/>
                  </w:rPr>
                  <w:t>$26,309</w:t>
                </w:r>
              </w:sdtContent>
            </w:sdt>
          </w:p>
        </w:tc>
        <w:tc>
          <w:tcPr>
            <w:tcW w:w="936" w:type="dxa"/>
            <w:shd w:val="clear" w:color="auto" w:fill="F2F2F2" w:themeFill="background1" w:themeFillShade="F2"/>
            <w:noWrap/>
            <w:vAlign w:val="center"/>
            <w:hideMark/>
          </w:tcPr>
          <w:p w14:paraId="4DE33955" w14:textId="77777777" w:rsidR="004211AF" w:rsidRPr="00810DF6" w:rsidRDefault="00275A43" w:rsidP="00810DF6">
            <w:pPr>
              <w:pStyle w:val="TableText"/>
            </w:pPr>
            <w:sdt>
              <w:sdtPr>
                <w:id w:val="-1843765113"/>
                <w:placeholder>
                  <w:docPart w:val="FC1145F2A5F3424D830E43E3090D3610"/>
                </w:placeholder>
                <w:temporary/>
                <w:showingPlcHdr/>
                <w15:appearance w15:val="hidden"/>
              </w:sdtPr>
              <w:sdtContent>
                <w:r w:rsidR="004211AF" w:rsidRPr="00810DF6">
                  <w:rPr>
                    <w:lang w:val="en-GB" w:bidi="en-GB"/>
                  </w:rPr>
                  <w:t>$214,958</w:t>
                </w:r>
              </w:sdtContent>
            </w:sdt>
          </w:p>
        </w:tc>
      </w:tr>
      <w:tr w:rsidR="00385D4D" w:rsidRPr="00810DF6" w14:paraId="27F25FA6" w14:textId="77777777" w:rsidTr="00582502">
        <w:trPr>
          <w:trHeight w:val="244"/>
        </w:trPr>
        <w:tc>
          <w:tcPr>
            <w:tcW w:w="2034" w:type="dxa"/>
            <w:vAlign w:val="center"/>
            <w:hideMark/>
          </w:tcPr>
          <w:p w14:paraId="2FFDDA77" w14:textId="77777777" w:rsidR="004211AF" w:rsidRPr="00810DF6" w:rsidRDefault="00275A43" w:rsidP="00810DF6">
            <w:pPr>
              <w:pStyle w:val="TableText"/>
            </w:pPr>
            <w:sdt>
              <w:sdtPr>
                <w:id w:val="708995695"/>
                <w:placeholder>
                  <w:docPart w:val="19249264ECB94D7A802EEB602D7D9895"/>
                </w:placeholder>
                <w:temporary/>
                <w:showingPlcHdr/>
                <w15:appearance w15:val="hidden"/>
              </w:sdtPr>
              <w:sdtContent>
                <w:r w:rsidR="004211AF" w:rsidRPr="00810DF6">
                  <w:rPr>
                    <w:lang w:val="en-GB" w:bidi="en-GB"/>
                  </w:rPr>
                  <w:t>Cost of Goods Sold*</w:t>
                </w:r>
              </w:sdtContent>
            </w:sdt>
          </w:p>
        </w:tc>
        <w:tc>
          <w:tcPr>
            <w:tcW w:w="900" w:type="dxa"/>
            <w:noWrap/>
            <w:vAlign w:val="center"/>
            <w:hideMark/>
          </w:tcPr>
          <w:p w14:paraId="38B2CCB1" w14:textId="77777777" w:rsidR="004211AF" w:rsidRPr="00810DF6" w:rsidRDefault="00275A43" w:rsidP="00810DF6">
            <w:pPr>
              <w:pStyle w:val="TableText"/>
            </w:pPr>
            <w:sdt>
              <w:sdtPr>
                <w:id w:val="-593561394"/>
                <w:placeholder>
                  <w:docPart w:val="9C17E8424D634F34812A386CAF7DF448"/>
                </w:placeholder>
                <w:temporary/>
                <w:showingPlcHdr/>
                <w15:appearance w15:val="hidden"/>
              </w:sdtPr>
              <w:sdtContent>
                <w:r w:rsidR="004211AF" w:rsidRPr="00810DF6">
                  <w:rPr>
                    <w:lang w:val="en-GB" w:bidi="en-GB"/>
                  </w:rPr>
                  <w:t>£2,000</w:t>
                </w:r>
              </w:sdtContent>
            </w:sdt>
          </w:p>
        </w:tc>
        <w:tc>
          <w:tcPr>
            <w:tcW w:w="810" w:type="dxa"/>
            <w:noWrap/>
            <w:vAlign w:val="center"/>
            <w:hideMark/>
          </w:tcPr>
          <w:p w14:paraId="3E636463" w14:textId="77777777" w:rsidR="004211AF" w:rsidRPr="00810DF6" w:rsidRDefault="00275A43" w:rsidP="00810DF6">
            <w:pPr>
              <w:pStyle w:val="TableText"/>
            </w:pPr>
            <w:sdt>
              <w:sdtPr>
                <w:id w:val="-1550221522"/>
                <w:placeholder>
                  <w:docPart w:val="D34CA1918B4249E4AFDAB9B7864F9DE1"/>
                </w:placeholder>
                <w:temporary/>
                <w:showingPlcHdr/>
                <w15:appearance w15:val="hidden"/>
              </w:sdtPr>
              <w:sdtContent>
                <w:r w:rsidR="004211AF" w:rsidRPr="00810DF6">
                  <w:rPr>
                    <w:lang w:val="en-GB" w:bidi="en-GB"/>
                  </w:rPr>
                  <w:t>$5,200</w:t>
                </w:r>
              </w:sdtContent>
            </w:sdt>
          </w:p>
        </w:tc>
        <w:tc>
          <w:tcPr>
            <w:tcW w:w="810" w:type="dxa"/>
            <w:noWrap/>
            <w:vAlign w:val="center"/>
            <w:hideMark/>
          </w:tcPr>
          <w:p w14:paraId="060F0BC0" w14:textId="77777777" w:rsidR="004211AF" w:rsidRPr="00810DF6" w:rsidRDefault="00275A43" w:rsidP="00810DF6">
            <w:pPr>
              <w:pStyle w:val="TableText"/>
            </w:pPr>
            <w:sdt>
              <w:sdtPr>
                <w:id w:val="-2073116128"/>
                <w:placeholder>
                  <w:docPart w:val="683D1E4684EC4AABA3276FE522A5B80B"/>
                </w:placeholder>
                <w:temporary/>
                <w:showingPlcHdr/>
                <w15:appearance w15:val="hidden"/>
              </w:sdtPr>
              <w:sdtContent>
                <w:r w:rsidR="004211AF" w:rsidRPr="00810DF6">
                  <w:rPr>
                    <w:lang w:val="en-GB" w:bidi="en-GB"/>
                  </w:rPr>
                  <w:t>$6,400</w:t>
                </w:r>
              </w:sdtContent>
            </w:sdt>
          </w:p>
        </w:tc>
        <w:tc>
          <w:tcPr>
            <w:tcW w:w="900" w:type="dxa"/>
            <w:noWrap/>
            <w:vAlign w:val="center"/>
            <w:hideMark/>
          </w:tcPr>
          <w:p w14:paraId="0A4279CE" w14:textId="77777777" w:rsidR="004211AF" w:rsidRPr="00810DF6" w:rsidRDefault="00275A43" w:rsidP="00810DF6">
            <w:pPr>
              <w:pStyle w:val="TableText"/>
            </w:pPr>
            <w:sdt>
              <w:sdtPr>
                <w:id w:val="1720939046"/>
                <w:placeholder>
                  <w:docPart w:val="49825AB790284FC48A26FEC96089CDE5"/>
                </w:placeholder>
                <w:temporary/>
                <w:showingPlcHdr/>
                <w15:appearance w15:val="hidden"/>
              </w:sdtPr>
              <w:sdtContent>
                <w:r w:rsidR="004211AF" w:rsidRPr="00810DF6">
                  <w:rPr>
                    <w:lang w:val="en-GB" w:bidi="en-GB"/>
                  </w:rPr>
                  <w:t>$2,800</w:t>
                </w:r>
              </w:sdtContent>
            </w:sdt>
          </w:p>
        </w:tc>
        <w:tc>
          <w:tcPr>
            <w:tcW w:w="900" w:type="dxa"/>
            <w:noWrap/>
            <w:vAlign w:val="center"/>
            <w:hideMark/>
          </w:tcPr>
          <w:p w14:paraId="33477807" w14:textId="77777777" w:rsidR="004211AF" w:rsidRPr="00810DF6" w:rsidRDefault="00275A43" w:rsidP="00810DF6">
            <w:pPr>
              <w:pStyle w:val="TableText"/>
            </w:pPr>
            <w:sdt>
              <w:sdtPr>
                <w:id w:val="-1497950273"/>
                <w:placeholder>
                  <w:docPart w:val="B35917B3D3E8482D8556AF9C3C85B847"/>
                </w:placeholder>
                <w:temporary/>
                <w:showingPlcHdr/>
                <w15:appearance w15:val="hidden"/>
              </w:sdtPr>
              <w:sdtContent>
                <w:r w:rsidR="004211AF" w:rsidRPr="00810DF6">
                  <w:rPr>
                    <w:lang w:val="en-GB" w:bidi="en-GB"/>
                  </w:rPr>
                  <w:t>$5,800</w:t>
                </w:r>
              </w:sdtContent>
            </w:sdt>
          </w:p>
        </w:tc>
        <w:tc>
          <w:tcPr>
            <w:tcW w:w="900" w:type="dxa"/>
            <w:noWrap/>
            <w:vAlign w:val="center"/>
            <w:hideMark/>
          </w:tcPr>
          <w:p w14:paraId="57D4741E" w14:textId="77777777" w:rsidR="004211AF" w:rsidRPr="00810DF6" w:rsidRDefault="00275A43" w:rsidP="00810DF6">
            <w:pPr>
              <w:pStyle w:val="TableText"/>
            </w:pPr>
            <w:sdt>
              <w:sdtPr>
                <w:id w:val="235438408"/>
                <w:placeholder>
                  <w:docPart w:val="E5BFE09B0D744A188FB5B7C423A1B478"/>
                </w:placeholder>
                <w:temporary/>
                <w:showingPlcHdr/>
                <w15:appearance w15:val="hidden"/>
              </w:sdtPr>
              <w:sdtContent>
                <w:r w:rsidR="004211AF" w:rsidRPr="00810DF6">
                  <w:rPr>
                    <w:lang w:val="en-GB" w:bidi="en-GB"/>
                  </w:rPr>
                  <w:t>$6,560</w:t>
                </w:r>
              </w:sdtContent>
            </w:sdt>
          </w:p>
        </w:tc>
        <w:tc>
          <w:tcPr>
            <w:tcW w:w="900" w:type="dxa"/>
            <w:gridSpan w:val="2"/>
            <w:noWrap/>
            <w:vAlign w:val="center"/>
            <w:hideMark/>
          </w:tcPr>
          <w:p w14:paraId="0C7778FF" w14:textId="77777777" w:rsidR="004211AF" w:rsidRPr="00810DF6" w:rsidRDefault="00275A43" w:rsidP="00810DF6">
            <w:pPr>
              <w:pStyle w:val="TableText"/>
            </w:pPr>
            <w:sdt>
              <w:sdtPr>
                <w:id w:val="1782847494"/>
                <w:placeholder>
                  <w:docPart w:val="2594896620AE4ACBAEC7980FABBEEB65"/>
                </w:placeholder>
                <w:temporary/>
                <w:showingPlcHdr/>
                <w15:appearance w15:val="hidden"/>
              </w:sdtPr>
              <w:sdtContent>
                <w:r w:rsidR="004211AF" w:rsidRPr="00810DF6">
                  <w:rPr>
                    <w:lang w:val="en-GB" w:bidi="en-GB"/>
                  </w:rPr>
                  <w:t>$9,000</w:t>
                </w:r>
              </w:sdtContent>
            </w:sdt>
          </w:p>
        </w:tc>
        <w:tc>
          <w:tcPr>
            <w:tcW w:w="990" w:type="dxa"/>
            <w:gridSpan w:val="2"/>
            <w:noWrap/>
            <w:vAlign w:val="center"/>
            <w:hideMark/>
          </w:tcPr>
          <w:p w14:paraId="5E6976CC" w14:textId="77777777" w:rsidR="004211AF" w:rsidRPr="00810DF6" w:rsidRDefault="00275A43" w:rsidP="00810DF6">
            <w:pPr>
              <w:pStyle w:val="TableText"/>
            </w:pPr>
            <w:sdt>
              <w:sdtPr>
                <w:id w:val="71323282"/>
                <w:placeholder>
                  <w:docPart w:val="7C22B5FD2AFC4EDAB4A854897A43807E"/>
                </w:placeholder>
                <w:temporary/>
                <w:showingPlcHdr/>
                <w15:appearance w15:val="hidden"/>
              </w:sdtPr>
              <w:sdtContent>
                <w:r w:rsidR="004211AF" w:rsidRPr="00810DF6">
                  <w:rPr>
                    <w:lang w:val="en-GB" w:bidi="en-GB"/>
                  </w:rPr>
                  <w:t>$9,250</w:t>
                </w:r>
              </w:sdtContent>
            </w:sdt>
          </w:p>
        </w:tc>
        <w:tc>
          <w:tcPr>
            <w:tcW w:w="900" w:type="dxa"/>
            <w:noWrap/>
            <w:vAlign w:val="center"/>
            <w:hideMark/>
          </w:tcPr>
          <w:p w14:paraId="0EFF57BD" w14:textId="77777777" w:rsidR="004211AF" w:rsidRPr="00810DF6" w:rsidRDefault="00275A43" w:rsidP="00810DF6">
            <w:pPr>
              <w:pStyle w:val="TableText"/>
            </w:pPr>
            <w:sdt>
              <w:sdtPr>
                <w:id w:val="-600796021"/>
                <w:placeholder>
                  <w:docPart w:val="2E5D0B1278404D74BE12DCC67B362043"/>
                </w:placeholder>
                <w:temporary/>
                <w:showingPlcHdr/>
                <w15:appearance w15:val="hidden"/>
              </w:sdtPr>
              <w:sdtContent>
                <w:r w:rsidR="004211AF" w:rsidRPr="00810DF6">
                  <w:rPr>
                    <w:lang w:val="en-GB" w:bidi="en-GB"/>
                  </w:rPr>
                  <w:t>$9,820</w:t>
                </w:r>
              </w:sdtContent>
            </w:sdt>
          </w:p>
        </w:tc>
        <w:tc>
          <w:tcPr>
            <w:tcW w:w="900" w:type="dxa"/>
            <w:noWrap/>
            <w:vAlign w:val="center"/>
            <w:hideMark/>
          </w:tcPr>
          <w:p w14:paraId="74D5A926" w14:textId="77777777" w:rsidR="004211AF" w:rsidRPr="00810DF6" w:rsidRDefault="00275A43" w:rsidP="00810DF6">
            <w:pPr>
              <w:pStyle w:val="TableText"/>
            </w:pPr>
            <w:sdt>
              <w:sdtPr>
                <w:id w:val="-180977082"/>
                <w:placeholder>
                  <w:docPart w:val="A13F07956BC54EF4AD840E64CB10CEDB"/>
                </w:placeholder>
                <w:temporary/>
                <w:showingPlcHdr/>
                <w15:appearance w15:val="hidden"/>
              </w:sdtPr>
              <w:sdtContent>
                <w:r w:rsidR="004211AF" w:rsidRPr="00810DF6">
                  <w:rPr>
                    <w:lang w:val="en-GB" w:bidi="en-GB"/>
                  </w:rPr>
                  <w:t>$8,800</w:t>
                </w:r>
              </w:sdtContent>
            </w:sdt>
          </w:p>
        </w:tc>
        <w:tc>
          <w:tcPr>
            <w:tcW w:w="900" w:type="dxa"/>
            <w:noWrap/>
            <w:vAlign w:val="center"/>
            <w:hideMark/>
          </w:tcPr>
          <w:p w14:paraId="43C71F8D" w14:textId="77777777" w:rsidR="004211AF" w:rsidRPr="00810DF6" w:rsidRDefault="00275A43" w:rsidP="00810DF6">
            <w:pPr>
              <w:pStyle w:val="TableText"/>
            </w:pPr>
            <w:sdt>
              <w:sdtPr>
                <w:id w:val="1597211044"/>
                <w:placeholder>
                  <w:docPart w:val="9C661965A9094B659AD18A8C3C1A9CA5"/>
                </w:placeholder>
                <w:temporary/>
                <w:showingPlcHdr/>
                <w15:appearance w15:val="hidden"/>
              </w:sdtPr>
              <w:sdtContent>
                <w:r w:rsidR="004211AF" w:rsidRPr="00810DF6">
                  <w:rPr>
                    <w:lang w:val="en-GB" w:bidi="en-GB"/>
                  </w:rPr>
                  <w:t>£10,000</w:t>
                </w:r>
              </w:sdtContent>
            </w:sdt>
          </w:p>
        </w:tc>
        <w:tc>
          <w:tcPr>
            <w:tcW w:w="900" w:type="dxa"/>
            <w:noWrap/>
            <w:vAlign w:val="center"/>
            <w:hideMark/>
          </w:tcPr>
          <w:p w14:paraId="49122ABB" w14:textId="77777777" w:rsidR="004211AF" w:rsidRPr="00810DF6" w:rsidRDefault="00275A43" w:rsidP="00810DF6">
            <w:pPr>
              <w:pStyle w:val="TableText"/>
            </w:pPr>
            <w:sdt>
              <w:sdtPr>
                <w:id w:val="419376055"/>
                <w:placeholder>
                  <w:docPart w:val="C89C6D5554554777B45E2A7F7F143232"/>
                </w:placeholder>
                <w:temporary/>
                <w:showingPlcHdr/>
                <w15:appearance w15:val="hidden"/>
              </w:sdtPr>
              <w:sdtContent>
                <w:r w:rsidR="004211AF" w:rsidRPr="00810DF6">
                  <w:rPr>
                    <w:lang w:val="en-GB" w:bidi="en-GB"/>
                  </w:rPr>
                  <w:t>$10,940</w:t>
                </w:r>
              </w:sdtContent>
            </w:sdt>
          </w:p>
        </w:tc>
        <w:tc>
          <w:tcPr>
            <w:tcW w:w="936" w:type="dxa"/>
            <w:noWrap/>
            <w:vAlign w:val="center"/>
            <w:hideMark/>
          </w:tcPr>
          <w:p w14:paraId="58FE1ED9" w14:textId="77777777" w:rsidR="004211AF" w:rsidRPr="00810DF6" w:rsidRDefault="00275A43" w:rsidP="00810DF6">
            <w:pPr>
              <w:pStyle w:val="TableText"/>
            </w:pPr>
            <w:sdt>
              <w:sdtPr>
                <w:id w:val="-1077678313"/>
                <w:placeholder>
                  <w:docPart w:val="384222EF5D5C4278BD641B25583D47E3"/>
                </w:placeholder>
                <w:temporary/>
                <w:showingPlcHdr/>
                <w15:appearance w15:val="hidden"/>
              </w:sdtPr>
              <w:sdtContent>
                <w:r w:rsidR="004211AF" w:rsidRPr="00810DF6">
                  <w:rPr>
                    <w:lang w:val="en-GB" w:bidi="en-GB"/>
                  </w:rPr>
                  <w:t>$86,569</w:t>
                </w:r>
              </w:sdtContent>
            </w:sdt>
          </w:p>
        </w:tc>
      </w:tr>
      <w:tr w:rsidR="00385D4D" w:rsidRPr="00810DF6" w14:paraId="2FDC1F50" w14:textId="77777777" w:rsidTr="00582502">
        <w:trPr>
          <w:trHeight w:val="244"/>
        </w:trPr>
        <w:tc>
          <w:tcPr>
            <w:tcW w:w="2034" w:type="dxa"/>
            <w:shd w:val="clear" w:color="auto" w:fill="F2F2F2" w:themeFill="background1" w:themeFillShade="F2"/>
            <w:vAlign w:val="center"/>
            <w:hideMark/>
          </w:tcPr>
          <w:p w14:paraId="184C1D9A" w14:textId="77777777" w:rsidR="004211AF" w:rsidRPr="00810DF6" w:rsidRDefault="00275A43" w:rsidP="00810DF6">
            <w:pPr>
              <w:pStyle w:val="TableText"/>
            </w:pPr>
            <w:sdt>
              <w:sdtPr>
                <w:id w:val="-1180427122"/>
                <w:placeholder>
                  <w:docPart w:val="B796AD41EB3A4125AF292375E7C72905"/>
                </w:placeholder>
                <w:temporary/>
                <w:showingPlcHdr/>
                <w15:appearance w15:val="hidden"/>
              </w:sdtPr>
              <w:sdtContent>
                <w:r w:rsidR="004211AF" w:rsidRPr="00810DF6">
                  <w:rPr>
                    <w:lang w:val="en-GB" w:bidi="en-GB"/>
                  </w:rPr>
                  <w:t>Gross profit</w:t>
                </w:r>
              </w:sdtContent>
            </w:sdt>
          </w:p>
        </w:tc>
        <w:tc>
          <w:tcPr>
            <w:tcW w:w="900" w:type="dxa"/>
            <w:shd w:val="clear" w:color="auto" w:fill="F2F2F2" w:themeFill="background1" w:themeFillShade="F2"/>
            <w:noWrap/>
            <w:vAlign w:val="center"/>
            <w:hideMark/>
          </w:tcPr>
          <w:p w14:paraId="3B185C8F" w14:textId="77777777" w:rsidR="004211AF" w:rsidRPr="00810DF6" w:rsidRDefault="00275A43" w:rsidP="00810DF6">
            <w:pPr>
              <w:pStyle w:val="TableText"/>
            </w:pPr>
            <w:sdt>
              <w:sdtPr>
                <w:id w:val="2143622553"/>
                <w:placeholder>
                  <w:docPart w:val="DBD2CED531F246659267EA9303CBCB99"/>
                </w:placeholder>
                <w:temporary/>
                <w:showingPlcHdr/>
                <w15:appearance w15:val="hidden"/>
              </w:sdtPr>
              <w:sdtContent>
                <w:r w:rsidR="004211AF" w:rsidRPr="00810DF6">
                  <w:rPr>
                    <w:lang w:val="en-GB" w:bidi="en-GB"/>
                  </w:rPr>
                  <w:t>$3,000</w:t>
                </w:r>
              </w:sdtContent>
            </w:sdt>
          </w:p>
        </w:tc>
        <w:tc>
          <w:tcPr>
            <w:tcW w:w="810" w:type="dxa"/>
            <w:shd w:val="clear" w:color="auto" w:fill="F2F2F2" w:themeFill="background1" w:themeFillShade="F2"/>
            <w:noWrap/>
            <w:vAlign w:val="center"/>
            <w:hideMark/>
          </w:tcPr>
          <w:p w14:paraId="30A3BBF5" w14:textId="77777777" w:rsidR="004211AF" w:rsidRPr="00810DF6" w:rsidRDefault="00275A43" w:rsidP="00810DF6">
            <w:pPr>
              <w:pStyle w:val="TableText"/>
            </w:pPr>
            <w:sdt>
              <w:sdtPr>
                <w:id w:val="2102142966"/>
                <w:placeholder>
                  <w:docPart w:val="27FBC3745801451FB184272B0CE3C89F"/>
                </w:placeholder>
                <w:temporary/>
                <w:showingPlcHdr/>
                <w15:appearance w15:val="hidden"/>
              </w:sdtPr>
              <w:sdtContent>
                <w:r w:rsidR="004211AF" w:rsidRPr="00810DF6">
                  <w:rPr>
                    <w:lang w:val="en-GB" w:bidi="en-GB"/>
                  </w:rPr>
                  <w:t>$7,450</w:t>
                </w:r>
              </w:sdtContent>
            </w:sdt>
          </w:p>
        </w:tc>
        <w:tc>
          <w:tcPr>
            <w:tcW w:w="810" w:type="dxa"/>
            <w:shd w:val="clear" w:color="auto" w:fill="F2F2F2" w:themeFill="background1" w:themeFillShade="F2"/>
            <w:noWrap/>
            <w:vAlign w:val="center"/>
            <w:hideMark/>
          </w:tcPr>
          <w:p w14:paraId="146E6FF6" w14:textId="77777777" w:rsidR="004211AF" w:rsidRPr="00810DF6" w:rsidRDefault="00275A43" w:rsidP="00810DF6">
            <w:pPr>
              <w:pStyle w:val="TableText"/>
            </w:pPr>
            <w:sdt>
              <w:sdtPr>
                <w:id w:val="891316372"/>
                <w:placeholder>
                  <w:docPart w:val="EF635A26BDDE4FD39BA3236C7793DF78"/>
                </w:placeholder>
                <w:temporary/>
                <w:showingPlcHdr/>
                <w15:appearance w15:val="hidden"/>
              </w:sdtPr>
              <w:sdtContent>
                <w:r w:rsidR="004211AF" w:rsidRPr="00810DF6">
                  <w:rPr>
                    <w:lang w:val="en-GB" w:bidi="en-GB"/>
                  </w:rPr>
                  <w:t>$9,600</w:t>
                </w:r>
              </w:sdtContent>
            </w:sdt>
          </w:p>
        </w:tc>
        <w:tc>
          <w:tcPr>
            <w:tcW w:w="900" w:type="dxa"/>
            <w:shd w:val="clear" w:color="auto" w:fill="F2F2F2" w:themeFill="background1" w:themeFillShade="F2"/>
            <w:noWrap/>
            <w:vAlign w:val="center"/>
            <w:hideMark/>
          </w:tcPr>
          <w:p w14:paraId="6BC9EE8E" w14:textId="77777777" w:rsidR="004211AF" w:rsidRPr="00810DF6" w:rsidRDefault="00275A43" w:rsidP="00810DF6">
            <w:pPr>
              <w:pStyle w:val="TableText"/>
            </w:pPr>
            <w:sdt>
              <w:sdtPr>
                <w:id w:val="-2048602968"/>
                <w:placeholder>
                  <w:docPart w:val="BE0238E2B2154D66AC10FD8A929DB76A"/>
                </w:placeholder>
                <w:temporary/>
                <w:showingPlcHdr/>
                <w15:appearance w15:val="hidden"/>
              </w:sdtPr>
              <w:sdtContent>
                <w:r w:rsidR="004211AF" w:rsidRPr="00810DF6">
                  <w:rPr>
                    <w:lang w:val="en-GB" w:bidi="en-GB"/>
                  </w:rPr>
                  <w:t>$3,994</w:t>
                </w:r>
              </w:sdtContent>
            </w:sdt>
          </w:p>
        </w:tc>
        <w:tc>
          <w:tcPr>
            <w:tcW w:w="900" w:type="dxa"/>
            <w:shd w:val="clear" w:color="auto" w:fill="F2F2F2" w:themeFill="background1" w:themeFillShade="F2"/>
            <w:noWrap/>
            <w:vAlign w:val="center"/>
            <w:hideMark/>
          </w:tcPr>
          <w:p w14:paraId="3CD1B4A6" w14:textId="77777777" w:rsidR="004211AF" w:rsidRPr="00810DF6" w:rsidRDefault="00275A43" w:rsidP="00810DF6">
            <w:pPr>
              <w:pStyle w:val="TableText"/>
            </w:pPr>
            <w:sdt>
              <w:sdtPr>
                <w:id w:val="-1176266546"/>
                <w:placeholder>
                  <w:docPart w:val="C8805F3269234400B27A3542ED287131"/>
                </w:placeholder>
                <w:temporary/>
                <w:showingPlcHdr/>
                <w15:appearance w15:val="hidden"/>
              </w:sdtPr>
              <w:sdtContent>
                <w:r w:rsidR="004211AF" w:rsidRPr="00810DF6">
                  <w:rPr>
                    <w:lang w:val="en-GB" w:bidi="en-GB"/>
                  </w:rPr>
                  <w:t>$8,466</w:t>
                </w:r>
              </w:sdtContent>
            </w:sdt>
          </w:p>
        </w:tc>
        <w:tc>
          <w:tcPr>
            <w:tcW w:w="900" w:type="dxa"/>
            <w:shd w:val="clear" w:color="auto" w:fill="F2F2F2" w:themeFill="background1" w:themeFillShade="F2"/>
            <w:noWrap/>
            <w:vAlign w:val="center"/>
            <w:hideMark/>
          </w:tcPr>
          <w:p w14:paraId="540C0FE8" w14:textId="77777777" w:rsidR="004211AF" w:rsidRPr="00810DF6" w:rsidRDefault="00275A43" w:rsidP="00810DF6">
            <w:pPr>
              <w:pStyle w:val="TableText"/>
            </w:pPr>
            <w:sdt>
              <w:sdtPr>
                <w:id w:val="-1092774596"/>
                <w:placeholder>
                  <w:docPart w:val="E36890209BC24A8B8CF873EBE75A1DAF"/>
                </w:placeholder>
                <w:temporary/>
                <w:showingPlcHdr/>
                <w15:appearance w15:val="hidden"/>
              </w:sdtPr>
              <w:sdtContent>
                <w:r w:rsidR="004211AF" w:rsidRPr="00810DF6">
                  <w:rPr>
                    <w:lang w:val="en-GB" w:bidi="en-GB"/>
                  </w:rPr>
                  <w:t>$10,090</w:t>
                </w:r>
              </w:sdtContent>
            </w:sdt>
          </w:p>
        </w:tc>
        <w:tc>
          <w:tcPr>
            <w:tcW w:w="900" w:type="dxa"/>
            <w:gridSpan w:val="2"/>
            <w:shd w:val="clear" w:color="auto" w:fill="F2F2F2" w:themeFill="background1" w:themeFillShade="F2"/>
            <w:noWrap/>
            <w:vAlign w:val="center"/>
            <w:hideMark/>
          </w:tcPr>
          <w:p w14:paraId="6DCB1BAF" w14:textId="77777777" w:rsidR="004211AF" w:rsidRPr="00810DF6" w:rsidRDefault="00275A43" w:rsidP="00810DF6">
            <w:pPr>
              <w:pStyle w:val="TableText"/>
            </w:pPr>
            <w:sdt>
              <w:sdtPr>
                <w:id w:val="790711131"/>
                <w:placeholder>
                  <w:docPart w:val="96686D1C9BAD4EE0A62DD24D4CB70536"/>
                </w:placeholder>
                <w:temporary/>
                <w:showingPlcHdr/>
                <w15:appearance w15:val="hidden"/>
              </w:sdtPr>
              <w:sdtContent>
                <w:r w:rsidR="004211AF" w:rsidRPr="00810DF6">
                  <w:rPr>
                    <w:lang w:val="en-GB" w:bidi="en-GB"/>
                  </w:rPr>
                  <w:t>$13,850</w:t>
                </w:r>
              </w:sdtContent>
            </w:sdt>
          </w:p>
        </w:tc>
        <w:tc>
          <w:tcPr>
            <w:tcW w:w="990" w:type="dxa"/>
            <w:gridSpan w:val="2"/>
            <w:shd w:val="clear" w:color="auto" w:fill="F2F2F2" w:themeFill="background1" w:themeFillShade="F2"/>
            <w:noWrap/>
            <w:vAlign w:val="center"/>
            <w:hideMark/>
          </w:tcPr>
          <w:p w14:paraId="23F1F1B3" w14:textId="77777777" w:rsidR="004211AF" w:rsidRPr="00810DF6" w:rsidRDefault="00275A43" w:rsidP="00810DF6">
            <w:pPr>
              <w:pStyle w:val="TableText"/>
            </w:pPr>
            <w:sdt>
              <w:sdtPr>
                <w:id w:val="-695305330"/>
                <w:placeholder>
                  <w:docPart w:val="C62906DA82C14133ACB0FB02EF69E47B"/>
                </w:placeholder>
                <w:temporary/>
                <w:showingPlcHdr/>
                <w15:appearance w15:val="hidden"/>
              </w:sdtPr>
              <w:sdtContent>
                <w:r w:rsidR="004211AF" w:rsidRPr="00810DF6">
                  <w:rPr>
                    <w:lang w:val="en-GB" w:bidi="en-GB"/>
                  </w:rPr>
                  <w:t>$15,195</w:t>
                </w:r>
              </w:sdtContent>
            </w:sdt>
          </w:p>
        </w:tc>
        <w:tc>
          <w:tcPr>
            <w:tcW w:w="900" w:type="dxa"/>
            <w:shd w:val="clear" w:color="auto" w:fill="F2F2F2" w:themeFill="background1" w:themeFillShade="F2"/>
            <w:noWrap/>
            <w:vAlign w:val="center"/>
            <w:hideMark/>
          </w:tcPr>
          <w:p w14:paraId="13D233E0" w14:textId="77777777" w:rsidR="004211AF" w:rsidRPr="00810DF6" w:rsidRDefault="00275A43" w:rsidP="00810DF6">
            <w:pPr>
              <w:pStyle w:val="TableText"/>
            </w:pPr>
            <w:sdt>
              <w:sdtPr>
                <w:id w:val="-1853032231"/>
                <w:placeholder>
                  <w:docPart w:val="D80C50D247974F648B5E07412D19AE9F"/>
                </w:placeholder>
                <w:temporary/>
                <w:showingPlcHdr/>
                <w15:appearance w15:val="hidden"/>
              </w:sdtPr>
              <w:sdtContent>
                <w:r w:rsidR="004211AF" w:rsidRPr="00810DF6">
                  <w:rPr>
                    <w:lang w:val="en-GB" w:bidi="en-GB"/>
                  </w:rPr>
                  <w:t>$13,529</w:t>
                </w:r>
              </w:sdtContent>
            </w:sdt>
          </w:p>
        </w:tc>
        <w:tc>
          <w:tcPr>
            <w:tcW w:w="900" w:type="dxa"/>
            <w:shd w:val="clear" w:color="auto" w:fill="F2F2F2" w:themeFill="background1" w:themeFillShade="F2"/>
            <w:noWrap/>
            <w:vAlign w:val="center"/>
            <w:hideMark/>
          </w:tcPr>
          <w:p w14:paraId="021CD5AC" w14:textId="77777777" w:rsidR="004211AF" w:rsidRPr="00810DF6" w:rsidRDefault="00275A43" w:rsidP="00810DF6">
            <w:pPr>
              <w:pStyle w:val="TableText"/>
            </w:pPr>
            <w:sdt>
              <w:sdtPr>
                <w:id w:val="1410498909"/>
                <w:placeholder>
                  <w:docPart w:val="DB643A161B5A44298E7B35550DCE8979"/>
                </w:placeholder>
                <w:temporary/>
                <w:showingPlcHdr/>
                <w15:appearance w15:val="hidden"/>
              </w:sdtPr>
              <w:sdtContent>
                <w:r w:rsidR="004211AF" w:rsidRPr="00810DF6">
                  <w:rPr>
                    <w:lang w:val="en-GB" w:bidi="en-GB"/>
                  </w:rPr>
                  <w:t>$11,600</w:t>
                </w:r>
              </w:sdtContent>
            </w:sdt>
          </w:p>
        </w:tc>
        <w:tc>
          <w:tcPr>
            <w:tcW w:w="900" w:type="dxa"/>
            <w:shd w:val="clear" w:color="auto" w:fill="F2F2F2" w:themeFill="background1" w:themeFillShade="F2"/>
            <w:noWrap/>
            <w:vAlign w:val="center"/>
            <w:hideMark/>
          </w:tcPr>
          <w:p w14:paraId="273DCAED" w14:textId="77777777" w:rsidR="004211AF" w:rsidRPr="00810DF6" w:rsidRDefault="00275A43" w:rsidP="00810DF6">
            <w:pPr>
              <w:pStyle w:val="TableText"/>
            </w:pPr>
            <w:sdt>
              <w:sdtPr>
                <w:id w:val="266269751"/>
                <w:placeholder>
                  <w:docPart w:val="026178B3BC5E4DD8B7681B970213B3AA"/>
                </w:placeholder>
                <w:temporary/>
                <w:showingPlcHdr/>
                <w15:appearance w15:val="hidden"/>
              </w:sdtPr>
              <w:sdtContent>
                <w:r w:rsidR="004211AF" w:rsidRPr="00810DF6">
                  <w:rPr>
                    <w:lang w:val="en-GB" w:bidi="en-GB"/>
                  </w:rPr>
                  <w:t>$16,245</w:t>
                </w:r>
              </w:sdtContent>
            </w:sdt>
          </w:p>
        </w:tc>
        <w:tc>
          <w:tcPr>
            <w:tcW w:w="900" w:type="dxa"/>
            <w:shd w:val="clear" w:color="auto" w:fill="F2F2F2" w:themeFill="background1" w:themeFillShade="F2"/>
            <w:noWrap/>
            <w:vAlign w:val="center"/>
            <w:hideMark/>
          </w:tcPr>
          <w:p w14:paraId="089EBCB9" w14:textId="77777777" w:rsidR="004211AF" w:rsidRPr="00810DF6" w:rsidRDefault="00275A43" w:rsidP="00810DF6">
            <w:pPr>
              <w:pStyle w:val="TableText"/>
            </w:pPr>
            <w:sdt>
              <w:sdtPr>
                <w:id w:val="-360893111"/>
                <w:placeholder>
                  <w:docPart w:val="A09BE0F6A49741FD9A90E3CE730A1DA1"/>
                </w:placeholder>
                <w:temporary/>
                <w:showingPlcHdr/>
                <w15:appearance w15:val="hidden"/>
              </w:sdtPr>
              <w:sdtContent>
                <w:r w:rsidR="004211AF" w:rsidRPr="00810DF6">
                  <w:rPr>
                    <w:lang w:val="en-GB" w:bidi="en-GB"/>
                  </w:rPr>
                  <w:t>$15,369</w:t>
                </w:r>
              </w:sdtContent>
            </w:sdt>
          </w:p>
        </w:tc>
        <w:tc>
          <w:tcPr>
            <w:tcW w:w="936" w:type="dxa"/>
            <w:shd w:val="clear" w:color="auto" w:fill="F2F2F2" w:themeFill="background1" w:themeFillShade="F2"/>
            <w:noWrap/>
            <w:vAlign w:val="center"/>
            <w:hideMark/>
          </w:tcPr>
          <w:p w14:paraId="4CBAA86C" w14:textId="77777777" w:rsidR="004211AF" w:rsidRPr="00810DF6" w:rsidRDefault="00275A43" w:rsidP="00810DF6">
            <w:pPr>
              <w:pStyle w:val="TableText"/>
            </w:pPr>
            <w:sdt>
              <w:sdtPr>
                <w:id w:val="-1060637033"/>
                <w:placeholder>
                  <w:docPart w:val="5E1A2F093DF241BEBB71C16A2938928A"/>
                </w:placeholder>
                <w:temporary/>
                <w:showingPlcHdr/>
                <w15:appearance w15:val="hidden"/>
              </w:sdtPr>
              <w:sdtContent>
                <w:r w:rsidR="004211AF" w:rsidRPr="00810DF6">
                  <w:rPr>
                    <w:lang w:val="en-GB" w:bidi="en-GB"/>
                  </w:rPr>
                  <w:t>$128,389</w:t>
                </w:r>
              </w:sdtContent>
            </w:sdt>
          </w:p>
        </w:tc>
      </w:tr>
      <w:tr w:rsidR="00385D4D" w:rsidRPr="00810DF6" w14:paraId="36B99FF3" w14:textId="77777777" w:rsidTr="00582502">
        <w:trPr>
          <w:trHeight w:val="244"/>
        </w:trPr>
        <w:tc>
          <w:tcPr>
            <w:tcW w:w="2034" w:type="dxa"/>
            <w:shd w:val="clear" w:color="auto" w:fill="F0CDA1" w:themeFill="accent1"/>
            <w:vAlign w:val="center"/>
            <w:hideMark/>
          </w:tcPr>
          <w:p w14:paraId="2AA9FF01" w14:textId="77777777" w:rsidR="004211AF" w:rsidRPr="00810DF6" w:rsidRDefault="00275A43" w:rsidP="00810DF6">
            <w:pPr>
              <w:pStyle w:val="Tabletotal"/>
            </w:pPr>
            <w:sdt>
              <w:sdtPr>
                <w:id w:val="-919482169"/>
                <w:placeholder>
                  <w:docPart w:val="46517450B27040DABDFFABEEC25FEA84"/>
                </w:placeholder>
                <w:temporary/>
                <w:showingPlcHdr/>
                <w15:appearance w15:val="hidden"/>
              </w:sdtPr>
              <w:sdtContent>
                <w:r w:rsidR="004211AF" w:rsidRPr="00810DF6">
                  <w:rPr>
                    <w:lang w:val="en-GB" w:bidi="en-GB"/>
                  </w:rPr>
                  <w:t>Expenses</w:t>
                </w:r>
              </w:sdtContent>
            </w:sdt>
          </w:p>
        </w:tc>
        <w:tc>
          <w:tcPr>
            <w:tcW w:w="900" w:type="dxa"/>
            <w:shd w:val="clear" w:color="auto" w:fill="F0CDA1" w:themeFill="accent1"/>
            <w:vAlign w:val="center"/>
            <w:hideMark/>
          </w:tcPr>
          <w:p w14:paraId="56A89304" w14:textId="77777777" w:rsidR="004211AF" w:rsidRPr="00810DF6" w:rsidRDefault="00275A43" w:rsidP="00810DF6">
            <w:pPr>
              <w:pStyle w:val="Tabletotal"/>
            </w:pPr>
            <w:sdt>
              <w:sdtPr>
                <w:id w:val="-867216404"/>
                <w:placeholder>
                  <w:docPart w:val="D879D346FF6E48E2958764E47194EF89"/>
                </w:placeholder>
                <w:temporary/>
                <w:showingPlcHdr/>
                <w15:appearance w15:val="hidden"/>
              </w:sdtPr>
              <w:sdtContent>
                <w:r w:rsidR="004211AF" w:rsidRPr="00810DF6">
                  <w:rPr>
                    <w:lang w:val="en-GB" w:bidi="en-GB"/>
                  </w:rPr>
                  <w:t>JAN</w:t>
                </w:r>
              </w:sdtContent>
            </w:sdt>
          </w:p>
        </w:tc>
        <w:tc>
          <w:tcPr>
            <w:tcW w:w="810" w:type="dxa"/>
            <w:shd w:val="clear" w:color="auto" w:fill="F0CDA1" w:themeFill="accent1"/>
            <w:vAlign w:val="center"/>
            <w:hideMark/>
          </w:tcPr>
          <w:p w14:paraId="1C1CEF80" w14:textId="77777777" w:rsidR="004211AF" w:rsidRPr="00810DF6" w:rsidRDefault="00275A43" w:rsidP="00810DF6">
            <w:pPr>
              <w:pStyle w:val="Tabletotal"/>
            </w:pPr>
            <w:sdt>
              <w:sdtPr>
                <w:id w:val="-479614958"/>
                <w:placeholder>
                  <w:docPart w:val="2C1E4BC295F54449A82C28D93A2BEEA1"/>
                </w:placeholder>
                <w:temporary/>
                <w:showingPlcHdr/>
                <w15:appearance w15:val="hidden"/>
              </w:sdtPr>
              <w:sdtContent>
                <w:r w:rsidR="004211AF" w:rsidRPr="00810DF6">
                  <w:rPr>
                    <w:lang w:val="en-GB" w:bidi="en-GB"/>
                  </w:rPr>
                  <w:t>FEB</w:t>
                </w:r>
              </w:sdtContent>
            </w:sdt>
          </w:p>
        </w:tc>
        <w:tc>
          <w:tcPr>
            <w:tcW w:w="810" w:type="dxa"/>
            <w:shd w:val="clear" w:color="auto" w:fill="F0CDA1" w:themeFill="accent1"/>
            <w:vAlign w:val="center"/>
          </w:tcPr>
          <w:p w14:paraId="1D1CBC52" w14:textId="77777777" w:rsidR="004211AF" w:rsidRPr="00810DF6" w:rsidRDefault="00275A43" w:rsidP="00810DF6">
            <w:pPr>
              <w:pStyle w:val="Tabletotal"/>
            </w:pPr>
            <w:sdt>
              <w:sdtPr>
                <w:id w:val="537632522"/>
                <w:placeholder>
                  <w:docPart w:val="B79C2BFD8DD949C7AB07F2E0B35F17D2"/>
                </w:placeholder>
                <w:temporary/>
                <w:showingPlcHdr/>
                <w15:appearance w15:val="hidden"/>
              </w:sdtPr>
              <w:sdtContent>
                <w:r w:rsidR="004211AF" w:rsidRPr="00810DF6">
                  <w:rPr>
                    <w:lang w:val="en-GB" w:bidi="en-GB"/>
                  </w:rPr>
                  <w:t>MAR</w:t>
                </w:r>
              </w:sdtContent>
            </w:sdt>
          </w:p>
        </w:tc>
        <w:tc>
          <w:tcPr>
            <w:tcW w:w="900" w:type="dxa"/>
            <w:shd w:val="clear" w:color="auto" w:fill="F0CDA1" w:themeFill="accent1"/>
            <w:vAlign w:val="center"/>
            <w:hideMark/>
          </w:tcPr>
          <w:p w14:paraId="72715FD1" w14:textId="77777777" w:rsidR="004211AF" w:rsidRPr="00810DF6" w:rsidRDefault="00275A43" w:rsidP="00810DF6">
            <w:pPr>
              <w:pStyle w:val="Tabletotal"/>
            </w:pPr>
            <w:sdt>
              <w:sdtPr>
                <w:id w:val="-1818566512"/>
                <w:placeholder>
                  <w:docPart w:val="4DCA7BB6ACDA49E588F73AA99535AC65"/>
                </w:placeholder>
                <w:temporary/>
                <w:showingPlcHdr/>
                <w15:appearance w15:val="hidden"/>
              </w:sdtPr>
              <w:sdtContent>
                <w:r w:rsidR="004211AF" w:rsidRPr="00810DF6">
                  <w:rPr>
                    <w:lang w:val="en-GB" w:bidi="en-GB"/>
                  </w:rPr>
                  <w:t>APR</w:t>
                </w:r>
              </w:sdtContent>
            </w:sdt>
          </w:p>
        </w:tc>
        <w:tc>
          <w:tcPr>
            <w:tcW w:w="900" w:type="dxa"/>
            <w:shd w:val="clear" w:color="auto" w:fill="F0CDA1" w:themeFill="accent1"/>
            <w:vAlign w:val="center"/>
            <w:hideMark/>
          </w:tcPr>
          <w:p w14:paraId="0275C074" w14:textId="77777777" w:rsidR="004211AF" w:rsidRPr="00810DF6" w:rsidRDefault="00275A43" w:rsidP="00810DF6">
            <w:pPr>
              <w:pStyle w:val="Tabletotal"/>
            </w:pPr>
            <w:sdt>
              <w:sdtPr>
                <w:id w:val="1478800931"/>
                <w:placeholder>
                  <w:docPart w:val="F4EEF418C6B74E51BAB2B7B4C584B6F8"/>
                </w:placeholder>
                <w:temporary/>
                <w:showingPlcHdr/>
                <w15:appearance w15:val="hidden"/>
              </w:sdtPr>
              <w:sdtContent>
                <w:r w:rsidR="004211AF" w:rsidRPr="00810DF6">
                  <w:rPr>
                    <w:lang w:val="en-GB" w:bidi="en-GB"/>
                  </w:rPr>
                  <w:t>MAY</w:t>
                </w:r>
              </w:sdtContent>
            </w:sdt>
          </w:p>
        </w:tc>
        <w:tc>
          <w:tcPr>
            <w:tcW w:w="907" w:type="dxa"/>
            <w:gridSpan w:val="2"/>
            <w:shd w:val="clear" w:color="auto" w:fill="F0CDA1" w:themeFill="accent1"/>
            <w:vAlign w:val="center"/>
            <w:hideMark/>
          </w:tcPr>
          <w:p w14:paraId="7A64C86D" w14:textId="77777777" w:rsidR="004211AF" w:rsidRPr="00810DF6" w:rsidRDefault="00275A43" w:rsidP="00810DF6">
            <w:pPr>
              <w:pStyle w:val="Tabletotal"/>
            </w:pPr>
            <w:sdt>
              <w:sdtPr>
                <w:id w:val="-1090231139"/>
                <w:placeholder>
                  <w:docPart w:val="DB742EFC054047D189C54E2AEF1D3D53"/>
                </w:placeholder>
                <w:temporary/>
                <w:showingPlcHdr/>
                <w15:appearance w15:val="hidden"/>
              </w:sdtPr>
              <w:sdtContent>
                <w:r w:rsidR="004211AF" w:rsidRPr="00810DF6">
                  <w:rPr>
                    <w:lang w:val="en-GB" w:bidi="en-GB"/>
                  </w:rPr>
                  <w:t>JUN</w:t>
                </w:r>
              </w:sdtContent>
            </w:sdt>
          </w:p>
        </w:tc>
        <w:tc>
          <w:tcPr>
            <w:tcW w:w="893" w:type="dxa"/>
            <w:shd w:val="clear" w:color="auto" w:fill="F0CDA1" w:themeFill="accent1"/>
            <w:vAlign w:val="center"/>
            <w:hideMark/>
          </w:tcPr>
          <w:p w14:paraId="0769F6D6" w14:textId="77777777" w:rsidR="004211AF" w:rsidRPr="00810DF6" w:rsidRDefault="00275A43" w:rsidP="00810DF6">
            <w:pPr>
              <w:pStyle w:val="Tabletotal"/>
            </w:pPr>
            <w:sdt>
              <w:sdtPr>
                <w:id w:val="664981892"/>
                <w:placeholder>
                  <w:docPart w:val="7061B1AAA7CD4310B8780E18776D381C"/>
                </w:placeholder>
                <w:temporary/>
                <w:showingPlcHdr/>
                <w15:appearance w15:val="hidden"/>
              </w:sdtPr>
              <w:sdtContent>
                <w:r w:rsidR="004211AF" w:rsidRPr="00810DF6">
                  <w:rPr>
                    <w:lang w:val="en-GB" w:bidi="en-GB"/>
                  </w:rPr>
                  <w:t>JUL</w:t>
                </w:r>
              </w:sdtContent>
            </w:sdt>
          </w:p>
        </w:tc>
        <w:tc>
          <w:tcPr>
            <w:tcW w:w="990" w:type="dxa"/>
            <w:gridSpan w:val="2"/>
            <w:shd w:val="clear" w:color="auto" w:fill="F0CDA1" w:themeFill="accent1"/>
            <w:vAlign w:val="center"/>
            <w:hideMark/>
          </w:tcPr>
          <w:p w14:paraId="072F3641" w14:textId="77777777" w:rsidR="004211AF" w:rsidRPr="00810DF6" w:rsidRDefault="00275A43" w:rsidP="00810DF6">
            <w:pPr>
              <w:pStyle w:val="Tabletotal"/>
            </w:pPr>
            <w:sdt>
              <w:sdtPr>
                <w:id w:val="355702781"/>
                <w:placeholder>
                  <w:docPart w:val="699A31E31B4F4D6898590C9888D34579"/>
                </w:placeholder>
                <w:temporary/>
                <w:showingPlcHdr/>
                <w15:appearance w15:val="hidden"/>
              </w:sdtPr>
              <w:sdtContent>
                <w:r w:rsidR="004211AF" w:rsidRPr="00810DF6">
                  <w:rPr>
                    <w:lang w:val="en-GB" w:bidi="en-GB"/>
                  </w:rPr>
                  <w:t>AUG</w:t>
                </w:r>
              </w:sdtContent>
            </w:sdt>
          </w:p>
        </w:tc>
        <w:tc>
          <w:tcPr>
            <w:tcW w:w="900" w:type="dxa"/>
            <w:shd w:val="clear" w:color="auto" w:fill="F0CDA1" w:themeFill="accent1"/>
            <w:vAlign w:val="center"/>
            <w:hideMark/>
          </w:tcPr>
          <w:p w14:paraId="39410C2B" w14:textId="77777777" w:rsidR="004211AF" w:rsidRPr="00810DF6" w:rsidRDefault="00275A43" w:rsidP="00810DF6">
            <w:pPr>
              <w:pStyle w:val="Tabletotal"/>
            </w:pPr>
            <w:sdt>
              <w:sdtPr>
                <w:id w:val="840663013"/>
                <w:placeholder>
                  <w:docPart w:val="358DF5F1607145008C846C43C10AA6AD"/>
                </w:placeholder>
                <w:temporary/>
                <w:showingPlcHdr/>
                <w15:appearance w15:val="hidden"/>
              </w:sdtPr>
              <w:sdtContent>
                <w:r w:rsidR="004211AF" w:rsidRPr="00810DF6">
                  <w:rPr>
                    <w:lang w:val="en-GB" w:bidi="en-GB"/>
                  </w:rPr>
                  <w:t>SEP</w:t>
                </w:r>
              </w:sdtContent>
            </w:sdt>
          </w:p>
        </w:tc>
        <w:tc>
          <w:tcPr>
            <w:tcW w:w="900" w:type="dxa"/>
            <w:shd w:val="clear" w:color="auto" w:fill="F0CDA1" w:themeFill="accent1"/>
            <w:vAlign w:val="center"/>
            <w:hideMark/>
          </w:tcPr>
          <w:p w14:paraId="0F7C9C13" w14:textId="77777777" w:rsidR="004211AF" w:rsidRPr="00810DF6" w:rsidRDefault="00275A43" w:rsidP="00810DF6">
            <w:pPr>
              <w:pStyle w:val="Tabletotal"/>
            </w:pPr>
            <w:sdt>
              <w:sdtPr>
                <w:id w:val="-1026942664"/>
                <w:placeholder>
                  <w:docPart w:val="61B659DDBD54449E93B74A092AEE3B9B"/>
                </w:placeholder>
                <w:temporary/>
                <w:showingPlcHdr/>
                <w15:appearance w15:val="hidden"/>
              </w:sdtPr>
              <w:sdtContent>
                <w:r w:rsidR="004211AF" w:rsidRPr="00810DF6">
                  <w:rPr>
                    <w:lang w:val="en-GB" w:bidi="en-GB"/>
                  </w:rPr>
                  <w:t>OCT</w:t>
                </w:r>
              </w:sdtContent>
            </w:sdt>
          </w:p>
        </w:tc>
        <w:tc>
          <w:tcPr>
            <w:tcW w:w="900" w:type="dxa"/>
            <w:shd w:val="clear" w:color="auto" w:fill="F0CDA1" w:themeFill="accent1"/>
            <w:vAlign w:val="center"/>
            <w:hideMark/>
          </w:tcPr>
          <w:p w14:paraId="3A7C3F32" w14:textId="77777777" w:rsidR="004211AF" w:rsidRPr="00810DF6" w:rsidRDefault="00275A43" w:rsidP="00810DF6">
            <w:pPr>
              <w:pStyle w:val="Tabletotal"/>
            </w:pPr>
            <w:sdt>
              <w:sdtPr>
                <w:id w:val="-1254050052"/>
                <w:placeholder>
                  <w:docPart w:val="DFA6B56159094EEF93B0209A70594D06"/>
                </w:placeholder>
                <w:temporary/>
                <w:showingPlcHdr/>
                <w15:appearance w15:val="hidden"/>
              </w:sdtPr>
              <w:sdtContent>
                <w:r w:rsidR="004211AF" w:rsidRPr="00810DF6">
                  <w:rPr>
                    <w:lang w:val="en-GB" w:bidi="en-GB"/>
                  </w:rPr>
                  <w:t>NOV</w:t>
                </w:r>
              </w:sdtContent>
            </w:sdt>
          </w:p>
        </w:tc>
        <w:tc>
          <w:tcPr>
            <w:tcW w:w="895" w:type="dxa"/>
            <w:shd w:val="clear" w:color="auto" w:fill="F0CDA1" w:themeFill="accent1"/>
            <w:vAlign w:val="center"/>
            <w:hideMark/>
          </w:tcPr>
          <w:p w14:paraId="4B914724" w14:textId="77777777" w:rsidR="004211AF" w:rsidRPr="00810DF6" w:rsidRDefault="00275A43" w:rsidP="00810DF6">
            <w:pPr>
              <w:pStyle w:val="Tabletotal"/>
            </w:pPr>
            <w:sdt>
              <w:sdtPr>
                <w:id w:val="1245302478"/>
                <w:placeholder>
                  <w:docPart w:val="6C93B51D51D4451BB6096FC282DDF04A"/>
                </w:placeholder>
                <w:temporary/>
                <w:showingPlcHdr/>
                <w15:appearance w15:val="hidden"/>
              </w:sdtPr>
              <w:sdtContent>
                <w:r w:rsidR="004211AF" w:rsidRPr="00810DF6">
                  <w:rPr>
                    <w:lang w:val="en-GB" w:bidi="en-GB"/>
                  </w:rPr>
                  <w:t>DEC</w:t>
                </w:r>
              </w:sdtContent>
            </w:sdt>
          </w:p>
        </w:tc>
        <w:tc>
          <w:tcPr>
            <w:tcW w:w="941" w:type="dxa"/>
            <w:shd w:val="clear" w:color="auto" w:fill="F0CDA1" w:themeFill="accent1"/>
            <w:vAlign w:val="center"/>
            <w:hideMark/>
          </w:tcPr>
          <w:p w14:paraId="1F631216" w14:textId="77777777" w:rsidR="004211AF" w:rsidRPr="00810DF6" w:rsidRDefault="00275A43" w:rsidP="00810DF6">
            <w:pPr>
              <w:pStyle w:val="Tabletotal"/>
            </w:pPr>
            <w:sdt>
              <w:sdtPr>
                <w:id w:val="312618855"/>
                <w:placeholder>
                  <w:docPart w:val="F2FA8EDC491C4FECBADF00FEDC54322F"/>
                </w:placeholder>
                <w:temporary/>
                <w:showingPlcHdr/>
                <w15:appearance w15:val="hidden"/>
              </w:sdtPr>
              <w:sdtContent>
                <w:r w:rsidR="004211AF" w:rsidRPr="00810DF6">
                  <w:rPr>
                    <w:lang w:val="en-GB" w:bidi="en-GB"/>
                  </w:rPr>
                  <w:t>YTD</w:t>
                </w:r>
              </w:sdtContent>
            </w:sdt>
          </w:p>
        </w:tc>
      </w:tr>
      <w:tr w:rsidR="00385D4D" w:rsidRPr="00810DF6" w14:paraId="535B8A46" w14:textId="77777777" w:rsidTr="00582502">
        <w:trPr>
          <w:trHeight w:val="244"/>
        </w:trPr>
        <w:tc>
          <w:tcPr>
            <w:tcW w:w="2034" w:type="dxa"/>
            <w:shd w:val="clear" w:color="auto" w:fill="F2F2F2" w:themeFill="background1" w:themeFillShade="F2"/>
            <w:vAlign w:val="center"/>
            <w:hideMark/>
          </w:tcPr>
          <w:p w14:paraId="0A39EB79" w14:textId="77777777" w:rsidR="004211AF" w:rsidRPr="00810DF6" w:rsidRDefault="00275A43" w:rsidP="00810DF6">
            <w:pPr>
              <w:pStyle w:val="TableText"/>
            </w:pPr>
            <w:sdt>
              <w:sdtPr>
                <w:id w:val="-1983613119"/>
                <w:placeholder>
                  <w:docPart w:val="2E81D57E2CE648EDA2136832A6A89EB1"/>
                </w:placeholder>
                <w:temporary/>
                <w:showingPlcHdr/>
                <w15:appearance w15:val="hidden"/>
              </w:sdtPr>
              <w:sdtContent>
                <w:r w:rsidR="004211AF" w:rsidRPr="00810DF6">
                  <w:rPr>
                    <w:lang w:val="en-GB" w:bidi="en-GB"/>
                  </w:rPr>
                  <w:t>Salaries &amp; wages</w:t>
                </w:r>
              </w:sdtContent>
            </w:sdt>
          </w:p>
        </w:tc>
        <w:tc>
          <w:tcPr>
            <w:tcW w:w="900" w:type="dxa"/>
            <w:shd w:val="clear" w:color="auto" w:fill="F2F2F2" w:themeFill="background1" w:themeFillShade="F2"/>
            <w:noWrap/>
            <w:vAlign w:val="center"/>
            <w:hideMark/>
          </w:tcPr>
          <w:p w14:paraId="6B0B2B4A" w14:textId="77777777" w:rsidR="004211AF" w:rsidRPr="00810DF6" w:rsidRDefault="00275A43" w:rsidP="00810DF6">
            <w:pPr>
              <w:pStyle w:val="TableText"/>
            </w:pPr>
            <w:sdt>
              <w:sdtPr>
                <w:id w:val="-1639727020"/>
                <w:placeholder>
                  <w:docPart w:val="01F88EFF54F04D27803D9E55E1773536"/>
                </w:placeholder>
                <w:temporary/>
                <w:showingPlcHdr/>
                <w15:appearance w15:val="hidden"/>
              </w:sdtPr>
              <w:sdtContent>
                <w:r w:rsidR="004211AF" w:rsidRPr="00810DF6">
                  <w:rPr>
                    <w:lang w:val="en-GB" w:bidi="en-GB"/>
                  </w:rPr>
                  <w:t>£2,500</w:t>
                </w:r>
              </w:sdtContent>
            </w:sdt>
          </w:p>
        </w:tc>
        <w:tc>
          <w:tcPr>
            <w:tcW w:w="810" w:type="dxa"/>
            <w:shd w:val="clear" w:color="auto" w:fill="F2F2F2" w:themeFill="background1" w:themeFillShade="F2"/>
            <w:noWrap/>
            <w:vAlign w:val="center"/>
            <w:hideMark/>
          </w:tcPr>
          <w:p w14:paraId="2688A7C7" w14:textId="77777777" w:rsidR="004211AF" w:rsidRPr="00810DF6" w:rsidRDefault="00275A43" w:rsidP="00810DF6">
            <w:pPr>
              <w:pStyle w:val="TableText"/>
            </w:pPr>
            <w:sdt>
              <w:sdtPr>
                <w:id w:val="-400528161"/>
                <w:placeholder>
                  <w:docPart w:val="F3CDE5BE10E44C17A80E9F3FABB42002"/>
                </w:placeholder>
                <w:temporary/>
                <w:showingPlcHdr/>
                <w15:appearance w15:val="hidden"/>
              </w:sdtPr>
              <w:sdtContent>
                <w:r w:rsidR="004211AF" w:rsidRPr="00810DF6">
                  <w:rPr>
                    <w:lang w:val="en-GB" w:bidi="en-GB"/>
                  </w:rPr>
                  <w:t>£2,500</w:t>
                </w:r>
              </w:sdtContent>
            </w:sdt>
          </w:p>
        </w:tc>
        <w:tc>
          <w:tcPr>
            <w:tcW w:w="810" w:type="dxa"/>
            <w:shd w:val="clear" w:color="auto" w:fill="F2F2F2" w:themeFill="background1" w:themeFillShade="F2"/>
            <w:noWrap/>
            <w:vAlign w:val="center"/>
            <w:hideMark/>
          </w:tcPr>
          <w:p w14:paraId="6399345D" w14:textId="77777777" w:rsidR="004211AF" w:rsidRPr="00810DF6" w:rsidRDefault="00275A43" w:rsidP="00810DF6">
            <w:pPr>
              <w:pStyle w:val="TableText"/>
            </w:pPr>
            <w:sdt>
              <w:sdtPr>
                <w:id w:val="1253938144"/>
                <w:placeholder>
                  <w:docPart w:val="5F6F4BDA7A3B4646AB6CA17068FD8687"/>
                </w:placeholder>
                <w:temporary/>
                <w:showingPlcHdr/>
                <w15:appearance w15:val="hidden"/>
              </w:sdtPr>
              <w:sdtContent>
                <w:r w:rsidR="004211AF" w:rsidRPr="00810DF6">
                  <w:rPr>
                    <w:lang w:val="en-GB" w:bidi="en-GB"/>
                  </w:rPr>
                  <w:t>$3,500</w:t>
                </w:r>
              </w:sdtContent>
            </w:sdt>
          </w:p>
        </w:tc>
        <w:tc>
          <w:tcPr>
            <w:tcW w:w="900" w:type="dxa"/>
            <w:shd w:val="clear" w:color="auto" w:fill="F2F2F2" w:themeFill="background1" w:themeFillShade="F2"/>
            <w:noWrap/>
            <w:vAlign w:val="center"/>
            <w:hideMark/>
          </w:tcPr>
          <w:p w14:paraId="077AC109" w14:textId="77777777" w:rsidR="004211AF" w:rsidRPr="00810DF6" w:rsidRDefault="00275A43" w:rsidP="00810DF6">
            <w:pPr>
              <w:pStyle w:val="TableText"/>
            </w:pPr>
            <w:sdt>
              <w:sdtPr>
                <w:id w:val="-1931037410"/>
                <w:placeholder>
                  <w:docPart w:val="1A5D6A0FA26B4EAFBB41066C5F15881A"/>
                </w:placeholder>
                <w:temporary/>
                <w:showingPlcHdr/>
                <w15:appearance w15:val="hidden"/>
              </w:sdtPr>
              <w:sdtContent>
                <w:r w:rsidR="004211AF" w:rsidRPr="00810DF6">
                  <w:rPr>
                    <w:lang w:val="en-GB" w:bidi="en-GB"/>
                  </w:rPr>
                  <w:t>£5,000</w:t>
                </w:r>
              </w:sdtContent>
            </w:sdt>
          </w:p>
        </w:tc>
        <w:tc>
          <w:tcPr>
            <w:tcW w:w="900" w:type="dxa"/>
            <w:shd w:val="clear" w:color="auto" w:fill="F2F2F2" w:themeFill="background1" w:themeFillShade="F2"/>
            <w:noWrap/>
            <w:vAlign w:val="center"/>
            <w:hideMark/>
          </w:tcPr>
          <w:p w14:paraId="0B4C234E" w14:textId="77777777" w:rsidR="004211AF" w:rsidRPr="00810DF6" w:rsidRDefault="00275A43" w:rsidP="00810DF6">
            <w:pPr>
              <w:pStyle w:val="TableText"/>
            </w:pPr>
            <w:sdt>
              <w:sdtPr>
                <w:id w:val="-1764453784"/>
                <w:placeholder>
                  <w:docPart w:val="8ACD030BC6C048EE85E3330B8979B2FA"/>
                </w:placeholder>
                <w:temporary/>
                <w:showingPlcHdr/>
                <w15:appearance w15:val="hidden"/>
              </w:sdtPr>
              <w:sdtContent>
                <w:r w:rsidR="004211AF" w:rsidRPr="00810DF6">
                  <w:rPr>
                    <w:lang w:val="en-GB" w:bidi="en-GB"/>
                  </w:rPr>
                  <w:t>£5,000</w:t>
                </w:r>
              </w:sdtContent>
            </w:sdt>
          </w:p>
        </w:tc>
        <w:tc>
          <w:tcPr>
            <w:tcW w:w="907" w:type="dxa"/>
            <w:gridSpan w:val="2"/>
            <w:shd w:val="clear" w:color="auto" w:fill="F2F2F2" w:themeFill="background1" w:themeFillShade="F2"/>
            <w:noWrap/>
            <w:vAlign w:val="center"/>
            <w:hideMark/>
          </w:tcPr>
          <w:p w14:paraId="02F3212F" w14:textId="77777777" w:rsidR="004211AF" w:rsidRPr="00810DF6" w:rsidRDefault="00275A43" w:rsidP="00810DF6">
            <w:pPr>
              <w:pStyle w:val="TableText"/>
            </w:pPr>
            <w:sdt>
              <w:sdtPr>
                <w:id w:val="222341737"/>
                <w:placeholder>
                  <w:docPart w:val="F2D7651E04824A73874406278B558220"/>
                </w:placeholder>
                <w:temporary/>
                <w:showingPlcHdr/>
                <w15:appearance w15:val="hidden"/>
              </w:sdtPr>
              <w:sdtContent>
                <w:r w:rsidR="004211AF" w:rsidRPr="00810DF6">
                  <w:rPr>
                    <w:lang w:val="en-GB" w:bidi="en-GB"/>
                  </w:rPr>
                  <w:t>£5,000</w:t>
                </w:r>
              </w:sdtContent>
            </w:sdt>
          </w:p>
        </w:tc>
        <w:tc>
          <w:tcPr>
            <w:tcW w:w="893" w:type="dxa"/>
            <w:shd w:val="clear" w:color="auto" w:fill="F2F2F2" w:themeFill="background1" w:themeFillShade="F2"/>
            <w:noWrap/>
            <w:vAlign w:val="center"/>
            <w:hideMark/>
          </w:tcPr>
          <w:p w14:paraId="444CC43E" w14:textId="77777777" w:rsidR="004211AF" w:rsidRPr="00810DF6" w:rsidRDefault="00275A43" w:rsidP="00810DF6">
            <w:pPr>
              <w:pStyle w:val="TableText"/>
            </w:pPr>
            <w:sdt>
              <w:sdtPr>
                <w:id w:val="1516885412"/>
                <w:placeholder>
                  <w:docPart w:val="3F84096281F4463DB517DAC13D2365CE"/>
                </w:placeholder>
                <w:temporary/>
                <w:showingPlcHdr/>
                <w15:appearance w15:val="hidden"/>
              </w:sdtPr>
              <w:sdtContent>
                <w:r w:rsidR="004211AF" w:rsidRPr="00810DF6">
                  <w:rPr>
                    <w:lang w:val="en-GB" w:bidi="en-GB"/>
                  </w:rPr>
                  <w:t>$8,000</w:t>
                </w:r>
              </w:sdtContent>
            </w:sdt>
          </w:p>
        </w:tc>
        <w:tc>
          <w:tcPr>
            <w:tcW w:w="990" w:type="dxa"/>
            <w:gridSpan w:val="2"/>
            <w:shd w:val="clear" w:color="auto" w:fill="F2F2F2" w:themeFill="background1" w:themeFillShade="F2"/>
            <w:noWrap/>
            <w:vAlign w:val="center"/>
            <w:hideMark/>
          </w:tcPr>
          <w:p w14:paraId="501152E5" w14:textId="77777777" w:rsidR="004211AF" w:rsidRPr="00810DF6" w:rsidRDefault="00275A43" w:rsidP="00810DF6">
            <w:pPr>
              <w:pStyle w:val="TableText"/>
            </w:pPr>
            <w:sdt>
              <w:sdtPr>
                <w:id w:val="-1451153258"/>
                <w:placeholder>
                  <w:docPart w:val="BEE2C77CB36A4933BDAB0857F1D7E4E7"/>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43A5F9E7" w14:textId="77777777" w:rsidR="004211AF" w:rsidRPr="00810DF6" w:rsidRDefault="00275A43" w:rsidP="00810DF6">
            <w:pPr>
              <w:pStyle w:val="TableText"/>
            </w:pPr>
            <w:sdt>
              <w:sdtPr>
                <w:id w:val="-1345091351"/>
                <w:placeholder>
                  <w:docPart w:val="E80EBC0C61404EBDB9B54E443D53B321"/>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5170DD2C" w14:textId="77777777" w:rsidR="004211AF" w:rsidRPr="00810DF6" w:rsidRDefault="00275A43" w:rsidP="00810DF6">
            <w:pPr>
              <w:pStyle w:val="TableText"/>
            </w:pPr>
            <w:sdt>
              <w:sdtPr>
                <w:id w:val="1918433276"/>
                <w:placeholder>
                  <w:docPart w:val="A6D455DB8F444C8887B0BF0F10C7EE35"/>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71E1BB0C" w14:textId="77777777" w:rsidR="004211AF" w:rsidRPr="00810DF6" w:rsidRDefault="00275A43" w:rsidP="00810DF6">
            <w:pPr>
              <w:pStyle w:val="TableText"/>
            </w:pPr>
            <w:sdt>
              <w:sdtPr>
                <w:id w:val="-1349709245"/>
                <w:placeholder>
                  <w:docPart w:val="DB25B2B0C2F64B64A57FD3DD191963B5"/>
                </w:placeholder>
                <w:temporary/>
                <w:showingPlcHdr/>
                <w15:appearance w15:val="hidden"/>
              </w:sdtPr>
              <w:sdtContent>
                <w:r w:rsidR="004211AF" w:rsidRPr="00810DF6">
                  <w:rPr>
                    <w:lang w:val="en-GB" w:bidi="en-GB"/>
                  </w:rPr>
                  <w:t>$9,000</w:t>
                </w:r>
              </w:sdtContent>
            </w:sdt>
          </w:p>
        </w:tc>
        <w:tc>
          <w:tcPr>
            <w:tcW w:w="895" w:type="dxa"/>
            <w:shd w:val="clear" w:color="auto" w:fill="F2F2F2" w:themeFill="background1" w:themeFillShade="F2"/>
            <w:noWrap/>
            <w:vAlign w:val="center"/>
            <w:hideMark/>
          </w:tcPr>
          <w:p w14:paraId="7BD1A1EF" w14:textId="77777777" w:rsidR="004211AF" w:rsidRPr="00810DF6" w:rsidRDefault="00275A43" w:rsidP="00810DF6">
            <w:pPr>
              <w:pStyle w:val="TableText"/>
            </w:pPr>
            <w:sdt>
              <w:sdtPr>
                <w:id w:val="-2020767749"/>
                <w:placeholder>
                  <w:docPart w:val="DD0C2114C8184427A14E86C35A2B9DD3"/>
                </w:placeholder>
                <w:temporary/>
                <w:showingPlcHdr/>
                <w15:appearance w15:val="hidden"/>
              </w:sdtPr>
              <w:sdtContent>
                <w:r w:rsidR="004211AF" w:rsidRPr="00810DF6">
                  <w:rPr>
                    <w:lang w:val="en-GB" w:bidi="en-GB"/>
                  </w:rPr>
                  <w:t>$9,000</w:t>
                </w:r>
              </w:sdtContent>
            </w:sdt>
          </w:p>
        </w:tc>
        <w:tc>
          <w:tcPr>
            <w:tcW w:w="941" w:type="dxa"/>
            <w:shd w:val="clear" w:color="auto" w:fill="F2F2F2" w:themeFill="background1" w:themeFillShade="F2"/>
            <w:noWrap/>
            <w:vAlign w:val="center"/>
            <w:hideMark/>
          </w:tcPr>
          <w:p w14:paraId="343E414A" w14:textId="77777777" w:rsidR="004211AF" w:rsidRPr="00810DF6" w:rsidRDefault="00275A43" w:rsidP="00810DF6">
            <w:pPr>
              <w:pStyle w:val="TableText"/>
            </w:pPr>
            <w:sdt>
              <w:sdtPr>
                <w:id w:val="-710422609"/>
                <w:placeholder>
                  <w:docPart w:val="90E6CEA6A5B54FBAB2752BF2CE7338B8"/>
                </w:placeholder>
                <w:temporary/>
                <w:showingPlcHdr/>
                <w15:appearance w15:val="hidden"/>
              </w:sdtPr>
              <w:sdtContent>
                <w:r w:rsidR="004211AF" w:rsidRPr="00810DF6">
                  <w:rPr>
                    <w:lang w:val="en-GB" w:bidi="en-GB"/>
                  </w:rPr>
                  <w:t>$76,500</w:t>
                </w:r>
              </w:sdtContent>
            </w:sdt>
          </w:p>
        </w:tc>
      </w:tr>
      <w:tr w:rsidR="00385D4D" w:rsidRPr="00810DF6" w14:paraId="59827459" w14:textId="77777777" w:rsidTr="00582502">
        <w:trPr>
          <w:trHeight w:val="244"/>
        </w:trPr>
        <w:tc>
          <w:tcPr>
            <w:tcW w:w="2034" w:type="dxa"/>
            <w:vAlign w:val="center"/>
            <w:hideMark/>
          </w:tcPr>
          <w:p w14:paraId="79D489D3" w14:textId="77777777" w:rsidR="004211AF" w:rsidRPr="00810DF6" w:rsidRDefault="00275A43" w:rsidP="00810DF6">
            <w:pPr>
              <w:pStyle w:val="TableText"/>
            </w:pPr>
            <w:sdt>
              <w:sdtPr>
                <w:id w:val="1085114974"/>
                <w:placeholder>
                  <w:docPart w:val="8DA976624A264CCEAA382346578EB2A8"/>
                </w:placeholder>
                <w:temporary/>
                <w:showingPlcHdr/>
                <w15:appearance w15:val="hidden"/>
              </w:sdtPr>
              <w:sdtContent>
                <w:r w:rsidR="004211AF" w:rsidRPr="00810DF6">
                  <w:rPr>
                    <w:lang w:val="en-GB" w:bidi="en-GB"/>
                  </w:rPr>
                  <w:t>Marketing/Advertising</w:t>
                </w:r>
              </w:sdtContent>
            </w:sdt>
          </w:p>
        </w:tc>
        <w:tc>
          <w:tcPr>
            <w:tcW w:w="900" w:type="dxa"/>
            <w:noWrap/>
            <w:vAlign w:val="center"/>
            <w:hideMark/>
          </w:tcPr>
          <w:p w14:paraId="69B86128" w14:textId="77777777" w:rsidR="004211AF" w:rsidRPr="00810DF6" w:rsidRDefault="00275A43" w:rsidP="00810DF6">
            <w:pPr>
              <w:pStyle w:val="TableText"/>
            </w:pPr>
            <w:sdt>
              <w:sdtPr>
                <w:id w:val="2055810770"/>
                <w:placeholder>
                  <w:docPart w:val="DDB64D0F064241F4944FE00788220C81"/>
                </w:placeholder>
                <w:temporary/>
                <w:showingPlcHdr/>
                <w15:appearance w15:val="hidden"/>
              </w:sdtPr>
              <w:sdtContent>
                <w:r w:rsidR="004211AF" w:rsidRPr="00810DF6">
                  <w:rPr>
                    <w:lang w:val="en-GB" w:bidi="en-GB"/>
                  </w:rPr>
                  <w:t>$400</w:t>
                </w:r>
              </w:sdtContent>
            </w:sdt>
          </w:p>
        </w:tc>
        <w:tc>
          <w:tcPr>
            <w:tcW w:w="810" w:type="dxa"/>
            <w:noWrap/>
            <w:vAlign w:val="center"/>
            <w:hideMark/>
          </w:tcPr>
          <w:p w14:paraId="61741EF6" w14:textId="77777777" w:rsidR="004211AF" w:rsidRPr="00810DF6" w:rsidRDefault="00275A43" w:rsidP="00810DF6">
            <w:pPr>
              <w:pStyle w:val="TableText"/>
            </w:pPr>
            <w:sdt>
              <w:sdtPr>
                <w:id w:val="-1935354592"/>
                <w:placeholder>
                  <w:docPart w:val="2F8A8ED12C644CA19386FF673E2B5FBD"/>
                </w:placeholder>
                <w:temporary/>
                <w:showingPlcHdr/>
                <w15:appearance w15:val="hidden"/>
              </w:sdtPr>
              <w:sdtContent>
                <w:r w:rsidR="004211AF" w:rsidRPr="00810DF6">
                  <w:rPr>
                    <w:lang w:val="en-GB" w:bidi="en-GB"/>
                  </w:rPr>
                  <w:t>$450</w:t>
                </w:r>
              </w:sdtContent>
            </w:sdt>
          </w:p>
        </w:tc>
        <w:tc>
          <w:tcPr>
            <w:tcW w:w="810" w:type="dxa"/>
            <w:noWrap/>
            <w:vAlign w:val="center"/>
            <w:hideMark/>
          </w:tcPr>
          <w:p w14:paraId="3ED49EA1" w14:textId="77777777" w:rsidR="004211AF" w:rsidRPr="00810DF6" w:rsidRDefault="00275A43" w:rsidP="00810DF6">
            <w:pPr>
              <w:pStyle w:val="TableText"/>
            </w:pPr>
            <w:sdt>
              <w:sdtPr>
                <w:id w:val="-989944784"/>
                <w:placeholder>
                  <w:docPart w:val="3272425D328D4F928633DBFD1A53E71F"/>
                </w:placeholder>
                <w:temporary/>
                <w:showingPlcHdr/>
                <w15:appearance w15:val="hidden"/>
              </w:sdtPr>
              <w:sdtContent>
                <w:r w:rsidR="004211AF" w:rsidRPr="00810DF6">
                  <w:rPr>
                    <w:lang w:val="en-GB" w:bidi="en-GB"/>
                  </w:rPr>
                  <w:t>$450</w:t>
                </w:r>
              </w:sdtContent>
            </w:sdt>
          </w:p>
        </w:tc>
        <w:tc>
          <w:tcPr>
            <w:tcW w:w="900" w:type="dxa"/>
            <w:noWrap/>
            <w:vAlign w:val="center"/>
            <w:hideMark/>
          </w:tcPr>
          <w:p w14:paraId="7DD66977" w14:textId="77777777" w:rsidR="004211AF" w:rsidRPr="00810DF6" w:rsidRDefault="00275A43" w:rsidP="00810DF6">
            <w:pPr>
              <w:pStyle w:val="TableText"/>
            </w:pPr>
            <w:sdt>
              <w:sdtPr>
                <w:id w:val="-2005277696"/>
                <w:placeholder>
                  <w:docPart w:val="583185896E864B2088792482509CD1CB"/>
                </w:placeholder>
                <w:temporary/>
                <w:showingPlcHdr/>
                <w15:appearance w15:val="hidden"/>
              </w:sdtPr>
              <w:sdtContent>
                <w:r w:rsidR="004211AF" w:rsidRPr="00810DF6">
                  <w:rPr>
                    <w:lang w:val="en-GB" w:bidi="en-GB"/>
                  </w:rPr>
                  <w:t>$450</w:t>
                </w:r>
              </w:sdtContent>
            </w:sdt>
          </w:p>
        </w:tc>
        <w:tc>
          <w:tcPr>
            <w:tcW w:w="900" w:type="dxa"/>
            <w:noWrap/>
            <w:vAlign w:val="center"/>
            <w:hideMark/>
          </w:tcPr>
          <w:p w14:paraId="2598F869" w14:textId="77777777" w:rsidR="004211AF" w:rsidRPr="00810DF6" w:rsidRDefault="00275A43" w:rsidP="00810DF6">
            <w:pPr>
              <w:pStyle w:val="TableText"/>
            </w:pPr>
            <w:sdt>
              <w:sdtPr>
                <w:id w:val="-1420552458"/>
                <w:placeholder>
                  <w:docPart w:val="82848D3C823E44B180AC804A2FF2327A"/>
                </w:placeholder>
                <w:temporary/>
                <w:showingPlcHdr/>
                <w15:appearance w15:val="hidden"/>
              </w:sdtPr>
              <w:sdtContent>
                <w:r w:rsidR="004211AF" w:rsidRPr="00810DF6">
                  <w:rPr>
                    <w:lang w:val="en-GB" w:bidi="en-GB"/>
                  </w:rPr>
                  <w:t>$900</w:t>
                </w:r>
              </w:sdtContent>
            </w:sdt>
          </w:p>
        </w:tc>
        <w:tc>
          <w:tcPr>
            <w:tcW w:w="907" w:type="dxa"/>
            <w:gridSpan w:val="2"/>
            <w:noWrap/>
            <w:vAlign w:val="center"/>
            <w:hideMark/>
          </w:tcPr>
          <w:p w14:paraId="787EA97C" w14:textId="77777777" w:rsidR="004211AF" w:rsidRPr="00810DF6" w:rsidRDefault="00275A43" w:rsidP="00810DF6">
            <w:pPr>
              <w:pStyle w:val="TableText"/>
            </w:pPr>
            <w:sdt>
              <w:sdtPr>
                <w:id w:val="393019974"/>
                <w:placeholder>
                  <w:docPart w:val="D0DB7939672C4A57A1727C4446B3085A"/>
                </w:placeholder>
                <w:temporary/>
                <w:showingPlcHdr/>
                <w15:appearance w15:val="hidden"/>
              </w:sdtPr>
              <w:sdtContent>
                <w:r w:rsidR="004211AF" w:rsidRPr="00810DF6">
                  <w:rPr>
                    <w:lang w:val="en-GB" w:bidi="en-GB"/>
                  </w:rPr>
                  <w:t>$900</w:t>
                </w:r>
              </w:sdtContent>
            </w:sdt>
          </w:p>
        </w:tc>
        <w:tc>
          <w:tcPr>
            <w:tcW w:w="893" w:type="dxa"/>
            <w:noWrap/>
            <w:vAlign w:val="center"/>
            <w:hideMark/>
          </w:tcPr>
          <w:p w14:paraId="2E38F5FB" w14:textId="77777777" w:rsidR="004211AF" w:rsidRPr="00810DF6" w:rsidRDefault="00275A43" w:rsidP="00810DF6">
            <w:pPr>
              <w:pStyle w:val="TableText"/>
            </w:pPr>
            <w:sdt>
              <w:sdtPr>
                <w:id w:val="961623710"/>
                <w:placeholder>
                  <w:docPart w:val="67ACC7B0392D4819AE45475B504EDB9F"/>
                </w:placeholder>
                <w:temporary/>
                <w:showingPlcHdr/>
                <w15:appearance w15:val="hidden"/>
              </w:sdtPr>
              <w:sdtContent>
                <w:r w:rsidR="004211AF" w:rsidRPr="00810DF6">
                  <w:rPr>
                    <w:lang w:val="en-GB" w:bidi="en-GB"/>
                  </w:rPr>
                  <w:t>$900</w:t>
                </w:r>
              </w:sdtContent>
            </w:sdt>
          </w:p>
        </w:tc>
        <w:tc>
          <w:tcPr>
            <w:tcW w:w="990" w:type="dxa"/>
            <w:gridSpan w:val="2"/>
            <w:noWrap/>
            <w:vAlign w:val="center"/>
            <w:hideMark/>
          </w:tcPr>
          <w:p w14:paraId="5A416271" w14:textId="77777777" w:rsidR="004211AF" w:rsidRPr="00810DF6" w:rsidRDefault="00275A43" w:rsidP="00810DF6">
            <w:pPr>
              <w:pStyle w:val="TableText"/>
            </w:pPr>
            <w:sdt>
              <w:sdtPr>
                <w:id w:val="714235870"/>
                <w:placeholder>
                  <w:docPart w:val="DE43DC6DF1184EB4B5F888D97E0C5393"/>
                </w:placeholder>
                <w:temporary/>
                <w:showingPlcHdr/>
                <w15:appearance w15:val="hidden"/>
              </w:sdtPr>
              <w:sdtContent>
                <w:r w:rsidR="004211AF" w:rsidRPr="00810DF6">
                  <w:rPr>
                    <w:lang w:val="en-GB" w:bidi="en-GB"/>
                  </w:rPr>
                  <w:t>$900</w:t>
                </w:r>
              </w:sdtContent>
            </w:sdt>
          </w:p>
        </w:tc>
        <w:tc>
          <w:tcPr>
            <w:tcW w:w="900" w:type="dxa"/>
            <w:noWrap/>
            <w:vAlign w:val="center"/>
            <w:hideMark/>
          </w:tcPr>
          <w:p w14:paraId="196A751A" w14:textId="77777777" w:rsidR="004211AF" w:rsidRPr="00810DF6" w:rsidRDefault="00275A43" w:rsidP="00810DF6">
            <w:pPr>
              <w:pStyle w:val="TableText"/>
            </w:pPr>
            <w:sdt>
              <w:sdtPr>
                <w:id w:val="1058590499"/>
                <w:placeholder>
                  <w:docPart w:val="2C7A5590F3394198A6E7B0230EA3A54A"/>
                </w:placeholder>
                <w:temporary/>
                <w:showingPlcHdr/>
                <w15:appearance w15:val="hidden"/>
              </w:sdtPr>
              <w:sdtContent>
                <w:r w:rsidR="004211AF" w:rsidRPr="00810DF6">
                  <w:rPr>
                    <w:lang w:val="en-GB" w:bidi="en-GB"/>
                  </w:rPr>
                  <w:t>$900</w:t>
                </w:r>
              </w:sdtContent>
            </w:sdt>
          </w:p>
        </w:tc>
        <w:tc>
          <w:tcPr>
            <w:tcW w:w="900" w:type="dxa"/>
            <w:noWrap/>
            <w:vAlign w:val="center"/>
            <w:hideMark/>
          </w:tcPr>
          <w:p w14:paraId="241B1713" w14:textId="77777777" w:rsidR="004211AF" w:rsidRPr="00810DF6" w:rsidRDefault="00275A43" w:rsidP="00810DF6">
            <w:pPr>
              <w:pStyle w:val="TableText"/>
            </w:pPr>
            <w:sdt>
              <w:sdtPr>
                <w:id w:val="-1089623325"/>
                <w:placeholder>
                  <w:docPart w:val="A8077AB62BBD45A4843117AAB2BE6076"/>
                </w:placeholder>
                <w:temporary/>
                <w:showingPlcHdr/>
                <w15:appearance w15:val="hidden"/>
              </w:sdtPr>
              <w:sdtContent>
                <w:r w:rsidR="004211AF" w:rsidRPr="00810DF6">
                  <w:rPr>
                    <w:lang w:val="en-GB" w:bidi="en-GB"/>
                  </w:rPr>
                  <w:t>$900</w:t>
                </w:r>
              </w:sdtContent>
            </w:sdt>
          </w:p>
        </w:tc>
        <w:tc>
          <w:tcPr>
            <w:tcW w:w="900" w:type="dxa"/>
            <w:noWrap/>
            <w:vAlign w:val="center"/>
            <w:hideMark/>
          </w:tcPr>
          <w:p w14:paraId="3E510952" w14:textId="77777777" w:rsidR="004211AF" w:rsidRPr="00810DF6" w:rsidRDefault="00275A43" w:rsidP="00810DF6">
            <w:pPr>
              <w:pStyle w:val="TableText"/>
            </w:pPr>
            <w:sdt>
              <w:sdtPr>
                <w:id w:val="-387108750"/>
                <w:placeholder>
                  <w:docPart w:val="E7E5DCC9451A416C97357F7866B79A45"/>
                </w:placeholder>
                <w:temporary/>
                <w:showingPlcHdr/>
                <w15:appearance w15:val="hidden"/>
              </w:sdtPr>
              <w:sdtContent>
                <w:r w:rsidR="004211AF" w:rsidRPr="00810DF6">
                  <w:rPr>
                    <w:lang w:val="en-GB" w:bidi="en-GB"/>
                  </w:rPr>
                  <w:t>£1,200</w:t>
                </w:r>
              </w:sdtContent>
            </w:sdt>
          </w:p>
        </w:tc>
        <w:tc>
          <w:tcPr>
            <w:tcW w:w="895" w:type="dxa"/>
            <w:noWrap/>
            <w:vAlign w:val="center"/>
            <w:hideMark/>
          </w:tcPr>
          <w:p w14:paraId="45DF6B53" w14:textId="77777777" w:rsidR="004211AF" w:rsidRPr="00810DF6" w:rsidRDefault="00275A43" w:rsidP="00810DF6">
            <w:pPr>
              <w:pStyle w:val="TableText"/>
            </w:pPr>
            <w:sdt>
              <w:sdtPr>
                <w:id w:val="-783111945"/>
                <w:placeholder>
                  <w:docPart w:val="E9512EFD55AD46A780F3A3D1DBC4CCB1"/>
                </w:placeholder>
                <w:temporary/>
                <w:showingPlcHdr/>
                <w15:appearance w15:val="hidden"/>
              </w:sdtPr>
              <w:sdtContent>
                <w:r w:rsidR="004211AF" w:rsidRPr="00810DF6">
                  <w:rPr>
                    <w:lang w:val="en-GB" w:bidi="en-GB"/>
                  </w:rPr>
                  <w:t>£1,200</w:t>
                </w:r>
              </w:sdtContent>
            </w:sdt>
          </w:p>
        </w:tc>
        <w:tc>
          <w:tcPr>
            <w:tcW w:w="941" w:type="dxa"/>
            <w:noWrap/>
            <w:vAlign w:val="center"/>
            <w:hideMark/>
          </w:tcPr>
          <w:p w14:paraId="27253582" w14:textId="77777777" w:rsidR="004211AF" w:rsidRPr="00810DF6" w:rsidRDefault="00275A43" w:rsidP="00810DF6">
            <w:pPr>
              <w:pStyle w:val="TableText"/>
            </w:pPr>
            <w:sdt>
              <w:sdtPr>
                <w:id w:val="-1646809119"/>
                <w:placeholder>
                  <w:docPart w:val="228F1A50C08F408F8EBBBC726B62A67E"/>
                </w:placeholder>
                <w:temporary/>
                <w:showingPlcHdr/>
                <w15:appearance w15:val="hidden"/>
              </w:sdtPr>
              <w:sdtContent>
                <w:r w:rsidR="004211AF" w:rsidRPr="00810DF6">
                  <w:rPr>
                    <w:lang w:val="en-GB" w:bidi="en-GB"/>
                  </w:rPr>
                  <w:t>$9,550</w:t>
                </w:r>
              </w:sdtContent>
            </w:sdt>
          </w:p>
        </w:tc>
      </w:tr>
      <w:tr w:rsidR="00385D4D" w:rsidRPr="00810DF6" w14:paraId="0A684B00" w14:textId="77777777" w:rsidTr="00582502">
        <w:trPr>
          <w:trHeight w:val="244"/>
        </w:trPr>
        <w:tc>
          <w:tcPr>
            <w:tcW w:w="2034" w:type="dxa"/>
            <w:shd w:val="clear" w:color="auto" w:fill="F2F2F2" w:themeFill="background1" w:themeFillShade="F2"/>
            <w:vAlign w:val="center"/>
            <w:hideMark/>
          </w:tcPr>
          <w:p w14:paraId="7CB6560A" w14:textId="77777777" w:rsidR="004211AF" w:rsidRPr="00810DF6" w:rsidRDefault="00275A43" w:rsidP="00810DF6">
            <w:pPr>
              <w:pStyle w:val="TableText"/>
            </w:pPr>
            <w:sdt>
              <w:sdtPr>
                <w:id w:val="-742407629"/>
                <w:placeholder>
                  <w:docPart w:val="431120415A514DFE9642FB408E22761F"/>
                </w:placeholder>
                <w:temporary/>
                <w:showingPlcHdr/>
                <w15:appearance w15:val="hidden"/>
              </w:sdtPr>
              <w:sdtContent>
                <w:r w:rsidR="004211AF" w:rsidRPr="00810DF6">
                  <w:rPr>
                    <w:lang w:val="en-GB" w:bidi="en-GB"/>
                  </w:rPr>
                  <w:t>Sales commissions</w:t>
                </w:r>
              </w:sdtContent>
            </w:sdt>
          </w:p>
        </w:tc>
        <w:tc>
          <w:tcPr>
            <w:tcW w:w="900" w:type="dxa"/>
            <w:shd w:val="clear" w:color="auto" w:fill="F2F2F2" w:themeFill="background1" w:themeFillShade="F2"/>
            <w:noWrap/>
            <w:vAlign w:val="center"/>
            <w:hideMark/>
          </w:tcPr>
          <w:p w14:paraId="7A0FCA6B" w14:textId="77777777" w:rsidR="004211AF" w:rsidRPr="00810DF6" w:rsidRDefault="00275A43" w:rsidP="00810DF6">
            <w:pPr>
              <w:pStyle w:val="TableText"/>
            </w:pPr>
            <w:sdt>
              <w:sdtPr>
                <w:id w:val="1442803455"/>
                <w:placeholder>
                  <w:docPart w:val="B2568ADADDD040C0B0B2316E9690D6B1"/>
                </w:placeholder>
                <w:temporary/>
                <w:showingPlcHdr/>
                <w15:appearance w15:val="hidden"/>
              </w:sdtPr>
              <w:sdtContent>
                <w:r w:rsidR="004211AF" w:rsidRPr="00810DF6">
                  <w:rPr>
                    <w:lang w:val="en-GB" w:bidi="en-GB"/>
                  </w:rPr>
                  <w:t>$250</w:t>
                </w:r>
              </w:sdtContent>
            </w:sdt>
          </w:p>
        </w:tc>
        <w:tc>
          <w:tcPr>
            <w:tcW w:w="810" w:type="dxa"/>
            <w:shd w:val="clear" w:color="auto" w:fill="F2F2F2" w:themeFill="background1" w:themeFillShade="F2"/>
            <w:noWrap/>
            <w:vAlign w:val="center"/>
            <w:hideMark/>
          </w:tcPr>
          <w:p w14:paraId="4AD576C3" w14:textId="77777777" w:rsidR="004211AF" w:rsidRPr="00810DF6" w:rsidRDefault="00275A43" w:rsidP="00810DF6">
            <w:pPr>
              <w:pStyle w:val="TableText"/>
            </w:pPr>
            <w:sdt>
              <w:sdtPr>
                <w:id w:val="-1451168728"/>
                <w:placeholder>
                  <w:docPart w:val="37123FD15FDD4967B1B65780F39CDBBF"/>
                </w:placeholder>
                <w:temporary/>
                <w:showingPlcHdr/>
                <w15:appearance w15:val="hidden"/>
              </w:sdtPr>
              <w:sdtContent>
                <w:r w:rsidR="004211AF" w:rsidRPr="00810DF6">
                  <w:rPr>
                    <w:lang w:val="en-GB" w:bidi="en-GB"/>
                  </w:rPr>
                  <w:t>$650</w:t>
                </w:r>
              </w:sdtContent>
            </w:sdt>
          </w:p>
        </w:tc>
        <w:tc>
          <w:tcPr>
            <w:tcW w:w="810" w:type="dxa"/>
            <w:shd w:val="clear" w:color="auto" w:fill="F2F2F2" w:themeFill="background1" w:themeFillShade="F2"/>
            <w:noWrap/>
            <w:vAlign w:val="center"/>
            <w:hideMark/>
          </w:tcPr>
          <w:p w14:paraId="7A39F579" w14:textId="77777777" w:rsidR="004211AF" w:rsidRPr="00810DF6" w:rsidRDefault="00275A43" w:rsidP="00810DF6">
            <w:pPr>
              <w:pStyle w:val="TableText"/>
            </w:pPr>
            <w:sdt>
              <w:sdtPr>
                <w:id w:val="738516356"/>
                <w:placeholder>
                  <w:docPart w:val="2969D5D0E2B94CE4925D21B17549F7BC"/>
                </w:placeholder>
                <w:temporary/>
                <w:showingPlcHdr/>
                <w15:appearance w15:val="hidden"/>
              </w:sdtPr>
              <w:sdtContent>
                <w:r w:rsidR="004211AF" w:rsidRPr="00810DF6">
                  <w:rPr>
                    <w:lang w:val="en-GB" w:bidi="en-GB"/>
                  </w:rPr>
                  <w:t>$800</w:t>
                </w:r>
              </w:sdtContent>
            </w:sdt>
          </w:p>
        </w:tc>
        <w:tc>
          <w:tcPr>
            <w:tcW w:w="900" w:type="dxa"/>
            <w:shd w:val="clear" w:color="auto" w:fill="F2F2F2" w:themeFill="background1" w:themeFillShade="F2"/>
            <w:noWrap/>
            <w:vAlign w:val="center"/>
            <w:hideMark/>
          </w:tcPr>
          <w:p w14:paraId="1C8B0C9C" w14:textId="77777777" w:rsidR="004211AF" w:rsidRPr="00810DF6" w:rsidRDefault="00275A43" w:rsidP="00810DF6">
            <w:pPr>
              <w:pStyle w:val="TableText"/>
            </w:pPr>
            <w:sdt>
              <w:sdtPr>
                <w:id w:val="-680044933"/>
                <w:placeholder>
                  <w:docPart w:val="FA1F088093A548E69D65EC159538AB57"/>
                </w:placeholder>
                <w:temporary/>
                <w:showingPlcHdr/>
                <w15:appearance w15:val="hidden"/>
              </w:sdtPr>
              <w:sdtContent>
                <w:r w:rsidR="004211AF" w:rsidRPr="00810DF6">
                  <w:rPr>
                    <w:lang w:val="en-GB" w:bidi="en-GB"/>
                  </w:rPr>
                  <w:t>$350</w:t>
                </w:r>
              </w:sdtContent>
            </w:sdt>
          </w:p>
        </w:tc>
        <w:tc>
          <w:tcPr>
            <w:tcW w:w="900" w:type="dxa"/>
            <w:shd w:val="clear" w:color="auto" w:fill="F2F2F2" w:themeFill="background1" w:themeFillShade="F2"/>
            <w:noWrap/>
            <w:vAlign w:val="center"/>
            <w:hideMark/>
          </w:tcPr>
          <w:p w14:paraId="1D6F74A5" w14:textId="77777777" w:rsidR="004211AF" w:rsidRPr="00810DF6" w:rsidRDefault="00275A43" w:rsidP="00810DF6">
            <w:pPr>
              <w:pStyle w:val="TableText"/>
            </w:pPr>
            <w:sdt>
              <w:sdtPr>
                <w:id w:val="-190833049"/>
                <w:placeholder>
                  <w:docPart w:val="4B48247D6E8A466289B1A7ACFC36F4DA"/>
                </w:placeholder>
                <w:temporary/>
                <w:showingPlcHdr/>
                <w15:appearance w15:val="hidden"/>
              </w:sdtPr>
              <w:sdtContent>
                <w:r w:rsidR="004211AF" w:rsidRPr="00810DF6">
                  <w:rPr>
                    <w:lang w:val="en-GB" w:bidi="en-GB"/>
                  </w:rPr>
                  <w:t>$725</w:t>
                </w:r>
              </w:sdtContent>
            </w:sdt>
          </w:p>
        </w:tc>
        <w:tc>
          <w:tcPr>
            <w:tcW w:w="907" w:type="dxa"/>
            <w:gridSpan w:val="2"/>
            <w:shd w:val="clear" w:color="auto" w:fill="F2F2F2" w:themeFill="background1" w:themeFillShade="F2"/>
            <w:noWrap/>
            <w:vAlign w:val="center"/>
            <w:hideMark/>
          </w:tcPr>
          <w:p w14:paraId="57DAABB7" w14:textId="77777777" w:rsidR="004211AF" w:rsidRPr="00810DF6" w:rsidRDefault="00275A43" w:rsidP="00810DF6">
            <w:pPr>
              <w:pStyle w:val="TableText"/>
            </w:pPr>
            <w:sdt>
              <w:sdtPr>
                <w:id w:val="443191109"/>
                <w:placeholder>
                  <w:docPart w:val="8DF04E00F30A44DA9ADDF2FB9452CE88"/>
                </w:placeholder>
                <w:temporary/>
                <w:showingPlcHdr/>
                <w15:appearance w15:val="hidden"/>
              </w:sdtPr>
              <w:sdtContent>
                <w:r w:rsidR="004211AF" w:rsidRPr="00810DF6">
                  <w:rPr>
                    <w:lang w:val="en-GB" w:bidi="en-GB"/>
                  </w:rPr>
                  <w:t>$820</w:t>
                </w:r>
              </w:sdtContent>
            </w:sdt>
          </w:p>
        </w:tc>
        <w:tc>
          <w:tcPr>
            <w:tcW w:w="893" w:type="dxa"/>
            <w:shd w:val="clear" w:color="auto" w:fill="F2F2F2" w:themeFill="background1" w:themeFillShade="F2"/>
            <w:noWrap/>
            <w:vAlign w:val="center"/>
            <w:hideMark/>
          </w:tcPr>
          <w:p w14:paraId="7AFA7A25" w14:textId="77777777" w:rsidR="004211AF" w:rsidRPr="00810DF6" w:rsidRDefault="00275A43" w:rsidP="00810DF6">
            <w:pPr>
              <w:pStyle w:val="TableText"/>
            </w:pPr>
            <w:sdt>
              <w:sdtPr>
                <w:id w:val="714086248"/>
                <w:placeholder>
                  <w:docPart w:val="1EC31F84AA1A46BEAB20AD42CAD4E2AB"/>
                </w:placeholder>
                <w:temporary/>
                <w:showingPlcHdr/>
                <w15:appearance w15:val="hidden"/>
              </w:sdtPr>
              <w:sdtContent>
                <w:r w:rsidR="004211AF" w:rsidRPr="00810DF6">
                  <w:rPr>
                    <w:lang w:val="en-GB" w:bidi="en-GB"/>
                  </w:rPr>
                  <w:t>$1,125</w:t>
                </w:r>
              </w:sdtContent>
            </w:sdt>
          </w:p>
        </w:tc>
        <w:tc>
          <w:tcPr>
            <w:tcW w:w="990" w:type="dxa"/>
            <w:gridSpan w:val="2"/>
            <w:shd w:val="clear" w:color="auto" w:fill="F2F2F2" w:themeFill="background1" w:themeFillShade="F2"/>
            <w:noWrap/>
            <w:vAlign w:val="center"/>
            <w:hideMark/>
          </w:tcPr>
          <w:p w14:paraId="762CE881" w14:textId="77777777" w:rsidR="004211AF" w:rsidRPr="00810DF6" w:rsidRDefault="00275A43" w:rsidP="00810DF6">
            <w:pPr>
              <w:pStyle w:val="TableText"/>
            </w:pPr>
            <w:sdt>
              <w:sdtPr>
                <w:id w:val="676388441"/>
                <w:placeholder>
                  <w:docPart w:val="0CE813A89E2E4989923794C6D89D6929"/>
                </w:placeholder>
                <w:temporary/>
                <w:showingPlcHdr/>
                <w15:appearance w15:val="hidden"/>
              </w:sdtPr>
              <w:sdtContent>
                <w:r w:rsidR="004211AF" w:rsidRPr="00810DF6">
                  <w:rPr>
                    <w:lang w:val="en-GB" w:bidi="en-GB"/>
                  </w:rPr>
                  <w:t>$1,156</w:t>
                </w:r>
              </w:sdtContent>
            </w:sdt>
          </w:p>
        </w:tc>
        <w:tc>
          <w:tcPr>
            <w:tcW w:w="900" w:type="dxa"/>
            <w:shd w:val="clear" w:color="auto" w:fill="F2F2F2" w:themeFill="background1" w:themeFillShade="F2"/>
            <w:noWrap/>
            <w:vAlign w:val="center"/>
            <w:hideMark/>
          </w:tcPr>
          <w:p w14:paraId="33E0A1DD" w14:textId="77777777" w:rsidR="004211AF" w:rsidRPr="00810DF6" w:rsidRDefault="00275A43" w:rsidP="00810DF6">
            <w:pPr>
              <w:pStyle w:val="TableText"/>
            </w:pPr>
            <w:sdt>
              <w:sdtPr>
                <w:id w:val="-576747809"/>
                <w:placeholder>
                  <w:docPart w:val="36954D54A1E14A3E8216059E17AEA1C5"/>
                </w:placeholder>
                <w:temporary/>
                <w:showingPlcHdr/>
                <w15:appearance w15:val="hidden"/>
              </w:sdtPr>
              <w:sdtContent>
                <w:r w:rsidR="004211AF" w:rsidRPr="00810DF6">
                  <w:rPr>
                    <w:lang w:val="en-GB" w:bidi="en-GB"/>
                  </w:rPr>
                  <w:t>$1,227</w:t>
                </w:r>
              </w:sdtContent>
            </w:sdt>
          </w:p>
        </w:tc>
        <w:tc>
          <w:tcPr>
            <w:tcW w:w="900" w:type="dxa"/>
            <w:shd w:val="clear" w:color="auto" w:fill="F2F2F2" w:themeFill="background1" w:themeFillShade="F2"/>
            <w:noWrap/>
            <w:vAlign w:val="center"/>
            <w:hideMark/>
          </w:tcPr>
          <w:p w14:paraId="4BAE5EA5" w14:textId="77777777" w:rsidR="004211AF" w:rsidRPr="00810DF6" w:rsidRDefault="00275A43" w:rsidP="00810DF6">
            <w:pPr>
              <w:pStyle w:val="TableText"/>
            </w:pPr>
            <w:sdt>
              <w:sdtPr>
                <w:id w:val="-812647379"/>
                <w:placeholder>
                  <w:docPart w:val="4D083810D202461C96913FF26DC8C6B6"/>
                </w:placeholder>
                <w:temporary/>
                <w:showingPlcHdr/>
                <w15:appearance w15:val="hidden"/>
              </w:sdtPr>
              <w:sdtContent>
                <w:r w:rsidR="004211AF" w:rsidRPr="00810DF6">
                  <w:rPr>
                    <w:lang w:val="en-GB" w:bidi="en-GB"/>
                  </w:rPr>
                  <w:t>$1,100</w:t>
                </w:r>
              </w:sdtContent>
            </w:sdt>
          </w:p>
        </w:tc>
        <w:tc>
          <w:tcPr>
            <w:tcW w:w="900" w:type="dxa"/>
            <w:shd w:val="clear" w:color="auto" w:fill="F2F2F2" w:themeFill="background1" w:themeFillShade="F2"/>
            <w:noWrap/>
            <w:vAlign w:val="center"/>
            <w:hideMark/>
          </w:tcPr>
          <w:p w14:paraId="7B71C517" w14:textId="77777777" w:rsidR="004211AF" w:rsidRPr="00810DF6" w:rsidRDefault="00275A43" w:rsidP="00810DF6">
            <w:pPr>
              <w:pStyle w:val="TableText"/>
            </w:pPr>
            <w:sdt>
              <w:sdtPr>
                <w:id w:val="705750438"/>
                <w:placeholder>
                  <w:docPart w:val="3CF1F8602CED45D1B5D64E38B20CA60A"/>
                </w:placeholder>
                <w:temporary/>
                <w:showingPlcHdr/>
                <w15:appearance w15:val="hidden"/>
              </w:sdtPr>
              <w:sdtContent>
                <w:r w:rsidR="004211AF" w:rsidRPr="00810DF6">
                  <w:rPr>
                    <w:lang w:val="en-GB" w:bidi="en-GB"/>
                  </w:rPr>
                  <w:t>$1,250</w:t>
                </w:r>
              </w:sdtContent>
            </w:sdt>
          </w:p>
        </w:tc>
        <w:tc>
          <w:tcPr>
            <w:tcW w:w="895" w:type="dxa"/>
            <w:shd w:val="clear" w:color="auto" w:fill="F2F2F2" w:themeFill="background1" w:themeFillShade="F2"/>
            <w:noWrap/>
            <w:vAlign w:val="center"/>
            <w:hideMark/>
          </w:tcPr>
          <w:p w14:paraId="56A30BCD" w14:textId="77777777" w:rsidR="004211AF" w:rsidRPr="00810DF6" w:rsidRDefault="00275A43" w:rsidP="00810DF6">
            <w:pPr>
              <w:pStyle w:val="TableText"/>
            </w:pPr>
            <w:sdt>
              <w:sdtPr>
                <w:id w:val="1546565989"/>
                <w:placeholder>
                  <w:docPart w:val="899D4B690DD34F888EE1FCF7E4F49B0D"/>
                </w:placeholder>
                <w:temporary/>
                <w:showingPlcHdr/>
                <w15:appearance w15:val="hidden"/>
              </w:sdtPr>
              <w:sdtContent>
                <w:r w:rsidR="004211AF" w:rsidRPr="00810DF6">
                  <w:rPr>
                    <w:lang w:val="en-GB" w:bidi="en-GB"/>
                  </w:rPr>
                  <w:t>$1,367</w:t>
                </w:r>
              </w:sdtContent>
            </w:sdt>
          </w:p>
        </w:tc>
        <w:tc>
          <w:tcPr>
            <w:tcW w:w="941" w:type="dxa"/>
            <w:shd w:val="clear" w:color="auto" w:fill="F2F2F2" w:themeFill="background1" w:themeFillShade="F2"/>
            <w:noWrap/>
            <w:vAlign w:val="center"/>
            <w:hideMark/>
          </w:tcPr>
          <w:p w14:paraId="48088878" w14:textId="77777777" w:rsidR="004211AF" w:rsidRPr="00810DF6" w:rsidRDefault="00275A43" w:rsidP="00810DF6">
            <w:pPr>
              <w:pStyle w:val="TableText"/>
            </w:pPr>
            <w:sdt>
              <w:sdtPr>
                <w:id w:val="428553027"/>
                <w:placeholder>
                  <w:docPart w:val="2CC913606E034C1FA1E808B7363E5357"/>
                </w:placeholder>
                <w:temporary/>
                <w:showingPlcHdr/>
                <w15:appearance w15:val="hidden"/>
              </w:sdtPr>
              <w:sdtContent>
                <w:r w:rsidR="004211AF" w:rsidRPr="00810DF6">
                  <w:rPr>
                    <w:lang w:val="en-GB" w:bidi="en-GB"/>
                  </w:rPr>
                  <w:t>$10,821</w:t>
                </w:r>
              </w:sdtContent>
            </w:sdt>
          </w:p>
        </w:tc>
      </w:tr>
      <w:tr w:rsidR="00385D4D" w:rsidRPr="00810DF6" w14:paraId="17FD54B4" w14:textId="77777777" w:rsidTr="00582502">
        <w:trPr>
          <w:trHeight w:val="244"/>
        </w:trPr>
        <w:tc>
          <w:tcPr>
            <w:tcW w:w="2034" w:type="dxa"/>
            <w:vAlign w:val="center"/>
            <w:hideMark/>
          </w:tcPr>
          <w:p w14:paraId="5E11E596" w14:textId="77777777" w:rsidR="004211AF" w:rsidRPr="00810DF6" w:rsidRDefault="00275A43" w:rsidP="00810DF6">
            <w:pPr>
              <w:pStyle w:val="TableText"/>
            </w:pPr>
            <w:sdt>
              <w:sdtPr>
                <w:id w:val="724876314"/>
                <w:placeholder>
                  <w:docPart w:val="FF8D919E10C14C3FB49E0F5A9DCB5320"/>
                </w:placeholder>
                <w:temporary/>
                <w:showingPlcHdr/>
                <w15:appearance w15:val="hidden"/>
              </w:sdtPr>
              <w:sdtContent>
                <w:r w:rsidR="004211AF" w:rsidRPr="00810DF6">
                  <w:rPr>
                    <w:lang w:val="en-GB" w:bidi="en-GB"/>
                  </w:rPr>
                  <w:t>Rent</w:t>
                </w:r>
              </w:sdtContent>
            </w:sdt>
          </w:p>
        </w:tc>
        <w:tc>
          <w:tcPr>
            <w:tcW w:w="900" w:type="dxa"/>
            <w:noWrap/>
            <w:vAlign w:val="center"/>
            <w:hideMark/>
          </w:tcPr>
          <w:p w14:paraId="6FA19A3C" w14:textId="77777777" w:rsidR="004211AF" w:rsidRPr="00810DF6" w:rsidRDefault="00275A43" w:rsidP="00810DF6">
            <w:pPr>
              <w:pStyle w:val="TableText"/>
            </w:pPr>
            <w:sdt>
              <w:sdtPr>
                <w:id w:val="333494297"/>
                <w:placeholder>
                  <w:docPart w:val="A0248210504D40DC8CA6077779BAA29E"/>
                </w:placeholder>
                <w:temporary/>
                <w:showingPlcHdr/>
                <w15:appearance w15:val="hidden"/>
              </w:sdtPr>
              <w:sdtContent>
                <w:r w:rsidR="004211AF" w:rsidRPr="00810DF6">
                  <w:rPr>
                    <w:lang w:val="en-GB" w:bidi="en-GB"/>
                  </w:rPr>
                  <w:t>$1,250</w:t>
                </w:r>
              </w:sdtContent>
            </w:sdt>
          </w:p>
        </w:tc>
        <w:tc>
          <w:tcPr>
            <w:tcW w:w="810" w:type="dxa"/>
            <w:noWrap/>
            <w:vAlign w:val="center"/>
            <w:hideMark/>
          </w:tcPr>
          <w:p w14:paraId="25A6DB79" w14:textId="77777777" w:rsidR="004211AF" w:rsidRPr="00810DF6" w:rsidRDefault="00275A43" w:rsidP="00810DF6">
            <w:pPr>
              <w:pStyle w:val="TableText"/>
            </w:pPr>
            <w:sdt>
              <w:sdtPr>
                <w:id w:val="2096974015"/>
                <w:placeholder>
                  <w:docPart w:val="AC45023CB350472E98131508036BE327"/>
                </w:placeholder>
                <w:temporary/>
                <w:showingPlcHdr/>
                <w15:appearance w15:val="hidden"/>
              </w:sdtPr>
              <w:sdtContent>
                <w:r w:rsidR="004211AF" w:rsidRPr="00810DF6">
                  <w:rPr>
                    <w:lang w:val="en-GB" w:bidi="en-GB"/>
                  </w:rPr>
                  <w:t>$1,250</w:t>
                </w:r>
              </w:sdtContent>
            </w:sdt>
          </w:p>
        </w:tc>
        <w:tc>
          <w:tcPr>
            <w:tcW w:w="810" w:type="dxa"/>
            <w:noWrap/>
            <w:vAlign w:val="center"/>
            <w:hideMark/>
          </w:tcPr>
          <w:p w14:paraId="0D3E652F" w14:textId="77777777" w:rsidR="004211AF" w:rsidRPr="00810DF6" w:rsidRDefault="00275A43" w:rsidP="00810DF6">
            <w:pPr>
              <w:pStyle w:val="TableText"/>
            </w:pPr>
            <w:sdt>
              <w:sdtPr>
                <w:id w:val="-1062707281"/>
                <w:placeholder>
                  <w:docPart w:val="0B8EC681D19A4E6E992B0F01223E54D4"/>
                </w:placeholder>
                <w:temporary/>
                <w:showingPlcHdr/>
                <w15:appearance w15:val="hidden"/>
              </w:sdtPr>
              <w:sdtContent>
                <w:r w:rsidR="004211AF" w:rsidRPr="00810DF6">
                  <w:rPr>
                    <w:lang w:val="en-GB" w:bidi="en-GB"/>
                  </w:rPr>
                  <w:t>$1,250</w:t>
                </w:r>
              </w:sdtContent>
            </w:sdt>
          </w:p>
        </w:tc>
        <w:tc>
          <w:tcPr>
            <w:tcW w:w="900" w:type="dxa"/>
            <w:noWrap/>
            <w:vAlign w:val="center"/>
            <w:hideMark/>
          </w:tcPr>
          <w:p w14:paraId="2DBC86B4" w14:textId="77777777" w:rsidR="004211AF" w:rsidRPr="00810DF6" w:rsidRDefault="00275A43" w:rsidP="00810DF6">
            <w:pPr>
              <w:pStyle w:val="TableText"/>
            </w:pPr>
            <w:sdt>
              <w:sdtPr>
                <w:id w:val="-220219757"/>
                <w:placeholder>
                  <w:docPart w:val="E518765296B5430BBF173B10FD730AE0"/>
                </w:placeholder>
                <w:temporary/>
                <w:showingPlcHdr/>
                <w15:appearance w15:val="hidden"/>
              </w:sdtPr>
              <w:sdtContent>
                <w:r w:rsidR="004211AF" w:rsidRPr="00810DF6">
                  <w:rPr>
                    <w:lang w:val="en-GB" w:bidi="en-GB"/>
                  </w:rPr>
                  <w:t>$1,250</w:t>
                </w:r>
              </w:sdtContent>
            </w:sdt>
          </w:p>
        </w:tc>
        <w:tc>
          <w:tcPr>
            <w:tcW w:w="900" w:type="dxa"/>
            <w:noWrap/>
            <w:vAlign w:val="center"/>
            <w:hideMark/>
          </w:tcPr>
          <w:p w14:paraId="34887DEF" w14:textId="77777777" w:rsidR="004211AF" w:rsidRPr="00810DF6" w:rsidRDefault="00275A43" w:rsidP="00810DF6">
            <w:pPr>
              <w:pStyle w:val="TableText"/>
            </w:pPr>
            <w:sdt>
              <w:sdtPr>
                <w:id w:val="-587311573"/>
                <w:placeholder>
                  <w:docPart w:val="CC8608C2E6A1439CB9963B3D94BE8B1C"/>
                </w:placeholder>
                <w:temporary/>
                <w:showingPlcHdr/>
                <w15:appearance w15:val="hidden"/>
              </w:sdtPr>
              <w:sdtContent>
                <w:r w:rsidR="004211AF" w:rsidRPr="00810DF6">
                  <w:rPr>
                    <w:lang w:val="en-GB" w:bidi="en-GB"/>
                  </w:rPr>
                  <w:t>$1,250</w:t>
                </w:r>
              </w:sdtContent>
            </w:sdt>
          </w:p>
        </w:tc>
        <w:tc>
          <w:tcPr>
            <w:tcW w:w="907" w:type="dxa"/>
            <w:gridSpan w:val="2"/>
            <w:noWrap/>
            <w:vAlign w:val="center"/>
            <w:hideMark/>
          </w:tcPr>
          <w:p w14:paraId="73540BCB" w14:textId="77777777" w:rsidR="004211AF" w:rsidRPr="00810DF6" w:rsidRDefault="00275A43" w:rsidP="00810DF6">
            <w:pPr>
              <w:pStyle w:val="TableText"/>
            </w:pPr>
            <w:sdt>
              <w:sdtPr>
                <w:id w:val="982278743"/>
                <w:placeholder>
                  <w:docPart w:val="1EB20766EA21402EA208EBEA7EC60916"/>
                </w:placeholder>
                <w:temporary/>
                <w:showingPlcHdr/>
                <w15:appearance w15:val="hidden"/>
              </w:sdtPr>
              <w:sdtContent>
                <w:r w:rsidR="004211AF" w:rsidRPr="00810DF6">
                  <w:rPr>
                    <w:lang w:val="en-GB" w:bidi="en-GB"/>
                  </w:rPr>
                  <w:t>$1,250</w:t>
                </w:r>
              </w:sdtContent>
            </w:sdt>
          </w:p>
        </w:tc>
        <w:tc>
          <w:tcPr>
            <w:tcW w:w="893" w:type="dxa"/>
            <w:noWrap/>
            <w:vAlign w:val="center"/>
            <w:hideMark/>
          </w:tcPr>
          <w:p w14:paraId="7A556001" w14:textId="77777777" w:rsidR="004211AF" w:rsidRPr="00810DF6" w:rsidRDefault="00275A43" w:rsidP="00810DF6">
            <w:pPr>
              <w:pStyle w:val="TableText"/>
            </w:pPr>
            <w:sdt>
              <w:sdtPr>
                <w:id w:val="1015580565"/>
                <w:placeholder>
                  <w:docPart w:val="E778791118794B04A0D3766E5AD48D51"/>
                </w:placeholder>
                <w:temporary/>
                <w:showingPlcHdr/>
                <w15:appearance w15:val="hidden"/>
              </w:sdtPr>
              <w:sdtContent>
                <w:r w:rsidR="004211AF" w:rsidRPr="00810DF6">
                  <w:rPr>
                    <w:lang w:val="en-GB" w:bidi="en-GB"/>
                  </w:rPr>
                  <w:t>$1,125</w:t>
                </w:r>
              </w:sdtContent>
            </w:sdt>
          </w:p>
        </w:tc>
        <w:tc>
          <w:tcPr>
            <w:tcW w:w="990" w:type="dxa"/>
            <w:gridSpan w:val="2"/>
            <w:noWrap/>
            <w:vAlign w:val="center"/>
            <w:hideMark/>
          </w:tcPr>
          <w:p w14:paraId="385110E8" w14:textId="77777777" w:rsidR="004211AF" w:rsidRPr="00810DF6" w:rsidRDefault="00275A43" w:rsidP="00810DF6">
            <w:pPr>
              <w:pStyle w:val="TableText"/>
            </w:pPr>
            <w:sdt>
              <w:sdtPr>
                <w:id w:val="405652236"/>
                <w:placeholder>
                  <w:docPart w:val="38E9761125154C73A7E1283CD5677B17"/>
                </w:placeholder>
                <w:temporary/>
                <w:showingPlcHdr/>
                <w15:appearance w15:val="hidden"/>
              </w:sdtPr>
              <w:sdtContent>
                <w:r w:rsidR="004211AF" w:rsidRPr="00810DF6">
                  <w:rPr>
                    <w:lang w:val="en-GB" w:bidi="en-GB"/>
                  </w:rPr>
                  <w:t>$1,125</w:t>
                </w:r>
              </w:sdtContent>
            </w:sdt>
          </w:p>
        </w:tc>
        <w:tc>
          <w:tcPr>
            <w:tcW w:w="900" w:type="dxa"/>
            <w:noWrap/>
            <w:vAlign w:val="center"/>
            <w:hideMark/>
          </w:tcPr>
          <w:p w14:paraId="19026894" w14:textId="77777777" w:rsidR="004211AF" w:rsidRPr="00810DF6" w:rsidRDefault="00275A43" w:rsidP="00810DF6">
            <w:pPr>
              <w:pStyle w:val="TableText"/>
            </w:pPr>
            <w:sdt>
              <w:sdtPr>
                <w:id w:val="-964893750"/>
                <w:placeholder>
                  <w:docPart w:val="BAF943858B2B45269635D5CC9A4FD106"/>
                </w:placeholder>
                <w:temporary/>
                <w:showingPlcHdr/>
                <w15:appearance w15:val="hidden"/>
              </w:sdtPr>
              <w:sdtContent>
                <w:r w:rsidR="004211AF" w:rsidRPr="00810DF6">
                  <w:rPr>
                    <w:lang w:val="en-GB" w:bidi="en-GB"/>
                  </w:rPr>
                  <w:t>$1,125</w:t>
                </w:r>
              </w:sdtContent>
            </w:sdt>
          </w:p>
        </w:tc>
        <w:tc>
          <w:tcPr>
            <w:tcW w:w="900" w:type="dxa"/>
            <w:noWrap/>
            <w:vAlign w:val="center"/>
            <w:hideMark/>
          </w:tcPr>
          <w:p w14:paraId="0C72B682" w14:textId="77777777" w:rsidR="004211AF" w:rsidRPr="00810DF6" w:rsidRDefault="00275A43" w:rsidP="00810DF6">
            <w:pPr>
              <w:pStyle w:val="TableText"/>
            </w:pPr>
            <w:sdt>
              <w:sdtPr>
                <w:id w:val="-1821951392"/>
                <w:placeholder>
                  <w:docPart w:val="F4B70DD5486F4205B61A3B9F2B924251"/>
                </w:placeholder>
                <w:temporary/>
                <w:showingPlcHdr/>
                <w15:appearance w15:val="hidden"/>
              </w:sdtPr>
              <w:sdtContent>
                <w:r w:rsidR="004211AF" w:rsidRPr="00810DF6">
                  <w:rPr>
                    <w:lang w:val="en-GB" w:bidi="en-GB"/>
                  </w:rPr>
                  <w:t>$1,125</w:t>
                </w:r>
              </w:sdtContent>
            </w:sdt>
          </w:p>
        </w:tc>
        <w:tc>
          <w:tcPr>
            <w:tcW w:w="900" w:type="dxa"/>
            <w:noWrap/>
            <w:vAlign w:val="center"/>
            <w:hideMark/>
          </w:tcPr>
          <w:p w14:paraId="27D04A4E" w14:textId="77777777" w:rsidR="004211AF" w:rsidRPr="00810DF6" w:rsidRDefault="00275A43" w:rsidP="00810DF6">
            <w:pPr>
              <w:pStyle w:val="TableText"/>
            </w:pPr>
            <w:sdt>
              <w:sdtPr>
                <w:id w:val="1961764692"/>
                <w:placeholder>
                  <w:docPart w:val="954191E23F0F445A84043FBD7DB36A18"/>
                </w:placeholder>
                <w:temporary/>
                <w:showingPlcHdr/>
                <w15:appearance w15:val="hidden"/>
              </w:sdtPr>
              <w:sdtContent>
                <w:r w:rsidR="004211AF" w:rsidRPr="00810DF6">
                  <w:rPr>
                    <w:lang w:val="en-GB" w:bidi="en-GB"/>
                  </w:rPr>
                  <w:t>$1,125</w:t>
                </w:r>
              </w:sdtContent>
            </w:sdt>
          </w:p>
        </w:tc>
        <w:tc>
          <w:tcPr>
            <w:tcW w:w="895" w:type="dxa"/>
            <w:noWrap/>
            <w:vAlign w:val="center"/>
            <w:hideMark/>
          </w:tcPr>
          <w:p w14:paraId="7CBF6B33" w14:textId="77777777" w:rsidR="004211AF" w:rsidRPr="00810DF6" w:rsidRDefault="00275A43" w:rsidP="00810DF6">
            <w:pPr>
              <w:pStyle w:val="TableText"/>
            </w:pPr>
            <w:sdt>
              <w:sdtPr>
                <w:id w:val="-1960024975"/>
                <w:placeholder>
                  <w:docPart w:val="AC194EDA3CFD423297DDEB2CBD95CB17"/>
                </w:placeholder>
                <w:temporary/>
                <w:showingPlcHdr/>
                <w15:appearance w15:val="hidden"/>
              </w:sdtPr>
              <w:sdtContent>
                <w:r w:rsidR="004211AF" w:rsidRPr="00810DF6">
                  <w:rPr>
                    <w:lang w:val="en-GB" w:bidi="en-GB"/>
                  </w:rPr>
                  <w:t>$1,125</w:t>
                </w:r>
              </w:sdtContent>
            </w:sdt>
          </w:p>
        </w:tc>
        <w:tc>
          <w:tcPr>
            <w:tcW w:w="941" w:type="dxa"/>
            <w:noWrap/>
            <w:vAlign w:val="center"/>
            <w:hideMark/>
          </w:tcPr>
          <w:p w14:paraId="56806DB3" w14:textId="77777777" w:rsidR="004211AF" w:rsidRPr="00810DF6" w:rsidRDefault="00275A43" w:rsidP="00810DF6">
            <w:pPr>
              <w:pStyle w:val="TableText"/>
            </w:pPr>
            <w:sdt>
              <w:sdtPr>
                <w:id w:val="-1477069563"/>
                <w:placeholder>
                  <w:docPart w:val="38F21E6CB4C24F7CA74162E5AC7015BE"/>
                </w:placeholder>
                <w:temporary/>
                <w:showingPlcHdr/>
                <w15:appearance w15:val="hidden"/>
              </w:sdtPr>
              <w:sdtContent>
                <w:r w:rsidR="004211AF" w:rsidRPr="00810DF6">
                  <w:rPr>
                    <w:lang w:val="en-GB" w:bidi="en-GB"/>
                  </w:rPr>
                  <w:t>£15,000</w:t>
                </w:r>
              </w:sdtContent>
            </w:sdt>
          </w:p>
        </w:tc>
      </w:tr>
      <w:tr w:rsidR="00385D4D" w:rsidRPr="00810DF6" w14:paraId="7A7E55D3" w14:textId="77777777" w:rsidTr="00582502">
        <w:trPr>
          <w:trHeight w:val="244"/>
        </w:trPr>
        <w:tc>
          <w:tcPr>
            <w:tcW w:w="2034" w:type="dxa"/>
            <w:shd w:val="clear" w:color="auto" w:fill="F2F2F2" w:themeFill="background1" w:themeFillShade="F2"/>
            <w:vAlign w:val="center"/>
            <w:hideMark/>
          </w:tcPr>
          <w:p w14:paraId="6CA74DB6" w14:textId="77777777" w:rsidR="004211AF" w:rsidRPr="00810DF6" w:rsidRDefault="00275A43" w:rsidP="00810DF6">
            <w:pPr>
              <w:pStyle w:val="TableText"/>
            </w:pPr>
            <w:sdt>
              <w:sdtPr>
                <w:id w:val="508500970"/>
                <w:placeholder>
                  <w:docPart w:val="95E4C40F35154287945E7AB32E96E079"/>
                </w:placeholder>
                <w:temporary/>
                <w:showingPlcHdr/>
                <w15:appearance w15:val="hidden"/>
              </w:sdtPr>
              <w:sdtContent>
                <w:r w:rsidR="004211AF" w:rsidRPr="00810DF6">
                  <w:rPr>
                    <w:lang w:val="en-GB" w:bidi="en-GB"/>
                  </w:rPr>
                  <w:t>Utilities</w:t>
                </w:r>
              </w:sdtContent>
            </w:sdt>
          </w:p>
        </w:tc>
        <w:tc>
          <w:tcPr>
            <w:tcW w:w="900" w:type="dxa"/>
            <w:shd w:val="clear" w:color="auto" w:fill="F2F2F2" w:themeFill="background1" w:themeFillShade="F2"/>
            <w:noWrap/>
            <w:vAlign w:val="center"/>
            <w:hideMark/>
          </w:tcPr>
          <w:p w14:paraId="695D3487" w14:textId="77777777" w:rsidR="004211AF" w:rsidRPr="00810DF6" w:rsidRDefault="00275A43" w:rsidP="00810DF6">
            <w:pPr>
              <w:pStyle w:val="TableText"/>
            </w:pPr>
            <w:sdt>
              <w:sdtPr>
                <w:id w:val="-1818571704"/>
                <w:placeholder>
                  <w:docPart w:val="26439D2EBB2B4B7D92A7D7879786273E"/>
                </w:placeholder>
                <w:temporary/>
                <w:showingPlcHdr/>
                <w15:appearance w15:val="hidden"/>
              </w:sdtPr>
              <w:sdtContent>
                <w:r w:rsidR="004211AF" w:rsidRPr="00810DF6">
                  <w:rPr>
                    <w:lang w:val="en-GB" w:bidi="en-GB"/>
                  </w:rPr>
                  <w:t>$250</w:t>
                </w:r>
              </w:sdtContent>
            </w:sdt>
          </w:p>
        </w:tc>
        <w:tc>
          <w:tcPr>
            <w:tcW w:w="810" w:type="dxa"/>
            <w:shd w:val="clear" w:color="auto" w:fill="F2F2F2" w:themeFill="background1" w:themeFillShade="F2"/>
            <w:noWrap/>
            <w:vAlign w:val="center"/>
            <w:hideMark/>
          </w:tcPr>
          <w:p w14:paraId="37B51129" w14:textId="77777777" w:rsidR="004211AF" w:rsidRPr="00810DF6" w:rsidRDefault="00275A43" w:rsidP="00810DF6">
            <w:pPr>
              <w:pStyle w:val="TableText"/>
            </w:pPr>
            <w:sdt>
              <w:sdtPr>
                <w:id w:val="2096736330"/>
                <w:placeholder>
                  <w:docPart w:val="F3F7275A97E94657B498AAD6C3A3966A"/>
                </w:placeholder>
                <w:temporary/>
                <w:showingPlcHdr/>
                <w15:appearance w15:val="hidden"/>
              </w:sdtPr>
              <w:sdtContent>
                <w:r w:rsidR="004211AF" w:rsidRPr="00810DF6">
                  <w:rPr>
                    <w:lang w:val="en-GB" w:bidi="en-GB"/>
                  </w:rPr>
                  <w:t>$150</w:t>
                </w:r>
              </w:sdtContent>
            </w:sdt>
          </w:p>
        </w:tc>
        <w:tc>
          <w:tcPr>
            <w:tcW w:w="810" w:type="dxa"/>
            <w:shd w:val="clear" w:color="auto" w:fill="F2F2F2" w:themeFill="background1" w:themeFillShade="F2"/>
            <w:noWrap/>
            <w:vAlign w:val="center"/>
            <w:hideMark/>
          </w:tcPr>
          <w:p w14:paraId="38601DDF" w14:textId="77777777" w:rsidR="004211AF" w:rsidRPr="00810DF6" w:rsidRDefault="00275A43" w:rsidP="00810DF6">
            <w:pPr>
              <w:pStyle w:val="TableText"/>
            </w:pPr>
            <w:sdt>
              <w:sdtPr>
                <w:id w:val="1686323802"/>
                <w:placeholder>
                  <w:docPart w:val="B1CD5719C2F74D44A0067822A7275EEF"/>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5A66D4E5" w14:textId="77777777" w:rsidR="004211AF" w:rsidRPr="00810DF6" w:rsidRDefault="00275A43" w:rsidP="00810DF6">
            <w:pPr>
              <w:pStyle w:val="TableText"/>
            </w:pPr>
            <w:sdt>
              <w:sdtPr>
                <w:id w:val="568458558"/>
                <w:placeholder>
                  <w:docPart w:val="BFDE5D1B18854AC5B0ECC5545510789E"/>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360229B6" w14:textId="77777777" w:rsidR="004211AF" w:rsidRPr="00810DF6" w:rsidRDefault="00275A43" w:rsidP="00810DF6">
            <w:pPr>
              <w:pStyle w:val="TableText"/>
            </w:pPr>
            <w:sdt>
              <w:sdtPr>
                <w:id w:val="-1962107142"/>
                <w:placeholder>
                  <w:docPart w:val="B537F66204F44B4BB7EAB790D43BB194"/>
                </w:placeholder>
                <w:temporary/>
                <w:showingPlcHdr/>
                <w15:appearance w15:val="hidden"/>
              </w:sdtPr>
              <w:sdtContent>
                <w:r w:rsidR="004211AF" w:rsidRPr="00810DF6">
                  <w:rPr>
                    <w:lang w:val="en-GB" w:bidi="en-GB"/>
                  </w:rPr>
                  <w:t>£200</w:t>
                </w:r>
              </w:sdtContent>
            </w:sdt>
          </w:p>
        </w:tc>
        <w:tc>
          <w:tcPr>
            <w:tcW w:w="907" w:type="dxa"/>
            <w:gridSpan w:val="2"/>
            <w:shd w:val="clear" w:color="auto" w:fill="F2F2F2" w:themeFill="background1" w:themeFillShade="F2"/>
            <w:noWrap/>
            <w:vAlign w:val="center"/>
            <w:hideMark/>
          </w:tcPr>
          <w:p w14:paraId="0C0700C4" w14:textId="77777777" w:rsidR="004211AF" w:rsidRPr="00810DF6" w:rsidRDefault="00275A43" w:rsidP="00810DF6">
            <w:pPr>
              <w:pStyle w:val="TableText"/>
            </w:pPr>
            <w:sdt>
              <w:sdtPr>
                <w:id w:val="463161989"/>
                <w:placeholder>
                  <w:docPart w:val="F4A8FD3D5D6644CBB7F78E7686E67C82"/>
                </w:placeholder>
                <w:temporary/>
                <w:showingPlcHdr/>
                <w15:appearance w15:val="hidden"/>
              </w:sdtPr>
              <w:sdtContent>
                <w:r w:rsidR="004211AF" w:rsidRPr="00810DF6">
                  <w:rPr>
                    <w:lang w:val="en-GB" w:bidi="en-GB"/>
                  </w:rPr>
                  <w:t>$250</w:t>
                </w:r>
              </w:sdtContent>
            </w:sdt>
          </w:p>
        </w:tc>
        <w:tc>
          <w:tcPr>
            <w:tcW w:w="893" w:type="dxa"/>
            <w:shd w:val="clear" w:color="auto" w:fill="F2F2F2" w:themeFill="background1" w:themeFillShade="F2"/>
            <w:noWrap/>
            <w:vAlign w:val="center"/>
            <w:hideMark/>
          </w:tcPr>
          <w:p w14:paraId="03B503EC" w14:textId="77777777" w:rsidR="004211AF" w:rsidRPr="00810DF6" w:rsidRDefault="00275A43" w:rsidP="00810DF6">
            <w:pPr>
              <w:pStyle w:val="TableText"/>
            </w:pPr>
            <w:sdt>
              <w:sdtPr>
                <w:id w:val="2065364115"/>
                <w:placeholder>
                  <w:docPart w:val="9363A00D447045EAADE81EA3272F3F2C"/>
                </w:placeholder>
                <w:temporary/>
                <w:showingPlcHdr/>
                <w15:appearance w15:val="hidden"/>
              </w:sdtPr>
              <w:sdtContent>
                <w:r w:rsidR="004211AF" w:rsidRPr="00810DF6">
                  <w:rPr>
                    <w:lang w:val="en-GB" w:bidi="en-GB"/>
                  </w:rPr>
                  <w:t>$250</w:t>
                </w:r>
              </w:sdtContent>
            </w:sdt>
          </w:p>
        </w:tc>
        <w:tc>
          <w:tcPr>
            <w:tcW w:w="990" w:type="dxa"/>
            <w:gridSpan w:val="2"/>
            <w:shd w:val="clear" w:color="auto" w:fill="F2F2F2" w:themeFill="background1" w:themeFillShade="F2"/>
            <w:noWrap/>
            <w:vAlign w:val="center"/>
            <w:hideMark/>
          </w:tcPr>
          <w:p w14:paraId="5264285C" w14:textId="77777777" w:rsidR="004211AF" w:rsidRPr="00810DF6" w:rsidRDefault="00275A43" w:rsidP="00810DF6">
            <w:pPr>
              <w:pStyle w:val="TableText"/>
            </w:pPr>
            <w:sdt>
              <w:sdtPr>
                <w:id w:val="178703000"/>
                <w:placeholder>
                  <w:docPart w:val="CC6431DC693E4ED68134D466BDF1C902"/>
                </w:placeholder>
                <w:temporary/>
                <w:showingPlcHdr/>
                <w15:appearance w15:val="hidden"/>
              </w:sdtPr>
              <w:sdtContent>
                <w:r w:rsidR="004211AF" w:rsidRPr="00810DF6">
                  <w:rPr>
                    <w:lang w:val="en-GB" w:bidi="en-GB"/>
                  </w:rPr>
                  <w:t>$250</w:t>
                </w:r>
              </w:sdtContent>
            </w:sdt>
          </w:p>
        </w:tc>
        <w:tc>
          <w:tcPr>
            <w:tcW w:w="900" w:type="dxa"/>
            <w:shd w:val="clear" w:color="auto" w:fill="F2F2F2" w:themeFill="background1" w:themeFillShade="F2"/>
            <w:noWrap/>
            <w:vAlign w:val="center"/>
            <w:hideMark/>
          </w:tcPr>
          <w:p w14:paraId="676D3107" w14:textId="77777777" w:rsidR="004211AF" w:rsidRPr="00810DF6" w:rsidRDefault="00275A43" w:rsidP="00810DF6">
            <w:pPr>
              <w:pStyle w:val="TableText"/>
            </w:pPr>
            <w:sdt>
              <w:sdtPr>
                <w:id w:val="1017498084"/>
                <w:placeholder>
                  <w:docPart w:val="894CE78AAD7541CCA51620B97E0EFD63"/>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62FED10D" w14:textId="77777777" w:rsidR="004211AF" w:rsidRPr="00810DF6" w:rsidRDefault="00275A43" w:rsidP="00810DF6">
            <w:pPr>
              <w:pStyle w:val="TableText"/>
            </w:pPr>
            <w:sdt>
              <w:sdtPr>
                <w:id w:val="1606769155"/>
                <w:placeholder>
                  <w:docPart w:val="DBEFCD21E70C462DA4B310967B5BBFE8"/>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64A6D50F" w14:textId="77777777" w:rsidR="004211AF" w:rsidRPr="00810DF6" w:rsidRDefault="00275A43" w:rsidP="00810DF6">
            <w:pPr>
              <w:pStyle w:val="TableText"/>
            </w:pPr>
            <w:sdt>
              <w:sdtPr>
                <w:id w:val="267120232"/>
                <w:placeholder>
                  <w:docPart w:val="771972BD4BC14692842A38FB80C8CB10"/>
                </w:placeholder>
                <w:temporary/>
                <w:showingPlcHdr/>
                <w15:appearance w15:val="hidden"/>
              </w:sdtPr>
              <w:sdtContent>
                <w:r w:rsidR="004211AF" w:rsidRPr="00810DF6">
                  <w:rPr>
                    <w:lang w:val="en-GB" w:bidi="en-GB"/>
                  </w:rPr>
                  <w:t>$250</w:t>
                </w:r>
              </w:sdtContent>
            </w:sdt>
          </w:p>
        </w:tc>
        <w:tc>
          <w:tcPr>
            <w:tcW w:w="895" w:type="dxa"/>
            <w:shd w:val="clear" w:color="auto" w:fill="F2F2F2" w:themeFill="background1" w:themeFillShade="F2"/>
            <w:noWrap/>
            <w:vAlign w:val="center"/>
            <w:hideMark/>
          </w:tcPr>
          <w:p w14:paraId="6F488B85" w14:textId="77777777" w:rsidR="004211AF" w:rsidRPr="00810DF6" w:rsidRDefault="00275A43" w:rsidP="00810DF6">
            <w:pPr>
              <w:pStyle w:val="TableText"/>
            </w:pPr>
            <w:sdt>
              <w:sdtPr>
                <w:id w:val="-1771082216"/>
                <w:placeholder>
                  <w:docPart w:val="4CF556E7A2F2498789AFE7740D0339D4"/>
                </w:placeholder>
                <w:temporary/>
                <w:showingPlcHdr/>
                <w15:appearance w15:val="hidden"/>
              </w:sdtPr>
              <w:sdtContent>
                <w:r w:rsidR="004211AF" w:rsidRPr="00810DF6">
                  <w:rPr>
                    <w:lang w:val="en-GB" w:bidi="en-GB"/>
                  </w:rPr>
                  <w:t>$250</w:t>
                </w:r>
              </w:sdtContent>
            </w:sdt>
          </w:p>
        </w:tc>
        <w:tc>
          <w:tcPr>
            <w:tcW w:w="941" w:type="dxa"/>
            <w:shd w:val="clear" w:color="auto" w:fill="F2F2F2" w:themeFill="background1" w:themeFillShade="F2"/>
            <w:noWrap/>
            <w:vAlign w:val="center"/>
            <w:hideMark/>
          </w:tcPr>
          <w:p w14:paraId="4D1D5CCF" w14:textId="77777777" w:rsidR="004211AF" w:rsidRPr="00810DF6" w:rsidRDefault="00275A43" w:rsidP="00810DF6">
            <w:pPr>
              <w:pStyle w:val="TableText"/>
            </w:pPr>
            <w:sdt>
              <w:sdtPr>
                <w:id w:val="-538043938"/>
                <w:placeholder>
                  <w:docPart w:val="4C29657A98004B52A940C1BDF1F1E774"/>
                </w:placeholder>
                <w:temporary/>
                <w:showingPlcHdr/>
                <w15:appearance w15:val="hidden"/>
              </w:sdtPr>
              <w:sdtContent>
                <w:r w:rsidR="004211AF" w:rsidRPr="00810DF6">
                  <w:rPr>
                    <w:lang w:val="en-GB" w:bidi="en-GB"/>
                  </w:rPr>
                  <w:t>$2,650</w:t>
                </w:r>
              </w:sdtContent>
            </w:sdt>
          </w:p>
        </w:tc>
      </w:tr>
      <w:tr w:rsidR="00385D4D" w:rsidRPr="00810DF6" w14:paraId="5F0A612B" w14:textId="77777777" w:rsidTr="00582502">
        <w:trPr>
          <w:trHeight w:val="244"/>
        </w:trPr>
        <w:tc>
          <w:tcPr>
            <w:tcW w:w="2034" w:type="dxa"/>
            <w:vAlign w:val="center"/>
            <w:hideMark/>
          </w:tcPr>
          <w:p w14:paraId="5BAF7DAE" w14:textId="77777777" w:rsidR="004211AF" w:rsidRPr="00810DF6" w:rsidRDefault="00275A43" w:rsidP="00810DF6">
            <w:pPr>
              <w:pStyle w:val="TableText"/>
            </w:pPr>
            <w:sdt>
              <w:sdtPr>
                <w:id w:val="-1195076694"/>
                <w:placeholder>
                  <w:docPart w:val="6EC2A586CF9D4739AE7C368D1AA01864"/>
                </w:placeholder>
                <w:temporary/>
                <w:showingPlcHdr/>
                <w15:appearance w15:val="hidden"/>
              </w:sdtPr>
              <w:sdtContent>
                <w:r w:rsidR="004211AF" w:rsidRPr="00810DF6">
                  <w:rPr>
                    <w:lang w:val="en-GB" w:bidi="en-GB"/>
                  </w:rPr>
                  <w:t>Website expenses</w:t>
                </w:r>
              </w:sdtContent>
            </w:sdt>
          </w:p>
        </w:tc>
        <w:tc>
          <w:tcPr>
            <w:tcW w:w="900" w:type="dxa"/>
            <w:noWrap/>
            <w:vAlign w:val="center"/>
            <w:hideMark/>
          </w:tcPr>
          <w:p w14:paraId="76756A21" w14:textId="77777777" w:rsidR="004211AF" w:rsidRPr="00810DF6" w:rsidRDefault="00275A43" w:rsidP="00810DF6">
            <w:pPr>
              <w:pStyle w:val="TableText"/>
            </w:pPr>
            <w:sdt>
              <w:sdtPr>
                <w:id w:val="1603765191"/>
                <w:placeholder>
                  <w:docPart w:val="961DDA298D6C4523B6349A4696063F1A"/>
                </w:placeholder>
                <w:temporary/>
                <w:showingPlcHdr/>
                <w15:appearance w15:val="hidden"/>
              </w:sdtPr>
              <w:sdtContent>
                <w:r w:rsidR="004211AF" w:rsidRPr="00810DF6">
                  <w:rPr>
                    <w:lang w:val="en-GB" w:bidi="en-GB"/>
                  </w:rPr>
                  <w:t>$175</w:t>
                </w:r>
              </w:sdtContent>
            </w:sdt>
          </w:p>
        </w:tc>
        <w:tc>
          <w:tcPr>
            <w:tcW w:w="810" w:type="dxa"/>
            <w:noWrap/>
            <w:vAlign w:val="center"/>
            <w:hideMark/>
          </w:tcPr>
          <w:p w14:paraId="11755FBD" w14:textId="77777777" w:rsidR="004211AF" w:rsidRPr="00810DF6" w:rsidRDefault="00275A43" w:rsidP="00810DF6">
            <w:pPr>
              <w:pStyle w:val="TableText"/>
            </w:pPr>
            <w:sdt>
              <w:sdtPr>
                <w:id w:val="-1320340791"/>
                <w:placeholder>
                  <w:docPart w:val="5EE374000B2F4E92B460D027FC43320C"/>
                </w:placeholder>
                <w:temporary/>
                <w:showingPlcHdr/>
                <w15:appearance w15:val="hidden"/>
              </w:sdtPr>
              <w:sdtContent>
                <w:r w:rsidR="004211AF" w:rsidRPr="00810DF6">
                  <w:rPr>
                    <w:lang w:val="en-GB" w:bidi="en-GB"/>
                  </w:rPr>
                  <w:t>$175</w:t>
                </w:r>
              </w:sdtContent>
            </w:sdt>
          </w:p>
        </w:tc>
        <w:tc>
          <w:tcPr>
            <w:tcW w:w="810" w:type="dxa"/>
            <w:noWrap/>
            <w:vAlign w:val="center"/>
            <w:hideMark/>
          </w:tcPr>
          <w:p w14:paraId="5EE690ED" w14:textId="77777777" w:rsidR="004211AF" w:rsidRPr="00810DF6" w:rsidRDefault="00275A43" w:rsidP="00810DF6">
            <w:pPr>
              <w:pStyle w:val="TableText"/>
            </w:pPr>
            <w:sdt>
              <w:sdtPr>
                <w:id w:val="-1203711122"/>
                <w:placeholder>
                  <w:docPart w:val="C5CD69D449284A3AB872EE61D0889764"/>
                </w:placeholder>
                <w:temporary/>
                <w:showingPlcHdr/>
                <w15:appearance w15:val="hidden"/>
              </w:sdtPr>
              <w:sdtContent>
                <w:r w:rsidR="004211AF" w:rsidRPr="00810DF6">
                  <w:rPr>
                    <w:lang w:val="en-GB" w:bidi="en-GB"/>
                  </w:rPr>
                  <w:t>$175</w:t>
                </w:r>
              </w:sdtContent>
            </w:sdt>
          </w:p>
        </w:tc>
        <w:tc>
          <w:tcPr>
            <w:tcW w:w="900" w:type="dxa"/>
            <w:noWrap/>
            <w:vAlign w:val="center"/>
            <w:hideMark/>
          </w:tcPr>
          <w:p w14:paraId="4E52C7F0" w14:textId="77777777" w:rsidR="004211AF" w:rsidRPr="00810DF6" w:rsidRDefault="00275A43" w:rsidP="00810DF6">
            <w:pPr>
              <w:pStyle w:val="TableText"/>
            </w:pPr>
            <w:sdt>
              <w:sdtPr>
                <w:id w:val="1417217310"/>
                <w:placeholder>
                  <w:docPart w:val="026378D7D553453A812DFE757DFC77A0"/>
                </w:placeholder>
                <w:temporary/>
                <w:showingPlcHdr/>
                <w15:appearance w15:val="hidden"/>
              </w:sdtPr>
              <w:sdtContent>
                <w:r w:rsidR="004211AF" w:rsidRPr="00810DF6">
                  <w:rPr>
                    <w:lang w:val="en-GB" w:bidi="en-GB"/>
                  </w:rPr>
                  <w:t>$175</w:t>
                </w:r>
              </w:sdtContent>
            </w:sdt>
          </w:p>
        </w:tc>
        <w:tc>
          <w:tcPr>
            <w:tcW w:w="900" w:type="dxa"/>
            <w:noWrap/>
            <w:vAlign w:val="center"/>
            <w:hideMark/>
          </w:tcPr>
          <w:p w14:paraId="58CD14FB" w14:textId="77777777" w:rsidR="004211AF" w:rsidRPr="00810DF6" w:rsidRDefault="00275A43" w:rsidP="00810DF6">
            <w:pPr>
              <w:pStyle w:val="TableText"/>
            </w:pPr>
            <w:sdt>
              <w:sdtPr>
                <w:id w:val="1983961330"/>
                <w:placeholder>
                  <w:docPart w:val="50D2A94DA7734746A44FB95A598CDBB8"/>
                </w:placeholder>
                <w:temporary/>
                <w:showingPlcHdr/>
                <w15:appearance w15:val="hidden"/>
              </w:sdtPr>
              <w:sdtContent>
                <w:r w:rsidR="004211AF" w:rsidRPr="00810DF6">
                  <w:rPr>
                    <w:lang w:val="en-GB" w:bidi="en-GB"/>
                  </w:rPr>
                  <w:t>$175</w:t>
                </w:r>
              </w:sdtContent>
            </w:sdt>
          </w:p>
        </w:tc>
        <w:tc>
          <w:tcPr>
            <w:tcW w:w="907" w:type="dxa"/>
            <w:gridSpan w:val="2"/>
            <w:noWrap/>
            <w:vAlign w:val="center"/>
            <w:hideMark/>
          </w:tcPr>
          <w:p w14:paraId="4EAAD65F" w14:textId="77777777" w:rsidR="004211AF" w:rsidRPr="00810DF6" w:rsidRDefault="00275A43" w:rsidP="00810DF6">
            <w:pPr>
              <w:pStyle w:val="TableText"/>
            </w:pPr>
            <w:sdt>
              <w:sdtPr>
                <w:id w:val="1903094755"/>
                <w:placeholder>
                  <w:docPart w:val="AA6E09F5C9774AFE94813D32CE85BFC9"/>
                </w:placeholder>
                <w:temporary/>
                <w:showingPlcHdr/>
                <w15:appearance w15:val="hidden"/>
              </w:sdtPr>
              <w:sdtContent>
                <w:r w:rsidR="004211AF" w:rsidRPr="00810DF6">
                  <w:rPr>
                    <w:lang w:val="en-GB" w:bidi="en-GB"/>
                  </w:rPr>
                  <w:t>$175</w:t>
                </w:r>
              </w:sdtContent>
            </w:sdt>
          </w:p>
        </w:tc>
        <w:tc>
          <w:tcPr>
            <w:tcW w:w="893" w:type="dxa"/>
            <w:noWrap/>
            <w:vAlign w:val="center"/>
            <w:hideMark/>
          </w:tcPr>
          <w:p w14:paraId="0AEED7A7" w14:textId="77777777" w:rsidR="004211AF" w:rsidRPr="00810DF6" w:rsidRDefault="00275A43" w:rsidP="00810DF6">
            <w:pPr>
              <w:pStyle w:val="TableText"/>
            </w:pPr>
            <w:sdt>
              <w:sdtPr>
                <w:id w:val="-1793666266"/>
                <w:placeholder>
                  <w:docPart w:val="260D18E70A0D4CE69491DAE5A13F3515"/>
                </w:placeholder>
                <w:temporary/>
                <w:showingPlcHdr/>
                <w15:appearance w15:val="hidden"/>
              </w:sdtPr>
              <w:sdtContent>
                <w:r w:rsidR="004211AF" w:rsidRPr="00810DF6">
                  <w:rPr>
                    <w:lang w:val="en-GB" w:bidi="en-GB"/>
                  </w:rPr>
                  <w:t>$175</w:t>
                </w:r>
              </w:sdtContent>
            </w:sdt>
          </w:p>
        </w:tc>
        <w:tc>
          <w:tcPr>
            <w:tcW w:w="990" w:type="dxa"/>
            <w:gridSpan w:val="2"/>
            <w:noWrap/>
            <w:vAlign w:val="center"/>
            <w:hideMark/>
          </w:tcPr>
          <w:p w14:paraId="07D3CCAE" w14:textId="77777777" w:rsidR="004211AF" w:rsidRPr="00810DF6" w:rsidRDefault="00275A43" w:rsidP="00810DF6">
            <w:pPr>
              <w:pStyle w:val="TableText"/>
            </w:pPr>
            <w:sdt>
              <w:sdtPr>
                <w:id w:val="535321117"/>
                <w:placeholder>
                  <w:docPart w:val="AD995ADFB25E4EF480C7F8869C1D4E0F"/>
                </w:placeholder>
                <w:temporary/>
                <w:showingPlcHdr/>
                <w15:appearance w15:val="hidden"/>
              </w:sdtPr>
              <w:sdtContent>
                <w:r w:rsidR="004211AF" w:rsidRPr="00810DF6">
                  <w:rPr>
                    <w:lang w:val="en-GB" w:bidi="en-GB"/>
                  </w:rPr>
                  <w:t>$175</w:t>
                </w:r>
              </w:sdtContent>
            </w:sdt>
          </w:p>
        </w:tc>
        <w:tc>
          <w:tcPr>
            <w:tcW w:w="900" w:type="dxa"/>
            <w:noWrap/>
            <w:vAlign w:val="center"/>
            <w:hideMark/>
          </w:tcPr>
          <w:p w14:paraId="635FECBA" w14:textId="77777777" w:rsidR="004211AF" w:rsidRPr="00810DF6" w:rsidRDefault="00275A43" w:rsidP="00810DF6">
            <w:pPr>
              <w:pStyle w:val="TableText"/>
            </w:pPr>
            <w:sdt>
              <w:sdtPr>
                <w:id w:val="987212358"/>
                <w:placeholder>
                  <w:docPart w:val="6CFCA6907285434F941DC24C618992E8"/>
                </w:placeholder>
                <w:temporary/>
                <w:showingPlcHdr/>
                <w15:appearance w15:val="hidden"/>
              </w:sdtPr>
              <w:sdtContent>
                <w:r w:rsidR="004211AF" w:rsidRPr="00810DF6">
                  <w:rPr>
                    <w:lang w:val="en-GB" w:bidi="en-GB"/>
                  </w:rPr>
                  <w:t>$175</w:t>
                </w:r>
              </w:sdtContent>
            </w:sdt>
          </w:p>
        </w:tc>
        <w:tc>
          <w:tcPr>
            <w:tcW w:w="900" w:type="dxa"/>
            <w:noWrap/>
            <w:vAlign w:val="center"/>
            <w:hideMark/>
          </w:tcPr>
          <w:p w14:paraId="72097A47" w14:textId="77777777" w:rsidR="004211AF" w:rsidRPr="00810DF6" w:rsidRDefault="00275A43" w:rsidP="00810DF6">
            <w:pPr>
              <w:pStyle w:val="TableText"/>
            </w:pPr>
            <w:sdt>
              <w:sdtPr>
                <w:id w:val="-1348939803"/>
                <w:placeholder>
                  <w:docPart w:val="30EF4A9AADEA48F2A86F12A5D818EEEF"/>
                </w:placeholder>
                <w:temporary/>
                <w:showingPlcHdr/>
                <w15:appearance w15:val="hidden"/>
              </w:sdtPr>
              <w:sdtContent>
                <w:r w:rsidR="004211AF" w:rsidRPr="00810DF6">
                  <w:rPr>
                    <w:lang w:val="en-GB" w:bidi="en-GB"/>
                  </w:rPr>
                  <w:t>$175</w:t>
                </w:r>
              </w:sdtContent>
            </w:sdt>
          </w:p>
        </w:tc>
        <w:tc>
          <w:tcPr>
            <w:tcW w:w="900" w:type="dxa"/>
            <w:noWrap/>
            <w:vAlign w:val="center"/>
            <w:hideMark/>
          </w:tcPr>
          <w:p w14:paraId="70A4E668" w14:textId="77777777" w:rsidR="004211AF" w:rsidRPr="00810DF6" w:rsidRDefault="00275A43" w:rsidP="00810DF6">
            <w:pPr>
              <w:pStyle w:val="TableText"/>
            </w:pPr>
            <w:sdt>
              <w:sdtPr>
                <w:id w:val="-1633936169"/>
                <w:placeholder>
                  <w:docPart w:val="D82C8F926CDF482CA9B1DF0FFF120A22"/>
                </w:placeholder>
                <w:temporary/>
                <w:showingPlcHdr/>
                <w15:appearance w15:val="hidden"/>
              </w:sdtPr>
              <w:sdtContent>
                <w:r w:rsidR="004211AF" w:rsidRPr="00810DF6">
                  <w:rPr>
                    <w:lang w:val="en-GB" w:bidi="en-GB"/>
                  </w:rPr>
                  <w:t>$225</w:t>
                </w:r>
              </w:sdtContent>
            </w:sdt>
          </w:p>
        </w:tc>
        <w:tc>
          <w:tcPr>
            <w:tcW w:w="895" w:type="dxa"/>
            <w:noWrap/>
            <w:vAlign w:val="center"/>
            <w:hideMark/>
          </w:tcPr>
          <w:p w14:paraId="0128244A" w14:textId="77777777" w:rsidR="004211AF" w:rsidRPr="00810DF6" w:rsidRDefault="00275A43" w:rsidP="00810DF6">
            <w:pPr>
              <w:pStyle w:val="TableText"/>
            </w:pPr>
            <w:sdt>
              <w:sdtPr>
                <w:id w:val="-1117522933"/>
                <w:placeholder>
                  <w:docPart w:val="B7619021A40E4839860BAF6EF3251B37"/>
                </w:placeholder>
                <w:temporary/>
                <w:showingPlcHdr/>
                <w15:appearance w15:val="hidden"/>
              </w:sdtPr>
              <w:sdtContent>
                <w:r w:rsidR="004211AF" w:rsidRPr="00810DF6">
                  <w:rPr>
                    <w:lang w:val="en-GB" w:bidi="en-GB"/>
                  </w:rPr>
                  <w:t>$225</w:t>
                </w:r>
              </w:sdtContent>
            </w:sdt>
          </w:p>
        </w:tc>
        <w:tc>
          <w:tcPr>
            <w:tcW w:w="941" w:type="dxa"/>
            <w:noWrap/>
            <w:vAlign w:val="center"/>
            <w:hideMark/>
          </w:tcPr>
          <w:p w14:paraId="7C04CBC6" w14:textId="77777777" w:rsidR="004211AF" w:rsidRPr="00810DF6" w:rsidRDefault="00275A43" w:rsidP="00810DF6">
            <w:pPr>
              <w:pStyle w:val="TableText"/>
            </w:pPr>
            <w:sdt>
              <w:sdtPr>
                <w:id w:val="1560669496"/>
                <w:placeholder>
                  <w:docPart w:val="69F6299E21154AD199BA16A5449FD9BB"/>
                </w:placeholder>
                <w:temporary/>
                <w:showingPlcHdr/>
                <w15:appearance w15:val="hidden"/>
              </w:sdtPr>
              <w:sdtContent>
                <w:r w:rsidR="004211AF" w:rsidRPr="00810DF6">
                  <w:rPr>
                    <w:lang w:val="en-GB" w:bidi="en-GB"/>
                  </w:rPr>
                  <w:t>$2,200</w:t>
                </w:r>
              </w:sdtContent>
            </w:sdt>
          </w:p>
        </w:tc>
      </w:tr>
      <w:tr w:rsidR="00385D4D" w:rsidRPr="00810DF6" w14:paraId="0E636B7B" w14:textId="77777777" w:rsidTr="00582502">
        <w:trPr>
          <w:trHeight w:val="244"/>
        </w:trPr>
        <w:tc>
          <w:tcPr>
            <w:tcW w:w="2034" w:type="dxa"/>
            <w:shd w:val="clear" w:color="auto" w:fill="F2F2F2" w:themeFill="background1" w:themeFillShade="F2"/>
            <w:vAlign w:val="center"/>
            <w:hideMark/>
          </w:tcPr>
          <w:p w14:paraId="2C3E85C4" w14:textId="77777777" w:rsidR="004211AF" w:rsidRPr="00810DF6" w:rsidRDefault="00275A43" w:rsidP="00810DF6">
            <w:pPr>
              <w:pStyle w:val="TableText"/>
            </w:pPr>
            <w:sdt>
              <w:sdtPr>
                <w:id w:val="1626348582"/>
                <w:placeholder>
                  <w:docPart w:val="B211A7BAD0EA4F4D8A4EA5361F542E3F"/>
                </w:placeholder>
                <w:temporary/>
                <w:showingPlcHdr/>
                <w15:appearance w15:val="hidden"/>
              </w:sdtPr>
              <w:sdtContent>
                <w:r w:rsidR="004211AF" w:rsidRPr="00810DF6">
                  <w:rPr>
                    <w:lang w:val="en-GB" w:bidi="en-GB"/>
                  </w:rPr>
                  <w:t>Internet/Phone</w:t>
                </w:r>
              </w:sdtContent>
            </w:sdt>
          </w:p>
        </w:tc>
        <w:tc>
          <w:tcPr>
            <w:tcW w:w="900" w:type="dxa"/>
            <w:shd w:val="clear" w:color="auto" w:fill="F2F2F2" w:themeFill="background1" w:themeFillShade="F2"/>
            <w:noWrap/>
            <w:vAlign w:val="center"/>
            <w:hideMark/>
          </w:tcPr>
          <w:p w14:paraId="759E6D31" w14:textId="77777777" w:rsidR="004211AF" w:rsidRPr="00810DF6" w:rsidRDefault="00275A43" w:rsidP="00810DF6">
            <w:pPr>
              <w:pStyle w:val="TableText"/>
            </w:pPr>
            <w:sdt>
              <w:sdtPr>
                <w:id w:val="151267576"/>
                <w:placeholder>
                  <w:docPart w:val="0F4989DF905A40B8B4B84371808C9C45"/>
                </w:placeholder>
                <w:temporary/>
                <w:showingPlcHdr/>
                <w15:appearance w15:val="hidden"/>
              </w:sdtPr>
              <w:sdtContent>
                <w:r w:rsidR="004211AF" w:rsidRPr="00810DF6">
                  <w:rPr>
                    <w:lang w:val="en-GB" w:bidi="en-GB"/>
                  </w:rPr>
                  <w:t>$110</w:t>
                </w:r>
              </w:sdtContent>
            </w:sdt>
          </w:p>
        </w:tc>
        <w:tc>
          <w:tcPr>
            <w:tcW w:w="810" w:type="dxa"/>
            <w:shd w:val="clear" w:color="auto" w:fill="F2F2F2" w:themeFill="background1" w:themeFillShade="F2"/>
            <w:noWrap/>
            <w:vAlign w:val="center"/>
            <w:hideMark/>
          </w:tcPr>
          <w:p w14:paraId="59CFEB75" w14:textId="77777777" w:rsidR="004211AF" w:rsidRPr="00810DF6" w:rsidRDefault="00275A43" w:rsidP="00810DF6">
            <w:pPr>
              <w:pStyle w:val="TableText"/>
            </w:pPr>
            <w:sdt>
              <w:sdtPr>
                <w:id w:val="1916749837"/>
                <w:placeholder>
                  <w:docPart w:val="265B18229C0B466DA36190AB4DCED25E"/>
                </w:placeholder>
                <w:temporary/>
                <w:showingPlcHdr/>
                <w15:appearance w15:val="hidden"/>
              </w:sdtPr>
              <w:sdtContent>
                <w:r w:rsidR="004211AF" w:rsidRPr="00810DF6">
                  <w:rPr>
                    <w:lang w:val="en-GB" w:bidi="en-GB"/>
                  </w:rPr>
                  <w:t>$110</w:t>
                </w:r>
              </w:sdtContent>
            </w:sdt>
          </w:p>
        </w:tc>
        <w:tc>
          <w:tcPr>
            <w:tcW w:w="810" w:type="dxa"/>
            <w:shd w:val="clear" w:color="auto" w:fill="F2F2F2" w:themeFill="background1" w:themeFillShade="F2"/>
            <w:noWrap/>
            <w:vAlign w:val="center"/>
            <w:hideMark/>
          </w:tcPr>
          <w:p w14:paraId="1888CEAF" w14:textId="77777777" w:rsidR="004211AF" w:rsidRPr="00810DF6" w:rsidRDefault="00275A43" w:rsidP="00810DF6">
            <w:pPr>
              <w:pStyle w:val="TableText"/>
            </w:pPr>
            <w:sdt>
              <w:sdtPr>
                <w:id w:val="-222836553"/>
                <w:placeholder>
                  <w:docPart w:val="C2E1DA5958924E3A9EF7D07E81D5CC57"/>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536DC79F" w14:textId="77777777" w:rsidR="004211AF" w:rsidRPr="00810DF6" w:rsidRDefault="00275A43" w:rsidP="00810DF6">
            <w:pPr>
              <w:pStyle w:val="TableText"/>
            </w:pPr>
            <w:sdt>
              <w:sdtPr>
                <w:id w:val="1446582222"/>
                <w:placeholder>
                  <w:docPart w:val="AD475C4A191B4632B8A6C0A3AA12D25F"/>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358FF382" w14:textId="77777777" w:rsidR="004211AF" w:rsidRPr="00810DF6" w:rsidRDefault="00275A43" w:rsidP="00810DF6">
            <w:pPr>
              <w:pStyle w:val="TableText"/>
            </w:pPr>
            <w:sdt>
              <w:sdtPr>
                <w:id w:val="1910031604"/>
                <w:placeholder>
                  <w:docPart w:val="FDF886E1217C4123B3773432F8F371D3"/>
                </w:placeholder>
                <w:temporary/>
                <w:showingPlcHdr/>
                <w15:appearance w15:val="hidden"/>
              </w:sdtPr>
              <w:sdtContent>
                <w:r w:rsidR="004211AF" w:rsidRPr="00810DF6">
                  <w:rPr>
                    <w:lang w:val="en-GB" w:bidi="en-GB"/>
                  </w:rPr>
                  <w:t>$110</w:t>
                </w:r>
              </w:sdtContent>
            </w:sdt>
          </w:p>
        </w:tc>
        <w:tc>
          <w:tcPr>
            <w:tcW w:w="907" w:type="dxa"/>
            <w:gridSpan w:val="2"/>
            <w:shd w:val="clear" w:color="auto" w:fill="F2F2F2" w:themeFill="background1" w:themeFillShade="F2"/>
            <w:noWrap/>
            <w:vAlign w:val="center"/>
            <w:hideMark/>
          </w:tcPr>
          <w:p w14:paraId="6E7D8669" w14:textId="77777777" w:rsidR="004211AF" w:rsidRPr="00810DF6" w:rsidRDefault="00275A43" w:rsidP="00810DF6">
            <w:pPr>
              <w:pStyle w:val="TableText"/>
            </w:pPr>
            <w:sdt>
              <w:sdtPr>
                <w:id w:val="1840495462"/>
                <w:placeholder>
                  <w:docPart w:val="9C10810DE0874F74AF10DB9A7C62FA40"/>
                </w:placeholder>
                <w:temporary/>
                <w:showingPlcHdr/>
                <w15:appearance w15:val="hidden"/>
              </w:sdtPr>
              <w:sdtContent>
                <w:r w:rsidR="004211AF" w:rsidRPr="00810DF6">
                  <w:rPr>
                    <w:lang w:val="en-GB" w:bidi="en-GB"/>
                  </w:rPr>
                  <w:t>$110</w:t>
                </w:r>
              </w:sdtContent>
            </w:sdt>
          </w:p>
        </w:tc>
        <w:tc>
          <w:tcPr>
            <w:tcW w:w="893" w:type="dxa"/>
            <w:shd w:val="clear" w:color="auto" w:fill="F2F2F2" w:themeFill="background1" w:themeFillShade="F2"/>
            <w:noWrap/>
            <w:vAlign w:val="center"/>
            <w:hideMark/>
          </w:tcPr>
          <w:p w14:paraId="609A4F39" w14:textId="77777777" w:rsidR="004211AF" w:rsidRPr="00810DF6" w:rsidRDefault="00275A43" w:rsidP="00810DF6">
            <w:pPr>
              <w:pStyle w:val="TableText"/>
            </w:pPr>
            <w:sdt>
              <w:sdtPr>
                <w:id w:val="-1285268036"/>
                <w:placeholder>
                  <w:docPart w:val="0B5C95C0757942B4BCBDBDD50D98A8EB"/>
                </w:placeholder>
                <w:temporary/>
                <w:showingPlcHdr/>
                <w15:appearance w15:val="hidden"/>
              </w:sdtPr>
              <w:sdtContent>
                <w:r w:rsidR="004211AF" w:rsidRPr="00810DF6">
                  <w:rPr>
                    <w:lang w:val="en-GB" w:bidi="en-GB"/>
                  </w:rPr>
                  <w:t>$110</w:t>
                </w:r>
              </w:sdtContent>
            </w:sdt>
          </w:p>
        </w:tc>
        <w:tc>
          <w:tcPr>
            <w:tcW w:w="990" w:type="dxa"/>
            <w:gridSpan w:val="2"/>
            <w:shd w:val="clear" w:color="auto" w:fill="F2F2F2" w:themeFill="background1" w:themeFillShade="F2"/>
            <w:noWrap/>
            <w:vAlign w:val="center"/>
            <w:hideMark/>
          </w:tcPr>
          <w:p w14:paraId="1ADE18E6" w14:textId="77777777" w:rsidR="004211AF" w:rsidRPr="00810DF6" w:rsidRDefault="00275A43" w:rsidP="00810DF6">
            <w:pPr>
              <w:pStyle w:val="TableText"/>
            </w:pPr>
            <w:sdt>
              <w:sdtPr>
                <w:id w:val="-139888333"/>
                <w:placeholder>
                  <w:docPart w:val="66323133A583487FA28813CC690B6C88"/>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556DE534" w14:textId="77777777" w:rsidR="004211AF" w:rsidRPr="00810DF6" w:rsidRDefault="00275A43" w:rsidP="00810DF6">
            <w:pPr>
              <w:pStyle w:val="TableText"/>
            </w:pPr>
            <w:sdt>
              <w:sdtPr>
                <w:id w:val="1116343342"/>
                <w:placeholder>
                  <w:docPart w:val="7D2D0EF0A0274724B29F3778AA766A20"/>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73FED7D3" w14:textId="77777777" w:rsidR="004211AF" w:rsidRPr="00810DF6" w:rsidRDefault="00275A43" w:rsidP="00810DF6">
            <w:pPr>
              <w:pStyle w:val="TableText"/>
            </w:pPr>
            <w:sdt>
              <w:sdtPr>
                <w:id w:val="1959142111"/>
                <w:placeholder>
                  <w:docPart w:val="70855B22BAAF4AA0B42108DD4FA57C02"/>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12AAB4FD" w14:textId="77777777" w:rsidR="004211AF" w:rsidRPr="00810DF6" w:rsidRDefault="00275A43" w:rsidP="00810DF6">
            <w:pPr>
              <w:pStyle w:val="TableText"/>
            </w:pPr>
            <w:sdt>
              <w:sdtPr>
                <w:id w:val="-282573474"/>
                <w:placeholder>
                  <w:docPart w:val="DB65342418D640619519523AD5176AA4"/>
                </w:placeholder>
                <w:temporary/>
                <w:showingPlcHdr/>
                <w15:appearance w15:val="hidden"/>
              </w:sdtPr>
              <w:sdtContent>
                <w:r w:rsidR="004211AF" w:rsidRPr="00810DF6">
                  <w:rPr>
                    <w:lang w:val="en-GB" w:bidi="en-GB"/>
                  </w:rPr>
                  <w:t>$110</w:t>
                </w:r>
              </w:sdtContent>
            </w:sdt>
          </w:p>
        </w:tc>
        <w:tc>
          <w:tcPr>
            <w:tcW w:w="895" w:type="dxa"/>
            <w:shd w:val="clear" w:color="auto" w:fill="F2F2F2" w:themeFill="background1" w:themeFillShade="F2"/>
            <w:noWrap/>
            <w:vAlign w:val="center"/>
            <w:hideMark/>
          </w:tcPr>
          <w:p w14:paraId="39EE00CA" w14:textId="77777777" w:rsidR="004211AF" w:rsidRPr="00810DF6" w:rsidRDefault="00275A43" w:rsidP="00810DF6">
            <w:pPr>
              <w:pStyle w:val="TableText"/>
            </w:pPr>
            <w:sdt>
              <w:sdtPr>
                <w:id w:val="766501435"/>
                <w:placeholder>
                  <w:docPart w:val="BCD63BCD17644BADB3AE5FECACD64D99"/>
                </w:placeholder>
                <w:temporary/>
                <w:showingPlcHdr/>
                <w15:appearance w15:val="hidden"/>
              </w:sdtPr>
              <w:sdtContent>
                <w:r w:rsidR="004211AF" w:rsidRPr="00810DF6">
                  <w:rPr>
                    <w:lang w:val="en-GB" w:bidi="en-GB"/>
                  </w:rPr>
                  <w:t>$110</w:t>
                </w:r>
              </w:sdtContent>
            </w:sdt>
          </w:p>
        </w:tc>
        <w:tc>
          <w:tcPr>
            <w:tcW w:w="941" w:type="dxa"/>
            <w:shd w:val="clear" w:color="auto" w:fill="F2F2F2" w:themeFill="background1" w:themeFillShade="F2"/>
            <w:noWrap/>
            <w:vAlign w:val="center"/>
            <w:hideMark/>
          </w:tcPr>
          <w:p w14:paraId="7AA105AB" w14:textId="77777777" w:rsidR="004211AF" w:rsidRPr="00810DF6" w:rsidRDefault="00275A43" w:rsidP="00810DF6">
            <w:pPr>
              <w:pStyle w:val="TableText"/>
            </w:pPr>
            <w:sdt>
              <w:sdtPr>
                <w:id w:val="-1252961631"/>
                <w:placeholder>
                  <w:docPart w:val="50618D5E1E8145258F8C97E944A0CDC3"/>
                </w:placeholder>
                <w:temporary/>
                <w:showingPlcHdr/>
                <w15:appearance w15:val="hidden"/>
              </w:sdtPr>
              <w:sdtContent>
                <w:r w:rsidR="004211AF" w:rsidRPr="00810DF6">
                  <w:rPr>
                    <w:lang w:val="en-GB" w:bidi="en-GB"/>
                  </w:rPr>
                  <w:t>$1,320</w:t>
                </w:r>
              </w:sdtContent>
            </w:sdt>
          </w:p>
        </w:tc>
      </w:tr>
      <w:tr w:rsidR="00385D4D" w:rsidRPr="00810DF6" w14:paraId="7EF78966" w14:textId="77777777" w:rsidTr="00582502">
        <w:trPr>
          <w:trHeight w:val="244"/>
        </w:trPr>
        <w:tc>
          <w:tcPr>
            <w:tcW w:w="2034" w:type="dxa"/>
            <w:vAlign w:val="center"/>
            <w:hideMark/>
          </w:tcPr>
          <w:p w14:paraId="171F18FD" w14:textId="77777777" w:rsidR="004211AF" w:rsidRPr="00810DF6" w:rsidRDefault="00275A43" w:rsidP="00810DF6">
            <w:pPr>
              <w:pStyle w:val="TableText"/>
            </w:pPr>
            <w:sdt>
              <w:sdtPr>
                <w:id w:val="1650320901"/>
                <w:placeholder>
                  <w:docPart w:val="22E14E56AC484070BC2879CD743B29CE"/>
                </w:placeholder>
                <w:temporary/>
                <w:showingPlcHdr/>
                <w15:appearance w15:val="hidden"/>
              </w:sdtPr>
              <w:sdtContent>
                <w:r w:rsidR="004211AF" w:rsidRPr="00810DF6">
                  <w:rPr>
                    <w:lang w:val="en-GB" w:bidi="en-GB"/>
                  </w:rPr>
                  <w:t>Insurance</w:t>
                </w:r>
              </w:sdtContent>
            </w:sdt>
          </w:p>
        </w:tc>
        <w:tc>
          <w:tcPr>
            <w:tcW w:w="900" w:type="dxa"/>
            <w:noWrap/>
            <w:vAlign w:val="center"/>
            <w:hideMark/>
          </w:tcPr>
          <w:p w14:paraId="1F0E6A71" w14:textId="77777777" w:rsidR="004211AF" w:rsidRPr="00810DF6" w:rsidRDefault="00275A43" w:rsidP="00810DF6">
            <w:pPr>
              <w:pStyle w:val="TableText"/>
            </w:pPr>
            <w:sdt>
              <w:sdtPr>
                <w:id w:val="1879271992"/>
                <w:placeholder>
                  <w:docPart w:val="874ABEF0C2C546429B4D8EC4DF815ACD"/>
                </w:placeholder>
                <w:temporary/>
                <w:showingPlcHdr/>
                <w15:appearance w15:val="hidden"/>
              </w:sdtPr>
              <w:sdtContent>
                <w:r w:rsidR="004211AF" w:rsidRPr="00810DF6">
                  <w:rPr>
                    <w:lang w:val="en-GB" w:bidi="en-GB"/>
                  </w:rPr>
                  <w:t>$165</w:t>
                </w:r>
              </w:sdtContent>
            </w:sdt>
          </w:p>
        </w:tc>
        <w:tc>
          <w:tcPr>
            <w:tcW w:w="810" w:type="dxa"/>
            <w:noWrap/>
            <w:vAlign w:val="center"/>
            <w:hideMark/>
          </w:tcPr>
          <w:p w14:paraId="0716444D" w14:textId="77777777" w:rsidR="004211AF" w:rsidRPr="00810DF6" w:rsidRDefault="00275A43" w:rsidP="00810DF6">
            <w:pPr>
              <w:pStyle w:val="TableText"/>
            </w:pPr>
            <w:sdt>
              <w:sdtPr>
                <w:id w:val="1062906428"/>
                <w:placeholder>
                  <w:docPart w:val="F4A9EB8039E442B2823400919174112E"/>
                </w:placeholder>
                <w:temporary/>
                <w:showingPlcHdr/>
                <w15:appearance w15:val="hidden"/>
              </w:sdtPr>
              <w:sdtContent>
                <w:r w:rsidR="004211AF" w:rsidRPr="00810DF6">
                  <w:rPr>
                    <w:lang w:val="en-GB" w:bidi="en-GB"/>
                  </w:rPr>
                  <w:t>$165</w:t>
                </w:r>
              </w:sdtContent>
            </w:sdt>
          </w:p>
        </w:tc>
        <w:tc>
          <w:tcPr>
            <w:tcW w:w="810" w:type="dxa"/>
            <w:noWrap/>
            <w:vAlign w:val="center"/>
            <w:hideMark/>
          </w:tcPr>
          <w:p w14:paraId="7C46E9E1" w14:textId="77777777" w:rsidR="004211AF" w:rsidRPr="00810DF6" w:rsidRDefault="00275A43" w:rsidP="00810DF6">
            <w:pPr>
              <w:pStyle w:val="TableText"/>
            </w:pPr>
            <w:sdt>
              <w:sdtPr>
                <w:id w:val="969857323"/>
                <w:placeholder>
                  <w:docPart w:val="77440A30139943F3B5C59FA87B002F7F"/>
                </w:placeholder>
                <w:temporary/>
                <w:showingPlcHdr/>
                <w15:appearance w15:val="hidden"/>
              </w:sdtPr>
              <w:sdtContent>
                <w:r w:rsidR="004211AF" w:rsidRPr="00810DF6">
                  <w:rPr>
                    <w:lang w:val="en-GB" w:bidi="en-GB"/>
                  </w:rPr>
                  <w:t>$165</w:t>
                </w:r>
              </w:sdtContent>
            </w:sdt>
          </w:p>
        </w:tc>
        <w:tc>
          <w:tcPr>
            <w:tcW w:w="900" w:type="dxa"/>
            <w:noWrap/>
            <w:vAlign w:val="center"/>
            <w:hideMark/>
          </w:tcPr>
          <w:p w14:paraId="47874783" w14:textId="77777777" w:rsidR="004211AF" w:rsidRPr="00810DF6" w:rsidRDefault="00275A43" w:rsidP="00810DF6">
            <w:pPr>
              <w:pStyle w:val="TableText"/>
            </w:pPr>
            <w:sdt>
              <w:sdtPr>
                <w:id w:val="2055741587"/>
                <w:placeholder>
                  <w:docPart w:val="D52CC58C3E37479CA0356C8836E872BA"/>
                </w:placeholder>
                <w:temporary/>
                <w:showingPlcHdr/>
                <w15:appearance w15:val="hidden"/>
              </w:sdtPr>
              <w:sdtContent>
                <w:r w:rsidR="004211AF" w:rsidRPr="00810DF6">
                  <w:rPr>
                    <w:lang w:val="en-GB" w:bidi="en-GB"/>
                  </w:rPr>
                  <w:t>$165</w:t>
                </w:r>
              </w:sdtContent>
            </w:sdt>
          </w:p>
        </w:tc>
        <w:tc>
          <w:tcPr>
            <w:tcW w:w="900" w:type="dxa"/>
            <w:noWrap/>
            <w:vAlign w:val="center"/>
            <w:hideMark/>
          </w:tcPr>
          <w:p w14:paraId="2BCF4049" w14:textId="77777777" w:rsidR="004211AF" w:rsidRPr="00810DF6" w:rsidRDefault="00275A43" w:rsidP="00810DF6">
            <w:pPr>
              <w:pStyle w:val="TableText"/>
            </w:pPr>
            <w:sdt>
              <w:sdtPr>
                <w:id w:val="-1811317635"/>
                <w:placeholder>
                  <w:docPart w:val="D150AC4C8CFC46BFB19198472398F670"/>
                </w:placeholder>
                <w:temporary/>
                <w:showingPlcHdr/>
                <w15:appearance w15:val="hidden"/>
              </w:sdtPr>
              <w:sdtContent>
                <w:r w:rsidR="004211AF" w:rsidRPr="00810DF6">
                  <w:rPr>
                    <w:lang w:val="en-GB" w:bidi="en-GB"/>
                  </w:rPr>
                  <w:t>$165</w:t>
                </w:r>
              </w:sdtContent>
            </w:sdt>
          </w:p>
        </w:tc>
        <w:tc>
          <w:tcPr>
            <w:tcW w:w="907" w:type="dxa"/>
            <w:gridSpan w:val="2"/>
            <w:noWrap/>
            <w:vAlign w:val="center"/>
            <w:hideMark/>
          </w:tcPr>
          <w:p w14:paraId="48E2063D" w14:textId="77777777" w:rsidR="004211AF" w:rsidRPr="00810DF6" w:rsidRDefault="00275A43" w:rsidP="00810DF6">
            <w:pPr>
              <w:pStyle w:val="TableText"/>
            </w:pPr>
            <w:sdt>
              <w:sdtPr>
                <w:id w:val="-1880393327"/>
                <w:placeholder>
                  <w:docPart w:val="87A0F5196B864F01BC00B78D7B0278B5"/>
                </w:placeholder>
                <w:temporary/>
                <w:showingPlcHdr/>
                <w15:appearance w15:val="hidden"/>
              </w:sdtPr>
              <w:sdtContent>
                <w:r w:rsidR="004211AF" w:rsidRPr="00810DF6">
                  <w:rPr>
                    <w:lang w:val="en-GB" w:bidi="en-GB"/>
                  </w:rPr>
                  <w:t>$165</w:t>
                </w:r>
              </w:sdtContent>
            </w:sdt>
          </w:p>
        </w:tc>
        <w:tc>
          <w:tcPr>
            <w:tcW w:w="893" w:type="dxa"/>
            <w:noWrap/>
            <w:vAlign w:val="center"/>
            <w:hideMark/>
          </w:tcPr>
          <w:p w14:paraId="22162435" w14:textId="77777777" w:rsidR="004211AF" w:rsidRPr="00810DF6" w:rsidRDefault="00275A43" w:rsidP="00810DF6">
            <w:pPr>
              <w:pStyle w:val="TableText"/>
            </w:pPr>
            <w:sdt>
              <w:sdtPr>
                <w:id w:val="1739823700"/>
                <w:placeholder>
                  <w:docPart w:val="2894C9AD78884FC0BCD7C76A3C242CF0"/>
                </w:placeholder>
                <w:temporary/>
                <w:showingPlcHdr/>
                <w15:appearance w15:val="hidden"/>
              </w:sdtPr>
              <w:sdtContent>
                <w:r w:rsidR="004211AF" w:rsidRPr="00810DF6">
                  <w:rPr>
                    <w:lang w:val="en-GB" w:bidi="en-GB"/>
                  </w:rPr>
                  <w:t>$165</w:t>
                </w:r>
              </w:sdtContent>
            </w:sdt>
          </w:p>
        </w:tc>
        <w:tc>
          <w:tcPr>
            <w:tcW w:w="990" w:type="dxa"/>
            <w:gridSpan w:val="2"/>
            <w:noWrap/>
            <w:vAlign w:val="center"/>
            <w:hideMark/>
          </w:tcPr>
          <w:p w14:paraId="4677DB1F" w14:textId="77777777" w:rsidR="004211AF" w:rsidRPr="00810DF6" w:rsidRDefault="00275A43" w:rsidP="00810DF6">
            <w:pPr>
              <w:pStyle w:val="TableText"/>
            </w:pPr>
            <w:sdt>
              <w:sdtPr>
                <w:id w:val="-855028366"/>
                <w:placeholder>
                  <w:docPart w:val="758D14B76A4244AEB8B540D8DDA991F2"/>
                </w:placeholder>
                <w:temporary/>
                <w:showingPlcHdr/>
                <w15:appearance w15:val="hidden"/>
              </w:sdtPr>
              <w:sdtContent>
                <w:r w:rsidR="004211AF" w:rsidRPr="00810DF6">
                  <w:rPr>
                    <w:lang w:val="en-GB" w:bidi="en-GB"/>
                  </w:rPr>
                  <w:t>$165</w:t>
                </w:r>
              </w:sdtContent>
            </w:sdt>
          </w:p>
        </w:tc>
        <w:tc>
          <w:tcPr>
            <w:tcW w:w="900" w:type="dxa"/>
            <w:noWrap/>
            <w:vAlign w:val="center"/>
            <w:hideMark/>
          </w:tcPr>
          <w:p w14:paraId="7F1E143E" w14:textId="77777777" w:rsidR="004211AF" w:rsidRPr="00810DF6" w:rsidRDefault="00275A43" w:rsidP="00810DF6">
            <w:pPr>
              <w:pStyle w:val="TableText"/>
            </w:pPr>
            <w:sdt>
              <w:sdtPr>
                <w:id w:val="-1152063610"/>
                <w:placeholder>
                  <w:docPart w:val="87AD9F65BBF04F60A0BF6D8847CB16C4"/>
                </w:placeholder>
                <w:temporary/>
                <w:showingPlcHdr/>
                <w15:appearance w15:val="hidden"/>
              </w:sdtPr>
              <w:sdtContent>
                <w:r w:rsidR="004211AF" w:rsidRPr="00810DF6">
                  <w:rPr>
                    <w:lang w:val="en-GB" w:bidi="en-GB"/>
                  </w:rPr>
                  <w:t>$165</w:t>
                </w:r>
              </w:sdtContent>
            </w:sdt>
          </w:p>
        </w:tc>
        <w:tc>
          <w:tcPr>
            <w:tcW w:w="900" w:type="dxa"/>
            <w:noWrap/>
            <w:vAlign w:val="center"/>
            <w:hideMark/>
          </w:tcPr>
          <w:p w14:paraId="3FFB8283" w14:textId="77777777" w:rsidR="004211AF" w:rsidRPr="00810DF6" w:rsidRDefault="00275A43" w:rsidP="00810DF6">
            <w:pPr>
              <w:pStyle w:val="TableText"/>
            </w:pPr>
            <w:sdt>
              <w:sdtPr>
                <w:id w:val="1199429556"/>
                <w:placeholder>
                  <w:docPart w:val="05BDDBCC398C4DD99BDA9096037B3A86"/>
                </w:placeholder>
                <w:temporary/>
                <w:showingPlcHdr/>
                <w15:appearance w15:val="hidden"/>
              </w:sdtPr>
              <w:sdtContent>
                <w:r w:rsidR="004211AF" w:rsidRPr="00810DF6">
                  <w:rPr>
                    <w:lang w:val="en-GB" w:bidi="en-GB"/>
                  </w:rPr>
                  <w:t>$165</w:t>
                </w:r>
              </w:sdtContent>
            </w:sdt>
          </w:p>
        </w:tc>
        <w:tc>
          <w:tcPr>
            <w:tcW w:w="900" w:type="dxa"/>
            <w:noWrap/>
            <w:vAlign w:val="center"/>
            <w:hideMark/>
          </w:tcPr>
          <w:p w14:paraId="2ECABC53" w14:textId="77777777" w:rsidR="004211AF" w:rsidRPr="00810DF6" w:rsidRDefault="00275A43" w:rsidP="00810DF6">
            <w:pPr>
              <w:pStyle w:val="TableText"/>
            </w:pPr>
            <w:sdt>
              <w:sdtPr>
                <w:id w:val="1302346809"/>
                <w:placeholder>
                  <w:docPart w:val="5DDAC8B37AEE4A28A3E6AFE7CB3C3032"/>
                </w:placeholder>
                <w:temporary/>
                <w:showingPlcHdr/>
                <w15:appearance w15:val="hidden"/>
              </w:sdtPr>
              <w:sdtContent>
                <w:r w:rsidR="004211AF" w:rsidRPr="00810DF6">
                  <w:rPr>
                    <w:lang w:val="en-GB" w:bidi="en-GB"/>
                  </w:rPr>
                  <w:t>$165</w:t>
                </w:r>
              </w:sdtContent>
            </w:sdt>
          </w:p>
        </w:tc>
        <w:tc>
          <w:tcPr>
            <w:tcW w:w="895" w:type="dxa"/>
            <w:noWrap/>
            <w:vAlign w:val="center"/>
            <w:hideMark/>
          </w:tcPr>
          <w:p w14:paraId="32A782BC" w14:textId="77777777" w:rsidR="004211AF" w:rsidRPr="00810DF6" w:rsidRDefault="00275A43" w:rsidP="00810DF6">
            <w:pPr>
              <w:pStyle w:val="TableText"/>
            </w:pPr>
            <w:sdt>
              <w:sdtPr>
                <w:id w:val="-798690403"/>
                <w:placeholder>
                  <w:docPart w:val="C40C890C8271475EAC39715C95377178"/>
                </w:placeholder>
                <w:temporary/>
                <w:showingPlcHdr/>
                <w15:appearance w15:val="hidden"/>
              </w:sdtPr>
              <w:sdtContent>
                <w:r w:rsidR="004211AF" w:rsidRPr="00810DF6">
                  <w:rPr>
                    <w:lang w:val="en-GB" w:bidi="en-GB"/>
                  </w:rPr>
                  <w:t>$165</w:t>
                </w:r>
              </w:sdtContent>
            </w:sdt>
          </w:p>
        </w:tc>
        <w:tc>
          <w:tcPr>
            <w:tcW w:w="941" w:type="dxa"/>
            <w:noWrap/>
            <w:vAlign w:val="center"/>
            <w:hideMark/>
          </w:tcPr>
          <w:p w14:paraId="5F4F442E" w14:textId="77777777" w:rsidR="004211AF" w:rsidRPr="00810DF6" w:rsidRDefault="00275A43" w:rsidP="00810DF6">
            <w:pPr>
              <w:pStyle w:val="TableText"/>
            </w:pPr>
            <w:sdt>
              <w:sdtPr>
                <w:id w:val="-1639635420"/>
                <w:placeholder>
                  <w:docPart w:val="A14BAC6C03AA4EC286CEC37214DD5581"/>
                </w:placeholder>
                <w:temporary/>
                <w:showingPlcHdr/>
                <w15:appearance w15:val="hidden"/>
              </w:sdtPr>
              <w:sdtContent>
                <w:r w:rsidR="004211AF" w:rsidRPr="00810DF6">
                  <w:rPr>
                    <w:lang w:val="en-GB" w:bidi="en-GB"/>
                  </w:rPr>
                  <w:t>$1,980</w:t>
                </w:r>
              </w:sdtContent>
            </w:sdt>
          </w:p>
        </w:tc>
      </w:tr>
      <w:tr w:rsidR="00385D4D" w:rsidRPr="00810DF6" w14:paraId="5BCE9AC1" w14:textId="77777777" w:rsidTr="00582502">
        <w:trPr>
          <w:trHeight w:val="244"/>
        </w:trPr>
        <w:tc>
          <w:tcPr>
            <w:tcW w:w="2034" w:type="dxa"/>
            <w:shd w:val="clear" w:color="auto" w:fill="F2F2F2" w:themeFill="background1" w:themeFillShade="F2"/>
            <w:vAlign w:val="center"/>
            <w:hideMark/>
          </w:tcPr>
          <w:p w14:paraId="795F1572" w14:textId="77777777" w:rsidR="004211AF" w:rsidRPr="00810DF6" w:rsidRDefault="00275A43" w:rsidP="00810DF6">
            <w:pPr>
              <w:pStyle w:val="TableText"/>
            </w:pPr>
            <w:sdt>
              <w:sdtPr>
                <w:id w:val="2138438692"/>
                <w:placeholder>
                  <w:docPart w:val="16583C5C2C064F4ABF40296EA2FBC201"/>
                </w:placeholder>
                <w:temporary/>
                <w:showingPlcHdr/>
                <w15:appearance w15:val="hidden"/>
              </w:sdtPr>
              <w:sdtContent>
                <w:r w:rsidR="004211AF" w:rsidRPr="00810DF6">
                  <w:rPr>
                    <w:lang w:val="en-GB" w:bidi="en-GB"/>
                  </w:rPr>
                  <w:t>Travel</w:t>
                </w:r>
              </w:sdtContent>
            </w:sdt>
          </w:p>
        </w:tc>
        <w:tc>
          <w:tcPr>
            <w:tcW w:w="900" w:type="dxa"/>
            <w:shd w:val="clear" w:color="auto" w:fill="F2F2F2" w:themeFill="background1" w:themeFillShade="F2"/>
            <w:noWrap/>
            <w:vAlign w:val="center"/>
            <w:hideMark/>
          </w:tcPr>
          <w:p w14:paraId="4FC6BF4F" w14:textId="77777777" w:rsidR="004211AF" w:rsidRPr="00810DF6" w:rsidRDefault="00275A43" w:rsidP="00810DF6">
            <w:pPr>
              <w:pStyle w:val="TableText"/>
            </w:pPr>
            <w:sdt>
              <w:sdtPr>
                <w:id w:val="-670184831"/>
                <w:placeholder>
                  <w:docPart w:val="10E5850C39294EAC98191CDC423C12E0"/>
                </w:placeholder>
                <w:temporary/>
                <w:showingPlcHdr/>
                <w15:appearance w15:val="hidden"/>
              </w:sdtPr>
              <w:sdtContent>
                <w:r w:rsidR="004211AF" w:rsidRPr="00810DF6">
                  <w:rPr>
                    <w:lang w:val="en-GB" w:bidi="en-GB"/>
                  </w:rPr>
                  <w:t>£100</w:t>
                </w:r>
              </w:sdtContent>
            </w:sdt>
          </w:p>
        </w:tc>
        <w:tc>
          <w:tcPr>
            <w:tcW w:w="810" w:type="dxa"/>
            <w:shd w:val="clear" w:color="auto" w:fill="F2F2F2" w:themeFill="background1" w:themeFillShade="F2"/>
            <w:noWrap/>
            <w:vAlign w:val="center"/>
            <w:hideMark/>
          </w:tcPr>
          <w:p w14:paraId="16A60E25" w14:textId="77777777" w:rsidR="004211AF" w:rsidRPr="00810DF6" w:rsidRDefault="00275A43" w:rsidP="00810DF6">
            <w:pPr>
              <w:pStyle w:val="TableText"/>
            </w:pPr>
            <w:sdt>
              <w:sdtPr>
                <w:id w:val="628135114"/>
                <w:placeholder>
                  <w:docPart w:val="EB9C8970857B430190EC17A268ED9376"/>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7B79701D" w14:textId="77777777" w:rsidR="004211AF" w:rsidRPr="00810DF6" w:rsidRDefault="00275A43" w:rsidP="00810DF6">
            <w:pPr>
              <w:pStyle w:val="TableText"/>
            </w:pPr>
            <w:sdt>
              <w:sdtPr>
                <w:id w:val="1778599637"/>
                <w:placeholder>
                  <w:docPart w:val="7126EE54B2C94D9987C640CA6221E3DD"/>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CCEFE18" w14:textId="77777777" w:rsidR="004211AF" w:rsidRPr="00810DF6" w:rsidRDefault="00275A43" w:rsidP="00810DF6">
            <w:pPr>
              <w:pStyle w:val="TableText"/>
            </w:pPr>
            <w:sdt>
              <w:sdtPr>
                <w:id w:val="2134357319"/>
                <w:placeholder>
                  <w:docPart w:val="BB060530C43B4D9888CC35063E49EEBB"/>
                </w:placeholder>
                <w:temporary/>
                <w:showingPlcHdr/>
                <w15:appearance w15:val="hidden"/>
              </w:sdtPr>
              <w:sdtContent>
                <w:r w:rsidR="004211AF" w:rsidRPr="00810DF6">
                  <w:rPr>
                    <w:lang w:val="en-GB" w:bidi="en-GB"/>
                  </w:rPr>
                  <w:t>$250</w:t>
                </w:r>
              </w:sdtContent>
            </w:sdt>
          </w:p>
        </w:tc>
        <w:tc>
          <w:tcPr>
            <w:tcW w:w="900" w:type="dxa"/>
            <w:shd w:val="clear" w:color="auto" w:fill="F2F2F2" w:themeFill="background1" w:themeFillShade="F2"/>
            <w:noWrap/>
            <w:vAlign w:val="center"/>
            <w:hideMark/>
          </w:tcPr>
          <w:p w14:paraId="2BF6DEC6" w14:textId="77777777" w:rsidR="004211AF" w:rsidRPr="00810DF6" w:rsidRDefault="00275A43" w:rsidP="00810DF6">
            <w:pPr>
              <w:pStyle w:val="TableText"/>
            </w:pPr>
            <w:sdt>
              <w:sdtPr>
                <w:id w:val="-881241558"/>
                <w:placeholder>
                  <w:docPart w:val="DF0E3A33528345C886B381BC2701AE7D"/>
                </w:placeholder>
                <w:temporary/>
                <w:showingPlcHdr/>
                <w15:appearance w15:val="hidden"/>
              </w:sdtPr>
              <w:sdtContent>
                <w:r w:rsidR="004211AF" w:rsidRPr="00810DF6">
                  <w:rPr>
                    <w:lang w:val="en-GB" w:bidi="en-GB"/>
                  </w:rPr>
                  <w:t>£0</w:t>
                </w:r>
              </w:sdtContent>
            </w:sdt>
          </w:p>
        </w:tc>
        <w:tc>
          <w:tcPr>
            <w:tcW w:w="907" w:type="dxa"/>
            <w:gridSpan w:val="2"/>
            <w:shd w:val="clear" w:color="auto" w:fill="F2F2F2" w:themeFill="background1" w:themeFillShade="F2"/>
            <w:noWrap/>
            <w:vAlign w:val="center"/>
            <w:hideMark/>
          </w:tcPr>
          <w:p w14:paraId="38CD15BE" w14:textId="77777777" w:rsidR="004211AF" w:rsidRPr="00810DF6" w:rsidRDefault="00275A43" w:rsidP="00810DF6">
            <w:pPr>
              <w:pStyle w:val="TableText"/>
            </w:pPr>
            <w:sdt>
              <w:sdtPr>
                <w:id w:val="-1684041352"/>
                <w:placeholder>
                  <w:docPart w:val="C8235830BAEB463F86254E0C017E233C"/>
                </w:placeholder>
                <w:temporary/>
                <w:showingPlcHdr/>
                <w15:appearance w15:val="hidden"/>
              </w:sdtPr>
              <w:sdtContent>
                <w:r w:rsidR="004211AF" w:rsidRPr="00810DF6">
                  <w:rPr>
                    <w:lang w:val="en-GB" w:bidi="en-GB"/>
                  </w:rPr>
                  <w:t>£0</w:t>
                </w:r>
              </w:sdtContent>
            </w:sdt>
          </w:p>
        </w:tc>
        <w:tc>
          <w:tcPr>
            <w:tcW w:w="893" w:type="dxa"/>
            <w:shd w:val="clear" w:color="auto" w:fill="F2F2F2" w:themeFill="background1" w:themeFillShade="F2"/>
            <w:noWrap/>
            <w:vAlign w:val="center"/>
            <w:hideMark/>
          </w:tcPr>
          <w:p w14:paraId="2EC7DC43" w14:textId="77777777" w:rsidR="004211AF" w:rsidRPr="00810DF6" w:rsidRDefault="00275A43" w:rsidP="00810DF6">
            <w:pPr>
              <w:pStyle w:val="TableText"/>
            </w:pPr>
            <w:sdt>
              <w:sdtPr>
                <w:id w:val="-1610358475"/>
                <w:placeholder>
                  <w:docPart w:val="F80AB9C3E79D473BA50E7069B3BB3EC0"/>
                </w:placeholder>
                <w:temporary/>
                <w:showingPlcHdr/>
                <w15:appearance w15:val="hidden"/>
              </w:sdtPr>
              <w:sdtContent>
                <w:r w:rsidR="004211AF" w:rsidRPr="00810DF6">
                  <w:rPr>
                    <w:lang w:val="en-GB" w:bidi="en-GB"/>
                  </w:rPr>
                  <w:t>£0</w:t>
                </w:r>
              </w:sdtContent>
            </w:sdt>
          </w:p>
        </w:tc>
        <w:tc>
          <w:tcPr>
            <w:tcW w:w="990" w:type="dxa"/>
            <w:gridSpan w:val="2"/>
            <w:shd w:val="clear" w:color="auto" w:fill="F2F2F2" w:themeFill="background1" w:themeFillShade="F2"/>
            <w:noWrap/>
            <w:vAlign w:val="center"/>
            <w:hideMark/>
          </w:tcPr>
          <w:p w14:paraId="4459BFB2" w14:textId="77777777" w:rsidR="004211AF" w:rsidRPr="00810DF6" w:rsidRDefault="00275A43" w:rsidP="00810DF6">
            <w:pPr>
              <w:pStyle w:val="TableText"/>
            </w:pPr>
            <w:sdt>
              <w:sdtPr>
                <w:id w:val="-865134710"/>
                <w:placeholder>
                  <w:docPart w:val="CB36D84495174E7E8DA958DDD64894B9"/>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421BE2D6" w14:textId="77777777" w:rsidR="004211AF" w:rsidRPr="00810DF6" w:rsidRDefault="00275A43" w:rsidP="00810DF6">
            <w:pPr>
              <w:pStyle w:val="TableText"/>
            </w:pPr>
            <w:sdt>
              <w:sdtPr>
                <w:id w:val="327642055"/>
                <w:placeholder>
                  <w:docPart w:val="CB3490F52B534DFC840C714345F9DD4E"/>
                </w:placeholder>
                <w:temporary/>
                <w:showingPlcHdr/>
                <w15:appearance w15:val="hidden"/>
              </w:sdtPr>
              <w:sdtContent>
                <w:r w:rsidR="004211AF" w:rsidRPr="00810DF6">
                  <w:rPr>
                    <w:lang w:val="en-GB" w:bidi="en-GB"/>
                  </w:rPr>
                  <w:t>$675</w:t>
                </w:r>
              </w:sdtContent>
            </w:sdt>
          </w:p>
        </w:tc>
        <w:tc>
          <w:tcPr>
            <w:tcW w:w="900" w:type="dxa"/>
            <w:shd w:val="clear" w:color="auto" w:fill="F2F2F2" w:themeFill="background1" w:themeFillShade="F2"/>
            <w:noWrap/>
            <w:vAlign w:val="center"/>
            <w:hideMark/>
          </w:tcPr>
          <w:p w14:paraId="42D9F70C" w14:textId="77777777" w:rsidR="004211AF" w:rsidRPr="00810DF6" w:rsidRDefault="00275A43" w:rsidP="00810DF6">
            <w:pPr>
              <w:pStyle w:val="TableText"/>
            </w:pPr>
            <w:sdt>
              <w:sdtPr>
                <w:id w:val="571469999"/>
                <w:placeholder>
                  <w:docPart w:val="A0994F9293F7493FA2D4DBA1F0E47F41"/>
                </w:placeholder>
                <w:temporary/>
                <w:showingPlcHdr/>
                <w15:appearance w15:val="hidden"/>
              </w:sdtPr>
              <w:sdtContent>
                <w:r w:rsidR="004211AF" w:rsidRPr="00810DF6">
                  <w:rPr>
                    <w:lang w:val="en-GB" w:bidi="en-GB"/>
                  </w:rPr>
                  <w:t>$800</w:t>
                </w:r>
              </w:sdtContent>
            </w:sdt>
          </w:p>
        </w:tc>
        <w:tc>
          <w:tcPr>
            <w:tcW w:w="900" w:type="dxa"/>
            <w:shd w:val="clear" w:color="auto" w:fill="F2F2F2" w:themeFill="background1" w:themeFillShade="F2"/>
            <w:noWrap/>
            <w:vAlign w:val="center"/>
            <w:hideMark/>
          </w:tcPr>
          <w:p w14:paraId="3EE74FE4" w14:textId="77777777" w:rsidR="004211AF" w:rsidRPr="00810DF6" w:rsidRDefault="00275A43" w:rsidP="00810DF6">
            <w:pPr>
              <w:pStyle w:val="TableText"/>
            </w:pPr>
            <w:sdt>
              <w:sdtPr>
                <w:id w:val="-1789422486"/>
                <w:placeholder>
                  <w:docPart w:val="BDCB7BEE5D5A431FBD93C6EB8D538ED0"/>
                </w:placeholder>
                <w:temporary/>
                <w:showingPlcHdr/>
                <w15:appearance w15:val="hidden"/>
              </w:sdtPr>
              <w:sdtContent>
                <w:r w:rsidR="004211AF" w:rsidRPr="00810DF6">
                  <w:rPr>
                    <w:lang w:val="en-GB" w:bidi="en-GB"/>
                  </w:rPr>
                  <w:t>£0</w:t>
                </w:r>
              </w:sdtContent>
            </w:sdt>
          </w:p>
        </w:tc>
        <w:tc>
          <w:tcPr>
            <w:tcW w:w="895" w:type="dxa"/>
            <w:shd w:val="clear" w:color="auto" w:fill="F2F2F2" w:themeFill="background1" w:themeFillShade="F2"/>
            <w:noWrap/>
            <w:vAlign w:val="center"/>
            <w:hideMark/>
          </w:tcPr>
          <w:p w14:paraId="4AF0B113" w14:textId="77777777" w:rsidR="004211AF" w:rsidRPr="00810DF6" w:rsidRDefault="00275A43" w:rsidP="00810DF6">
            <w:pPr>
              <w:pStyle w:val="TableText"/>
            </w:pPr>
            <w:sdt>
              <w:sdtPr>
                <w:id w:val="-990793689"/>
                <w:placeholder>
                  <w:docPart w:val="7C5FB700EF504F8396F185F990540002"/>
                </w:placeholder>
                <w:temporary/>
                <w:showingPlcHdr/>
                <w15:appearance w15:val="hidden"/>
              </w:sdtPr>
              <w:sdtContent>
                <w:r w:rsidR="004211AF" w:rsidRPr="00810DF6">
                  <w:rPr>
                    <w:lang w:val="en-GB" w:bidi="en-GB"/>
                  </w:rPr>
                  <w:t>£0</w:t>
                </w:r>
              </w:sdtContent>
            </w:sdt>
          </w:p>
        </w:tc>
        <w:tc>
          <w:tcPr>
            <w:tcW w:w="941" w:type="dxa"/>
            <w:shd w:val="clear" w:color="auto" w:fill="F2F2F2" w:themeFill="background1" w:themeFillShade="F2"/>
            <w:noWrap/>
            <w:vAlign w:val="center"/>
            <w:hideMark/>
          </w:tcPr>
          <w:p w14:paraId="0EC5F82D" w14:textId="77777777" w:rsidR="004211AF" w:rsidRPr="00810DF6" w:rsidRDefault="00275A43" w:rsidP="00810DF6">
            <w:pPr>
              <w:pStyle w:val="TableText"/>
            </w:pPr>
            <w:sdt>
              <w:sdtPr>
                <w:id w:val="1200900981"/>
                <w:placeholder>
                  <w:docPart w:val="8964974E6EC243D290C7931D49C977A9"/>
                </w:placeholder>
                <w:temporary/>
                <w:showingPlcHdr/>
                <w15:appearance w15:val="hidden"/>
              </w:sdtPr>
              <w:sdtContent>
                <w:r w:rsidR="004211AF" w:rsidRPr="00810DF6">
                  <w:rPr>
                    <w:lang w:val="en-GB" w:bidi="en-GB"/>
                  </w:rPr>
                  <w:t>$1,825</w:t>
                </w:r>
              </w:sdtContent>
            </w:sdt>
          </w:p>
        </w:tc>
      </w:tr>
      <w:tr w:rsidR="00385D4D" w:rsidRPr="00810DF6" w14:paraId="174E2FD3" w14:textId="77777777" w:rsidTr="00582502">
        <w:trPr>
          <w:trHeight w:val="244"/>
        </w:trPr>
        <w:tc>
          <w:tcPr>
            <w:tcW w:w="2034" w:type="dxa"/>
            <w:vAlign w:val="center"/>
            <w:hideMark/>
          </w:tcPr>
          <w:p w14:paraId="2013D819" w14:textId="77777777" w:rsidR="004211AF" w:rsidRPr="00810DF6" w:rsidRDefault="00275A43" w:rsidP="00810DF6">
            <w:pPr>
              <w:pStyle w:val="TableText"/>
            </w:pPr>
            <w:sdt>
              <w:sdtPr>
                <w:id w:val="-611129949"/>
                <w:placeholder>
                  <w:docPart w:val="375EC094288342E787E3A49EB764D2CF"/>
                </w:placeholder>
                <w:temporary/>
                <w:showingPlcHdr/>
                <w15:appearance w15:val="hidden"/>
              </w:sdtPr>
              <w:sdtContent>
                <w:r w:rsidR="004211AF" w:rsidRPr="00810DF6">
                  <w:rPr>
                    <w:lang w:val="en-GB" w:bidi="en-GB"/>
                  </w:rPr>
                  <w:t>Legal/accounting</w:t>
                </w:r>
              </w:sdtContent>
            </w:sdt>
          </w:p>
        </w:tc>
        <w:tc>
          <w:tcPr>
            <w:tcW w:w="900" w:type="dxa"/>
            <w:noWrap/>
            <w:vAlign w:val="center"/>
            <w:hideMark/>
          </w:tcPr>
          <w:p w14:paraId="345605D5" w14:textId="77777777" w:rsidR="004211AF" w:rsidRPr="00810DF6" w:rsidRDefault="00275A43" w:rsidP="00810DF6">
            <w:pPr>
              <w:pStyle w:val="TableText"/>
            </w:pPr>
            <w:sdt>
              <w:sdtPr>
                <w:id w:val="415284519"/>
                <w:placeholder>
                  <w:docPart w:val="E429FA25365D48079FD265F37AB9C01B"/>
                </w:placeholder>
                <w:temporary/>
                <w:showingPlcHdr/>
                <w15:appearance w15:val="hidden"/>
              </w:sdtPr>
              <w:sdtContent>
                <w:r w:rsidR="004211AF" w:rsidRPr="00810DF6">
                  <w:rPr>
                    <w:lang w:val="en-GB" w:bidi="en-GB"/>
                  </w:rPr>
                  <w:t>£1,200</w:t>
                </w:r>
              </w:sdtContent>
            </w:sdt>
          </w:p>
        </w:tc>
        <w:tc>
          <w:tcPr>
            <w:tcW w:w="810" w:type="dxa"/>
            <w:noWrap/>
            <w:vAlign w:val="center"/>
            <w:hideMark/>
          </w:tcPr>
          <w:p w14:paraId="632A928B" w14:textId="77777777" w:rsidR="004211AF" w:rsidRPr="00810DF6" w:rsidRDefault="00275A43" w:rsidP="00810DF6">
            <w:pPr>
              <w:pStyle w:val="TableText"/>
            </w:pPr>
            <w:sdt>
              <w:sdtPr>
                <w:id w:val="404965632"/>
                <w:placeholder>
                  <w:docPart w:val="CF40215E0ED7494D84DF51EBC8316BC4"/>
                </w:placeholder>
                <w:temporary/>
                <w:showingPlcHdr/>
                <w15:appearance w15:val="hidden"/>
              </w:sdtPr>
              <w:sdtContent>
                <w:r w:rsidR="004211AF" w:rsidRPr="00810DF6">
                  <w:rPr>
                    <w:lang w:val="en-GB" w:bidi="en-GB"/>
                  </w:rPr>
                  <w:t>£0</w:t>
                </w:r>
              </w:sdtContent>
            </w:sdt>
          </w:p>
        </w:tc>
        <w:tc>
          <w:tcPr>
            <w:tcW w:w="810" w:type="dxa"/>
            <w:noWrap/>
            <w:vAlign w:val="center"/>
            <w:hideMark/>
          </w:tcPr>
          <w:p w14:paraId="7344DA5A" w14:textId="77777777" w:rsidR="004211AF" w:rsidRPr="00810DF6" w:rsidRDefault="00275A43" w:rsidP="00810DF6">
            <w:pPr>
              <w:pStyle w:val="TableText"/>
            </w:pPr>
            <w:sdt>
              <w:sdtPr>
                <w:id w:val="2051951914"/>
                <w:placeholder>
                  <w:docPart w:val="3A5E9E59C7B7416EAFBC2CF43055EE90"/>
                </w:placeholder>
                <w:temporary/>
                <w:showingPlcHdr/>
                <w15:appearance w15:val="hidden"/>
              </w:sdtPr>
              <w:sdtContent>
                <w:r w:rsidR="004211AF" w:rsidRPr="00810DF6">
                  <w:rPr>
                    <w:lang w:val="en-GB" w:bidi="en-GB"/>
                  </w:rPr>
                  <w:t>£0</w:t>
                </w:r>
              </w:sdtContent>
            </w:sdt>
          </w:p>
        </w:tc>
        <w:tc>
          <w:tcPr>
            <w:tcW w:w="900" w:type="dxa"/>
            <w:noWrap/>
            <w:vAlign w:val="center"/>
            <w:hideMark/>
          </w:tcPr>
          <w:p w14:paraId="33799234" w14:textId="77777777" w:rsidR="004211AF" w:rsidRPr="00810DF6" w:rsidRDefault="00275A43" w:rsidP="00810DF6">
            <w:pPr>
              <w:pStyle w:val="TableText"/>
            </w:pPr>
            <w:sdt>
              <w:sdtPr>
                <w:id w:val="-2135561919"/>
                <w:placeholder>
                  <w:docPart w:val="C51891FBE4EA4F689DCAA9318EBBC001"/>
                </w:placeholder>
                <w:temporary/>
                <w:showingPlcHdr/>
                <w15:appearance w15:val="hidden"/>
              </w:sdtPr>
              <w:sdtContent>
                <w:r w:rsidR="004211AF" w:rsidRPr="00810DF6">
                  <w:rPr>
                    <w:lang w:val="en-GB" w:bidi="en-GB"/>
                  </w:rPr>
                  <w:t>$450</w:t>
                </w:r>
              </w:sdtContent>
            </w:sdt>
          </w:p>
        </w:tc>
        <w:tc>
          <w:tcPr>
            <w:tcW w:w="900" w:type="dxa"/>
            <w:noWrap/>
            <w:vAlign w:val="center"/>
            <w:hideMark/>
          </w:tcPr>
          <w:p w14:paraId="59EA90C2" w14:textId="77777777" w:rsidR="004211AF" w:rsidRPr="00810DF6" w:rsidRDefault="00275A43" w:rsidP="00810DF6">
            <w:pPr>
              <w:pStyle w:val="TableText"/>
            </w:pPr>
            <w:sdt>
              <w:sdtPr>
                <w:id w:val="-1301841412"/>
                <w:placeholder>
                  <w:docPart w:val="F4BC159A933647AF9980706F842ACF46"/>
                </w:placeholder>
                <w:temporary/>
                <w:showingPlcHdr/>
                <w15:appearance w15:val="hidden"/>
              </w:sdtPr>
              <w:sdtContent>
                <w:r w:rsidR="004211AF" w:rsidRPr="00810DF6">
                  <w:rPr>
                    <w:lang w:val="en-GB" w:bidi="en-GB"/>
                  </w:rPr>
                  <w:t>£0</w:t>
                </w:r>
              </w:sdtContent>
            </w:sdt>
          </w:p>
        </w:tc>
        <w:tc>
          <w:tcPr>
            <w:tcW w:w="907" w:type="dxa"/>
            <w:gridSpan w:val="2"/>
            <w:noWrap/>
            <w:vAlign w:val="center"/>
            <w:hideMark/>
          </w:tcPr>
          <w:p w14:paraId="16C04157" w14:textId="77777777" w:rsidR="004211AF" w:rsidRPr="00810DF6" w:rsidRDefault="00275A43" w:rsidP="00810DF6">
            <w:pPr>
              <w:pStyle w:val="TableText"/>
            </w:pPr>
            <w:sdt>
              <w:sdtPr>
                <w:id w:val="714009648"/>
                <w:placeholder>
                  <w:docPart w:val="A57CCF6CDEA7428B8E0C843CB1C4FB14"/>
                </w:placeholder>
                <w:temporary/>
                <w:showingPlcHdr/>
                <w15:appearance w15:val="hidden"/>
              </w:sdtPr>
              <w:sdtContent>
                <w:r w:rsidR="004211AF" w:rsidRPr="00810DF6">
                  <w:rPr>
                    <w:lang w:val="en-GB" w:bidi="en-GB"/>
                  </w:rPr>
                  <w:t>£500</w:t>
                </w:r>
              </w:sdtContent>
            </w:sdt>
          </w:p>
        </w:tc>
        <w:tc>
          <w:tcPr>
            <w:tcW w:w="893" w:type="dxa"/>
            <w:noWrap/>
            <w:vAlign w:val="center"/>
            <w:hideMark/>
          </w:tcPr>
          <w:p w14:paraId="6897586E" w14:textId="77777777" w:rsidR="004211AF" w:rsidRPr="00810DF6" w:rsidRDefault="00275A43" w:rsidP="00810DF6">
            <w:pPr>
              <w:pStyle w:val="TableText"/>
            </w:pPr>
            <w:sdt>
              <w:sdtPr>
                <w:id w:val="-1644186756"/>
                <w:placeholder>
                  <w:docPart w:val="545DF49052CC4981B0284885D1E9E9AA"/>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1286C26" w14:textId="77777777" w:rsidR="004211AF" w:rsidRPr="00810DF6" w:rsidRDefault="00275A43" w:rsidP="00810DF6">
            <w:pPr>
              <w:pStyle w:val="TableText"/>
            </w:pPr>
            <w:sdt>
              <w:sdtPr>
                <w:id w:val="798967678"/>
                <w:placeholder>
                  <w:docPart w:val="F8BE415048FC47B28717232757BC824A"/>
                </w:placeholder>
                <w:temporary/>
                <w:showingPlcHdr/>
                <w15:appearance w15:val="hidden"/>
              </w:sdtPr>
              <w:sdtContent>
                <w:r w:rsidR="004211AF" w:rsidRPr="00810DF6">
                  <w:rPr>
                    <w:lang w:val="en-GB" w:bidi="en-GB"/>
                  </w:rPr>
                  <w:t>£0</w:t>
                </w:r>
              </w:sdtContent>
            </w:sdt>
          </w:p>
        </w:tc>
        <w:tc>
          <w:tcPr>
            <w:tcW w:w="900" w:type="dxa"/>
            <w:noWrap/>
            <w:vAlign w:val="center"/>
            <w:hideMark/>
          </w:tcPr>
          <w:p w14:paraId="56C9AEC4" w14:textId="77777777" w:rsidR="004211AF" w:rsidRPr="00810DF6" w:rsidRDefault="00275A43" w:rsidP="00810DF6">
            <w:pPr>
              <w:pStyle w:val="TableText"/>
            </w:pPr>
            <w:sdt>
              <w:sdtPr>
                <w:id w:val="-255049114"/>
                <w:placeholder>
                  <w:docPart w:val="97B9A2F1F3DF454DB0DBA73C7F22524D"/>
                </w:placeholder>
                <w:temporary/>
                <w:showingPlcHdr/>
                <w15:appearance w15:val="hidden"/>
              </w:sdtPr>
              <w:sdtContent>
                <w:r w:rsidR="004211AF" w:rsidRPr="00810DF6">
                  <w:rPr>
                    <w:lang w:val="en-GB" w:bidi="en-GB"/>
                  </w:rPr>
                  <w:t>£0</w:t>
                </w:r>
              </w:sdtContent>
            </w:sdt>
          </w:p>
        </w:tc>
        <w:tc>
          <w:tcPr>
            <w:tcW w:w="900" w:type="dxa"/>
            <w:noWrap/>
            <w:vAlign w:val="center"/>
            <w:hideMark/>
          </w:tcPr>
          <w:p w14:paraId="1242818D" w14:textId="77777777" w:rsidR="004211AF" w:rsidRPr="00810DF6" w:rsidRDefault="00275A43" w:rsidP="00810DF6">
            <w:pPr>
              <w:pStyle w:val="TableText"/>
            </w:pPr>
            <w:sdt>
              <w:sdtPr>
                <w:id w:val="-885028607"/>
                <w:placeholder>
                  <w:docPart w:val="EF79A26701C34C5586CA5A162EACE88D"/>
                </w:placeholder>
                <w:temporary/>
                <w:showingPlcHdr/>
                <w15:appearance w15:val="hidden"/>
              </w:sdtPr>
              <w:sdtContent>
                <w:r w:rsidR="004211AF" w:rsidRPr="00810DF6">
                  <w:rPr>
                    <w:lang w:val="en-GB" w:bidi="en-GB"/>
                  </w:rPr>
                  <w:t>£0</w:t>
                </w:r>
              </w:sdtContent>
            </w:sdt>
          </w:p>
        </w:tc>
        <w:tc>
          <w:tcPr>
            <w:tcW w:w="900" w:type="dxa"/>
            <w:noWrap/>
            <w:vAlign w:val="center"/>
            <w:hideMark/>
          </w:tcPr>
          <w:p w14:paraId="1C70CABA" w14:textId="77777777" w:rsidR="004211AF" w:rsidRPr="00810DF6" w:rsidRDefault="00275A43" w:rsidP="00810DF6">
            <w:pPr>
              <w:pStyle w:val="TableText"/>
            </w:pPr>
            <w:sdt>
              <w:sdtPr>
                <w:id w:val="1057131079"/>
                <w:placeholder>
                  <w:docPart w:val="B945363EA4544459994702041ED80BC6"/>
                </w:placeholder>
                <w:temporary/>
                <w:showingPlcHdr/>
                <w15:appearance w15:val="hidden"/>
              </w:sdtPr>
              <w:sdtContent>
                <w:r w:rsidR="004211AF" w:rsidRPr="00810DF6">
                  <w:rPr>
                    <w:lang w:val="en-GB" w:bidi="en-GB"/>
                  </w:rPr>
                  <w:t>£0</w:t>
                </w:r>
              </w:sdtContent>
            </w:sdt>
          </w:p>
        </w:tc>
        <w:tc>
          <w:tcPr>
            <w:tcW w:w="895" w:type="dxa"/>
            <w:noWrap/>
            <w:vAlign w:val="center"/>
            <w:hideMark/>
          </w:tcPr>
          <w:p w14:paraId="2E1E0681" w14:textId="77777777" w:rsidR="004211AF" w:rsidRPr="00810DF6" w:rsidRDefault="00275A43" w:rsidP="00810DF6">
            <w:pPr>
              <w:pStyle w:val="TableText"/>
            </w:pPr>
            <w:sdt>
              <w:sdtPr>
                <w:id w:val="-1100479814"/>
                <w:placeholder>
                  <w:docPart w:val="2949AA31FB854328A8AFCFE708AF910C"/>
                </w:placeholder>
                <w:temporary/>
                <w:showingPlcHdr/>
                <w15:appearance w15:val="hidden"/>
              </w:sdtPr>
              <w:sdtContent>
                <w:r w:rsidR="004211AF" w:rsidRPr="00810DF6">
                  <w:rPr>
                    <w:lang w:val="en-GB" w:bidi="en-GB"/>
                  </w:rPr>
                  <w:t>$250</w:t>
                </w:r>
              </w:sdtContent>
            </w:sdt>
          </w:p>
        </w:tc>
        <w:tc>
          <w:tcPr>
            <w:tcW w:w="941" w:type="dxa"/>
            <w:noWrap/>
            <w:vAlign w:val="center"/>
            <w:hideMark/>
          </w:tcPr>
          <w:p w14:paraId="50EC60E6" w14:textId="77777777" w:rsidR="004211AF" w:rsidRPr="00810DF6" w:rsidRDefault="00275A43" w:rsidP="00810DF6">
            <w:pPr>
              <w:pStyle w:val="TableText"/>
            </w:pPr>
            <w:sdt>
              <w:sdtPr>
                <w:id w:val="-1351637331"/>
                <w:placeholder>
                  <w:docPart w:val="53A1ED4C36994DFFA65C0AC1553E3B7A"/>
                </w:placeholder>
                <w:temporary/>
                <w:showingPlcHdr/>
                <w15:appearance w15:val="hidden"/>
              </w:sdtPr>
              <w:sdtContent>
                <w:r w:rsidR="004211AF" w:rsidRPr="00810DF6">
                  <w:rPr>
                    <w:lang w:val="en-GB" w:bidi="en-GB"/>
                  </w:rPr>
                  <w:t>$2,400</w:t>
                </w:r>
              </w:sdtContent>
            </w:sdt>
          </w:p>
        </w:tc>
      </w:tr>
      <w:tr w:rsidR="00385D4D" w:rsidRPr="00810DF6" w14:paraId="6C5EEAB3" w14:textId="77777777" w:rsidTr="00582502">
        <w:trPr>
          <w:trHeight w:val="244"/>
        </w:trPr>
        <w:tc>
          <w:tcPr>
            <w:tcW w:w="2034" w:type="dxa"/>
            <w:shd w:val="clear" w:color="auto" w:fill="F2F2F2" w:themeFill="background1" w:themeFillShade="F2"/>
            <w:vAlign w:val="center"/>
            <w:hideMark/>
          </w:tcPr>
          <w:p w14:paraId="2D8D6415" w14:textId="77777777" w:rsidR="004211AF" w:rsidRPr="00810DF6" w:rsidRDefault="00275A43" w:rsidP="00810DF6">
            <w:pPr>
              <w:pStyle w:val="TableText"/>
            </w:pPr>
            <w:sdt>
              <w:sdtPr>
                <w:id w:val="970942409"/>
                <w:placeholder>
                  <w:docPart w:val="0BED0C81B864454FB155F58BD58EA3D0"/>
                </w:placeholder>
                <w:temporary/>
                <w:showingPlcHdr/>
                <w15:appearance w15:val="hidden"/>
              </w:sdtPr>
              <w:sdtContent>
                <w:r w:rsidR="004211AF" w:rsidRPr="00810DF6">
                  <w:rPr>
                    <w:lang w:val="en-GB" w:bidi="en-GB"/>
                  </w:rPr>
                  <w:t>Office supplies</w:t>
                </w:r>
              </w:sdtContent>
            </w:sdt>
          </w:p>
        </w:tc>
        <w:tc>
          <w:tcPr>
            <w:tcW w:w="900" w:type="dxa"/>
            <w:shd w:val="clear" w:color="auto" w:fill="F2F2F2" w:themeFill="background1" w:themeFillShade="F2"/>
            <w:noWrap/>
            <w:vAlign w:val="center"/>
            <w:hideMark/>
          </w:tcPr>
          <w:p w14:paraId="24453679" w14:textId="77777777" w:rsidR="004211AF" w:rsidRPr="00810DF6" w:rsidRDefault="00275A43" w:rsidP="00810DF6">
            <w:pPr>
              <w:pStyle w:val="TableText"/>
            </w:pPr>
            <w:sdt>
              <w:sdtPr>
                <w:id w:val="1273594160"/>
                <w:placeholder>
                  <w:docPart w:val="C4573A14300C46C6AF9CAE65DE6153FB"/>
                </w:placeholder>
                <w:temporary/>
                <w:showingPlcHdr/>
                <w15:appearance w15:val="hidden"/>
              </w:sdtPr>
              <w:sdtContent>
                <w:r w:rsidR="004211AF" w:rsidRPr="00810DF6">
                  <w:rPr>
                    <w:lang w:val="en-GB" w:bidi="en-GB"/>
                  </w:rPr>
                  <w:t>$125</w:t>
                </w:r>
              </w:sdtContent>
            </w:sdt>
          </w:p>
        </w:tc>
        <w:tc>
          <w:tcPr>
            <w:tcW w:w="810" w:type="dxa"/>
            <w:shd w:val="clear" w:color="auto" w:fill="F2F2F2" w:themeFill="background1" w:themeFillShade="F2"/>
            <w:noWrap/>
            <w:vAlign w:val="center"/>
            <w:hideMark/>
          </w:tcPr>
          <w:p w14:paraId="0E478651" w14:textId="77777777" w:rsidR="004211AF" w:rsidRPr="00810DF6" w:rsidRDefault="00275A43" w:rsidP="00810DF6">
            <w:pPr>
              <w:pStyle w:val="TableText"/>
            </w:pPr>
            <w:sdt>
              <w:sdtPr>
                <w:id w:val="-293679412"/>
                <w:placeholder>
                  <w:docPart w:val="1523AB4EC83545739279BE8B3F25C790"/>
                </w:placeholder>
                <w:temporary/>
                <w:showingPlcHdr/>
                <w15:appearance w15:val="hidden"/>
              </w:sdtPr>
              <w:sdtContent>
                <w:r w:rsidR="004211AF" w:rsidRPr="00810DF6">
                  <w:rPr>
                    <w:lang w:val="en-GB" w:bidi="en-GB"/>
                  </w:rPr>
                  <w:t>$125</w:t>
                </w:r>
              </w:sdtContent>
            </w:sdt>
          </w:p>
        </w:tc>
        <w:tc>
          <w:tcPr>
            <w:tcW w:w="810" w:type="dxa"/>
            <w:shd w:val="clear" w:color="auto" w:fill="F2F2F2" w:themeFill="background1" w:themeFillShade="F2"/>
            <w:noWrap/>
            <w:vAlign w:val="center"/>
            <w:hideMark/>
          </w:tcPr>
          <w:p w14:paraId="68F89A67" w14:textId="77777777" w:rsidR="004211AF" w:rsidRPr="00810DF6" w:rsidRDefault="00275A43" w:rsidP="00810DF6">
            <w:pPr>
              <w:pStyle w:val="TableText"/>
            </w:pPr>
            <w:sdt>
              <w:sdtPr>
                <w:id w:val="-2010059431"/>
                <w:placeholder>
                  <w:docPart w:val="EE7FCA60709D446290FBDE664FE971B0"/>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24485E7A" w14:textId="77777777" w:rsidR="004211AF" w:rsidRPr="00810DF6" w:rsidRDefault="00275A43" w:rsidP="00810DF6">
            <w:pPr>
              <w:pStyle w:val="TableText"/>
            </w:pPr>
            <w:sdt>
              <w:sdtPr>
                <w:id w:val="366809958"/>
                <w:placeholder>
                  <w:docPart w:val="719ABE3DFCF1434ABE42C43C1BA02E90"/>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075D27DE" w14:textId="77777777" w:rsidR="004211AF" w:rsidRPr="00810DF6" w:rsidRDefault="00275A43" w:rsidP="00810DF6">
            <w:pPr>
              <w:pStyle w:val="TableText"/>
            </w:pPr>
            <w:sdt>
              <w:sdtPr>
                <w:id w:val="349073987"/>
                <w:placeholder>
                  <w:docPart w:val="DF9E7D638138444EB3D42F3D488AE69E"/>
                </w:placeholder>
                <w:temporary/>
                <w:showingPlcHdr/>
                <w15:appearance w15:val="hidden"/>
              </w:sdtPr>
              <w:sdtContent>
                <w:r w:rsidR="004211AF" w:rsidRPr="00810DF6">
                  <w:rPr>
                    <w:lang w:val="en-GB" w:bidi="en-GB"/>
                  </w:rPr>
                  <w:t>$125</w:t>
                </w:r>
              </w:sdtContent>
            </w:sdt>
          </w:p>
        </w:tc>
        <w:tc>
          <w:tcPr>
            <w:tcW w:w="907" w:type="dxa"/>
            <w:gridSpan w:val="2"/>
            <w:shd w:val="clear" w:color="auto" w:fill="F2F2F2" w:themeFill="background1" w:themeFillShade="F2"/>
            <w:noWrap/>
            <w:vAlign w:val="center"/>
            <w:hideMark/>
          </w:tcPr>
          <w:p w14:paraId="1BCF364F" w14:textId="77777777" w:rsidR="004211AF" w:rsidRPr="00810DF6" w:rsidRDefault="00275A43" w:rsidP="00810DF6">
            <w:pPr>
              <w:pStyle w:val="TableText"/>
            </w:pPr>
            <w:sdt>
              <w:sdtPr>
                <w:id w:val="1281848104"/>
                <w:placeholder>
                  <w:docPart w:val="2DFB879B680845C8965172721F970720"/>
                </w:placeholder>
                <w:temporary/>
                <w:showingPlcHdr/>
                <w15:appearance w15:val="hidden"/>
              </w:sdtPr>
              <w:sdtContent>
                <w:r w:rsidR="004211AF" w:rsidRPr="00810DF6">
                  <w:rPr>
                    <w:lang w:val="en-GB" w:bidi="en-GB"/>
                  </w:rPr>
                  <w:t>$125</w:t>
                </w:r>
              </w:sdtContent>
            </w:sdt>
          </w:p>
        </w:tc>
        <w:tc>
          <w:tcPr>
            <w:tcW w:w="893" w:type="dxa"/>
            <w:shd w:val="clear" w:color="auto" w:fill="F2F2F2" w:themeFill="background1" w:themeFillShade="F2"/>
            <w:noWrap/>
            <w:vAlign w:val="center"/>
            <w:hideMark/>
          </w:tcPr>
          <w:p w14:paraId="77633330" w14:textId="77777777" w:rsidR="004211AF" w:rsidRPr="00810DF6" w:rsidRDefault="00275A43" w:rsidP="00810DF6">
            <w:pPr>
              <w:pStyle w:val="TableText"/>
            </w:pPr>
            <w:sdt>
              <w:sdtPr>
                <w:id w:val="426709227"/>
                <w:placeholder>
                  <w:docPart w:val="99BD1A2560224271B3355743B815F21B"/>
                </w:placeholder>
                <w:temporary/>
                <w:showingPlcHdr/>
                <w15:appearance w15:val="hidden"/>
              </w:sdtPr>
              <w:sdtContent>
                <w:r w:rsidR="004211AF" w:rsidRPr="00810DF6">
                  <w:rPr>
                    <w:lang w:val="en-GB" w:bidi="en-GB"/>
                  </w:rPr>
                  <w:t>$125</w:t>
                </w:r>
              </w:sdtContent>
            </w:sdt>
          </w:p>
        </w:tc>
        <w:tc>
          <w:tcPr>
            <w:tcW w:w="990" w:type="dxa"/>
            <w:gridSpan w:val="2"/>
            <w:shd w:val="clear" w:color="auto" w:fill="F2F2F2" w:themeFill="background1" w:themeFillShade="F2"/>
            <w:noWrap/>
            <w:vAlign w:val="center"/>
            <w:hideMark/>
          </w:tcPr>
          <w:p w14:paraId="33AFA502" w14:textId="77777777" w:rsidR="004211AF" w:rsidRPr="00810DF6" w:rsidRDefault="00275A43" w:rsidP="00810DF6">
            <w:pPr>
              <w:pStyle w:val="TableText"/>
            </w:pPr>
            <w:sdt>
              <w:sdtPr>
                <w:id w:val="1633207334"/>
                <w:placeholder>
                  <w:docPart w:val="C77E6E3A795E4A5482F51E883BA491A6"/>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745A1F35" w14:textId="77777777" w:rsidR="004211AF" w:rsidRPr="00810DF6" w:rsidRDefault="00275A43" w:rsidP="00810DF6">
            <w:pPr>
              <w:pStyle w:val="TableText"/>
            </w:pPr>
            <w:sdt>
              <w:sdtPr>
                <w:id w:val="369962886"/>
                <w:placeholder>
                  <w:docPart w:val="908A8206FEDC42EDA5A57F8D6ABFFFF5"/>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406C1A28" w14:textId="77777777" w:rsidR="004211AF" w:rsidRPr="00810DF6" w:rsidRDefault="00275A43" w:rsidP="00810DF6">
            <w:pPr>
              <w:pStyle w:val="TableText"/>
            </w:pPr>
            <w:sdt>
              <w:sdtPr>
                <w:id w:val="2051951645"/>
                <w:placeholder>
                  <w:docPart w:val="4EF17589D9504C2399A32C713C105673"/>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0E344B93" w14:textId="77777777" w:rsidR="004211AF" w:rsidRPr="00810DF6" w:rsidRDefault="00275A43" w:rsidP="00810DF6">
            <w:pPr>
              <w:pStyle w:val="TableText"/>
            </w:pPr>
            <w:sdt>
              <w:sdtPr>
                <w:id w:val="-841243595"/>
                <w:placeholder>
                  <w:docPart w:val="C1C10876B3FA45EB830F2B6CE080D515"/>
                </w:placeholder>
                <w:temporary/>
                <w:showingPlcHdr/>
                <w15:appearance w15:val="hidden"/>
              </w:sdtPr>
              <w:sdtContent>
                <w:r w:rsidR="004211AF" w:rsidRPr="00810DF6">
                  <w:rPr>
                    <w:lang w:val="en-GB" w:bidi="en-GB"/>
                  </w:rPr>
                  <w:t>$125</w:t>
                </w:r>
              </w:sdtContent>
            </w:sdt>
          </w:p>
        </w:tc>
        <w:tc>
          <w:tcPr>
            <w:tcW w:w="895" w:type="dxa"/>
            <w:shd w:val="clear" w:color="auto" w:fill="F2F2F2" w:themeFill="background1" w:themeFillShade="F2"/>
            <w:noWrap/>
            <w:vAlign w:val="center"/>
            <w:hideMark/>
          </w:tcPr>
          <w:p w14:paraId="0743EE1E" w14:textId="77777777" w:rsidR="004211AF" w:rsidRPr="00810DF6" w:rsidRDefault="00275A43" w:rsidP="00810DF6">
            <w:pPr>
              <w:pStyle w:val="TableText"/>
            </w:pPr>
            <w:sdt>
              <w:sdtPr>
                <w:id w:val="-283034094"/>
                <w:placeholder>
                  <w:docPart w:val="2CD6687357404A49B1E6EF96BA0E7B07"/>
                </w:placeholder>
                <w:temporary/>
                <w:showingPlcHdr/>
                <w15:appearance w15:val="hidden"/>
              </w:sdtPr>
              <w:sdtContent>
                <w:r w:rsidR="004211AF" w:rsidRPr="00810DF6">
                  <w:rPr>
                    <w:lang w:val="en-GB" w:bidi="en-GB"/>
                  </w:rPr>
                  <w:t>$125</w:t>
                </w:r>
              </w:sdtContent>
            </w:sdt>
          </w:p>
        </w:tc>
        <w:tc>
          <w:tcPr>
            <w:tcW w:w="941" w:type="dxa"/>
            <w:shd w:val="clear" w:color="auto" w:fill="F2F2F2" w:themeFill="background1" w:themeFillShade="F2"/>
            <w:noWrap/>
            <w:vAlign w:val="center"/>
            <w:hideMark/>
          </w:tcPr>
          <w:p w14:paraId="5412B2B7" w14:textId="77777777" w:rsidR="004211AF" w:rsidRPr="00810DF6" w:rsidRDefault="00275A43" w:rsidP="00810DF6">
            <w:pPr>
              <w:pStyle w:val="TableText"/>
            </w:pPr>
            <w:sdt>
              <w:sdtPr>
                <w:id w:val="1762642568"/>
                <w:placeholder>
                  <w:docPart w:val="58374B31DA574A399713F98D0715C1F1"/>
                </w:placeholder>
                <w:temporary/>
                <w:showingPlcHdr/>
                <w15:appearance w15:val="hidden"/>
              </w:sdtPr>
              <w:sdtContent>
                <w:r w:rsidR="004211AF" w:rsidRPr="00810DF6">
                  <w:rPr>
                    <w:lang w:val="en-GB" w:bidi="en-GB"/>
                  </w:rPr>
                  <w:t>£1,500</w:t>
                </w:r>
              </w:sdtContent>
            </w:sdt>
          </w:p>
        </w:tc>
      </w:tr>
      <w:tr w:rsidR="00385D4D" w:rsidRPr="00810DF6" w14:paraId="732397E2" w14:textId="77777777" w:rsidTr="00582502">
        <w:trPr>
          <w:trHeight w:val="244"/>
        </w:trPr>
        <w:tc>
          <w:tcPr>
            <w:tcW w:w="2034" w:type="dxa"/>
            <w:vAlign w:val="center"/>
            <w:hideMark/>
          </w:tcPr>
          <w:p w14:paraId="105EB52A" w14:textId="77777777" w:rsidR="004211AF" w:rsidRPr="00810DF6" w:rsidRDefault="00275A43" w:rsidP="00810DF6">
            <w:pPr>
              <w:pStyle w:val="TableText"/>
            </w:pPr>
            <w:sdt>
              <w:sdtPr>
                <w:id w:val="-1694458307"/>
                <w:placeholder>
                  <w:docPart w:val="6BACA77B976F47DFBCE44A6EB68582A3"/>
                </w:placeholder>
                <w:temporary/>
                <w:showingPlcHdr/>
                <w15:appearance w15:val="hidden"/>
              </w:sdtPr>
              <w:sdtContent>
                <w:r w:rsidR="004211AF" w:rsidRPr="00810DF6">
                  <w:rPr>
                    <w:lang w:val="en-GB" w:bidi="en-GB"/>
                  </w:rPr>
                  <w:t>Interest expense</w:t>
                </w:r>
              </w:sdtContent>
            </w:sdt>
          </w:p>
        </w:tc>
        <w:tc>
          <w:tcPr>
            <w:tcW w:w="900" w:type="dxa"/>
            <w:noWrap/>
            <w:vAlign w:val="center"/>
            <w:hideMark/>
          </w:tcPr>
          <w:p w14:paraId="1C58C189" w14:textId="77777777" w:rsidR="004211AF" w:rsidRPr="00810DF6" w:rsidRDefault="00275A43" w:rsidP="00810DF6">
            <w:pPr>
              <w:pStyle w:val="TableText"/>
            </w:pPr>
            <w:sdt>
              <w:sdtPr>
                <w:id w:val="1293950292"/>
                <w:placeholder>
                  <w:docPart w:val="F67124C0E4014BF0AB0E5713F1F0E298"/>
                </w:placeholder>
                <w:temporary/>
                <w:showingPlcHdr/>
                <w15:appearance w15:val="hidden"/>
              </w:sdtPr>
              <w:sdtContent>
                <w:r w:rsidR="004211AF" w:rsidRPr="00810DF6">
                  <w:rPr>
                    <w:lang w:val="en-GB" w:bidi="en-GB"/>
                  </w:rPr>
                  <w:t>£0</w:t>
                </w:r>
              </w:sdtContent>
            </w:sdt>
          </w:p>
        </w:tc>
        <w:tc>
          <w:tcPr>
            <w:tcW w:w="810" w:type="dxa"/>
            <w:noWrap/>
            <w:vAlign w:val="center"/>
            <w:hideMark/>
          </w:tcPr>
          <w:p w14:paraId="14055DDE" w14:textId="77777777" w:rsidR="004211AF" w:rsidRPr="00810DF6" w:rsidRDefault="00275A43" w:rsidP="00810DF6">
            <w:pPr>
              <w:pStyle w:val="TableText"/>
            </w:pPr>
            <w:sdt>
              <w:sdtPr>
                <w:id w:val="-1180968459"/>
                <w:placeholder>
                  <w:docPart w:val="00BB1727BA464074876E5338E9D8F2AF"/>
                </w:placeholder>
                <w:temporary/>
                <w:showingPlcHdr/>
                <w15:appearance w15:val="hidden"/>
              </w:sdtPr>
              <w:sdtContent>
                <w:r w:rsidR="004211AF" w:rsidRPr="00810DF6">
                  <w:rPr>
                    <w:lang w:val="en-GB" w:bidi="en-GB"/>
                  </w:rPr>
                  <w:t>£0</w:t>
                </w:r>
              </w:sdtContent>
            </w:sdt>
          </w:p>
        </w:tc>
        <w:tc>
          <w:tcPr>
            <w:tcW w:w="810" w:type="dxa"/>
            <w:noWrap/>
            <w:vAlign w:val="center"/>
            <w:hideMark/>
          </w:tcPr>
          <w:p w14:paraId="2CEED0DC" w14:textId="77777777" w:rsidR="004211AF" w:rsidRPr="00810DF6" w:rsidRDefault="00275A43" w:rsidP="00810DF6">
            <w:pPr>
              <w:pStyle w:val="TableText"/>
            </w:pPr>
            <w:sdt>
              <w:sdtPr>
                <w:id w:val="-1586220887"/>
                <w:placeholder>
                  <w:docPart w:val="5F7F37DDDDC24D728FD123ED7B1E292B"/>
                </w:placeholder>
                <w:temporary/>
                <w:showingPlcHdr/>
                <w15:appearance w15:val="hidden"/>
              </w:sdtPr>
              <w:sdtContent>
                <w:r w:rsidR="004211AF" w:rsidRPr="00810DF6">
                  <w:rPr>
                    <w:lang w:val="en-GB" w:bidi="en-GB"/>
                  </w:rPr>
                  <w:t>£0</w:t>
                </w:r>
              </w:sdtContent>
            </w:sdt>
          </w:p>
        </w:tc>
        <w:tc>
          <w:tcPr>
            <w:tcW w:w="900" w:type="dxa"/>
            <w:noWrap/>
            <w:vAlign w:val="center"/>
            <w:hideMark/>
          </w:tcPr>
          <w:p w14:paraId="60CF5F23" w14:textId="77777777" w:rsidR="004211AF" w:rsidRPr="00810DF6" w:rsidRDefault="00275A43" w:rsidP="00810DF6">
            <w:pPr>
              <w:pStyle w:val="TableText"/>
            </w:pPr>
            <w:sdt>
              <w:sdtPr>
                <w:id w:val="-1314793467"/>
                <w:placeholder>
                  <w:docPart w:val="AEFF66DD64EA452ABEA4FB1E292EF6BF"/>
                </w:placeholder>
                <w:temporary/>
                <w:showingPlcHdr/>
                <w15:appearance w15:val="hidden"/>
              </w:sdtPr>
              <w:sdtContent>
                <w:r w:rsidR="004211AF" w:rsidRPr="00810DF6">
                  <w:rPr>
                    <w:lang w:val="en-GB" w:bidi="en-GB"/>
                  </w:rPr>
                  <w:t>£0</w:t>
                </w:r>
              </w:sdtContent>
            </w:sdt>
          </w:p>
        </w:tc>
        <w:tc>
          <w:tcPr>
            <w:tcW w:w="900" w:type="dxa"/>
            <w:noWrap/>
            <w:vAlign w:val="center"/>
            <w:hideMark/>
          </w:tcPr>
          <w:p w14:paraId="0E81AC0B" w14:textId="77777777" w:rsidR="004211AF" w:rsidRPr="00810DF6" w:rsidRDefault="00275A43" w:rsidP="00810DF6">
            <w:pPr>
              <w:pStyle w:val="TableText"/>
            </w:pPr>
            <w:sdt>
              <w:sdtPr>
                <w:id w:val="168305480"/>
                <w:placeholder>
                  <w:docPart w:val="C0068A97C51140CB80D3870ADD547B79"/>
                </w:placeholder>
                <w:temporary/>
                <w:showingPlcHdr/>
                <w15:appearance w15:val="hidden"/>
              </w:sdtPr>
              <w:sdtContent>
                <w:r w:rsidR="004211AF" w:rsidRPr="00810DF6">
                  <w:rPr>
                    <w:lang w:val="en-GB" w:bidi="en-GB"/>
                  </w:rPr>
                  <w:t>£0</w:t>
                </w:r>
              </w:sdtContent>
            </w:sdt>
          </w:p>
        </w:tc>
        <w:tc>
          <w:tcPr>
            <w:tcW w:w="907" w:type="dxa"/>
            <w:gridSpan w:val="2"/>
            <w:noWrap/>
            <w:vAlign w:val="center"/>
            <w:hideMark/>
          </w:tcPr>
          <w:p w14:paraId="1FB1CBCF" w14:textId="77777777" w:rsidR="004211AF" w:rsidRPr="00810DF6" w:rsidRDefault="00275A43" w:rsidP="00810DF6">
            <w:pPr>
              <w:pStyle w:val="TableText"/>
            </w:pPr>
            <w:sdt>
              <w:sdtPr>
                <w:id w:val="-1660231818"/>
                <w:placeholder>
                  <w:docPart w:val="4380934F055349A7AA0F1C24E56EA1C9"/>
                </w:placeholder>
                <w:temporary/>
                <w:showingPlcHdr/>
                <w15:appearance w15:val="hidden"/>
              </w:sdtPr>
              <w:sdtContent>
                <w:r w:rsidR="004211AF" w:rsidRPr="00810DF6">
                  <w:rPr>
                    <w:lang w:val="en-GB" w:bidi="en-GB"/>
                  </w:rPr>
                  <w:t>£0</w:t>
                </w:r>
              </w:sdtContent>
            </w:sdt>
          </w:p>
        </w:tc>
        <w:tc>
          <w:tcPr>
            <w:tcW w:w="893" w:type="dxa"/>
            <w:noWrap/>
            <w:vAlign w:val="center"/>
            <w:hideMark/>
          </w:tcPr>
          <w:p w14:paraId="02E48551" w14:textId="77777777" w:rsidR="004211AF" w:rsidRPr="00810DF6" w:rsidRDefault="00275A43" w:rsidP="00810DF6">
            <w:pPr>
              <w:pStyle w:val="TableText"/>
            </w:pPr>
            <w:sdt>
              <w:sdtPr>
                <w:id w:val="1122582518"/>
                <w:placeholder>
                  <w:docPart w:val="E3C20274B79F4DC5BEA08BAB89CCD6CA"/>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3DB21FC" w14:textId="77777777" w:rsidR="004211AF" w:rsidRPr="00810DF6" w:rsidRDefault="00275A43" w:rsidP="00810DF6">
            <w:pPr>
              <w:pStyle w:val="TableText"/>
            </w:pPr>
            <w:sdt>
              <w:sdtPr>
                <w:id w:val="-1615047679"/>
                <w:placeholder>
                  <w:docPart w:val="AEF15607B8A34FCFB6EF8AB7A28A27B4"/>
                </w:placeholder>
                <w:temporary/>
                <w:showingPlcHdr/>
                <w15:appearance w15:val="hidden"/>
              </w:sdtPr>
              <w:sdtContent>
                <w:r w:rsidR="004211AF" w:rsidRPr="00810DF6">
                  <w:rPr>
                    <w:lang w:val="en-GB" w:bidi="en-GB"/>
                  </w:rPr>
                  <w:t>£0</w:t>
                </w:r>
              </w:sdtContent>
            </w:sdt>
          </w:p>
        </w:tc>
        <w:tc>
          <w:tcPr>
            <w:tcW w:w="900" w:type="dxa"/>
            <w:noWrap/>
            <w:vAlign w:val="center"/>
            <w:hideMark/>
          </w:tcPr>
          <w:p w14:paraId="58B384CF" w14:textId="77777777" w:rsidR="004211AF" w:rsidRPr="00810DF6" w:rsidRDefault="00275A43" w:rsidP="00810DF6">
            <w:pPr>
              <w:pStyle w:val="TableText"/>
            </w:pPr>
            <w:sdt>
              <w:sdtPr>
                <w:id w:val="-125784386"/>
                <w:placeholder>
                  <w:docPart w:val="B7ABC0B53EB9446597B5B377142CF26E"/>
                </w:placeholder>
                <w:temporary/>
                <w:showingPlcHdr/>
                <w15:appearance w15:val="hidden"/>
              </w:sdtPr>
              <w:sdtContent>
                <w:r w:rsidR="004211AF" w:rsidRPr="00810DF6">
                  <w:rPr>
                    <w:lang w:val="en-GB" w:bidi="en-GB"/>
                  </w:rPr>
                  <w:t>£0</w:t>
                </w:r>
              </w:sdtContent>
            </w:sdt>
          </w:p>
        </w:tc>
        <w:tc>
          <w:tcPr>
            <w:tcW w:w="900" w:type="dxa"/>
            <w:noWrap/>
            <w:vAlign w:val="center"/>
            <w:hideMark/>
          </w:tcPr>
          <w:p w14:paraId="79FAD5E2" w14:textId="77777777" w:rsidR="004211AF" w:rsidRPr="00810DF6" w:rsidRDefault="00275A43" w:rsidP="00810DF6">
            <w:pPr>
              <w:pStyle w:val="TableText"/>
            </w:pPr>
            <w:sdt>
              <w:sdtPr>
                <w:id w:val="1204836259"/>
                <w:placeholder>
                  <w:docPart w:val="104BB296F9EA4CF0A09F62AF8D4E6EA1"/>
                </w:placeholder>
                <w:temporary/>
                <w:showingPlcHdr/>
                <w15:appearance w15:val="hidden"/>
              </w:sdtPr>
              <w:sdtContent>
                <w:r w:rsidR="004211AF" w:rsidRPr="00810DF6">
                  <w:rPr>
                    <w:lang w:val="en-GB" w:bidi="en-GB"/>
                  </w:rPr>
                  <w:t>£0</w:t>
                </w:r>
              </w:sdtContent>
            </w:sdt>
          </w:p>
        </w:tc>
        <w:tc>
          <w:tcPr>
            <w:tcW w:w="900" w:type="dxa"/>
            <w:noWrap/>
            <w:vAlign w:val="center"/>
            <w:hideMark/>
          </w:tcPr>
          <w:p w14:paraId="26EC3364" w14:textId="77777777" w:rsidR="004211AF" w:rsidRPr="00810DF6" w:rsidRDefault="00275A43" w:rsidP="00810DF6">
            <w:pPr>
              <w:pStyle w:val="TableText"/>
            </w:pPr>
            <w:sdt>
              <w:sdtPr>
                <w:id w:val="2005865331"/>
                <w:placeholder>
                  <w:docPart w:val="453A7C1244FF4864BEEBD8D172A8AC82"/>
                </w:placeholder>
                <w:temporary/>
                <w:showingPlcHdr/>
                <w15:appearance w15:val="hidden"/>
              </w:sdtPr>
              <w:sdtContent>
                <w:r w:rsidR="004211AF" w:rsidRPr="00810DF6">
                  <w:rPr>
                    <w:lang w:val="en-GB" w:bidi="en-GB"/>
                  </w:rPr>
                  <w:t>£0</w:t>
                </w:r>
              </w:sdtContent>
            </w:sdt>
          </w:p>
        </w:tc>
        <w:tc>
          <w:tcPr>
            <w:tcW w:w="895" w:type="dxa"/>
            <w:noWrap/>
            <w:vAlign w:val="center"/>
            <w:hideMark/>
          </w:tcPr>
          <w:p w14:paraId="4E7C5992" w14:textId="77777777" w:rsidR="004211AF" w:rsidRPr="00810DF6" w:rsidRDefault="00275A43" w:rsidP="00810DF6">
            <w:pPr>
              <w:pStyle w:val="TableText"/>
            </w:pPr>
            <w:sdt>
              <w:sdtPr>
                <w:id w:val="-205803735"/>
                <w:placeholder>
                  <w:docPart w:val="E2563C7A25AC48E7A0B7EAF7CFACB188"/>
                </w:placeholder>
                <w:temporary/>
                <w:showingPlcHdr/>
                <w15:appearance w15:val="hidden"/>
              </w:sdtPr>
              <w:sdtContent>
                <w:r w:rsidR="004211AF" w:rsidRPr="00810DF6">
                  <w:rPr>
                    <w:lang w:val="en-GB" w:bidi="en-GB"/>
                  </w:rPr>
                  <w:t>£0</w:t>
                </w:r>
              </w:sdtContent>
            </w:sdt>
          </w:p>
        </w:tc>
        <w:tc>
          <w:tcPr>
            <w:tcW w:w="941" w:type="dxa"/>
            <w:noWrap/>
            <w:vAlign w:val="center"/>
            <w:hideMark/>
          </w:tcPr>
          <w:p w14:paraId="13851281" w14:textId="77777777" w:rsidR="004211AF" w:rsidRPr="00810DF6" w:rsidRDefault="00275A43" w:rsidP="00810DF6">
            <w:pPr>
              <w:pStyle w:val="TableText"/>
            </w:pPr>
            <w:sdt>
              <w:sdtPr>
                <w:id w:val="214174618"/>
                <w:placeholder>
                  <w:docPart w:val="2F4342D672A8407FA7EE3CCF8BE3285D"/>
                </w:placeholder>
                <w:temporary/>
                <w:showingPlcHdr/>
                <w15:appearance w15:val="hidden"/>
              </w:sdtPr>
              <w:sdtContent>
                <w:r w:rsidR="004211AF" w:rsidRPr="00810DF6">
                  <w:rPr>
                    <w:lang w:val="en-GB" w:bidi="en-GB"/>
                  </w:rPr>
                  <w:t>£0</w:t>
                </w:r>
              </w:sdtContent>
            </w:sdt>
          </w:p>
        </w:tc>
      </w:tr>
      <w:tr w:rsidR="00385D4D" w:rsidRPr="00810DF6" w14:paraId="495524D7" w14:textId="77777777" w:rsidTr="00582502">
        <w:trPr>
          <w:trHeight w:val="244"/>
        </w:trPr>
        <w:tc>
          <w:tcPr>
            <w:tcW w:w="2034" w:type="dxa"/>
            <w:vAlign w:val="center"/>
            <w:hideMark/>
          </w:tcPr>
          <w:p w14:paraId="37869BB5" w14:textId="77777777" w:rsidR="004211AF" w:rsidRPr="00810DF6" w:rsidRDefault="00275A43" w:rsidP="00810DF6">
            <w:pPr>
              <w:pStyle w:val="TableText"/>
            </w:pPr>
            <w:sdt>
              <w:sdtPr>
                <w:id w:val="2092045732"/>
                <w:placeholder>
                  <w:docPart w:val="39AAC5F3D0BE487E9BEFF762A4C0CB0F"/>
                </w:placeholder>
                <w:temporary/>
                <w:showingPlcHdr/>
                <w15:appearance w15:val="hidden"/>
              </w:sdtPr>
              <w:sdtContent>
                <w:r w:rsidR="004211AF" w:rsidRPr="00810DF6">
                  <w:rPr>
                    <w:lang w:val="en-GB" w:bidi="en-GB"/>
                  </w:rPr>
                  <w:t>Total expenses</w:t>
                </w:r>
              </w:sdtContent>
            </w:sdt>
          </w:p>
        </w:tc>
        <w:tc>
          <w:tcPr>
            <w:tcW w:w="900" w:type="dxa"/>
            <w:noWrap/>
            <w:vAlign w:val="center"/>
            <w:hideMark/>
          </w:tcPr>
          <w:p w14:paraId="42104A17" w14:textId="77777777" w:rsidR="004211AF" w:rsidRPr="00810DF6" w:rsidRDefault="00275A43" w:rsidP="00810DF6">
            <w:pPr>
              <w:pStyle w:val="TableText"/>
            </w:pPr>
            <w:sdt>
              <w:sdtPr>
                <w:id w:val="-220439920"/>
                <w:placeholder>
                  <w:docPart w:val="830FB7A8250543ACA11BC8633503188E"/>
                </w:placeholder>
                <w:temporary/>
                <w:showingPlcHdr/>
                <w15:appearance w15:val="hidden"/>
              </w:sdtPr>
              <w:sdtContent>
                <w:r w:rsidR="004211AF" w:rsidRPr="00810DF6">
                  <w:rPr>
                    <w:lang w:val="en-GB" w:bidi="en-GB"/>
                  </w:rPr>
                  <w:t>$6,525</w:t>
                </w:r>
              </w:sdtContent>
            </w:sdt>
          </w:p>
        </w:tc>
        <w:tc>
          <w:tcPr>
            <w:tcW w:w="810" w:type="dxa"/>
            <w:noWrap/>
            <w:vAlign w:val="center"/>
            <w:hideMark/>
          </w:tcPr>
          <w:p w14:paraId="05F73E4F" w14:textId="77777777" w:rsidR="004211AF" w:rsidRPr="00810DF6" w:rsidRDefault="00275A43" w:rsidP="00810DF6">
            <w:pPr>
              <w:pStyle w:val="TableText"/>
            </w:pPr>
            <w:sdt>
              <w:sdtPr>
                <w:id w:val="684785187"/>
                <w:placeholder>
                  <w:docPart w:val="A41C490EBAE14595A4DEE36A8D97ADB7"/>
                </w:placeholder>
                <w:temporary/>
                <w:showingPlcHdr/>
                <w15:appearance w15:val="hidden"/>
              </w:sdtPr>
              <w:sdtContent>
                <w:r w:rsidR="004211AF" w:rsidRPr="00810DF6">
                  <w:rPr>
                    <w:lang w:val="en-GB" w:bidi="en-GB"/>
                  </w:rPr>
                  <w:t>$5,575</w:t>
                </w:r>
              </w:sdtContent>
            </w:sdt>
          </w:p>
        </w:tc>
        <w:tc>
          <w:tcPr>
            <w:tcW w:w="810" w:type="dxa"/>
            <w:noWrap/>
            <w:vAlign w:val="center"/>
            <w:hideMark/>
          </w:tcPr>
          <w:p w14:paraId="791E0A07" w14:textId="77777777" w:rsidR="004211AF" w:rsidRPr="00810DF6" w:rsidRDefault="00275A43" w:rsidP="00810DF6">
            <w:pPr>
              <w:pStyle w:val="TableText"/>
            </w:pPr>
            <w:sdt>
              <w:sdtPr>
                <w:id w:val="-2041500995"/>
                <w:placeholder>
                  <w:docPart w:val="25B660452083417FA751A7739834C2EB"/>
                </w:placeholder>
                <w:temporary/>
                <w:showingPlcHdr/>
                <w15:appearance w15:val="hidden"/>
              </w:sdtPr>
              <w:sdtContent>
                <w:r w:rsidR="004211AF" w:rsidRPr="00810DF6">
                  <w:rPr>
                    <w:lang w:val="en-GB" w:bidi="en-GB"/>
                  </w:rPr>
                  <w:t>$6,775</w:t>
                </w:r>
              </w:sdtContent>
            </w:sdt>
          </w:p>
        </w:tc>
        <w:tc>
          <w:tcPr>
            <w:tcW w:w="900" w:type="dxa"/>
            <w:noWrap/>
            <w:vAlign w:val="center"/>
            <w:hideMark/>
          </w:tcPr>
          <w:p w14:paraId="1073AAA1" w14:textId="77777777" w:rsidR="004211AF" w:rsidRPr="00810DF6" w:rsidRDefault="00275A43" w:rsidP="00810DF6">
            <w:pPr>
              <w:pStyle w:val="TableText"/>
            </w:pPr>
            <w:sdt>
              <w:sdtPr>
                <w:id w:val="-1133794384"/>
                <w:placeholder>
                  <w:docPart w:val="F9C588BB8C704DEA82DF14BBAFC43ED6"/>
                </w:placeholder>
                <w:temporary/>
                <w:showingPlcHdr/>
                <w15:appearance w15:val="hidden"/>
              </w:sdtPr>
              <w:sdtContent>
                <w:r w:rsidR="004211AF" w:rsidRPr="00810DF6">
                  <w:rPr>
                    <w:lang w:val="en-GB" w:bidi="en-GB"/>
                  </w:rPr>
                  <w:t>$8,525</w:t>
                </w:r>
              </w:sdtContent>
            </w:sdt>
          </w:p>
        </w:tc>
        <w:tc>
          <w:tcPr>
            <w:tcW w:w="900" w:type="dxa"/>
            <w:noWrap/>
            <w:vAlign w:val="center"/>
            <w:hideMark/>
          </w:tcPr>
          <w:p w14:paraId="40658E2C" w14:textId="77777777" w:rsidR="004211AF" w:rsidRPr="00810DF6" w:rsidRDefault="00275A43" w:rsidP="00810DF6">
            <w:pPr>
              <w:pStyle w:val="TableText"/>
            </w:pPr>
            <w:sdt>
              <w:sdtPr>
                <w:id w:val="-1582910211"/>
                <w:placeholder>
                  <w:docPart w:val="3A00ED8D0D2B4CFA80070B6EC050B341"/>
                </w:placeholder>
                <w:temporary/>
                <w:showingPlcHdr/>
                <w15:appearance w15:val="hidden"/>
              </w:sdtPr>
              <w:sdtContent>
                <w:r w:rsidR="004211AF" w:rsidRPr="00810DF6">
                  <w:rPr>
                    <w:lang w:val="en-GB" w:bidi="en-GB"/>
                  </w:rPr>
                  <w:t>$8,650</w:t>
                </w:r>
              </w:sdtContent>
            </w:sdt>
          </w:p>
        </w:tc>
        <w:tc>
          <w:tcPr>
            <w:tcW w:w="907" w:type="dxa"/>
            <w:gridSpan w:val="2"/>
            <w:noWrap/>
            <w:vAlign w:val="center"/>
            <w:hideMark/>
          </w:tcPr>
          <w:p w14:paraId="130C03DB" w14:textId="77777777" w:rsidR="004211AF" w:rsidRPr="00810DF6" w:rsidRDefault="00275A43" w:rsidP="00810DF6">
            <w:pPr>
              <w:pStyle w:val="TableText"/>
            </w:pPr>
            <w:sdt>
              <w:sdtPr>
                <w:id w:val="-1977753149"/>
                <w:placeholder>
                  <w:docPart w:val="48E0B9C954464D1D92EC37E831189A3A"/>
                </w:placeholder>
                <w:temporary/>
                <w:showingPlcHdr/>
                <w15:appearance w15:val="hidden"/>
              </w:sdtPr>
              <w:sdtContent>
                <w:r w:rsidR="004211AF" w:rsidRPr="00810DF6">
                  <w:rPr>
                    <w:lang w:val="en-GB" w:bidi="en-GB"/>
                  </w:rPr>
                  <w:t>$9,295</w:t>
                </w:r>
              </w:sdtContent>
            </w:sdt>
          </w:p>
        </w:tc>
        <w:tc>
          <w:tcPr>
            <w:tcW w:w="893" w:type="dxa"/>
            <w:noWrap/>
            <w:vAlign w:val="center"/>
            <w:hideMark/>
          </w:tcPr>
          <w:p w14:paraId="4EFCA22E" w14:textId="77777777" w:rsidR="004211AF" w:rsidRPr="00810DF6" w:rsidRDefault="00275A43" w:rsidP="00810DF6">
            <w:pPr>
              <w:pStyle w:val="TableText"/>
            </w:pPr>
            <w:sdt>
              <w:sdtPr>
                <w:id w:val="-500815497"/>
                <w:placeholder>
                  <w:docPart w:val="FD37E2B142CE43ABA6BECAD530A759E5"/>
                </w:placeholder>
                <w:temporary/>
                <w:showingPlcHdr/>
                <w15:appearance w15:val="hidden"/>
              </w:sdtPr>
              <w:sdtContent>
                <w:r w:rsidR="004211AF" w:rsidRPr="00810DF6">
                  <w:rPr>
                    <w:lang w:val="en-GB" w:bidi="en-GB"/>
                  </w:rPr>
                  <w:t>$12,100</w:t>
                </w:r>
              </w:sdtContent>
            </w:sdt>
          </w:p>
        </w:tc>
        <w:tc>
          <w:tcPr>
            <w:tcW w:w="990" w:type="dxa"/>
            <w:gridSpan w:val="2"/>
            <w:noWrap/>
            <w:vAlign w:val="center"/>
            <w:hideMark/>
          </w:tcPr>
          <w:p w14:paraId="4CE68C56" w14:textId="77777777" w:rsidR="004211AF" w:rsidRPr="00810DF6" w:rsidRDefault="00275A43" w:rsidP="00810DF6">
            <w:pPr>
              <w:pStyle w:val="TableText"/>
            </w:pPr>
            <w:sdt>
              <w:sdtPr>
                <w:id w:val="-8527965"/>
                <w:placeholder>
                  <w:docPart w:val="9B7D7D1B7EE947B78B0B814BDFA81E97"/>
                </w:placeholder>
                <w:temporary/>
                <w:showingPlcHdr/>
                <w15:appearance w15:val="hidden"/>
              </w:sdtPr>
              <w:sdtContent>
                <w:r w:rsidR="004211AF" w:rsidRPr="00810DF6">
                  <w:rPr>
                    <w:lang w:val="en-GB" w:bidi="en-GB"/>
                  </w:rPr>
                  <w:t>$13,131</w:t>
                </w:r>
              </w:sdtContent>
            </w:sdt>
          </w:p>
        </w:tc>
        <w:tc>
          <w:tcPr>
            <w:tcW w:w="900" w:type="dxa"/>
            <w:noWrap/>
            <w:vAlign w:val="center"/>
            <w:hideMark/>
          </w:tcPr>
          <w:p w14:paraId="43A29FFA" w14:textId="77777777" w:rsidR="004211AF" w:rsidRPr="00810DF6" w:rsidRDefault="00275A43" w:rsidP="00810DF6">
            <w:pPr>
              <w:pStyle w:val="TableText"/>
            </w:pPr>
            <w:sdt>
              <w:sdtPr>
                <w:id w:val="-1661068614"/>
                <w:placeholder>
                  <w:docPart w:val="117EF74F0E0F40249A980B410113F7A9"/>
                </w:placeholder>
                <w:temporary/>
                <w:showingPlcHdr/>
                <w15:appearance w15:val="hidden"/>
              </w:sdtPr>
              <w:sdtContent>
                <w:r w:rsidR="004211AF" w:rsidRPr="00810DF6">
                  <w:rPr>
                    <w:lang w:val="en-GB" w:bidi="en-GB"/>
                  </w:rPr>
                  <w:t>$13,827</w:t>
                </w:r>
              </w:sdtContent>
            </w:sdt>
          </w:p>
        </w:tc>
        <w:tc>
          <w:tcPr>
            <w:tcW w:w="900" w:type="dxa"/>
            <w:noWrap/>
            <w:vAlign w:val="center"/>
            <w:hideMark/>
          </w:tcPr>
          <w:p w14:paraId="50E00067" w14:textId="77777777" w:rsidR="004211AF" w:rsidRPr="00810DF6" w:rsidRDefault="00275A43" w:rsidP="00810DF6">
            <w:pPr>
              <w:pStyle w:val="TableText"/>
            </w:pPr>
            <w:sdt>
              <w:sdtPr>
                <w:id w:val="271511980"/>
                <w:placeholder>
                  <w:docPart w:val="B9163797B8074C79B3DB95B1D3F7EBDE"/>
                </w:placeholder>
                <w:temporary/>
                <w:showingPlcHdr/>
                <w15:appearance w15:val="hidden"/>
              </w:sdtPr>
              <w:sdtContent>
                <w:r w:rsidR="004211AF" w:rsidRPr="00810DF6">
                  <w:rPr>
                    <w:lang w:val="en-GB" w:bidi="en-GB"/>
                  </w:rPr>
                  <w:t>$13,825</w:t>
                </w:r>
              </w:sdtContent>
            </w:sdt>
          </w:p>
        </w:tc>
        <w:tc>
          <w:tcPr>
            <w:tcW w:w="900" w:type="dxa"/>
            <w:noWrap/>
            <w:vAlign w:val="center"/>
            <w:hideMark/>
          </w:tcPr>
          <w:p w14:paraId="3C7C4D4E" w14:textId="77777777" w:rsidR="004211AF" w:rsidRPr="00810DF6" w:rsidRDefault="00275A43" w:rsidP="00810DF6">
            <w:pPr>
              <w:pStyle w:val="TableText"/>
            </w:pPr>
            <w:sdt>
              <w:sdtPr>
                <w:id w:val="1084961493"/>
                <w:placeholder>
                  <w:docPart w:val="8A9FC8E7DCC44767ABA50D669E6D80A1"/>
                </w:placeholder>
                <w:temporary/>
                <w:showingPlcHdr/>
                <w15:appearance w15:val="hidden"/>
              </w:sdtPr>
              <w:sdtContent>
                <w:r w:rsidR="004211AF" w:rsidRPr="00810DF6">
                  <w:rPr>
                    <w:lang w:val="en-GB" w:bidi="en-GB"/>
                  </w:rPr>
                  <w:t>$13,575</w:t>
                </w:r>
              </w:sdtContent>
            </w:sdt>
          </w:p>
        </w:tc>
        <w:tc>
          <w:tcPr>
            <w:tcW w:w="895" w:type="dxa"/>
            <w:noWrap/>
            <w:vAlign w:val="center"/>
            <w:hideMark/>
          </w:tcPr>
          <w:p w14:paraId="07AE73AB" w14:textId="77777777" w:rsidR="004211AF" w:rsidRPr="00810DF6" w:rsidRDefault="00275A43" w:rsidP="00810DF6">
            <w:pPr>
              <w:pStyle w:val="TableText"/>
            </w:pPr>
            <w:sdt>
              <w:sdtPr>
                <w:id w:val="1666049169"/>
                <w:placeholder>
                  <w:docPart w:val="F702976CF81247AD96A4FC4C86B575A3"/>
                </w:placeholder>
                <w:temporary/>
                <w:showingPlcHdr/>
                <w15:appearance w15:val="hidden"/>
              </w:sdtPr>
              <w:sdtContent>
                <w:r w:rsidR="004211AF" w:rsidRPr="00810DF6">
                  <w:rPr>
                    <w:lang w:val="en-GB" w:bidi="en-GB"/>
                  </w:rPr>
                  <w:t>$13,942</w:t>
                </w:r>
              </w:sdtContent>
            </w:sdt>
          </w:p>
        </w:tc>
        <w:tc>
          <w:tcPr>
            <w:tcW w:w="941" w:type="dxa"/>
            <w:noWrap/>
            <w:vAlign w:val="center"/>
            <w:hideMark/>
          </w:tcPr>
          <w:p w14:paraId="4A9821CA" w14:textId="77777777" w:rsidR="004211AF" w:rsidRPr="00810DF6" w:rsidRDefault="00275A43" w:rsidP="00810DF6">
            <w:pPr>
              <w:pStyle w:val="TableText"/>
            </w:pPr>
            <w:sdt>
              <w:sdtPr>
                <w:id w:val="-16931724"/>
                <w:placeholder>
                  <w:docPart w:val="910A6F2EEBFD4B478C762C1DE36421D6"/>
                </w:placeholder>
                <w:temporary/>
                <w:showingPlcHdr/>
                <w15:appearance w15:val="hidden"/>
              </w:sdtPr>
              <w:sdtContent>
                <w:r w:rsidR="004211AF" w:rsidRPr="00810DF6">
                  <w:rPr>
                    <w:lang w:val="en-GB" w:bidi="en-GB"/>
                  </w:rPr>
                  <w:t>$125,746</w:t>
                </w:r>
              </w:sdtContent>
            </w:sdt>
          </w:p>
        </w:tc>
      </w:tr>
      <w:tr w:rsidR="00385D4D" w:rsidRPr="00810DF6" w14:paraId="060F5A73" w14:textId="77777777" w:rsidTr="00582502">
        <w:trPr>
          <w:trHeight w:val="244"/>
        </w:trPr>
        <w:tc>
          <w:tcPr>
            <w:tcW w:w="2034" w:type="dxa"/>
            <w:shd w:val="clear" w:color="auto" w:fill="F2F2F2" w:themeFill="background1" w:themeFillShade="F2"/>
            <w:vAlign w:val="center"/>
            <w:hideMark/>
          </w:tcPr>
          <w:p w14:paraId="62731981" w14:textId="77777777" w:rsidR="004211AF" w:rsidRPr="00810DF6" w:rsidRDefault="00275A43" w:rsidP="00810DF6">
            <w:pPr>
              <w:pStyle w:val="TableText"/>
            </w:pPr>
            <w:sdt>
              <w:sdtPr>
                <w:id w:val="1235752269"/>
                <w:placeholder>
                  <w:docPart w:val="DBAC8C3A63404884B6DAB003E2A6E0CE"/>
                </w:placeholder>
                <w:temporary/>
                <w:showingPlcHdr/>
                <w15:appearance w15:val="hidden"/>
              </w:sdtPr>
              <w:sdtContent>
                <w:r w:rsidR="004211AF" w:rsidRPr="00810DF6">
                  <w:rPr>
                    <w:lang w:val="en-GB" w:bidi="en-GB"/>
                  </w:rPr>
                  <w:t>Income before taxes</w:t>
                </w:r>
              </w:sdtContent>
            </w:sdt>
          </w:p>
        </w:tc>
        <w:tc>
          <w:tcPr>
            <w:tcW w:w="900" w:type="dxa"/>
            <w:shd w:val="clear" w:color="auto" w:fill="F2F2F2" w:themeFill="background1" w:themeFillShade="F2"/>
            <w:noWrap/>
            <w:vAlign w:val="center"/>
            <w:hideMark/>
          </w:tcPr>
          <w:p w14:paraId="74A65C0D" w14:textId="77777777" w:rsidR="004211AF" w:rsidRPr="00810DF6" w:rsidRDefault="00275A43" w:rsidP="00810DF6">
            <w:pPr>
              <w:pStyle w:val="TableText"/>
            </w:pPr>
            <w:sdt>
              <w:sdtPr>
                <w:id w:val="-1989931076"/>
                <w:placeholder>
                  <w:docPart w:val="17B1A17990C44C9BA43CB11F5B595E7F"/>
                </w:placeholder>
                <w:temporary/>
                <w:showingPlcHdr/>
                <w15:appearance w15:val="hidden"/>
              </w:sdtPr>
              <w:sdtContent>
                <w:r w:rsidR="004211AF" w:rsidRPr="00810DF6">
                  <w:rPr>
                    <w:lang w:val="en-GB" w:bidi="en-GB"/>
                  </w:rPr>
                  <w:t>($3,525)</w:t>
                </w:r>
              </w:sdtContent>
            </w:sdt>
          </w:p>
        </w:tc>
        <w:tc>
          <w:tcPr>
            <w:tcW w:w="810" w:type="dxa"/>
            <w:shd w:val="clear" w:color="auto" w:fill="F2F2F2" w:themeFill="background1" w:themeFillShade="F2"/>
            <w:noWrap/>
            <w:vAlign w:val="center"/>
            <w:hideMark/>
          </w:tcPr>
          <w:p w14:paraId="2D265808" w14:textId="77777777" w:rsidR="004211AF" w:rsidRPr="00810DF6" w:rsidRDefault="00275A43" w:rsidP="00810DF6">
            <w:pPr>
              <w:pStyle w:val="TableText"/>
            </w:pPr>
            <w:sdt>
              <w:sdtPr>
                <w:id w:val="353688722"/>
                <w:placeholder>
                  <w:docPart w:val="5030B6C438284CCEB3049219CF2C0B6B"/>
                </w:placeholder>
                <w:temporary/>
                <w:showingPlcHdr/>
                <w15:appearance w15:val="hidden"/>
              </w:sdtPr>
              <w:sdtContent>
                <w:r w:rsidR="004211AF" w:rsidRPr="00810DF6">
                  <w:rPr>
                    <w:lang w:val="en-GB" w:bidi="en-GB"/>
                  </w:rPr>
                  <w:t>$1,875</w:t>
                </w:r>
              </w:sdtContent>
            </w:sdt>
          </w:p>
        </w:tc>
        <w:tc>
          <w:tcPr>
            <w:tcW w:w="810" w:type="dxa"/>
            <w:shd w:val="clear" w:color="auto" w:fill="F2F2F2" w:themeFill="background1" w:themeFillShade="F2"/>
            <w:noWrap/>
            <w:vAlign w:val="center"/>
            <w:hideMark/>
          </w:tcPr>
          <w:p w14:paraId="330C07BE" w14:textId="77777777" w:rsidR="004211AF" w:rsidRPr="00810DF6" w:rsidRDefault="00275A43" w:rsidP="00810DF6">
            <w:pPr>
              <w:pStyle w:val="TableText"/>
            </w:pPr>
            <w:sdt>
              <w:sdtPr>
                <w:id w:val="-1514298253"/>
                <w:placeholder>
                  <w:docPart w:val="E682D17BBB3C42B48455937F7184F579"/>
                </w:placeholder>
                <w:temporary/>
                <w:showingPlcHdr/>
                <w15:appearance w15:val="hidden"/>
              </w:sdtPr>
              <w:sdtContent>
                <w:r w:rsidR="004211AF" w:rsidRPr="00810DF6">
                  <w:rPr>
                    <w:lang w:val="en-GB" w:bidi="en-GB"/>
                  </w:rPr>
                  <w:t>$2,825</w:t>
                </w:r>
              </w:sdtContent>
            </w:sdt>
          </w:p>
        </w:tc>
        <w:tc>
          <w:tcPr>
            <w:tcW w:w="900" w:type="dxa"/>
            <w:shd w:val="clear" w:color="auto" w:fill="F2F2F2" w:themeFill="background1" w:themeFillShade="F2"/>
            <w:noWrap/>
            <w:vAlign w:val="center"/>
            <w:hideMark/>
          </w:tcPr>
          <w:p w14:paraId="6F91DFE2" w14:textId="77777777" w:rsidR="004211AF" w:rsidRPr="00810DF6" w:rsidRDefault="00275A43" w:rsidP="00810DF6">
            <w:pPr>
              <w:pStyle w:val="TableText"/>
            </w:pPr>
            <w:sdt>
              <w:sdtPr>
                <w:id w:val="-1452626626"/>
                <w:placeholder>
                  <w:docPart w:val="D3301E4A802B4315A2F5FABE5A21AE7D"/>
                </w:placeholder>
                <w:temporary/>
                <w:showingPlcHdr/>
                <w15:appearance w15:val="hidden"/>
              </w:sdtPr>
              <w:sdtContent>
                <w:r w:rsidR="004211AF" w:rsidRPr="00810DF6">
                  <w:rPr>
                    <w:lang w:val="en-GB" w:bidi="en-GB"/>
                  </w:rPr>
                  <w:t>($4,531)</w:t>
                </w:r>
              </w:sdtContent>
            </w:sdt>
          </w:p>
        </w:tc>
        <w:tc>
          <w:tcPr>
            <w:tcW w:w="900" w:type="dxa"/>
            <w:shd w:val="clear" w:color="auto" w:fill="F2F2F2" w:themeFill="background1" w:themeFillShade="F2"/>
            <w:noWrap/>
            <w:vAlign w:val="center"/>
            <w:hideMark/>
          </w:tcPr>
          <w:p w14:paraId="4A46D577" w14:textId="77777777" w:rsidR="004211AF" w:rsidRPr="00810DF6" w:rsidRDefault="00275A43" w:rsidP="00810DF6">
            <w:pPr>
              <w:pStyle w:val="TableText"/>
            </w:pPr>
            <w:sdt>
              <w:sdtPr>
                <w:id w:val="17281398"/>
                <w:placeholder>
                  <w:docPart w:val="546E6FA295B04769878E6DF6CBE2B50F"/>
                </w:placeholder>
                <w:temporary/>
                <w:showingPlcHdr/>
                <w15:appearance w15:val="hidden"/>
              </w:sdtPr>
              <w:sdtContent>
                <w:r w:rsidR="004211AF" w:rsidRPr="00810DF6">
                  <w:rPr>
                    <w:lang w:val="en-GB" w:bidi="en-GB"/>
                  </w:rPr>
                  <w:t>($184)</w:t>
                </w:r>
              </w:sdtContent>
            </w:sdt>
          </w:p>
        </w:tc>
        <w:tc>
          <w:tcPr>
            <w:tcW w:w="907" w:type="dxa"/>
            <w:gridSpan w:val="2"/>
            <w:shd w:val="clear" w:color="auto" w:fill="F2F2F2" w:themeFill="background1" w:themeFillShade="F2"/>
            <w:noWrap/>
            <w:vAlign w:val="center"/>
            <w:hideMark/>
          </w:tcPr>
          <w:p w14:paraId="1A781385" w14:textId="77777777" w:rsidR="004211AF" w:rsidRPr="00810DF6" w:rsidRDefault="00275A43" w:rsidP="00810DF6">
            <w:pPr>
              <w:pStyle w:val="TableText"/>
            </w:pPr>
            <w:sdt>
              <w:sdtPr>
                <w:id w:val="1500232322"/>
                <w:placeholder>
                  <w:docPart w:val="FBB27993272B480BA2F4FBA32654844A"/>
                </w:placeholder>
                <w:temporary/>
                <w:showingPlcHdr/>
                <w15:appearance w15:val="hidden"/>
              </w:sdtPr>
              <w:sdtContent>
                <w:r w:rsidR="004211AF" w:rsidRPr="00810DF6">
                  <w:rPr>
                    <w:lang w:val="en-GB" w:bidi="en-GB"/>
                  </w:rPr>
                  <w:t>$795</w:t>
                </w:r>
              </w:sdtContent>
            </w:sdt>
          </w:p>
        </w:tc>
        <w:tc>
          <w:tcPr>
            <w:tcW w:w="893" w:type="dxa"/>
            <w:shd w:val="clear" w:color="auto" w:fill="F2F2F2" w:themeFill="background1" w:themeFillShade="F2"/>
            <w:noWrap/>
            <w:vAlign w:val="center"/>
            <w:hideMark/>
          </w:tcPr>
          <w:p w14:paraId="0B918E44" w14:textId="77777777" w:rsidR="004211AF" w:rsidRPr="00810DF6" w:rsidRDefault="00275A43" w:rsidP="00810DF6">
            <w:pPr>
              <w:pStyle w:val="TableText"/>
            </w:pPr>
            <w:sdt>
              <w:sdtPr>
                <w:id w:val="-208732634"/>
                <w:placeholder>
                  <w:docPart w:val="250EDEA7035642BD9333AFFD12AF9225"/>
                </w:placeholder>
                <w:temporary/>
                <w:showingPlcHdr/>
                <w15:appearance w15:val="hidden"/>
              </w:sdtPr>
              <w:sdtContent>
                <w:r w:rsidR="004211AF" w:rsidRPr="00810DF6">
                  <w:rPr>
                    <w:lang w:val="en-GB" w:bidi="en-GB"/>
                  </w:rPr>
                  <w:t>$1,750</w:t>
                </w:r>
              </w:sdtContent>
            </w:sdt>
          </w:p>
        </w:tc>
        <w:tc>
          <w:tcPr>
            <w:tcW w:w="990" w:type="dxa"/>
            <w:gridSpan w:val="2"/>
            <w:shd w:val="clear" w:color="auto" w:fill="F2F2F2" w:themeFill="background1" w:themeFillShade="F2"/>
            <w:noWrap/>
            <w:vAlign w:val="center"/>
            <w:hideMark/>
          </w:tcPr>
          <w:p w14:paraId="6A0B7BFA" w14:textId="77777777" w:rsidR="004211AF" w:rsidRPr="00810DF6" w:rsidRDefault="00275A43" w:rsidP="00810DF6">
            <w:pPr>
              <w:pStyle w:val="TableText"/>
            </w:pPr>
            <w:sdt>
              <w:sdtPr>
                <w:id w:val="-906914597"/>
                <w:placeholder>
                  <w:docPart w:val="111EA7DD1B77451D94D33E32DF05B2E5"/>
                </w:placeholder>
                <w:temporary/>
                <w:showingPlcHdr/>
                <w15:appearance w15:val="hidden"/>
              </w:sdtPr>
              <w:sdtContent>
                <w:r w:rsidR="004211AF" w:rsidRPr="00810DF6">
                  <w:rPr>
                    <w:lang w:val="en-GB" w:bidi="en-GB"/>
                  </w:rPr>
                  <w:t>$2,064</w:t>
                </w:r>
              </w:sdtContent>
            </w:sdt>
          </w:p>
        </w:tc>
        <w:tc>
          <w:tcPr>
            <w:tcW w:w="900" w:type="dxa"/>
            <w:shd w:val="clear" w:color="auto" w:fill="F2F2F2" w:themeFill="background1" w:themeFillShade="F2"/>
            <w:noWrap/>
            <w:vAlign w:val="center"/>
            <w:hideMark/>
          </w:tcPr>
          <w:p w14:paraId="55A00547" w14:textId="77777777" w:rsidR="004211AF" w:rsidRPr="00810DF6" w:rsidRDefault="00275A43" w:rsidP="00810DF6">
            <w:pPr>
              <w:pStyle w:val="TableText"/>
            </w:pPr>
            <w:sdt>
              <w:sdtPr>
                <w:id w:val="92367454"/>
                <w:placeholder>
                  <w:docPart w:val="795B7BDE35A74C8D839D5A8E8D7BE7FE"/>
                </w:placeholder>
                <w:temporary/>
                <w:showingPlcHdr/>
                <w15:appearance w15:val="hidden"/>
              </w:sdtPr>
              <w:sdtContent>
                <w:r w:rsidR="004211AF" w:rsidRPr="00810DF6">
                  <w:rPr>
                    <w:lang w:val="en-GB" w:bidi="en-GB"/>
                  </w:rPr>
                  <w:t>($298)</w:t>
                </w:r>
              </w:sdtContent>
            </w:sdt>
          </w:p>
        </w:tc>
        <w:tc>
          <w:tcPr>
            <w:tcW w:w="900" w:type="dxa"/>
            <w:shd w:val="clear" w:color="auto" w:fill="F2F2F2" w:themeFill="background1" w:themeFillShade="F2"/>
            <w:noWrap/>
            <w:vAlign w:val="center"/>
            <w:hideMark/>
          </w:tcPr>
          <w:p w14:paraId="76F75E5D" w14:textId="77777777" w:rsidR="004211AF" w:rsidRPr="00810DF6" w:rsidRDefault="00275A43" w:rsidP="00810DF6">
            <w:pPr>
              <w:pStyle w:val="TableText"/>
            </w:pPr>
            <w:sdt>
              <w:sdtPr>
                <w:id w:val="793795881"/>
                <w:placeholder>
                  <w:docPart w:val="6DA0202ACBB2488F9B52E7BEFF8DD6F1"/>
                </w:placeholder>
                <w:temporary/>
                <w:showingPlcHdr/>
                <w15:appearance w15:val="hidden"/>
              </w:sdtPr>
              <w:sdtContent>
                <w:r w:rsidR="004211AF" w:rsidRPr="00810DF6">
                  <w:rPr>
                    <w:lang w:val="en-GB" w:bidi="en-GB"/>
                  </w:rPr>
                  <w:t>($2,225)</w:t>
                </w:r>
              </w:sdtContent>
            </w:sdt>
          </w:p>
        </w:tc>
        <w:tc>
          <w:tcPr>
            <w:tcW w:w="900" w:type="dxa"/>
            <w:shd w:val="clear" w:color="auto" w:fill="F2F2F2" w:themeFill="background1" w:themeFillShade="F2"/>
            <w:noWrap/>
            <w:vAlign w:val="center"/>
            <w:hideMark/>
          </w:tcPr>
          <w:p w14:paraId="0AEC135E" w14:textId="77777777" w:rsidR="004211AF" w:rsidRPr="00810DF6" w:rsidRDefault="00275A43" w:rsidP="00810DF6">
            <w:pPr>
              <w:pStyle w:val="TableText"/>
            </w:pPr>
            <w:sdt>
              <w:sdtPr>
                <w:id w:val="925778659"/>
                <w:placeholder>
                  <w:docPart w:val="CF97786A8D144474B51555198F9E6C6C"/>
                </w:placeholder>
                <w:temporary/>
                <w:showingPlcHdr/>
                <w15:appearance w15:val="hidden"/>
              </w:sdtPr>
              <w:sdtContent>
                <w:r w:rsidR="004211AF" w:rsidRPr="00810DF6">
                  <w:rPr>
                    <w:lang w:val="en-GB" w:bidi="en-GB"/>
                  </w:rPr>
                  <w:t>$2,670</w:t>
                </w:r>
              </w:sdtContent>
            </w:sdt>
          </w:p>
        </w:tc>
        <w:tc>
          <w:tcPr>
            <w:tcW w:w="895" w:type="dxa"/>
            <w:shd w:val="clear" w:color="auto" w:fill="F2F2F2" w:themeFill="background1" w:themeFillShade="F2"/>
            <w:noWrap/>
            <w:vAlign w:val="center"/>
            <w:hideMark/>
          </w:tcPr>
          <w:p w14:paraId="1DAFC11C" w14:textId="77777777" w:rsidR="004211AF" w:rsidRPr="00810DF6" w:rsidRDefault="00275A43" w:rsidP="00810DF6">
            <w:pPr>
              <w:pStyle w:val="TableText"/>
            </w:pPr>
            <w:sdt>
              <w:sdtPr>
                <w:id w:val="1433406470"/>
                <w:placeholder>
                  <w:docPart w:val="5A062EF9AE634ED092BB911D0AAC1882"/>
                </w:placeholder>
                <w:temporary/>
                <w:showingPlcHdr/>
                <w15:appearance w15:val="hidden"/>
              </w:sdtPr>
              <w:sdtContent>
                <w:r w:rsidR="004211AF" w:rsidRPr="00810DF6">
                  <w:rPr>
                    <w:lang w:val="en-GB" w:bidi="en-GB"/>
                  </w:rPr>
                  <w:t>$1,427</w:t>
                </w:r>
              </w:sdtContent>
            </w:sdt>
          </w:p>
        </w:tc>
        <w:tc>
          <w:tcPr>
            <w:tcW w:w="941" w:type="dxa"/>
            <w:shd w:val="clear" w:color="auto" w:fill="F2F2F2" w:themeFill="background1" w:themeFillShade="F2"/>
            <w:noWrap/>
            <w:vAlign w:val="center"/>
            <w:hideMark/>
          </w:tcPr>
          <w:p w14:paraId="7A901F58" w14:textId="77777777" w:rsidR="004211AF" w:rsidRPr="00810DF6" w:rsidRDefault="00275A43" w:rsidP="00810DF6">
            <w:pPr>
              <w:pStyle w:val="TableText"/>
            </w:pPr>
            <w:sdt>
              <w:sdtPr>
                <w:id w:val="119350344"/>
                <w:placeholder>
                  <w:docPart w:val="8A54D2441EFA4171BD8AC7D0A52E9E3C"/>
                </w:placeholder>
                <w:temporary/>
                <w:showingPlcHdr/>
                <w15:appearance w15:val="hidden"/>
              </w:sdtPr>
              <w:sdtContent>
                <w:r w:rsidR="004211AF" w:rsidRPr="00810DF6">
                  <w:rPr>
                    <w:lang w:val="en-GB" w:bidi="en-GB"/>
                  </w:rPr>
                  <w:t>$2,643</w:t>
                </w:r>
              </w:sdtContent>
            </w:sdt>
          </w:p>
        </w:tc>
      </w:tr>
      <w:tr w:rsidR="00385D4D" w:rsidRPr="00810DF6" w14:paraId="174C26CC" w14:textId="77777777" w:rsidTr="00582502">
        <w:trPr>
          <w:trHeight w:val="244"/>
        </w:trPr>
        <w:tc>
          <w:tcPr>
            <w:tcW w:w="2034" w:type="dxa"/>
            <w:shd w:val="clear" w:color="auto" w:fill="F2F2F2" w:themeFill="background1" w:themeFillShade="F2"/>
            <w:vAlign w:val="center"/>
            <w:hideMark/>
          </w:tcPr>
          <w:p w14:paraId="160D9B69" w14:textId="77777777" w:rsidR="004211AF" w:rsidRPr="00810DF6" w:rsidRDefault="00275A43" w:rsidP="00810DF6">
            <w:pPr>
              <w:pStyle w:val="TableText"/>
            </w:pPr>
            <w:sdt>
              <w:sdtPr>
                <w:id w:val="-114596111"/>
                <w:placeholder>
                  <w:docPart w:val="9FD9A60220DF463D96FB83FA01FB6F38"/>
                </w:placeholder>
                <w:temporary/>
                <w:showingPlcHdr/>
                <w15:appearance w15:val="hidden"/>
              </w:sdtPr>
              <w:sdtContent>
                <w:r w:rsidR="004211AF" w:rsidRPr="00810DF6">
                  <w:rPr>
                    <w:lang w:val="en-GB" w:bidi="en-GB"/>
                  </w:rPr>
                  <w:t>Income tax expense</w:t>
                </w:r>
              </w:sdtContent>
            </w:sdt>
          </w:p>
        </w:tc>
        <w:tc>
          <w:tcPr>
            <w:tcW w:w="900" w:type="dxa"/>
            <w:shd w:val="clear" w:color="auto" w:fill="F2F2F2" w:themeFill="background1" w:themeFillShade="F2"/>
            <w:noWrap/>
            <w:vAlign w:val="center"/>
            <w:hideMark/>
          </w:tcPr>
          <w:p w14:paraId="230FD660" w14:textId="77777777" w:rsidR="004211AF" w:rsidRPr="00810DF6" w:rsidRDefault="00275A43" w:rsidP="00810DF6">
            <w:pPr>
              <w:pStyle w:val="TableText"/>
            </w:pPr>
            <w:sdt>
              <w:sdtPr>
                <w:id w:val="949442996"/>
                <w:placeholder>
                  <w:docPart w:val="A2EFFFFEE27D4F1E96A6B595F754CB00"/>
                </w:placeholder>
                <w:temporary/>
                <w:showingPlcHdr/>
                <w15:appearance w15:val="hidden"/>
              </w:sdtPr>
              <w:sdtContent>
                <w:r w:rsidR="004211AF" w:rsidRPr="00810DF6">
                  <w:rPr>
                    <w:lang w:val="en-GB" w:bidi="en-GB"/>
                  </w:rPr>
                  <w:t>($529)</w:t>
                </w:r>
              </w:sdtContent>
            </w:sdt>
          </w:p>
        </w:tc>
        <w:tc>
          <w:tcPr>
            <w:tcW w:w="810" w:type="dxa"/>
            <w:shd w:val="clear" w:color="auto" w:fill="F2F2F2" w:themeFill="background1" w:themeFillShade="F2"/>
            <w:noWrap/>
            <w:vAlign w:val="center"/>
            <w:hideMark/>
          </w:tcPr>
          <w:p w14:paraId="319FE270" w14:textId="77777777" w:rsidR="004211AF" w:rsidRPr="00810DF6" w:rsidRDefault="00275A43" w:rsidP="00810DF6">
            <w:pPr>
              <w:pStyle w:val="TableText"/>
            </w:pPr>
            <w:sdt>
              <w:sdtPr>
                <w:id w:val="187806569"/>
                <w:placeholder>
                  <w:docPart w:val="CE972B038CF6424281D5079E6170FE19"/>
                </w:placeholder>
                <w:temporary/>
                <w:showingPlcHdr/>
                <w15:appearance w15:val="hidden"/>
              </w:sdtPr>
              <w:sdtContent>
                <w:r w:rsidR="004211AF" w:rsidRPr="00810DF6">
                  <w:rPr>
                    <w:lang w:val="en-GB" w:bidi="en-GB"/>
                  </w:rPr>
                  <w:t>$281</w:t>
                </w:r>
              </w:sdtContent>
            </w:sdt>
          </w:p>
        </w:tc>
        <w:tc>
          <w:tcPr>
            <w:tcW w:w="810" w:type="dxa"/>
            <w:shd w:val="clear" w:color="auto" w:fill="F2F2F2" w:themeFill="background1" w:themeFillShade="F2"/>
            <w:noWrap/>
            <w:vAlign w:val="center"/>
            <w:hideMark/>
          </w:tcPr>
          <w:p w14:paraId="5DBEBA0D" w14:textId="77777777" w:rsidR="004211AF" w:rsidRPr="00810DF6" w:rsidRDefault="00275A43" w:rsidP="00810DF6">
            <w:pPr>
              <w:pStyle w:val="TableText"/>
            </w:pPr>
            <w:sdt>
              <w:sdtPr>
                <w:id w:val="1773824414"/>
                <w:placeholder>
                  <w:docPart w:val="4DA1D06733A142F18835E566F7427FC2"/>
                </w:placeholder>
                <w:temporary/>
                <w:showingPlcHdr/>
                <w15:appearance w15:val="hidden"/>
              </w:sdtPr>
              <w:sdtContent>
                <w:r w:rsidR="004211AF" w:rsidRPr="00810DF6">
                  <w:rPr>
                    <w:lang w:val="en-GB" w:bidi="en-GB"/>
                  </w:rPr>
                  <w:t>$424</w:t>
                </w:r>
              </w:sdtContent>
            </w:sdt>
          </w:p>
        </w:tc>
        <w:tc>
          <w:tcPr>
            <w:tcW w:w="900" w:type="dxa"/>
            <w:shd w:val="clear" w:color="auto" w:fill="F2F2F2" w:themeFill="background1" w:themeFillShade="F2"/>
            <w:noWrap/>
            <w:vAlign w:val="center"/>
            <w:hideMark/>
          </w:tcPr>
          <w:p w14:paraId="78F47CFB" w14:textId="77777777" w:rsidR="004211AF" w:rsidRPr="00810DF6" w:rsidRDefault="00275A43" w:rsidP="00810DF6">
            <w:pPr>
              <w:pStyle w:val="TableText"/>
            </w:pPr>
            <w:sdt>
              <w:sdtPr>
                <w:id w:val="-113441736"/>
                <w:placeholder>
                  <w:docPart w:val="BF87900ABF3D4DE69F39E654F9CF8751"/>
                </w:placeholder>
                <w:temporary/>
                <w:showingPlcHdr/>
                <w15:appearance w15:val="hidden"/>
              </w:sdtPr>
              <w:sdtContent>
                <w:r w:rsidR="004211AF" w:rsidRPr="00810DF6">
                  <w:rPr>
                    <w:lang w:val="en-GB" w:bidi="en-GB"/>
                  </w:rPr>
                  <w:t>($680)</w:t>
                </w:r>
              </w:sdtContent>
            </w:sdt>
          </w:p>
        </w:tc>
        <w:tc>
          <w:tcPr>
            <w:tcW w:w="900" w:type="dxa"/>
            <w:shd w:val="clear" w:color="auto" w:fill="F2F2F2" w:themeFill="background1" w:themeFillShade="F2"/>
            <w:noWrap/>
            <w:vAlign w:val="center"/>
            <w:hideMark/>
          </w:tcPr>
          <w:p w14:paraId="566B977A" w14:textId="77777777" w:rsidR="004211AF" w:rsidRPr="00810DF6" w:rsidRDefault="00275A43" w:rsidP="00810DF6">
            <w:pPr>
              <w:pStyle w:val="TableText"/>
            </w:pPr>
            <w:sdt>
              <w:sdtPr>
                <w:id w:val="492150659"/>
                <w:placeholder>
                  <w:docPart w:val="3C3F2E6AAA1245FEB7CE91C87A7C1A3C"/>
                </w:placeholder>
                <w:temporary/>
                <w:showingPlcHdr/>
                <w15:appearance w15:val="hidden"/>
              </w:sdtPr>
              <w:sdtContent>
                <w:r w:rsidR="004211AF" w:rsidRPr="00810DF6">
                  <w:rPr>
                    <w:lang w:val="en-GB" w:bidi="en-GB"/>
                  </w:rPr>
                  <w:t>($28)</w:t>
                </w:r>
              </w:sdtContent>
            </w:sdt>
          </w:p>
        </w:tc>
        <w:tc>
          <w:tcPr>
            <w:tcW w:w="907" w:type="dxa"/>
            <w:gridSpan w:val="2"/>
            <w:shd w:val="clear" w:color="auto" w:fill="F2F2F2" w:themeFill="background1" w:themeFillShade="F2"/>
            <w:noWrap/>
            <w:vAlign w:val="center"/>
            <w:hideMark/>
          </w:tcPr>
          <w:p w14:paraId="789F0B8B" w14:textId="77777777" w:rsidR="004211AF" w:rsidRPr="00810DF6" w:rsidRDefault="00275A43" w:rsidP="00810DF6">
            <w:pPr>
              <w:pStyle w:val="TableText"/>
            </w:pPr>
            <w:sdt>
              <w:sdtPr>
                <w:id w:val="-1564099862"/>
                <w:placeholder>
                  <w:docPart w:val="F3A5B841C8204F1CBE5E488571086AED"/>
                </w:placeholder>
                <w:temporary/>
                <w:showingPlcHdr/>
                <w15:appearance w15:val="hidden"/>
              </w:sdtPr>
              <w:sdtContent>
                <w:r w:rsidR="004211AF" w:rsidRPr="00810DF6">
                  <w:rPr>
                    <w:lang w:val="en-GB" w:bidi="en-GB"/>
                  </w:rPr>
                  <w:t>$119</w:t>
                </w:r>
              </w:sdtContent>
            </w:sdt>
          </w:p>
        </w:tc>
        <w:tc>
          <w:tcPr>
            <w:tcW w:w="893" w:type="dxa"/>
            <w:shd w:val="clear" w:color="auto" w:fill="F2F2F2" w:themeFill="background1" w:themeFillShade="F2"/>
            <w:noWrap/>
            <w:vAlign w:val="center"/>
            <w:hideMark/>
          </w:tcPr>
          <w:p w14:paraId="088AC6BD" w14:textId="77777777" w:rsidR="004211AF" w:rsidRPr="00810DF6" w:rsidRDefault="00275A43" w:rsidP="00810DF6">
            <w:pPr>
              <w:pStyle w:val="TableText"/>
            </w:pPr>
            <w:sdt>
              <w:sdtPr>
                <w:id w:val="2084560470"/>
                <w:placeholder>
                  <w:docPart w:val="6D71404584D344098AD9F2542D314A33"/>
                </w:placeholder>
                <w:temporary/>
                <w:showingPlcHdr/>
                <w15:appearance w15:val="hidden"/>
              </w:sdtPr>
              <w:sdtContent>
                <w:r w:rsidR="004211AF" w:rsidRPr="00810DF6">
                  <w:rPr>
                    <w:lang w:val="en-GB" w:bidi="en-GB"/>
                  </w:rPr>
                  <w:t>$263</w:t>
                </w:r>
              </w:sdtContent>
            </w:sdt>
          </w:p>
        </w:tc>
        <w:tc>
          <w:tcPr>
            <w:tcW w:w="990" w:type="dxa"/>
            <w:gridSpan w:val="2"/>
            <w:shd w:val="clear" w:color="auto" w:fill="F2F2F2" w:themeFill="background1" w:themeFillShade="F2"/>
            <w:noWrap/>
            <w:vAlign w:val="center"/>
            <w:hideMark/>
          </w:tcPr>
          <w:p w14:paraId="4EF70239" w14:textId="77777777" w:rsidR="004211AF" w:rsidRPr="00810DF6" w:rsidRDefault="00275A43" w:rsidP="00810DF6">
            <w:pPr>
              <w:pStyle w:val="TableText"/>
            </w:pPr>
            <w:sdt>
              <w:sdtPr>
                <w:id w:val="-257839058"/>
                <w:placeholder>
                  <w:docPart w:val="D445A5B3DDE64312B740EA505244FF2E"/>
                </w:placeholder>
                <w:temporary/>
                <w:showingPlcHdr/>
                <w15:appearance w15:val="hidden"/>
              </w:sdtPr>
              <w:sdtContent>
                <w:r w:rsidR="004211AF" w:rsidRPr="00810DF6">
                  <w:rPr>
                    <w:lang w:val="en-GB" w:bidi="en-GB"/>
                  </w:rPr>
                  <w:t>$310</w:t>
                </w:r>
              </w:sdtContent>
            </w:sdt>
          </w:p>
        </w:tc>
        <w:tc>
          <w:tcPr>
            <w:tcW w:w="900" w:type="dxa"/>
            <w:shd w:val="clear" w:color="auto" w:fill="F2F2F2" w:themeFill="background1" w:themeFillShade="F2"/>
            <w:noWrap/>
            <w:vAlign w:val="center"/>
            <w:hideMark/>
          </w:tcPr>
          <w:p w14:paraId="751D1C12" w14:textId="77777777" w:rsidR="004211AF" w:rsidRPr="00810DF6" w:rsidRDefault="00275A43" w:rsidP="00810DF6">
            <w:pPr>
              <w:pStyle w:val="TableText"/>
            </w:pPr>
            <w:sdt>
              <w:sdtPr>
                <w:id w:val="839587756"/>
                <w:placeholder>
                  <w:docPart w:val="21F87F14F06C4CAE9EAADF904EC616B2"/>
                </w:placeholder>
                <w:temporary/>
                <w:showingPlcHdr/>
                <w15:appearance w15:val="hidden"/>
              </w:sdtPr>
              <w:sdtContent>
                <w:r w:rsidR="004211AF" w:rsidRPr="00810DF6">
                  <w:rPr>
                    <w:lang w:val="en-GB" w:bidi="en-GB"/>
                  </w:rPr>
                  <w:t>($45)</w:t>
                </w:r>
              </w:sdtContent>
            </w:sdt>
          </w:p>
        </w:tc>
        <w:tc>
          <w:tcPr>
            <w:tcW w:w="900" w:type="dxa"/>
            <w:shd w:val="clear" w:color="auto" w:fill="F2F2F2" w:themeFill="background1" w:themeFillShade="F2"/>
            <w:noWrap/>
            <w:vAlign w:val="center"/>
            <w:hideMark/>
          </w:tcPr>
          <w:p w14:paraId="78CAD6CC" w14:textId="77777777" w:rsidR="004211AF" w:rsidRPr="00810DF6" w:rsidRDefault="00275A43" w:rsidP="00810DF6">
            <w:pPr>
              <w:pStyle w:val="TableText"/>
            </w:pPr>
            <w:sdt>
              <w:sdtPr>
                <w:id w:val="-1383553666"/>
                <w:placeholder>
                  <w:docPart w:val="B7E9CFCE0E5A47849A5B372CBD0107DC"/>
                </w:placeholder>
                <w:temporary/>
                <w:showingPlcHdr/>
                <w15:appearance w15:val="hidden"/>
              </w:sdtPr>
              <w:sdtContent>
                <w:r w:rsidR="004211AF" w:rsidRPr="00810DF6">
                  <w:rPr>
                    <w:lang w:val="en-GB" w:bidi="en-GB"/>
                  </w:rPr>
                  <w:t>($334)</w:t>
                </w:r>
              </w:sdtContent>
            </w:sdt>
          </w:p>
        </w:tc>
        <w:tc>
          <w:tcPr>
            <w:tcW w:w="900" w:type="dxa"/>
            <w:shd w:val="clear" w:color="auto" w:fill="F2F2F2" w:themeFill="background1" w:themeFillShade="F2"/>
            <w:noWrap/>
            <w:vAlign w:val="center"/>
            <w:hideMark/>
          </w:tcPr>
          <w:p w14:paraId="189F3E7B" w14:textId="77777777" w:rsidR="004211AF" w:rsidRPr="00810DF6" w:rsidRDefault="00275A43" w:rsidP="00810DF6">
            <w:pPr>
              <w:pStyle w:val="TableText"/>
            </w:pPr>
            <w:sdt>
              <w:sdtPr>
                <w:id w:val="-1331593926"/>
                <w:placeholder>
                  <w:docPart w:val="6E6D76B38523467F9ACE3C45942B6C0F"/>
                </w:placeholder>
                <w:temporary/>
                <w:showingPlcHdr/>
                <w15:appearance w15:val="hidden"/>
              </w:sdtPr>
              <w:sdtContent>
                <w:r w:rsidR="004211AF" w:rsidRPr="00810DF6">
                  <w:rPr>
                    <w:lang w:val="en-GB" w:bidi="en-GB"/>
                  </w:rPr>
                  <w:t>$401</w:t>
                </w:r>
              </w:sdtContent>
            </w:sdt>
          </w:p>
        </w:tc>
        <w:tc>
          <w:tcPr>
            <w:tcW w:w="895" w:type="dxa"/>
            <w:shd w:val="clear" w:color="auto" w:fill="F2F2F2" w:themeFill="background1" w:themeFillShade="F2"/>
            <w:noWrap/>
            <w:vAlign w:val="center"/>
            <w:hideMark/>
          </w:tcPr>
          <w:p w14:paraId="302CBD97" w14:textId="77777777" w:rsidR="004211AF" w:rsidRPr="00810DF6" w:rsidRDefault="00275A43" w:rsidP="00810DF6">
            <w:pPr>
              <w:pStyle w:val="TableText"/>
            </w:pPr>
            <w:sdt>
              <w:sdtPr>
                <w:id w:val="1575240858"/>
                <w:placeholder>
                  <w:docPart w:val="82DD65006C8E4284891A00AEE3A20F61"/>
                </w:placeholder>
                <w:temporary/>
                <w:showingPlcHdr/>
                <w15:appearance w15:val="hidden"/>
              </w:sdtPr>
              <w:sdtContent>
                <w:r w:rsidR="004211AF" w:rsidRPr="00810DF6">
                  <w:rPr>
                    <w:lang w:val="en-GB" w:bidi="en-GB"/>
                  </w:rPr>
                  <w:t>$214</w:t>
                </w:r>
              </w:sdtContent>
            </w:sdt>
          </w:p>
        </w:tc>
        <w:tc>
          <w:tcPr>
            <w:tcW w:w="941" w:type="dxa"/>
            <w:shd w:val="clear" w:color="auto" w:fill="F2F2F2" w:themeFill="background1" w:themeFillShade="F2"/>
            <w:noWrap/>
            <w:vAlign w:val="center"/>
            <w:hideMark/>
          </w:tcPr>
          <w:p w14:paraId="3F721994" w14:textId="77777777" w:rsidR="004211AF" w:rsidRPr="00810DF6" w:rsidRDefault="00275A43" w:rsidP="00810DF6">
            <w:pPr>
              <w:pStyle w:val="TableText"/>
            </w:pPr>
            <w:sdt>
              <w:sdtPr>
                <w:id w:val="-282424157"/>
                <w:placeholder>
                  <w:docPart w:val="A9C060D7E27C472997D714EF65F6FE14"/>
                </w:placeholder>
                <w:temporary/>
                <w:showingPlcHdr/>
                <w15:appearance w15:val="hidden"/>
              </w:sdtPr>
              <w:sdtContent>
                <w:r w:rsidR="004211AF" w:rsidRPr="00810DF6">
                  <w:rPr>
                    <w:lang w:val="en-GB" w:bidi="en-GB"/>
                  </w:rPr>
                  <w:t>$396</w:t>
                </w:r>
              </w:sdtContent>
            </w:sdt>
          </w:p>
        </w:tc>
      </w:tr>
      <w:tr w:rsidR="00385D4D" w:rsidRPr="00810DF6" w14:paraId="300109C0" w14:textId="77777777" w:rsidTr="00582502">
        <w:tc>
          <w:tcPr>
            <w:tcW w:w="2034" w:type="dxa"/>
            <w:shd w:val="clear" w:color="auto" w:fill="F0CDA1" w:themeFill="accent1"/>
            <w:vAlign w:val="center"/>
            <w:hideMark/>
          </w:tcPr>
          <w:p w14:paraId="5F792664" w14:textId="77777777" w:rsidR="004211AF" w:rsidRPr="004A3042" w:rsidRDefault="00275A43" w:rsidP="004A3042">
            <w:pPr>
              <w:pStyle w:val="Tabletotal"/>
              <w:rPr>
                <w:rStyle w:val="Bold"/>
                <w:b/>
                <w:bCs/>
              </w:rPr>
            </w:pPr>
            <w:sdt>
              <w:sdtPr>
                <w:rPr>
                  <w:b w:val="0"/>
                  <w:bCs w:val="0"/>
                </w:rPr>
                <w:id w:val="532458135"/>
                <w:placeholder>
                  <w:docPart w:val="83D700C06AAF474680D38238521EC024"/>
                </w:placeholder>
                <w:temporary/>
                <w:showingPlcHdr/>
                <w15:appearance w15:val="hidden"/>
              </w:sdtPr>
              <w:sdtEndPr>
                <w:rPr>
                  <w:b/>
                  <w:bCs/>
                </w:rPr>
              </w:sdtEndPr>
              <w:sdtContent>
                <w:r w:rsidR="004211AF" w:rsidRPr="004A3042">
                  <w:rPr>
                    <w:rStyle w:val="Bold"/>
                    <w:b/>
                    <w:lang w:val="en-GB" w:bidi="en-GB"/>
                  </w:rPr>
                  <w:t>NET INCOME</w:t>
                </w:r>
              </w:sdtContent>
            </w:sdt>
          </w:p>
        </w:tc>
        <w:tc>
          <w:tcPr>
            <w:tcW w:w="900" w:type="dxa"/>
            <w:shd w:val="clear" w:color="auto" w:fill="F0CDA1" w:themeFill="accent1"/>
            <w:vAlign w:val="center"/>
            <w:hideMark/>
          </w:tcPr>
          <w:p w14:paraId="45C2B2B4" w14:textId="77777777" w:rsidR="004211AF" w:rsidRPr="004A3042" w:rsidRDefault="00275A43" w:rsidP="004A3042">
            <w:pPr>
              <w:pStyle w:val="Tabletotal"/>
              <w:rPr>
                <w:rStyle w:val="Bold"/>
                <w:b/>
                <w:bCs/>
              </w:rPr>
            </w:pPr>
            <w:sdt>
              <w:sdtPr>
                <w:rPr>
                  <w:b w:val="0"/>
                  <w:bCs w:val="0"/>
                </w:rPr>
                <w:id w:val="917212933"/>
                <w:placeholder>
                  <w:docPart w:val="806CF4400BBD4745892630A7E40B6C62"/>
                </w:placeholder>
                <w:temporary/>
                <w:showingPlcHdr/>
                <w15:appearance w15:val="hidden"/>
              </w:sdtPr>
              <w:sdtEndPr>
                <w:rPr>
                  <w:b/>
                  <w:bCs/>
                </w:rPr>
              </w:sdtEndPr>
              <w:sdtContent>
                <w:r w:rsidR="004211AF" w:rsidRPr="004A3042">
                  <w:rPr>
                    <w:rStyle w:val="Bold"/>
                    <w:b/>
                    <w:lang w:val="en-GB" w:bidi="en-GB"/>
                  </w:rPr>
                  <w:t>($2,996)</w:t>
                </w:r>
              </w:sdtContent>
            </w:sdt>
          </w:p>
        </w:tc>
        <w:tc>
          <w:tcPr>
            <w:tcW w:w="810" w:type="dxa"/>
            <w:shd w:val="clear" w:color="auto" w:fill="F0CDA1" w:themeFill="accent1"/>
            <w:vAlign w:val="center"/>
            <w:hideMark/>
          </w:tcPr>
          <w:p w14:paraId="594E7E34" w14:textId="77777777" w:rsidR="004211AF" w:rsidRPr="004A3042" w:rsidRDefault="00275A43" w:rsidP="004A3042">
            <w:pPr>
              <w:pStyle w:val="Tabletotal"/>
              <w:rPr>
                <w:rStyle w:val="Bold"/>
                <w:b/>
                <w:bCs/>
              </w:rPr>
            </w:pPr>
            <w:sdt>
              <w:sdtPr>
                <w:rPr>
                  <w:b w:val="0"/>
                  <w:bCs w:val="0"/>
                </w:rPr>
                <w:id w:val="1654247987"/>
                <w:placeholder>
                  <w:docPart w:val="97C4FEC9C9254E5698A01DAB16A7E7A7"/>
                </w:placeholder>
                <w:temporary/>
                <w:showingPlcHdr/>
                <w15:appearance w15:val="hidden"/>
              </w:sdtPr>
              <w:sdtEndPr>
                <w:rPr>
                  <w:b/>
                  <w:bCs/>
                </w:rPr>
              </w:sdtEndPr>
              <w:sdtContent>
                <w:r w:rsidR="004211AF" w:rsidRPr="004A3042">
                  <w:rPr>
                    <w:rStyle w:val="Bold"/>
                    <w:b/>
                    <w:lang w:val="en-GB" w:bidi="en-GB"/>
                  </w:rPr>
                  <w:t>$1,594</w:t>
                </w:r>
              </w:sdtContent>
            </w:sdt>
          </w:p>
        </w:tc>
        <w:tc>
          <w:tcPr>
            <w:tcW w:w="810" w:type="dxa"/>
            <w:shd w:val="clear" w:color="auto" w:fill="F0CDA1" w:themeFill="accent1"/>
            <w:vAlign w:val="center"/>
            <w:hideMark/>
          </w:tcPr>
          <w:p w14:paraId="334C706D" w14:textId="77777777" w:rsidR="004211AF" w:rsidRPr="004A3042" w:rsidRDefault="00275A43" w:rsidP="004A3042">
            <w:pPr>
              <w:pStyle w:val="Tabletotal"/>
              <w:rPr>
                <w:rStyle w:val="Bold"/>
                <w:b/>
                <w:bCs/>
              </w:rPr>
            </w:pPr>
            <w:sdt>
              <w:sdtPr>
                <w:rPr>
                  <w:b w:val="0"/>
                  <w:bCs w:val="0"/>
                </w:rPr>
                <w:id w:val="1037693487"/>
                <w:placeholder>
                  <w:docPart w:val="549EDFD6CF6648079E0D83B462206AAD"/>
                </w:placeholder>
                <w:temporary/>
                <w:showingPlcHdr/>
                <w15:appearance w15:val="hidden"/>
              </w:sdtPr>
              <w:sdtEndPr>
                <w:rPr>
                  <w:b/>
                  <w:bCs/>
                </w:rPr>
              </w:sdtEndPr>
              <w:sdtContent>
                <w:r w:rsidR="004211AF" w:rsidRPr="004A3042">
                  <w:rPr>
                    <w:rStyle w:val="Bold"/>
                    <w:b/>
                    <w:lang w:val="en-GB" w:bidi="en-GB"/>
                  </w:rPr>
                  <w:t>$2,401</w:t>
                </w:r>
              </w:sdtContent>
            </w:sdt>
          </w:p>
        </w:tc>
        <w:tc>
          <w:tcPr>
            <w:tcW w:w="900" w:type="dxa"/>
            <w:shd w:val="clear" w:color="auto" w:fill="F0CDA1" w:themeFill="accent1"/>
            <w:vAlign w:val="center"/>
            <w:hideMark/>
          </w:tcPr>
          <w:p w14:paraId="1681CFC8" w14:textId="77777777" w:rsidR="004211AF" w:rsidRPr="004A3042" w:rsidRDefault="00275A43" w:rsidP="004A3042">
            <w:pPr>
              <w:pStyle w:val="Tabletotal"/>
              <w:rPr>
                <w:rStyle w:val="Bold"/>
                <w:b/>
                <w:bCs/>
              </w:rPr>
            </w:pPr>
            <w:sdt>
              <w:sdtPr>
                <w:rPr>
                  <w:b w:val="0"/>
                  <w:bCs w:val="0"/>
                </w:rPr>
                <w:id w:val="782080061"/>
                <w:placeholder>
                  <w:docPart w:val="1F7C1C8075B04623AE2A7E6DE340AAE0"/>
                </w:placeholder>
                <w:temporary/>
                <w:showingPlcHdr/>
                <w15:appearance w15:val="hidden"/>
              </w:sdtPr>
              <w:sdtEndPr>
                <w:rPr>
                  <w:b/>
                  <w:bCs/>
                </w:rPr>
              </w:sdtEndPr>
              <w:sdtContent>
                <w:r w:rsidR="004211AF" w:rsidRPr="004A3042">
                  <w:rPr>
                    <w:rStyle w:val="Bold"/>
                    <w:b/>
                    <w:lang w:val="en-GB" w:bidi="en-GB"/>
                  </w:rPr>
                  <w:t>($3,851)</w:t>
                </w:r>
              </w:sdtContent>
            </w:sdt>
          </w:p>
        </w:tc>
        <w:tc>
          <w:tcPr>
            <w:tcW w:w="900" w:type="dxa"/>
            <w:shd w:val="clear" w:color="auto" w:fill="F0CDA1" w:themeFill="accent1"/>
            <w:vAlign w:val="center"/>
            <w:hideMark/>
          </w:tcPr>
          <w:p w14:paraId="0D0CD864" w14:textId="77777777" w:rsidR="004211AF" w:rsidRPr="004A3042" w:rsidRDefault="00275A43" w:rsidP="004A3042">
            <w:pPr>
              <w:pStyle w:val="Tabletotal"/>
              <w:rPr>
                <w:rStyle w:val="Bold"/>
                <w:b/>
                <w:bCs/>
              </w:rPr>
            </w:pPr>
            <w:sdt>
              <w:sdtPr>
                <w:rPr>
                  <w:b w:val="0"/>
                  <w:bCs w:val="0"/>
                </w:rPr>
                <w:id w:val="2079700203"/>
                <w:placeholder>
                  <w:docPart w:val="0AA2793F7AF24ECBB1E78BB8791F62CB"/>
                </w:placeholder>
                <w:temporary/>
                <w:showingPlcHdr/>
                <w15:appearance w15:val="hidden"/>
              </w:sdtPr>
              <w:sdtEndPr>
                <w:rPr>
                  <w:b/>
                  <w:bCs/>
                </w:rPr>
              </w:sdtEndPr>
              <w:sdtContent>
                <w:r w:rsidR="004211AF" w:rsidRPr="004A3042">
                  <w:rPr>
                    <w:rStyle w:val="Bold"/>
                    <w:b/>
                    <w:lang w:val="en-GB" w:bidi="en-GB"/>
                  </w:rPr>
                  <w:t>($156)</w:t>
                </w:r>
              </w:sdtContent>
            </w:sdt>
          </w:p>
        </w:tc>
        <w:tc>
          <w:tcPr>
            <w:tcW w:w="907" w:type="dxa"/>
            <w:gridSpan w:val="2"/>
            <w:shd w:val="clear" w:color="auto" w:fill="F0CDA1" w:themeFill="accent1"/>
            <w:vAlign w:val="center"/>
            <w:hideMark/>
          </w:tcPr>
          <w:p w14:paraId="40D638AA" w14:textId="77777777" w:rsidR="004211AF" w:rsidRPr="004A3042" w:rsidRDefault="00275A43" w:rsidP="004A3042">
            <w:pPr>
              <w:pStyle w:val="Tabletotal"/>
              <w:rPr>
                <w:rStyle w:val="Bold"/>
                <w:b/>
                <w:bCs/>
              </w:rPr>
            </w:pPr>
            <w:sdt>
              <w:sdtPr>
                <w:rPr>
                  <w:b w:val="0"/>
                  <w:bCs w:val="0"/>
                </w:rPr>
                <w:id w:val="-1173955067"/>
                <w:placeholder>
                  <w:docPart w:val="96B43D64D4544DA7926668B5B83FDA13"/>
                </w:placeholder>
                <w:temporary/>
                <w:showingPlcHdr/>
                <w15:appearance w15:val="hidden"/>
              </w:sdtPr>
              <w:sdtEndPr>
                <w:rPr>
                  <w:b/>
                  <w:bCs/>
                </w:rPr>
              </w:sdtEndPr>
              <w:sdtContent>
                <w:r w:rsidR="004211AF" w:rsidRPr="004A3042">
                  <w:rPr>
                    <w:rStyle w:val="Bold"/>
                    <w:b/>
                    <w:lang w:val="en-GB" w:bidi="en-GB"/>
                  </w:rPr>
                  <w:t>$676</w:t>
                </w:r>
              </w:sdtContent>
            </w:sdt>
          </w:p>
        </w:tc>
        <w:tc>
          <w:tcPr>
            <w:tcW w:w="893" w:type="dxa"/>
            <w:shd w:val="clear" w:color="auto" w:fill="F0CDA1" w:themeFill="accent1"/>
            <w:vAlign w:val="center"/>
            <w:hideMark/>
          </w:tcPr>
          <w:p w14:paraId="75489E68" w14:textId="77777777" w:rsidR="004211AF" w:rsidRPr="004A3042" w:rsidRDefault="00275A43" w:rsidP="004A3042">
            <w:pPr>
              <w:pStyle w:val="Tabletotal"/>
              <w:rPr>
                <w:rStyle w:val="Bold"/>
                <w:b/>
                <w:bCs/>
              </w:rPr>
            </w:pPr>
            <w:sdt>
              <w:sdtPr>
                <w:rPr>
                  <w:b w:val="0"/>
                  <w:bCs w:val="0"/>
                </w:rPr>
                <w:id w:val="-84768027"/>
                <w:placeholder>
                  <w:docPart w:val="B3440CD171274A899BBAC565BF8A4788"/>
                </w:placeholder>
                <w:temporary/>
                <w:showingPlcHdr/>
                <w15:appearance w15:val="hidden"/>
              </w:sdtPr>
              <w:sdtEndPr>
                <w:rPr>
                  <w:b/>
                  <w:bCs/>
                </w:rPr>
              </w:sdtEndPr>
              <w:sdtContent>
                <w:r w:rsidR="004211AF" w:rsidRPr="004A3042">
                  <w:rPr>
                    <w:rStyle w:val="Bold"/>
                    <w:b/>
                    <w:lang w:val="en-GB" w:bidi="en-GB"/>
                  </w:rPr>
                  <w:t>$1,488</w:t>
                </w:r>
              </w:sdtContent>
            </w:sdt>
          </w:p>
        </w:tc>
        <w:tc>
          <w:tcPr>
            <w:tcW w:w="990" w:type="dxa"/>
            <w:gridSpan w:val="2"/>
            <w:shd w:val="clear" w:color="auto" w:fill="F0CDA1" w:themeFill="accent1"/>
            <w:vAlign w:val="center"/>
            <w:hideMark/>
          </w:tcPr>
          <w:p w14:paraId="7DF1F503" w14:textId="77777777" w:rsidR="004211AF" w:rsidRPr="004A3042" w:rsidRDefault="00275A43" w:rsidP="004A3042">
            <w:pPr>
              <w:pStyle w:val="Tabletotal"/>
              <w:rPr>
                <w:rStyle w:val="Bold"/>
                <w:b/>
                <w:bCs/>
              </w:rPr>
            </w:pPr>
            <w:sdt>
              <w:sdtPr>
                <w:rPr>
                  <w:b w:val="0"/>
                  <w:bCs w:val="0"/>
                </w:rPr>
                <w:id w:val="-1477212208"/>
                <w:placeholder>
                  <w:docPart w:val="81680997BD6048FFA747D275C86D7C8F"/>
                </w:placeholder>
                <w:temporary/>
                <w:showingPlcHdr/>
                <w15:appearance w15:val="hidden"/>
              </w:sdtPr>
              <w:sdtEndPr>
                <w:rPr>
                  <w:b/>
                  <w:bCs/>
                </w:rPr>
              </w:sdtEndPr>
              <w:sdtContent>
                <w:r w:rsidR="004211AF" w:rsidRPr="004A3042">
                  <w:rPr>
                    <w:rStyle w:val="Bold"/>
                    <w:b/>
                    <w:lang w:val="en-GB" w:bidi="en-GB"/>
                  </w:rPr>
                  <w:t>$1,754</w:t>
                </w:r>
              </w:sdtContent>
            </w:sdt>
          </w:p>
        </w:tc>
        <w:tc>
          <w:tcPr>
            <w:tcW w:w="900" w:type="dxa"/>
            <w:shd w:val="clear" w:color="auto" w:fill="F0CDA1" w:themeFill="accent1"/>
            <w:vAlign w:val="center"/>
            <w:hideMark/>
          </w:tcPr>
          <w:p w14:paraId="46517065" w14:textId="77777777" w:rsidR="004211AF" w:rsidRPr="004A3042" w:rsidRDefault="00275A43" w:rsidP="004A3042">
            <w:pPr>
              <w:pStyle w:val="Tabletotal"/>
              <w:rPr>
                <w:rStyle w:val="Bold"/>
                <w:b/>
                <w:bCs/>
              </w:rPr>
            </w:pPr>
            <w:sdt>
              <w:sdtPr>
                <w:rPr>
                  <w:b w:val="0"/>
                  <w:bCs w:val="0"/>
                </w:rPr>
                <w:id w:val="-1317954166"/>
                <w:placeholder>
                  <w:docPart w:val="A81B1C4B0E7542EBA83525D9C9BC3A76"/>
                </w:placeholder>
                <w:temporary/>
                <w:showingPlcHdr/>
                <w15:appearance w15:val="hidden"/>
              </w:sdtPr>
              <w:sdtEndPr>
                <w:rPr>
                  <w:b/>
                  <w:bCs/>
                </w:rPr>
              </w:sdtEndPr>
              <w:sdtContent>
                <w:r w:rsidR="004211AF" w:rsidRPr="004A3042">
                  <w:rPr>
                    <w:rStyle w:val="Bold"/>
                    <w:b/>
                    <w:lang w:val="en-GB" w:bidi="en-GB"/>
                  </w:rPr>
                  <w:t>($253)</w:t>
                </w:r>
              </w:sdtContent>
            </w:sdt>
          </w:p>
        </w:tc>
        <w:tc>
          <w:tcPr>
            <w:tcW w:w="900" w:type="dxa"/>
            <w:shd w:val="clear" w:color="auto" w:fill="F0CDA1" w:themeFill="accent1"/>
            <w:vAlign w:val="center"/>
            <w:hideMark/>
          </w:tcPr>
          <w:p w14:paraId="3D51B9B8" w14:textId="77777777" w:rsidR="004211AF" w:rsidRPr="004A3042" w:rsidRDefault="00275A43" w:rsidP="004A3042">
            <w:pPr>
              <w:pStyle w:val="Tabletotal"/>
              <w:rPr>
                <w:rStyle w:val="Bold"/>
                <w:b/>
                <w:bCs/>
              </w:rPr>
            </w:pPr>
            <w:sdt>
              <w:sdtPr>
                <w:rPr>
                  <w:b w:val="0"/>
                  <w:bCs w:val="0"/>
                </w:rPr>
                <w:id w:val="1467241165"/>
                <w:placeholder>
                  <w:docPart w:val="B6FCED9D30124BB79519ED33E04C4AC0"/>
                </w:placeholder>
                <w:temporary/>
                <w:showingPlcHdr/>
                <w15:appearance w15:val="hidden"/>
              </w:sdtPr>
              <w:sdtEndPr>
                <w:rPr>
                  <w:b/>
                  <w:bCs/>
                </w:rPr>
              </w:sdtEndPr>
              <w:sdtContent>
                <w:r w:rsidR="004211AF" w:rsidRPr="004A3042">
                  <w:rPr>
                    <w:rStyle w:val="Bold"/>
                    <w:b/>
                    <w:lang w:val="en-GB" w:bidi="en-GB"/>
                  </w:rPr>
                  <w:t>($1,891)</w:t>
                </w:r>
              </w:sdtContent>
            </w:sdt>
          </w:p>
        </w:tc>
        <w:tc>
          <w:tcPr>
            <w:tcW w:w="900" w:type="dxa"/>
            <w:shd w:val="clear" w:color="auto" w:fill="F0CDA1" w:themeFill="accent1"/>
            <w:vAlign w:val="center"/>
            <w:hideMark/>
          </w:tcPr>
          <w:p w14:paraId="034E9852" w14:textId="77777777" w:rsidR="004211AF" w:rsidRPr="004A3042" w:rsidRDefault="00275A43" w:rsidP="004A3042">
            <w:pPr>
              <w:pStyle w:val="Tabletotal"/>
              <w:rPr>
                <w:rStyle w:val="Bold"/>
                <w:b/>
                <w:bCs/>
              </w:rPr>
            </w:pPr>
            <w:sdt>
              <w:sdtPr>
                <w:rPr>
                  <w:b w:val="0"/>
                  <w:bCs w:val="0"/>
                </w:rPr>
                <w:id w:val="525834610"/>
                <w:placeholder>
                  <w:docPart w:val="B312BD4F33DF4F329846DE4BED50D130"/>
                </w:placeholder>
                <w:temporary/>
                <w:showingPlcHdr/>
                <w15:appearance w15:val="hidden"/>
              </w:sdtPr>
              <w:sdtEndPr>
                <w:rPr>
                  <w:b/>
                  <w:bCs/>
                </w:rPr>
              </w:sdtEndPr>
              <w:sdtContent>
                <w:r w:rsidR="004211AF" w:rsidRPr="004A3042">
                  <w:rPr>
                    <w:rStyle w:val="Bold"/>
                    <w:b/>
                    <w:lang w:val="en-GB" w:bidi="en-GB"/>
                  </w:rPr>
                  <w:t>$2,270</w:t>
                </w:r>
              </w:sdtContent>
            </w:sdt>
          </w:p>
        </w:tc>
        <w:tc>
          <w:tcPr>
            <w:tcW w:w="895" w:type="dxa"/>
            <w:shd w:val="clear" w:color="auto" w:fill="F0CDA1" w:themeFill="accent1"/>
            <w:vAlign w:val="center"/>
            <w:hideMark/>
          </w:tcPr>
          <w:p w14:paraId="79363869" w14:textId="77777777" w:rsidR="004211AF" w:rsidRPr="004A3042" w:rsidRDefault="00275A43" w:rsidP="004A3042">
            <w:pPr>
              <w:pStyle w:val="Tabletotal"/>
              <w:rPr>
                <w:rStyle w:val="Bold"/>
                <w:b/>
                <w:bCs/>
              </w:rPr>
            </w:pPr>
            <w:sdt>
              <w:sdtPr>
                <w:rPr>
                  <w:b w:val="0"/>
                  <w:bCs w:val="0"/>
                </w:rPr>
                <w:id w:val="-1274705346"/>
                <w:placeholder>
                  <w:docPart w:val="9D0F54C6DB7144C3A01D8D5F4FA5C3E5"/>
                </w:placeholder>
                <w:temporary/>
                <w:showingPlcHdr/>
                <w15:appearance w15:val="hidden"/>
              </w:sdtPr>
              <w:sdtEndPr>
                <w:rPr>
                  <w:b/>
                  <w:bCs/>
                </w:rPr>
              </w:sdtEndPr>
              <w:sdtContent>
                <w:r w:rsidR="004211AF" w:rsidRPr="004A3042">
                  <w:rPr>
                    <w:lang w:val="en-GB" w:bidi="en-GB"/>
                  </w:rPr>
                  <w:t>$</w:t>
                </w:r>
                <w:r w:rsidR="004211AF" w:rsidRPr="004A3042">
                  <w:rPr>
                    <w:rStyle w:val="Bold"/>
                    <w:b/>
                    <w:lang w:val="en-GB" w:bidi="en-GB"/>
                  </w:rPr>
                  <w:t>1,213</w:t>
                </w:r>
              </w:sdtContent>
            </w:sdt>
          </w:p>
        </w:tc>
        <w:tc>
          <w:tcPr>
            <w:tcW w:w="941" w:type="dxa"/>
            <w:shd w:val="clear" w:color="auto" w:fill="F0CDA1" w:themeFill="accent1"/>
            <w:vAlign w:val="center"/>
            <w:hideMark/>
          </w:tcPr>
          <w:p w14:paraId="301EFDF2" w14:textId="77777777" w:rsidR="004211AF" w:rsidRPr="004A3042" w:rsidRDefault="00275A43" w:rsidP="004A3042">
            <w:pPr>
              <w:pStyle w:val="Tabletotal"/>
              <w:rPr>
                <w:rStyle w:val="Bold"/>
                <w:b/>
                <w:bCs/>
              </w:rPr>
            </w:pPr>
            <w:sdt>
              <w:sdtPr>
                <w:rPr>
                  <w:b w:val="0"/>
                  <w:bCs w:val="0"/>
                </w:rPr>
                <w:id w:val="2065285406"/>
                <w:placeholder>
                  <w:docPart w:val="E6D19F1E62B5492FA07874233E46C108"/>
                </w:placeholder>
                <w:temporary/>
                <w:showingPlcHdr/>
                <w15:appearance w15:val="hidden"/>
              </w:sdtPr>
              <w:sdtEndPr>
                <w:rPr>
                  <w:b/>
                  <w:bCs/>
                </w:rPr>
              </w:sdtEndPr>
              <w:sdtContent>
                <w:r w:rsidR="004211AF" w:rsidRPr="004A3042">
                  <w:rPr>
                    <w:rStyle w:val="Bold"/>
                    <w:b/>
                    <w:lang w:val="en-GB" w:bidi="en-GB"/>
                  </w:rPr>
                  <w:t>$2,246</w:t>
                </w:r>
              </w:sdtContent>
            </w:sdt>
          </w:p>
        </w:tc>
      </w:tr>
      <w:tr w:rsidR="004211AF" w:rsidRPr="00810DF6" w14:paraId="529EE309" w14:textId="77777777" w:rsidTr="00F53A40">
        <w:trPr>
          <w:trHeight w:val="244"/>
        </w:trPr>
        <w:tc>
          <w:tcPr>
            <w:tcW w:w="13680" w:type="dxa"/>
            <w:gridSpan w:val="16"/>
            <w:vAlign w:val="center"/>
            <w:hideMark/>
          </w:tcPr>
          <w:p w14:paraId="32DFE69D" w14:textId="77777777" w:rsidR="004211AF" w:rsidRPr="00810DF6" w:rsidRDefault="00275A43" w:rsidP="00810DF6">
            <w:pPr>
              <w:pStyle w:val="TableText"/>
            </w:pPr>
            <w:sdt>
              <w:sdtPr>
                <w:id w:val="-602718534"/>
                <w:placeholder>
                  <w:docPart w:val="CFFB7D8724434DE484F0A8C154105D15"/>
                </w:placeholder>
                <w:temporary/>
                <w:showingPlcHdr/>
                <w15:appearance w15:val="hidden"/>
              </w:sdtPr>
              <w:sdtContent>
                <w:r w:rsidR="004211AF" w:rsidRPr="00810DF6">
                  <w:rPr>
                    <w:lang w:val="en-GB" w:bidi="en-GB"/>
                  </w:rPr>
                  <w:t>*In the service industry, Cost of Goods Sold is the monetised value of the time spent on the client.</w:t>
                </w:r>
              </w:sdtContent>
            </w:sdt>
          </w:p>
        </w:tc>
      </w:tr>
    </w:tbl>
    <w:p w14:paraId="3478AD7B" w14:textId="77777777" w:rsidR="00B37B3B" w:rsidRPr="00385D4D" w:rsidRDefault="00B37B3B" w:rsidP="00385D4D">
      <w:pPr>
        <w:pStyle w:val="TableText"/>
        <w:rPr>
          <w:sz w:val="16"/>
          <w:szCs w:val="16"/>
        </w:rPr>
      </w:pPr>
    </w:p>
    <w:p w14:paraId="14A42007" w14:textId="77777777" w:rsidR="00B37B3B" w:rsidRPr="00385D4D" w:rsidRDefault="00B37B3B" w:rsidP="00385D4D">
      <w:pPr>
        <w:pStyle w:val="TableText"/>
        <w:rPr>
          <w:sz w:val="16"/>
          <w:szCs w:val="16"/>
        </w:rPr>
        <w:sectPr w:rsidR="00B37B3B" w:rsidRPr="00385D4D" w:rsidSect="005D369F">
          <w:footerReference w:type="default" r:id="rId23"/>
          <w:pgSz w:w="16838" w:h="11906" w:orient="landscape" w:code="9"/>
          <w:pgMar w:top="1728"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7" w:name="_Toc18231635" w:displacedByCustomXml="next"/>
    <w:sdt>
      <w:sdtPr>
        <w:id w:val="-998036682"/>
        <w:placeholder>
          <w:docPart w:val="544776D2F5F44D619E98A2DD7D6258BA"/>
        </w:placeholder>
        <w:temporary/>
        <w:showingPlcHdr/>
        <w15:appearance w15:val="hidden"/>
      </w:sdtPr>
      <w:sdtContent>
        <w:p w14:paraId="776D65EF" w14:textId="77777777" w:rsidR="00B37B3B" w:rsidRPr="00614293" w:rsidRDefault="00347AF5" w:rsidP="00B37B3B">
          <w:pPr>
            <w:pStyle w:val="Heading1"/>
          </w:pPr>
          <w:r w:rsidRPr="00614293">
            <w:rPr>
              <w:lang w:val="en-GB" w:bidi="en-GB"/>
            </w:rPr>
            <w:t>Appendix</w:t>
          </w:r>
        </w:p>
      </w:sdtContent>
    </w:sdt>
    <w:bookmarkEnd w:id="7" w:displacedByCustomXml="prev"/>
    <w:tbl>
      <w:tblPr>
        <w:tblW w:w="5000" w:type="pct"/>
        <w:tblLayout w:type="fixed"/>
        <w:tblLook w:val="04A0" w:firstRow="1" w:lastRow="0" w:firstColumn="1" w:lastColumn="0" w:noHBand="0" w:noVBand="1"/>
      </w:tblPr>
      <w:tblGrid>
        <w:gridCol w:w="3644"/>
        <w:gridCol w:w="1514"/>
        <w:gridCol w:w="1644"/>
        <w:gridCol w:w="1646"/>
        <w:gridCol w:w="1514"/>
      </w:tblGrid>
      <w:tr w:rsidR="00E552C8" w:rsidRPr="00810DF6" w14:paraId="1F0E4F3D" w14:textId="77777777" w:rsidTr="00435096">
        <w:trPr>
          <w:trHeight w:val="380"/>
        </w:trPr>
        <w:tc>
          <w:tcPr>
            <w:tcW w:w="5000" w:type="pct"/>
            <w:gridSpan w:val="5"/>
            <w:shd w:val="clear" w:color="auto" w:fill="107082" w:themeFill="accent2"/>
            <w:noWrap/>
            <w:vAlign w:val="center"/>
            <w:hideMark/>
          </w:tcPr>
          <w:p w14:paraId="3AEC8746" w14:textId="77777777" w:rsidR="00E552C8" w:rsidRPr="00810DF6" w:rsidRDefault="00275A43" w:rsidP="00810DF6">
            <w:pPr>
              <w:pStyle w:val="Tableheading"/>
            </w:pPr>
            <w:sdt>
              <w:sdtPr>
                <w:id w:val="-1990009489"/>
                <w:placeholder>
                  <w:docPart w:val="806B49AC9F7B49A4B1631B0EE064734A"/>
                </w:placeholder>
                <w:temporary/>
                <w:showingPlcHdr/>
                <w15:appearance w15:val="hidden"/>
              </w:sdtPr>
              <w:sdtContent>
                <w:r w:rsidR="00F77933" w:rsidRPr="00810DF6">
                  <w:rPr>
                    <w:lang w:val="en-GB" w:bidi="en-GB"/>
                  </w:rPr>
                  <w:t>START-UP COSTS</w:t>
                </w:r>
              </w:sdtContent>
            </w:sdt>
          </w:p>
        </w:tc>
      </w:tr>
      <w:tr w:rsidR="00E552C8" w:rsidRPr="00614293" w14:paraId="23627B73" w14:textId="77777777" w:rsidTr="003B5758">
        <w:trPr>
          <w:trHeight w:val="380"/>
        </w:trPr>
        <w:sdt>
          <w:sdtPr>
            <w:rPr>
              <w:color w:val="2F2F2F"/>
              <w:szCs w:val="18"/>
            </w:rPr>
            <w:id w:val="-1833449833"/>
            <w:placeholder>
              <w:docPart w:val="B26C68985B17468BB96AC93D674C643F"/>
            </w:placeholder>
            <w:temporary/>
            <w:showingPlcHdr/>
            <w15:appearance w15:val="hidden"/>
          </w:sdtPr>
          <w:sdtContent>
            <w:tc>
              <w:tcPr>
                <w:tcW w:w="2589" w:type="pct"/>
                <w:gridSpan w:val="2"/>
                <w:shd w:val="clear" w:color="auto" w:fill="auto"/>
                <w:noWrap/>
                <w:vAlign w:val="center"/>
                <w:hideMark/>
              </w:tcPr>
              <w:p w14:paraId="0302A397" w14:textId="77777777" w:rsidR="00E552C8" w:rsidRPr="006D510F" w:rsidRDefault="00F77933" w:rsidP="00810DF6">
                <w:pPr>
                  <w:pStyle w:val="TableText"/>
                  <w:rPr>
                    <w:color w:val="2F2F2F"/>
                    <w:szCs w:val="18"/>
                  </w:rPr>
                </w:pPr>
                <w:r w:rsidRPr="006D510F">
                  <w:rPr>
                    <w:szCs w:val="18"/>
                    <w:lang w:val="en-GB" w:bidi="en-GB"/>
                  </w:rPr>
                  <w:t>Home-Based Agency</w:t>
                </w:r>
              </w:p>
            </w:tc>
          </w:sdtContent>
        </w:sdt>
        <w:tc>
          <w:tcPr>
            <w:tcW w:w="2411" w:type="pct"/>
            <w:gridSpan w:val="3"/>
            <w:shd w:val="clear" w:color="auto" w:fill="auto"/>
            <w:noWrap/>
            <w:vAlign w:val="center"/>
            <w:hideMark/>
          </w:tcPr>
          <w:p w14:paraId="174A95D3" w14:textId="77777777" w:rsidR="00E552C8" w:rsidRPr="00614293" w:rsidRDefault="00275A43" w:rsidP="00810DF6">
            <w:pPr>
              <w:pStyle w:val="TableTextright"/>
              <w:rPr>
                <w:sz w:val="20"/>
                <w:szCs w:val="20"/>
              </w:rPr>
            </w:pPr>
            <w:sdt>
              <w:sdtPr>
                <w:id w:val="-1097411155"/>
                <w:placeholder>
                  <w:docPart w:val="B5210E4B40524B37AA553D895B698B58"/>
                </w:placeholder>
                <w:temporary/>
                <w:showingPlcHdr/>
                <w15:appearance w15:val="hidden"/>
              </w:sdtPr>
              <w:sdtContent>
                <w:r w:rsidR="00F77933" w:rsidRPr="00614293">
                  <w:rPr>
                    <w:lang w:val="en-GB" w:bidi="en-GB"/>
                  </w:rPr>
                  <w:t>Date</w:t>
                </w:r>
              </w:sdtContent>
            </w:sdt>
          </w:p>
        </w:tc>
      </w:tr>
      <w:tr w:rsidR="00F77933" w:rsidRPr="00810DF6" w14:paraId="6AC1A3E4" w14:textId="77777777" w:rsidTr="003B5758">
        <w:trPr>
          <w:trHeight w:val="380"/>
        </w:trPr>
        <w:tc>
          <w:tcPr>
            <w:tcW w:w="1829" w:type="pct"/>
            <w:shd w:val="clear" w:color="auto" w:fill="F0CDA1" w:themeFill="accent1"/>
            <w:vAlign w:val="center"/>
            <w:hideMark/>
          </w:tcPr>
          <w:p w14:paraId="1426B350" w14:textId="77777777" w:rsidR="00F77933" w:rsidRPr="00810DF6" w:rsidRDefault="00275A43" w:rsidP="00810DF6">
            <w:pPr>
              <w:pStyle w:val="Tabletotal"/>
              <w:rPr>
                <w:rStyle w:val="Bold"/>
                <w:b/>
                <w:bCs/>
              </w:rPr>
            </w:pPr>
            <w:sdt>
              <w:sdtPr>
                <w:rPr>
                  <w:rStyle w:val="Bold"/>
                  <w:b/>
                  <w:bCs/>
                </w:rPr>
                <w:id w:val="793247473"/>
                <w:placeholder>
                  <w:docPart w:val="FDCF8160FEF644EA80A4546F070F5FC3"/>
                </w:placeholder>
                <w:temporary/>
                <w:showingPlcHdr/>
                <w15:appearance w15:val="hidden"/>
              </w:sdtPr>
              <w:sdtContent>
                <w:r w:rsidR="00F77933" w:rsidRPr="00810DF6">
                  <w:rPr>
                    <w:rStyle w:val="Bold"/>
                    <w:b/>
                    <w:lang w:val="en-GB" w:bidi="en-GB"/>
                  </w:rPr>
                  <w:t>COST ITEMS</w:t>
                </w:r>
              </w:sdtContent>
            </w:sdt>
          </w:p>
        </w:tc>
        <w:tc>
          <w:tcPr>
            <w:tcW w:w="760" w:type="pct"/>
            <w:shd w:val="clear" w:color="auto" w:fill="F0CDA1" w:themeFill="accent1"/>
            <w:noWrap/>
            <w:vAlign w:val="center"/>
            <w:hideMark/>
          </w:tcPr>
          <w:p w14:paraId="2BB9B0F2" w14:textId="77777777" w:rsidR="00F77933" w:rsidRPr="00810DF6" w:rsidRDefault="00275A43" w:rsidP="00810DF6">
            <w:pPr>
              <w:pStyle w:val="Tabletotal"/>
              <w:rPr>
                <w:rStyle w:val="Bold"/>
                <w:b/>
                <w:bCs/>
              </w:rPr>
            </w:pPr>
            <w:sdt>
              <w:sdtPr>
                <w:rPr>
                  <w:rStyle w:val="Bold"/>
                  <w:b/>
                  <w:bCs/>
                </w:rPr>
                <w:id w:val="483051646"/>
                <w:placeholder>
                  <w:docPart w:val="82B35038EAC54F7CAE87CDE4B633FE78"/>
                </w:placeholder>
                <w:temporary/>
                <w:showingPlcHdr/>
                <w15:appearance w15:val="hidden"/>
              </w:sdtPr>
              <w:sdtContent>
                <w:r w:rsidR="00F77933" w:rsidRPr="00810DF6">
                  <w:rPr>
                    <w:rStyle w:val="Bold"/>
                    <w:b/>
                    <w:lang w:val="en-GB" w:bidi="en-GB"/>
                  </w:rPr>
                  <w:t>MONTHS</w:t>
                </w:r>
              </w:sdtContent>
            </w:sdt>
          </w:p>
        </w:tc>
        <w:tc>
          <w:tcPr>
            <w:tcW w:w="825" w:type="pct"/>
            <w:shd w:val="clear" w:color="auto" w:fill="F0CDA1" w:themeFill="accent1"/>
            <w:noWrap/>
            <w:vAlign w:val="center"/>
            <w:hideMark/>
          </w:tcPr>
          <w:p w14:paraId="0DC60630" w14:textId="77777777" w:rsidR="00F77933" w:rsidRPr="00810DF6" w:rsidRDefault="00275A43" w:rsidP="00810DF6">
            <w:pPr>
              <w:pStyle w:val="Tabletotal"/>
              <w:rPr>
                <w:rStyle w:val="Bold"/>
                <w:b/>
                <w:bCs/>
              </w:rPr>
            </w:pPr>
            <w:sdt>
              <w:sdtPr>
                <w:rPr>
                  <w:rStyle w:val="Bold"/>
                  <w:b/>
                  <w:bCs/>
                </w:rPr>
                <w:id w:val="709382690"/>
                <w:placeholder>
                  <w:docPart w:val="E33DB36676074F4FA2ED78E6B3577451"/>
                </w:placeholder>
                <w:temporary/>
                <w:showingPlcHdr/>
                <w15:appearance w15:val="hidden"/>
              </w:sdtPr>
              <w:sdtContent>
                <w:r w:rsidR="00F77933" w:rsidRPr="00810DF6">
                  <w:rPr>
                    <w:rStyle w:val="Bold"/>
                    <w:b/>
                    <w:lang w:val="en-GB" w:bidi="en-GB"/>
                  </w:rPr>
                  <w:t>COST/MONTH</w:t>
                </w:r>
              </w:sdtContent>
            </w:sdt>
          </w:p>
        </w:tc>
        <w:tc>
          <w:tcPr>
            <w:tcW w:w="826" w:type="pct"/>
            <w:shd w:val="clear" w:color="auto" w:fill="F0CDA1" w:themeFill="accent1"/>
            <w:noWrap/>
            <w:vAlign w:val="center"/>
            <w:hideMark/>
          </w:tcPr>
          <w:p w14:paraId="00E823DA" w14:textId="77777777" w:rsidR="00F77933" w:rsidRPr="00810DF6" w:rsidRDefault="00275A43" w:rsidP="00810DF6">
            <w:pPr>
              <w:pStyle w:val="Tabletotal"/>
              <w:rPr>
                <w:rStyle w:val="Bold"/>
                <w:b/>
                <w:bCs/>
              </w:rPr>
            </w:pPr>
            <w:sdt>
              <w:sdtPr>
                <w:rPr>
                  <w:rStyle w:val="Bold"/>
                  <w:b/>
                  <w:bCs/>
                </w:rPr>
                <w:id w:val="1595665229"/>
                <w:placeholder>
                  <w:docPart w:val="70EFD389899B4F9F9C5DE426C0C091E2"/>
                </w:placeholder>
                <w:temporary/>
                <w:showingPlcHdr/>
                <w15:appearance w15:val="hidden"/>
              </w:sdtPr>
              <w:sdtContent>
                <w:r w:rsidR="00F77933" w:rsidRPr="00810DF6">
                  <w:rPr>
                    <w:rStyle w:val="Bold"/>
                    <w:b/>
                    <w:lang w:val="en-GB" w:bidi="en-GB"/>
                  </w:rPr>
                  <w:t>ONE-OFF COST</w:t>
                </w:r>
              </w:sdtContent>
            </w:sdt>
          </w:p>
        </w:tc>
        <w:tc>
          <w:tcPr>
            <w:tcW w:w="760" w:type="pct"/>
            <w:shd w:val="clear" w:color="auto" w:fill="F0CDA1" w:themeFill="accent1"/>
            <w:noWrap/>
            <w:vAlign w:val="center"/>
            <w:hideMark/>
          </w:tcPr>
          <w:p w14:paraId="64B40F73" w14:textId="77777777" w:rsidR="00F77933" w:rsidRPr="00810DF6" w:rsidRDefault="00275A43" w:rsidP="00810DF6">
            <w:pPr>
              <w:pStyle w:val="Tabletotal"/>
              <w:rPr>
                <w:rStyle w:val="Bold"/>
                <w:b/>
                <w:bCs/>
              </w:rPr>
            </w:pPr>
            <w:sdt>
              <w:sdtPr>
                <w:rPr>
                  <w:rStyle w:val="Bold"/>
                  <w:b/>
                  <w:bCs/>
                </w:rPr>
                <w:id w:val="1994297359"/>
                <w:placeholder>
                  <w:docPart w:val="E23A423C6920491688564325D5ADBC21"/>
                </w:placeholder>
                <w:temporary/>
                <w:showingPlcHdr/>
                <w15:appearance w15:val="hidden"/>
              </w:sdtPr>
              <w:sdtContent>
                <w:r w:rsidR="00F77933" w:rsidRPr="00810DF6">
                  <w:rPr>
                    <w:rStyle w:val="Bold"/>
                    <w:b/>
                    <w:lang w:val="en-GB" w:bidi="en-GB"/>
                  </w:rPr>
                  <w:t>TOTAL COST</w:t>
                </w:r>
              </w:sdtContent>
            </w:sdt>
          </w:p>
        </w:tc>
      </w:tr>
      <w:tr w:rsidR="00F77933" w:rsidRPr="00614293" w14:paraId="006EF496" w14:textId="77777777" w:rsidTr="003B5758">
        <w:trPr>
          <w:trHeight w:val="380"/>
        </w:trPr>
        <w:tc>
          <w:tcPr>
            <w:tcW w:w="1829" w:type="pct"/>
            <w:shd w:val="clear" w:color="auto" w:fill="F2F2F2" w:themeFill="background1" w:themeFillShade="F2"/>
            <w:vAlign w:val="center"/>
            <w:hideMark/>
          </w:tcPr>
          <w:p w14:paraId="21B94376" w14:textId="77777777" w:rsidR="00F77933" w:rsidRPr="00614293" w:rsidRDefault="00275A43" w:rsidP="00810DF6">
            <w:pPr>
              <w:pStyle w:val="TableText"/>
            </w:pPr>
            <w:sdt>
              <w:sdtPr>
                <w:id w:val="573710533"/>
                <w:placeholder>
                  <w:docPart w:val="D60DAA3977694AC5A1DE3DC5D1E9AE8F"/>
                </w:placeholder>
                <w:temporary/>
                <w:showingPlcHdr/>
                <w15:appearance w15:val="hidden"/>
              </w:sdtPr>
              <w:sdtContent>
                <w:r w:rsidR="00F77933" w:rsidRPr="00614293">
                  <w:rPr>
                    <w:lang w:val="en-GB" w:bidi="en-GB"/>
                  </w:rPr>
                  <w:t>Advertising/Marketing</w:t>
                </w:r>
              </w:sdtContent>
            </w:sdt>
          </w:p>
        </w:tc>
        <w:tc>
          <w:tcPr>
            <w:tcW w:w="760" w:type="pct"/>
            <w:shd w:val="clear" w:color="auto" w:fill="F2F2F2" w:themeFill="background1" w:themeFillShade="F2"/>
            <w:noWrap/>
            <w:vAlign w:val="center"/>
            <w:hideMark/>
          </w:tcPr>
          <w:p w14:paraId="5B5DD357"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3981A9C4"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3E5A9307"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33C750AE" w14:textId="77777777" w:rsidR="00F77933" w:rsidRPr="00614293" w:rsidRDefault="00F77933" w:rsidP="006D510F">
            <w:pPr>
              <w:pStyle w:val="TableText"/>
            </w:pPr>
          </w:p>
        </w:tc>
      </w:tr>
      <w:tr w:rsidR="00F77933" w:rsidRPr="00614293" w14:paraId="5C786C15" w14:textId="77777777" w:rsidTr="003B5758">
        <w:trPr>
          <w:trHeight w:val="380"/>
        </w:trPr>
        <w:tc>
          <w:tcPr>
            <w:tcW w:w="1829" w:type="pct"/>
            <w:shd w:val="clear" w:color="auto" w:fill="auto"/>
            <w:vAlign w:val="center"/>
            <w:hideMark/>
          </w:tcPr>
          <w:p w14:paraId="3BA9DC02" w14:textId="77777777" w:rsidR="00F77933" w:rsidRPr="00614293" w:rsidRDefault="00275A43" w:rsidP="00810DF6">
            <w:pPr>
              <w:pStyle w:val="TableText"/>
            </w:pPr>
            <w:sdt>
              <w:sdtPr>
                <w:id w:val="-556703176"/>
                <w:placeholder>
                  <w:docPart w:val="7FE32185722642EDB7501145E372E20D"/>
                </w:placeholder>
                <w:temporary/>
                <w:showingPlcHdr/>
                <w15:appearance w15:val="hidden"/>
              </w:sdtPr>
              <w:sdtContent>
                <w:r w:rsidR="00F77933" w:rsidRPr="00614293">
                  <w:rPr>
                    <w:lang w:val="en-GB" w:bidi="en-GB"/>
                  </w:rPr>
                  <w:t>Employee salaries</w:t>
                </w:r>
              </w:sdtContent>
            </w:sdt>
          </w:p>
        </w:tc>
        <w:tc>
          <w:tcPr>
            <w:tcW w:w="760" w:type="pct"/>
            <w:shd w:val="clear" w:color="auto" w:fill="auto"/>
            <w:noWrap/>
            <w:vAlign w:val="center"/>
            <w:hideMark/>
          </w:tcPr>
          <w:p w14:paraId="7E6A176F" w14:textId="77777777" w:rsidR="00F77933" w:rsidRPr="00614293" w:rsidRDefault="00F77933" w:rsidP="006D510F">
            <w:pPr>
              <w:pStyle w:val="TableText"/>
            </w:pPr>
          </w:p>
        </w:tc>
        <w:tc>
          <w:tcPr>
            <w:tcW w:w="825" w:type="pct"/>
            <w:shd w:val="clear" w:color="auto" w:fill="auto"/>
            <w:noWrap/>
            <w:vAlign w:val="center"/>
            <w:hideMark/>
          </w:tcPr>
          <w:p w14:paraId="4711F968" w14:textId="77777777" w:rsidR="00F77933" w:rsidRPr="00614293" w:rsidRDefault="00F77933" w:rsidP="006D510F">
            <w:pPr>
              <w:pStyle w:val="TableText"/>
            </w:pPr>
          </w:p>
        </w:tc>
        <w:tc>
          <w:tcPr>
            <w:tcW w:w="826" w:type="pct"/>
            <w:shd w:val="clear" w:color="auto" w:fill="auto"/>
            <w:noWrap/>
            <w:vAlign w:val="center"/>
            <w:hideMark/>
          </w:tcPr>
          <w:p w14:paraId="1799DCD5" w14:textId="77777777" w:rsidR="00F77933" w:rsidRPr="00614293" w:rsidRDefault="00F77933" w:rsidP="006D510F">
            <w:pPr>
              <w:pStyle w:val="TableText"/>
            </w:pPr>
          </w:p>
        </w:tc>
        <w:tc>
          <w:tcPr>
            <w:tcW w:w="760" w:type="pct"/>
            <w:shd w:val="clear" w:color="auto" w:fill="auto"/>
            <w:noWrap/>
            <w:vAlign w:val="center"/>
          </w:tcPr>
          <w:p w14:paraId="04B986E3" w14:textId="77777777" w:rsidR="00F77933" w:rsidRPr="00614293" w:rsidRDefault="00F77933" w:rsidP="006D510F">
            <w:pPr>
              <w:pStyle w:val="TableText"/>
            </w:pPr>
          </w:p>
        </w:tc>
      </w:tr>
      <w:tr w:rsidR="00F77933" w:rsidRPr="00614293" w14:paraId="75435971" w14:textId="77777777" w:rsidTr="003B5758">
        <w:trPr>
          <w:trHeight w:val="380"/>
        </w:trPr>
        <w:tc>
          <w:tcPr>
            <w:tcW w:w="1829" w:type="pct"/>
            <w:shd w:val="clear" w:color="auto" w:fill="F2F2F2" w:themeFill="background1" w:themeFillShade="F2"/>
            <w:vAlign w:val="center"/>
            <w:hideMark/>
          </w:tcPr>
          <w:p w14:paraId="12D7559F" w14:textId="77777777" w:rsidR="00F77933" w:rsidRPr="00614293" w:rsidRDefault="00275A43" w:rsidP="00810DF6">
            <w:pPr>
              <w:pStyle w:val="TableText"/>
            </w:pPr>
            <w:sdt>
              <w:sdtPr>
                <w:id w:val="542095406"/>
                <w:placeholder>
                  <w:docPart w:val="7997919F404848C79EBCDA81595D1284"/>
                </w:placeholder>
                <w:temporary/>
                <w:showingPlcHdr/>
                <w15:appearance w15:val="hidden"/>
              </w:sdtPr>
              <w:sdtContent>
                <w:r w:rsidR="00F77933" w:rsidRPr="00614293">
                  <w:rPr>
                    <w:lang w:val="en-GB" w:bidi="en-GB"/>
                  </w:rPr>
                  <w:t>Employee payroll taxes and benefits</w:t>
                </w:r>
              </w:sdtContent>
            </w:sdt>
          </w:p>
        </w:tc>
        <w:tc>
          <w:tcPr>
            <w:tcW w:w="760" w:type="pct"/>
            <w:shd w:val="clear" w:color="auto" w:fill="F2F2F2" w:themeFill="background1" w:themeFillShade="F2"/>
            <w:noWrap/>
            <w:vAlign w:val="center"/>
            <w:hideMark/>
          </w:tcPr>
          <w:p w14:paraId="69FC6F21"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44031F0"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7DC87BB5"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0F3EBF73" w14:textId="77777777" w:rsidR="00F77933" w:rsidRPr="00614293" w:rsidRDefault="00F77933" w:rsidP="006D510F">
            <w:pPr>
              <w:pStyle w:val="TableText"/>
            </w:pPr>
          </w:p>
        </w:tc>
      </w:tr>
      <w:tr w:rsidR="00F77933" w:rsidRPr="00614293" w14:paraId="0F099E2A" w14:textId="77777777" w:rsidTr="003B5758">
        <w:trPr>
          <w:trHeight w:val="380"/>
        </w:trPr>
        <w:tc>
          <w:tcPr>
            <w:tcW w:w="1829" w:type="pct"/>
            <w:shd w:val="clear" w:color="auto" w:fill="auto"/>
            <w:vAlign w:val="center"/>
            <w:hideMark/>
          </w:tcPr>
          <w:p w14:paraId="33CB4CDF" w14:textId="77777777" w:rsidR="00F77933" w:rsidRPr="00614293" w:rsidRDefault="00275A43" w:rsidP="00810DF6">
            <w:pPr>
              <w:pStyle w:val="TableText"/>
            </w:pPr>
            <w:sdt>
              <w:sdtPr>
                <w:id w:val="-2050212880"/>
                <w:placeholder>
                  <w:docPart w:val="54AE81B728B54064840C604C0783B8F6"/>
                </w:placeholder>
                <w:temporary/>
                <w:showingPlcHdr/>
                <w15:appearance w15:val="hidden"/>
              </w:sdtPr>
              <w:sdtContent>
                <w:r w:rsidR="00F77933" w:rsidRPr="00614293">
                  <w:rPr>
                    <w:lang w:val="en-GB" w:bidi="en-GB"/>
                  </w:rPr>
                  <w:t>Rent/Lease payments/Utilities</w:t>
                </w:r>
              </w:sdtContent>
            </w:sdt>
          </w:p>
        </w:tc>
        <w:tc>
          <w:tcPr>
            <w:tcW w:w="760" w:type="pct"/>
            <w:shd w:val="clear" w:color="auto" w:fill="auto"/>
            <w:noWrap/>
            <w:vAlign w:val="center"/>
            <w:hideMark/>
          </w:tcPr>
          <w:p w14:paraId="1950D491" w14:textId="77777777" w:rsidR="00F77933" w:rsidRPr="00614293" w:rsidRDefault="00F77933" w:rsidP="006D510F">
            <w:pPr>
              <w:pStyle w:val="TableText"/>
            </w:pPr>
          </w:p>
        </w:tc>
        <w:tc>
          <w:tcPr>
            <w:tcW w:w="825" w:type="pct"/>
            <w:shd w:val="clear" w:color="auto" w:fill="auto"/>
            <w:noWrap/>
            <w:vAlign w:val="center"/>
            <w:hideMark/>
          </w:tcPr>
          <w:p w14:paraId="4CF77213" w14:textId="77777777" w:rsidR="00F77933" w:rsidRPr="00614293" w:rsidRDefault="00F77933" w:rsidP="006D510F">
            <w:pPr>
              <w:pStyle w:val="TableText"/>
            </w:pPr>
          </w:p>
        </w:tc>
        <w:tc>
          <w:tcPr>
            <w:tcW w:w="826" w:type="pct"/>
            <w:shd w:val="clear" w:color="auto" w:fill="auto"/>
            <w:noWrap/>
            <w:vAlign w:val="center"/>
            <w:hideMark/>
          </w:tcPr>
          <w:p w14:paraId="4BE033F8" w14:textId="77777777" w:rsidR="00F77933" w:rsidRPr="00614293" w:rsidRDefault="00F77933" w:rsidP="006D510F">
            <w:pPr>
              <w:pStyle w:val="TableText"/>
            </w:pPr>
          </w:p>
        </w:tc>
        <w:tc>
          <w:tcPr>
            <w:tcW w:w="760" w:type="pct"/>
            <w:shd w:val="clear" w:color="auto" w:fill="auto"/>
            <w:noWrap/>
            <w:vAlign w:val="center"/>
          </w:tcPr>
          <w:p w14:paraId="73368E9A" w14:textId="77777777" w:rsidR="00F77933" w:rsidRPr="00614293" w:rsidRDefault="00F77933" w:rsidP="006D510F">
            <w:pPr>
              <w:pStyle w:val="TableText"/>
            </w:pPr>
          </w:p>
        </w:tc>
      </w:tr>
      <w:tr w:rsidR="00F77933" w:rsidRPr="00614293" w14:paraId="0DC8508F" w14:textId="77777777" w:rsidTr="003B5758">
        <w:trPr>
          <w:trHeight w:val="380"/>
        </w:trPr>
        <w:tc>
          <w:tcPr>
            <w:tcW w:w="1829" w:type="pct"/>
            <w:shd w:val="clear" w:color="auto" w:fill="F2F2F2" w:themeFill="background1" w:themeFillShade="F2"/>
            <w:vAlign w:val="center"/>
            <w:hideMark/>
          </w:tcPr>
          <w:p w14:paraId="7F055A3D" w14:textId="77777777" w:rsidR="00F77933" w:rsidRPr="00614293" w:rsidRDefault="00275A43" w:rsidP="00810DF6">
            <w:pPr>
              <w:pStyle w:val="TableText"/>
            </w:pPr>
            <w:sdt>
              <w:sdtPr>
                <w:id w:val="-173115400"/>
                <w:placeholder>
                  <w:docPart w:val="741E89511DF54BCF8719C20764C8B0A0"/>
                </w:placeholder>
                <w:temporary/>
                <w:showingPlcHdr/>
                <w15:appearance w15:val="hidden"/>
              </w:sdtPr>
              <w:sdtContent>
                <w:r w:rsidR="00F77933" w:rsidRPr="00614293">
                  <w:rPr>
                    <w:lang w:val="en-GB" w:bidi="en-GB"/>
                  </w:rPr>
                  <w:t>Postage/Shipping</w:t>
                </w:r>
              </w:sdtContent>
            </w:sdt>
          </w:p>
        </w:tc>
        <w:tc>
          <w:tcPr>
            <w:tcW w:w="760" w:type="pct"/>
            <w:shd w:val="clear" w:color="auto" w:fill="F2F2F2" w:themeFill="background1" w:themeFillShade="F2"/>
            <w:noWrap/>
            <w:vAlign w:val="center"/>
            <w:hideMark/>
          </w:tcPr>
          <w:p w14:paraId="0B63E414"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23187F1"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138F6A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515A3C4E" w14:textId="77777777" w:rsidR="00F77933" w:rsidRPr="00614293" w:rsidRDefault="00F77933" w:rsidP="006D510F">
            <w:pPr>
              <w:pStyle w:val="TableText"/>
            </w:pPr>
          </w:p>
        </w:tc>
      </w:tr>
      <w:tr w:rsidR="00F77933" w:rsidRPr="00614293" w14:paraId="4AFB20F2" w14:textId="77777777" w:rsidTr="003B5758">
        <w:trPr>
          <w:trHeight w:val="380"/>
        </w:trPr>
        <w:tc>
          <w:tcPr>
            <w:tcW w:w="1829" w:type="pct"/>
            <w:shd w:val="clear" w:color="auto" w:fill="auto"/>
            <w:vAlign w:val="center"/>
            <w:hideMark/>
          </w:tcPr>
          <w:p w14:paraId="58C737B8" w14:textId="77777777" w:rsidR="00F77933" w:rsidRPr="00614293" w:rsidRDefault="00275A43" w:rsidP="00810DF6">
            <w:pPr>
              <w:pStyle w:val="TableText"/>
            </w:pPr>
            <w:sdt>
              <w:sdtPr>
                <w:id w:val="746930263"/>
                <w:placeholder>
                  <w:docPart w:val="22A437A1A6704C1FB5B7AAB51D29A103"/>
                </w:placeholder>
                <w:temporary/>
                <w:showingPlcHdr/>
                <w15:appearance w15:val="hidden"/>
              </w:sdtPr>
              <w:sdtContent>
                <w:r w:rsidR="00F77933" w:rsidRPr="00614293">
                  <w:rPr>
                    <w:lang w:val="en-GB" w:bidi="en-GB"/>
                  </w:rPr>
                  <w:t>Communication/Telephone</w:t>
                </w:r>
              </w:sdtContent>
            </w:sdt>
          </w:p>
        </w:tc>
        <w:tc>
          <w:tcPr>
            <w:tcW w:w="760" w:type="pct"/>
            <w:shd w:val="clear" w:color="auto" w:fill="auto"/>
            <w:noWrap/>
            <w:vAlign w:val="center"/>
            <w:hideMark/>
          </w:tcPr>
          <w:p w14:paraId="6DB16967" w14:textId="77777777" w:rsidR="00F77933" w:rsidRPr="00614293" w:rsidRDefault="00F77933" w:rsidP="006D510F">
            <w:pPr>
              <w:pStyle w:val="TableText"/>
            </w:pPr>
          </w:p>
        </w:tc>
        <w:tc>
          <w:tcPr>
            <w:tcW w:w="825" w:type="pct"/>
            <w:shd w:val="clear" w:color="auto" w:fill="auto"/>
            <w:noWrap/>
            <w:vAlign w:val="center"/>
            <w:hideMark/>
          </w:tcPr>
          <w:p w14:paraId="4A259345" w14:textId="77777777" w:rsidR="00F77933" w:rsidRPr="00614293" w:rsidRDefault="00F77933" w:rsidP="006D510F">
            <w:pPr>
              <w:pStyle w:val="TableText"/>
            </w:pPr>
          </w:p>
        </w:tc>
        <w:tc>
          <w:tcPr>
            <w:tcW w:w="826" w:type="pct"/>
            <w:shd w:val="clear" w:color="auto" w:fill="auto"/>
            <w:noWrap/>
            <w:vAlign w:val="center"/>
            <w:hideMark/>
          </w:tcPr>
          <w:p w14:paraId="1E8FABD7" w14:textId="77777777" w:rsidR="00F77933" w:rsidRPr="00614293" w:rsidRDefault="00F77933" w:rsidP="006D510F">
            <w:pPr>
              <w:pStyle w:val="TableText"/>
            </w:pPr>
          </w:p>
        </w:tc>
        <w:tc>
          <w:tcPr>
            <w:tcW w:w="760" w:type="pct"/>
            <w:shd w:val="clear" w:color="auto" w:fill="auto"/>
            <w:noWrap/>
            <w:vAlign w:val="center"/>
          </w:tcPr>
          <w:p w14:paraId="08C00E8E" w14:textId="77777777" w:rsidR="00F77933" w:rsidRPr="00614293" w:rsidRDefault="00F77933" w:rsidP="006D510F">
            <w:pPr>
              <w:pStyle w:val="TableText"/>
            </w:pPr>
          </w:p>
        </w:tc>
      </w:tr>
      <w:tr w:rsidR="00F77933" w:rsidRPr="00614293" w14:paraId="06B6B36E" w14:textId="77777777" w:rsidTr="003B5758">
        <w:trPr>
          <w:trHeight w:val="380"/>
        </w:trPr>
        <w:tc>
          <w:tcPr>
            <w:tcW w:w="1829" w:type="pct"/>
            <w:shd w:val="clear" w:color="auto" w:fill="F2F2F2" w:themeFill="background1" w:themeFillShade="F2"/>
            <w:vAlign w:val="center"/>
            <w:hideMark/>
          </w:tcPr>
          <w:p w14:paraId="1F2BC912" w14:textId="77777777" w:rsidR="00F77933" w:rsidRPr="00614293" w:rsidRDefault="00275A43" w:rsidP="00810DF6">
            <w:pPr>
              <w:pStyle w:val="TableText"/>
            </w:pPr>
            <w:sdt>
              <w:sdtPr>
                <w:id w:val="-1382481983"/>
                <w:placeholder>
                  <w:docPart w:val="1AC07B43234C4E008B80DE5887BD5725"/>
                </w:placeholder>
                <w:temporary/>
                <w:showingPlcHdr/>
                <w15:appearance w15:val="hidden"/>
              </w:sdtPr>
              <w:sdtContent>
                <w:r w:rsidR="00F77933" w:rsidRPr="00614293">
                  <w:rPr>
                    <w:lang w:val="en-GB" w:bidi="en-GB"/>
                  </w:rPr>
                  <w:t>Computer equipment</w:t>
                </w:r>
              </w:sdtContent>
            </w:sdt>
          </w:p>
        </w:tc>
        <w:tc>
          <w:tcPr>
            <w:tcW w:w="760" w:type="pct"/>
            <w:shd w:val="clear" w:color="auto" w:fill="F2F2F2" w:themeFill="background1" w:themeFillShade="F2"/>
            <w:noWrap/>
            <w:vAlign w:val="center"/>
            <w:hideMark/>
          </w:tcPr>
          <w:p w14:paraId="6DCD7341"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7DCB7BE5"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025D06FE"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45E1E90F" w14:textId="77777777" w:rsidR="00F77933" w:rsidRPr="00614293" w:rsidRDefault="00F77933" w:rsidP="006D510F">
            <w:pPr>
              <w:pStyle w:val="TableText"/>
            </w:pPr>
          </w:p>
        </w:tc>
      </w:tr>
      <w:tr w:rsidR="00F77933" w:rsidRPr="00614293" w14:paraId="1B2AD702" w14:textId="77777777" w:rsidTr="003B5758">
        <w:trPr>
          <w:trHeight w:val="380"/>
        </w:trPr>
        <w:tc>
          <w:tcPr>
            <w:tcW w:w="1829" w:type="pct"/>
            <w:shd w:val="clear" w:color="auto" w:fill="auto"/>
            <w:vAlign w:val="center"/>
            <w:hideMark/>
          </w:tcPr>
          <w:p w14:paraId="2A0E3850" w14:textId="77777777" w:rsidR="00F77933" w:rsidRPr="00614293" w:rsidRDefault="00275A43" w:rsidP="00810DF6">
            <w:pPr>
              <w:pStyle w:val="TableText"/>
            </w:pPr>
            <w:sdt>
              <w:sdtPr>
                <w:id w:val="1943182255"/>
                <w:placeholder>
                  <w:docPart w:val="009A70CA076A40B5AA0421626BB88119"/>
                </w:placeholder>
                <w:temporary/>
                <w:showingPlcHdr/>
                <w15:appearance w15:val="hidden"/>
              </w:sdtPr>
              <w:sdtContent>
                <w:r w:rsidR="00F77933" w:rsidRPr="00614293">
                  <w:rPr>
                    <w:lang w:val="en-GB" w:bidi="en-GB"/>
                  </w:rPr>
                  <w:t>Computer software</w:t>
                </w:r>
              </w:sdtContent>
            </w:sdt>
          </w:p>
        </w:tc>
        <w:tc>
          <w:tcPr>
            <w:tcW w:w="760" w:type="pct"/>
            <w:shd w:val="clear" w:color="auto" w:fill="auto"/>
            <w:noWrap/>
            <w:vAlign w:val="center"/>
            <w:hideMark/>
          </w:tcPr>
          <w:p w14:paraId="7E93151F" w14:textId="77777777" w:rsidR="00F77933" w:rsidRPr="00614293" w:rsidRDefault="00F77933" w:rsidP="006D510F">
            <w:pPr>
              <w:pStyle w:val="TableText"/>
            </w:pPr>
          </w:p>
        </w:tc>
        <w:tc>
          <w:tcPr>
            <w:tcW w:w="825" w:type="pct"/>
            <w:shd w:val="clear" w:color="auto" w:fill="auto"/>
            <w:noWrap/>
            <w:vAlign w:val="center"/>
            <w:hideMark/>
          </w:tcPr>
          <w:p w14:paraId="6B9E5213" w14:textId="77777777" w:rsidR="00F77933" w:rsidRPr="00614293" w:rsidRDefault="00F77933" w:rsidP="006D510F">
            <w:pPr>
              <w:pStyle w:val="TableText"/>
            </w:pPr>
          </w:p>
        </w:tc>
        <w:tc>
          <w:tcPr>
            <w:tcW w:w="826" w:type="pct"/>
            <w:shd w:val="clear" w:color="auto" w:fill="auto"/>
            <w:noWrap/>
            <w:vAlign w:val="center"/>
            <w:hideMark/>
          </w:tcPr>
          <w:p w14:paraId="33BFA102" w14:textId="77777777" w:rsidR="00F77933" w:rsidRPr="00614293" w:rsidRDefault="00F77933" w:rsidP="006D510F">
            <w:pPr>
              <w:pStyle w:val="TableText"/>
            </w:pPr>
          </w:p>
        </w:tc>
        <w:tc>
          <w:tcPr>
            <w:tcW w:w="760" w:type="pct"/>
            <w:shd w:val="clear" w:color="auto" w:fill="auto"/>
            <w:noWrap/>
            <w:vAlign w:val="center"/>
          </w:tcPr>
          <w:p w14:paraId="5990982D" w14:textId="77777777" w:rsidR="00F77933" w:rsidRPr="00614293" w:rsidRDefault="00F77933" w:rsidP="006D510F">
            <w:pPr>
              <w:pStyle w:val="TableText"/>
            </w:pPr>
          </w:p>
        </w:tc>
      </w:tr>
      <w:tr w:rsidR="00F77933" w:rsidRPr="00614293" w14:paraId="4578AAFD" w14:textId="77777777" w:rsidTr="003B5758">
        <w:trPr>
          <w:trHeight w:val="380"/>
        </w:trPr>
        <w:tc>
          <w:tcPr>
            <w:tcW w:w="1829" w:type="pct"/>
            <w:shd w:val="clear" w:color="auto" w:fill="F2F2F2" w:themeFill="background1" w:themeFillShade="F2"/>
            <w:vAlign w:val="center"/>
            <w:hideMark/>
          </w:tcPr>
          <w:p w14:paraId="55872757" w14:textId="77777777" w:rsidR="00F77933" w:rsidRPr="00614293" w:rsidRDefault="00275A43" w:rsidP="00810DF6">
            <w:pPr>
              <w:pStyle w:val="TableText"/>
            </w:pPr>
            <w:sdt>
              <w:sdtPr>
                <w:id w:val="609086863"/>
                <w:placeholder>
                  <w:docPart w:val="B80570D59EE74600BDC69EF21D39E098"/>
                </w:placeholder>
                <w:temporary/>
                <w:showingPlcHdr/>
                <w15:appearance w15:val="hidden"/>
              </w:sdtPr>
              <w:sdtContent>
                <w:r w:rsidR="00F77933" w:rsidRPr="00614293">
                  <w:rPr>
                    <w:lang w:val="en-GB" w:bidi="en-GB"/>
                  </w:rPr>
                  <w:t>Insurance</w:t>
                </w:r>
              </w:sdtContent>
            </w:sdt>
          </w:p>
        </w:tc>
        <w:tc>
          <w:tcPr>
            <w:tcW w:w="760" w:type="pct"/>
            <w:shd w:val="clear" w:color="auto" w:fill="F2F2F2" w:themeFill="background1" w:themeFillShade="F2"/>
            <w:noWrap/>
            <w:vAlign w:val="center"/>
            <w:hideMark/>
          </w:tcPr>
          <w:p w14:paraId="3CFD169D"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54594EFD"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01382478"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1DBB9ED" w14:textId="77777777" w:rsidR="00F77933" w:rsidRPr="00614293" w:rsidRDefault="00F77933" w:rsidP="006D510F">
            <w:pPr>
              <w:pStyle w:val="TableText"/>
            </w:pPr>
          </w:p>
        </w:tc>
      </w:tr>
      <w:tr w:rsidR="00F77933" w:rsidRPr="00614293" w14:paraId="795C23E1" w14:textId="77777777" w:rsidTr="003B5758">
        <w:trPr>
          <w:trHeight w:val="380"/>
        </w:trPr>
        <w:tc>
          <w:tcPr>
            <w:tcW w:w="1829" w:type="pct"/>
            <w:shd w:val="clear" w:color="auto" w:fill="auto"/>
            <w:vAlign w:val="center"/>
            <w:hideMark/>
          </w:tcPr>
          <w:p w14:paraId="414494CF" w14:textId="77777777" w:rsidR="00F77933" w:rsidRPr="00614293" w:rsidRDefault="00275A43" w:rsidP="00810DF6">
            <w:pPr>
              <w:pStyle w:val="TableText"/>
            </w:pPr>
            <w:sdt>
              <w:sdtPr>
                <w:id w:val="1601137928"/>
                <w:placeholder>
                  <w:docPart w:val="0A17C01F2D2146E8B9891F764A61CBBB"/>
                </w:placeholder>
                <w:temporary/>
                <w:showingPlcHdr/>
                <w15:appearance w15:val="hidden"/>
              </w:sdtPr>
              <w:sdtContent>
                <w:r w:rsidR="00F77933" w:rsidRPr="00614293">
                  <w:rPr>
                    <w:lang w:val="en-GB" w:bidi="en-GB"/>
                  </w:rPr>
                  <w:t>Interest expense</w:t>
                </w:r>
              </w:sdtContent>
            </w:sdt>
          </w:p>
        </w:tc>
        <w:tc>
          <w:tcPr>
            <w:tcW w:w="760" w:type="pct"/>
            <w:shd w:val="clear" w:color="auto" w:fill="auto"/>
            <w:noWrap/>
            <w:vAlign w:val="center"/>
            <w:hideMark/>
          </w:tcPr>
          <w:p w14:paraId="7F0DAE6C" w14:textId="77777777" w:rsidR="00F77933" w:rsidRPr="00614293" w:rsidRDefault="00F77933" w:rsidP="006D510F">
            <w:pPr>
              <w:pStyle w:val="TableText"/>
            </w:pPr>
          </w:p>
        </w:tc>
        <w:tc>
          <w:tcPr>
            <w:tcW w:w="825" w:type="pct"/>
            <w:shd w:val="clear" w:color="auto" w:fill="auto"/>
            <w:noWrap/>
            <w:vAlign w:val="center"/>
            <w:hideMark/>
          </w:tcPr>
          <w:p w14:paraId="4AE974A6" w14:textId="77777777" w:rsidR="00F77933" w:rsidRPr="00614293" w:rsidRDefault="00F77933" w:rsidP="006D510F">
            <w:pPr>
              <w:pStyle w:val="TableText"/>
            </w:pPr>
          </w:p>
        </w:tc>
        <w:tc>
          <w:tcPr>
            <w:tcW w:w="826" w:type="pct"/>
            <w:shd w:val="clear" w:color="auto" w:fill="auto"/>
            <w:noWrap/>
            <w:vAlign w:val="center"/>
            <w:hideMark/>
          </w:tcPr>
          <w:p w14:paraId="792CD141" w14:textId="77777777" w:rsidR="00F77933" w:rsidRPr="00614293" w:rsidRDefault="00F77933" w:rsidP="006D510F">
            <w:pPr>
              <w:pStyle w:val="TableText"/>
            </w:pPr>
          </w:p>
        </w:tc>
        <w:tc>
          <w:tcPr>
            <w:tcW w:w="760" w:type="pct"/>
            <w:shd w:val="clear" w:color="auto" w:fill="auto"/>
            <w:noWrap/>
            <w:vAlign w:val="center"/>
          </w:tcPr>
          <w:p w14:paraId="4764995B" w14:textId="77777777" w:rsidR="00F77933" w:rsidRPr="00614293" w:rsidRDefault="00F77933" w:rsidP="006D510F">
            <w:pPr>
              <w:pStyle w:val="TableText"/>
            </w:pPr>
          </w:p>
        </w:tc>
      </w:tr>
      <w:tr w:rsidR="00F77933" w:rsidRPr="00614293" w14:paraId="598F7B83" w14:textId="77777777" w:rsidTr="003B5758">
        <w:trPr>
          <w:trHeight w:val="380"/>
        </w:trPr>
        <w:tc>
          <w:tcPr>
            <w:tcW w:w="1829" w:type="pct"/>
            <w:shd w:val="clear" w:color="auto" w:fill="F2F2F2" w:themeFill="background1" w:themeFillShade="F2"/>
            <w:vAlign w:val="center"/>
            <w:hideMark/>
          </w:tcPr>
          <w:p w14:paraId="5ED95730" w14:textId="77777777" w:rsidR="00F77933" w:rsidRPr="00614293" w:rsidRDefault="00275A43" w:rsidP="00810DF6">
            <w:pPr>
              <w:pStyle w:val="TableText"/>
            </w:pPr>
            <w:sdt>
              <w:sdtPr>
                <w:id w:val="2084488349"/>
                <w:placeholder>
                  <w:docPart w:val="2FCB6C250AED457597B081AC59DE2774"/>
                </w:placeholder>
                <w:temporary/>
                <w:showingPlcHdr/>
                <w15:appearance w15:val="hidden"/>
              </w:sdtPr>
              <w:sdtContent>
                <w:r w:rsidR="00F77933" w:rsidRPr="00614293">
                  <w:rPr>
                    <w:lang w:val="en-GB" w:bidi="en-GB"/>
                  </w:rPr>
                  <w:t>Bank service charges</w:t>
                </w:r>
              </w:sdtContent>
            </w:sdt>
          </w:p>
        </w:tc>
        <w:tc>
          <w:tcPr>
            <w:tcW w:w="760" w:type="pct"/>
            <w:shd w:val="clear" w:color="auto" w:fill="F2F2F2" w:themeFill="background1" w:themeFillShade="F2"/>
            <w:noWrap/>
            <w:vAlign w:val="center"/>
            <w:hideMark/>
          </w:tcPr>
          <w:p w14:paraId="52F2AE5E"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4318357F"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2C931D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4B88C8E3" w14:textId="77777777" w:rsidR="00F77933" w:rsidRPr="00614293" w:rsidRDefault="00F77933" w:rsidP="006D510F">
            <w:pPr>
              <w:pStyle w:val="TableText"/>
            </w:pPr>
          </w:p>
        </w:tc>
      </w:tr>
      <w:tr w:rsidR="00F77933" w:rsidRPr="00614293" w14:paraId="3E1CBFD3" w14:textId="77777777" w:rsidTr="003B5758">
        <w:trPr>
          <w:trHeight w:val="380"/>
        </w:trPr>
        <w:tc>
          <w:tcPr>
            <w:tcW w:w="1829" w:type="pct"/>
            <w:shd w:val="clear" w:color="auto" w:fill="auto"/>
            <w:vAlign w:val="center"/>
            <w:hideMark/>
          </w:tcPr>
          <w:p w14:paraId="708242A1" w14:textId="77777777" w:rsidR="00F77933" w:rsidRPr="00614293" w:rsidRDefault="00275A43" w:rsidP="00810DF6">
            <w:pPr>
              <w:pStyle w:val="TableText"/>
            </w:pPr>
            <w:sdt>
              <w:sdtPr>
                <w:id w:val="-188915252"/>
                <w:placeholder>
                  <w:docPart w:val="4A8A5E1E1AB844ABA5622B10F1ABDA6D"/>
                </w:placeholder>
                <w:temporary/>
                <w:showingPlcHdr/>
                <w15:appearance w15:val="hidden"/>
              </w:sdtPr>
              <w:sdtContent>
                <w:r w:rsidR="00F77933" w:rsidRPr="00614293">
                  <w:rPr>
                    <w:lang w:val="en-GB" w:bidi="en-GB"/>
                  </w:rPr>
                  <w:t>Supplies</w:t>
                </w:r>
              </w:sdtContent>
            </w:sdt>
          </w:p>
        </w:tc>
        <w:tc>
          <w:tcPr>
            <w:tcW w:w="760" w:type="pct"/>
            <w:shd w:val="clear" w:color="auto" w:fill="auto"/>
            <w:noWrap/>
            <w:vAlign w:val="center"/>
            <w:hideMark/>
          </w:tcPr>
          <w:p w14:paraId="504305DC" w14:textId="77777777" w:rsidR="00F77933" w:rsidRPr="00614293" w:rsidRDefault="00F77933" w:rsidP="006D510F">
            <w:pPr>
              <w:pStyle w:val="TableText"/>
            </w:pPr>
          </w:p>
        </w:tc>
        <w:tc>
          <w:tcPr>
            <w:tcW w:w="825" w:type="pct"/>
            <w:shd w:val="clear" w:color="auto" w:fill="auto"/>
            <w:noWrap/>
            <w:vAlign w:val="center"/>
            <w:hideMark/>
          </w:tcPr>
          <w:p w14:paraId="3644AE00" w14:textId="77777777" w:rsidR="00F77933" w:rsidRPr="00614293" w:rsidRDefault="00F77933" w:rsidP="006D510F">
            <w:pPr>
              <w:pStyle w:val="TableText"/>
            </w:pPr>
          </w:p>
        </w:tc>
        <w:tc>
          <w:tcPr>
            <w:tcW w:w="826" w:type="pct"/>
            <w:shd w:val="clear" w:color="auto" w:fill="auto"/>
            <w:noWrap/>
            <w:vAlign w:val="center"/>
            <w:hideMark/>
          </w:tcPr>
          <w:p w14:paraId="03D4111E" w14:textId="77777777" w:rsidR="00F77933" w:rsidRPr="00614293" w:rsidRDefault="00F77933" w:rsidP="006D510F">
            <w:pPr>
              <w:pStyle w:val="TableText"/>
            </w:pPr>
          </w:p>
        </w:tc>
        <w:tc>
          <w:tcPr>
            <w:tcW w:w="760" w:type="pct"/>
            <w:shd w:val="clear" w:color="auto" w:fill="auto"/>
            <w:noWrap/>
            <w:vAlign w:val="center"/>
          </w:tcPr>
          <w:p w14:paraId="79A15A93" w14:textId="77777777" w:rsidR="00F77933" w:rsidRPr="00614293" w:rsidRDefault="00F77933" w:rsidP="006D510F">
            <w:pPr>
              <w:pStyle w:val="TableText"/>
            </w:pPr>
          </w:p>
        </w:tc>
      </w:tr>
      <w:tr w:rsidR="00F77933" w:rsidRPr="00614293" w14:paraId="04158B6D" w14:textId="77777777" w:rsidTr="003B5758">
        <w:trPr>
          <w:trHeight w:val="380"/>
        </w:trPr>
        <w:tc>
          <w:tcPr>
            <w:tcW w:w="1829" w:type="pct"/>
            <w:shd w:val="clear" w:color="auto" w:fill="F2F2F2" w:themeFill="background1" w:themeFillShade="F2"/>
            <w:vAlign w:val="center"/>
            <w:hideMark/>
          </w:tcPr>
          <w:p w14:paraId="6FF7D665" w14:textId="77777777" w:rsidR="00F77933" w:rsidRPr="00614293" w:rsidRDefault="00275A43" w:rsidP="00810DF6">
            <w:pPr>
              <w:pStyle w:val="TableText"/>
            </w:pPr>
            <w:sdt>
              <w:sdtPr>
                <w:id w:val="-1551753374"/>
                <w:placeholder>
                  <w:docPart w:val="4A849064875443D1B3E303CC5CDFC656"/>
                </w:placeholder>
                <w:temporary/>
                <w:showingPlcHdr/>
                <w15:appearance w15:val="hidden"/>
              </w:sdtPr>
              <w:sdtContent>
                <w:r w:rsidR="00F77933" w:rsidRPr="00614293">
                  <w:rPr>
                    <w:lang w:val="en-GB" w:bidi="en-GB"/>
                  </w:rPr>
                  <w:t>Travel &amp; entertainment</w:t>
                </w:r>
              </w:sdtContent>
            </w:sdt>
          </w:p>
        </w:tc>
        <w:tc>
          <w:tcPr>
            <w:tcW w:w="760" w:type="pct"/>
            <w:shd w:val="clear" w:color="auto" w:fill="F2F2F2" w:themeFill="background1" w:themeFillShade="F2"/>
            <w:noWrap/>
            <w:vAlign w:val="center"/>
            <w:hideMark/>
          </w:tcPr>
          <w:p w14:paraId="11E8CB3E"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2AC9C864"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A196704"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5B91D141" w14:textId="77777777" w:rsidR="00F77933" w:rsidRPr="00614293" w:rsidRDefault="00F77933" w:rsidP="006D510F">
            <w:pPr>
              <w:pStyle w:val="TableText"/>
            </w:pPr>
          </w:p>
        </w:tc>
      </w:tr>
      <w:tr w:rsidR="00F77933" w:rsidRPr="00614293" w14:paraId="045905F1" w14:textId="77777777" w:rsidTr="003B5758">
        <w:trPr>
          <w:trHeight w:val="380"/>
        </w:trPr>
        <w:tc>
          <w:tcPr>
            <w:tcW w:w="1829" w:type="pct"/>
            <w:shd w:val="clear" w:color="auto" w:fill="auto"/>
            <w:vAlign w:val="center"/>
            <w:hideMark/>
          </w:tcPr>
          <w:p w14:paraId="49927BC9" w14:textId="77777777" w:rsidR="00F77933" w:rsidRPr="00614293" w:rsidRDefault="00275A43" w:rsidP="00810DF6">
            <w:pPr>
              <w:pStyle w:val="TableText"/>
            </w:pPr>
            <w:sdt>
              <w:sdtPr>
                <w:id w:val="-1895263859"/>
                <w:placeholder>
                  <w:docPart w:val="F60A2EE69E7D4BF883CB773244C04B1A"/>
                </w:placeholder>
                <w:temporary/>
                <w:showingPlcHdr/>
                <w15:appearance w15:val="hidden"/>
              </w:sdtPr>
              <w:sdtContent>
                <w:r w:rsidR="00F77933" w:rsidRPr="00614293">
                  <w:rPr>
                    <w:lang w:val="en-GB" w:bidi="en-GB"/>
                  </w:rPr>
                  <w:t>Equipment</w:t>
                </w:r>
              </w:sdtContent>
            </w:sdt>
          </w:p>
        </w:tc>
        <w:tc>
          <w:tcPr>
            <w:tcW w:w="760" w:type="pct"/>
            <w:shd w:val="clear" w:color="auto" w:fill="auto"/>
            <w:noWrap/>
            <w:vAlign w:val="center"/>
            <w:hideMark/>
          </w:tcPr>
          <w:p w14:paraId="13A3A7C9" w14:textId="77777777" w:rsidR="00F77933" w:rsidRPr="00614293" w:rsidRDefault="00F77933" w:rsidP="006D510F">
            <w:pPr>
              <w:pStyle w:val="TableText"/>
            </w:pPr>
          </w:p>
        </w:tc>
        <w:tc>
          <w:tcPr>
            <w:tcW w:w="825" w:type="pct"/>
            <w:shd w:val="clear" w:color="auto" w:fill="auto"/>
            <w:noWrap/>
            <w:vAlign w:val="center"/>
            <w:hideMark/>
          </w:tcPr>
          <w:p w14:paraId="086894BA" w14:textId="77777777" w:rsidR="00F77933" w:rsidRPr="00614293" w:rsidRDefault="00F77933" w:rsidP="006D510F">
            <w:pPr>
              <w:pStyle w:val="TableText"/>
            </w:pPr>
          </w:p>
        </w:tc>
        <w:tc>
          <w:tcPr>
            <w:tcW w:w="826" w:type="pct"/>
            <w:shd w:val="clear" w:color="auto" w:fill="auto"/>
            <w:noWrap/>
            <w:vAlign w:val="center"/>
            <w:hideMark/>
          </w:tcPr>
          <w:p w14:paraId="2F1E5AB8" w14:textId="77777777" w:rsidR="00F77933" w:rsidRPr="00614293" w:rsidRDefault="00F77933" w:rsidP="006D510F">
            <w:pPr>
              <w:pStyle w:val="TableText"/>
            </w:pPr>
          </w:p>
        </w:tc>
        <w:tc>
          <w:tcPr>
            <w:tcW w:w="760" w:type="pct"/>
            <w:shd w:val="clear" w:color="auto" w:fill="auto"/>
            <w:noWrap/>
            <w:vAlign w:val="center"/>
          </w:tcPr>
          <w:p w14:paraId="3A8B12B2" w14:textId="77777777" w:rsidR="00F77933" w:rsidRPr="00614293" w:rsidRDefault="00F77933" w:rsidP="006D510F">
            <w:pPr>
              <w:pStyle w:val="TableText"/>
            </w:pPr>
          </w:p>
        </w:tc>
      </w:tr>
      <w:tr w:rsidR="00F77933" w:rsidRPr="00614293" w14:paraId="0A859F11" w14:textId="77777777" w:rsidTr="003B5758">
        <w:trPr>
          <w:trHeight w:val="380"/>
        </w:trPr>
        <w:tc>
          <w:tcPr>
            <w:tcW w:w="1829" w:type="pct"/>
            <w:shd w:val="clear" w:color="auto" w:fill="F2F2F2" w:themeFill="background1" w:themeFillShade="F2"/>
            <w:vAlign w:val="center"/>
            <w:hideMark/>
          </w:tcPr>
          <w:p w14:paraId="6645A8C5" w14:textId="77777777" w:rsidR="00F77933" w:rsidRPr="00614293" w:rsidRDefault="00275A43" w:rsidP="00810DF6">
            <w:pPr>
              <w:pStyle w:val="TableText"/>
            </w:pPr>
            <w:sdt>
              <w:sdtPr>
                <w:id w:val="-2060622187"/>
                <w:placeholder>
                  <w:docPart w:val="64545B869F6843D88CCB28699B06D1F7"/>
                </w:placeholder>
                <w:temporary/>
                <w:showingPlcHdr/>
                <w15:appearance w15:val="hidden"/>
              </w:sdtPr>
              <w:sdtContent>
                <w:r w:rsidR="00F77933" w:rsidRPr="00614293">
                  <w:rPr>
                    <w:lang w:val="en-GB" w:bidi="en-GB"/>
                  </w:rPr>
                  <w:t>Furniture &amp; fixtures</w:t>
                </w:r>
              </w:sdtContent>
            </w:sdt>
          </w:p>
        </w:tc>
        <w:tc>
          <w:tcPr>
            <w:tcW w:w="760" w:type="pct"/>
            <w:shd w:val="clear" w:color="auto" w:fill="F2F2F2" w:themeFill="background1" w:themeFillShade="F2"/>
            <w:noWrap/>
            <w:vAlign w:val="center"/>
            <w:hideMark/>
          </w:tcPr>
          <w:p w14:paraId="19686C94"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561A2987"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B80FFC"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44A1E9F" w14:textId="77777777" w:rsidR="00F77933" w:rsidRPr="00614293" w:rsidRDefault="00F77933" w:rsidP="006D510F">
            <w:pPr>
              <w:pStyle w:val="TableText"/>
            </w:pPr>
          </w:p>
        </w:tc>
      </w:tr>
      <w:tr w:rsidR="00F77933" w:rsidRPr="00614293" w14:paraId="313469EB" w14:textId="77777777" w:rsidTr="003B5758">
        <w:trPr>
          <w:trHeight w:val="380"/>
        </w:trPr>
        <w:tc>
          <w:tcPr>
            <w:tcW w:w="1829" w:type="pct"/>
            <w:shd w:val="clear" w:color="auto" w:fill="auto"/>
            <w:vAlign w:val="center"/>
            <w:hideMark/>
          </w:tcPr>
          <w:p w14:paraId="433418D5" w14:textId="77777777" w:rsidR="00F77933" w:rsidRPr="00614293" w:rsidRDefault="00275A43" w:rsidP="00810DF6">
            <w:pPr>
              <w:pStyle w:val="TableText"/>
            </w:pPr>
            <w:sdt>
              <w:sdtPr>
                <w:id w:val="233363735"/>
                <w:placeholder>
                  <w:docPart w:val="8AA995F0AEB14C6697DA7FCBB71CCFD4"/>
                </w:placeholder>
                <w:temporary/>
                <w:showingPlcHdr/>
                <w15:appearance w15:val="hidden"/>
              </w:sdtPr>
              <w:sdtContent>
                <w:r w:rsidR="00F77933" w:rsidRPr="00614293">
                  <w:rPr>
                    <w:lang w:val="en-GB" w:bidi="en-GB"/>
                  </w:rPr>
                  <w:t>Leasehold improvements</w:t>
                </w:r>
              </w:sdtContent>
            </w:sdt>
          </w:p>
        </w:tc>
        <w:tc>
          <w:tcPr>
            <w:tcW w:w="760" w:type="pct"/>
            <w:shd w:val="clear" w:color="auto" w:fill="auto"/>
            <w:noWrap/>
            <w:vAlign w:val="center"/>
            <w:hideMark/>
          </w:tcPr>
          <w:p w14:paraId="40A96C0F" w14:textId="77777777" w:rsidR="00F77933" w:rsidRPr="00614293" w:rsidRDefault="00F77933" w:rsidP="006D510F">
            <w:pPr>
              <w:pStyle w:val="TableText"/>
            </w:pPr>
          </w:p>
        </w:tc>
        <w:tc>
          <w:tcPr>
            <w:tcW w:w="825" w:type="pct"/>
            <w:shd w:val="clear" w:color="auto" w:fill="auto"/>
            <w:noWrap/>
            <w:vAlign w:val="center"/>
            <w:hideMark/>
          </w:tcPr>
          <w:p w14:paraId="3EA35CA2" w14:textId="77777777" w:rsidR="00F77933" w:rsidRPr="00614293" w:rsidRDefault="00F77933" w:rsidP="006D510F">
            <w:pPr>
              <w:pStyle w:val="TableText"/>
            </w:pPr>
          </w:p>
        </w:tc>
        <w:tc>
          <w:tcPr>
            <w:tcW w:w="826" w:type="pct"/>
            <w:shd w:val="clear" w:color="auto" w:fill="auto"/>
            <w:noWrap/>
            <w:vAlign w:val="center"/>
            <w:hideMark/>
          </w:tcPr>
          <w:p w14:paraId="1C257CE2" w14:textId="77777777" w:rsidR="00F77933" w:rsidRPr="00614293" w:rsidRDefault="00F77933" w:rsidP="006D510F">
            <w:pPr>
              <w:pStyle w:val="TableText"/>
            </w:pPr>
          </w:p>
        </w:tc>
        <w:tc>
          <w:tcPr>
            <w:tcW w:w="760" w:type="pct"/>
            <w:shd w:val="clear" w:color="auto" w:fill="auto"/>
            <w:noWrap/>
            <w:vAlign w:val="center"/>
          </w:tcPr>
          <w:p w14:paraId="6534AF42" w14:textId="77777777" w:rsidR="00F77933" w:rsidRPr="00614293" w:rsidRDefault="00F77933" w:rsidP="006D510F">
            <w:pPr>
              <w:pStyle w:val="TableText"/>
            </w:pPr>
          </w:p>
        </w:tc>
      </w:tr>
      <w:tr w:rsidR="00F77933" w:rsidRPr="00614293" w14:paraId="14553067" w14:textId="77777777" w:rsidTr="003B5758">
        <w:trPr>
          <w:trHeight w:val="380"/>
        </w:trPr>
        <w:tc>
          <w:tcPr>
            <w:tcW w:w="1829" w:type="pct"/>
            <w:shd w:val="clear" w:color="auto" w:fill="F2F2F2" w:themeFill="background1" w:themeFillShade="F2"/>
            <w:vAlign w:val="center"/>
            <w:hideMark/>
          </w:tcPr>
          <w:p w14:paraId="42D02846" w14:textId="77777777" w:rsidR="00F77933" w:rsidRPr="00614293" w:rsidRDefault="00275A43" w:rsidP="00810DF6">
            <w:pPr>
              <w:pStyle w:val="TableText"/>
            </w:pPr>
            <w:sdt>
              <w:sdtPr>
                <w:id w:val="-1875995167"/>
                <w:placeholder>
                  <w:docPart w:val="6881727FD65D4BD8BD4CC6DF282CAB6B"/>
                </w:placeholder>
                <w:temporary/>
                <w:showingPlcHdr/>
                <w15:appearance w15:val="hidden"/>
              </w:sdtPr>
              <w:sdtContent>
                <w:r w:rsidR="00F77933" w:rsidRPr="00614293">
                  <w:rPr>
                    <w:lang w:val="en-GB" w:bidi="en-GB"/>
                  </w:rPr>
                  <w:t>Security deposit(s)</w:t>
                </w:r>
              </w:sdtContent>
            </w:sdt>
          </w:p>
        </w:tc>
        <w:tc>
          <w:tcPr>
            <w:tcW w:w="760" w:type="pct"/>
            <w:shd w:val="clear" w:color="auto" w:fill="F2F2F2" w:themeFill="background1" w:themeFillShade="F2"/>
            <w:noWrap/>
            <w:vAlign w:val="center"/>
            <w:hideMark/>
          </w:tcPr>
          <w:p w14:paraId="46A5DF58"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64760B9B"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FA834F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1303D027" w14:textId="77777777" w:rsidR="00F77933" w:rsidRPr="00614293" w:rsidRDefault="00F77933" w:rsidP="006D510F">
            <w:pPr>
              <w:pStyle w:val="TableText"/>
            </w:pPr>
          </w:p>
        </w:tc>
      </w:tr>
      <w:tr w:rsidR="00F77933" w:rsidRPr="00614293" w14:paraId="54C5B624" w14:textId="77777777" w:rsidTr="003B5758">
        <w:trPr>
          <w:trHeight w:val="380"/>
        </w:trPr>
        <w:tc>
          <w:tcPr>
            <w:tcW w:w="1829" w:type="pct"/>
            <w:shd w:val="clear" w:color="auto" w:fill="auto"/>
            <w:vAlign w:val="center"/>
            <w:hideMark/>
          </w:tcPr>
          <w:p w14:paraId="232E96CB" w14:textId="77777777" w:rsidR="00F77933" w:rsidRPr="00614293" w:rsidRDefault="00275A43" w:rsidP="00810DF6">
            <w:pPr>
              <w:pStyle w:val="TableText"/>
            </w:pPr>
            <w:sdt>
              <w:sdtPr>
                <w:id w:val="1113870708"/>
                <w:placeholder>
                  <w:docPart w:val="F5060D3A5CE449329AD10E7771F03C07"/>
                </w:placeholder>
                <w:temporary/>
                <w:showingPlcHdr/>
                <w15:appearance w15:val="hidden"/>
              </w:sdtPr>
              <w:sdtContent>
                <w:r w:rsidR="00F77933" w:rsidRPr="00614293">
                  <w:rPr>
                    <w:lang w:val="en-GB" w:bidi="en-GB"/>
                  </w:rPr>
                  <w:t>Business licences/Permits/Fees</w:t>
                </w:r>
              </w:sdtContent>
            </w:sdt>
          </w:p>
        </w:tc>
        <w:tc>
          <w:tcPr>
            <w:tcW w:w="760" w:type="pct"/>
            <w:shd w:val="clear" w:color="auto" w:fill="auto"/>
            <w:noWrap/>
            <w:vAlign w:val="center"/>
            <w:hideMark/>
          </w:tcPr>
          <w:p w14:paraId="4D5BA623" w14:textId="77777777" w:rsidR="00F77933" w:rsidRPr="00614293" w:rsidRDefault="00F77933" w:rsidP="006D510F">
            <w:pPr>
              <w:pStyle w:val="TableText"/>
            </w:pPr>
          </w:p>
        </w:tc>
        <w:tc>
          <w:tcPr>
            <w:tcW w:w="825" w:type="pct"/>
            <w:shd w:val="clear" w:color="auto" w:fill="auto"/>
            <w:noWrap/>
            <w:vAlign w:val="center"/>
            <w:hideMark/>
          </w:tcPr>
          <w:p w14:paraId="500175FD" w14:textId="77777777" w:rsidR="00F77933" w:rsidRPr="00614293" w:rsidRDefault="00F77933" w:rsidP="006D510F">
            <w:pPr>
              <w:pStyle w:val="TableText"/>
            </w:pPr>
          </w:p>
        </w:tc>
        <w:tc>
          <w:tcPr>
            <w:tcW w:w="826" w:type="pct"/>
            <w:shd w:val="clear" w:color="auto" w:fill="auto"/>
            <w:noWrap/>
            <w:vAlign w:val="center"/>
            <w:hideMark/>
          </w:tcPr>
          <w:p w14:paraId="63184C9D" w14:textId="77777777" w:rsidR="00F77933" w:rsidRPr="00614293" w:rsidRDefault="00F77933" w:rsidP="006D510F">
            <w:pPr>
              <w:pStyle w:val="TableText"/>
            </w:pPr>
          </w:p>
        </w:tc>
        <w:tc>
          <w:tcPr>
            <w:tcW w:w="760" w:type="pct"/>
            <w:shd w:val="clear" w:color="auto" w:fill="auto"/>
            <w:noWrap/>
            <w:vAlign w:val="center"/>
          </w:tcPr>
          <w:p w14:paraId="36401DD8" w14:textId="77777777" w:rsidR="00F77933" w:rsidRPr="00614293" w:rsidRDefault="00F77933" w:rsidP="006D510F">
            <w:pPr>
              <w:pStyle w:val="TableText"/>
            </w:pPr>
          </w:p>
        </w:tc>
      </w:tr>
      <w:tr w:rsidR="00F77933" w:rsidRPr="00614293" w14:paraId="4D70ABD6" w14:textId="77777777" w:rsidTr="003B5758">
        <w:trPr>
          <w:trHeight w:val="380"/>
        </w:trPr>
        <w:tc>
          <w:tcPr>
            <w:tcW w:w="1829" w:type="pct"/>
            <w:shd w:val="clear" w:color="auto" w:fill="F2F2F2" w:themeFill="background1" w:themeFillShade="F2"/>
            <w:vAlign w:val="center"/>
            <w:hideMark/>
          </w:tcPr>
          <w:p w14:paraId="3FE978A4" w14:textId="77777777" w:rsidR="00F77933" w:rsidRPr="00614293" w:rsidRDefault="00275A43" w:rsidP="00810DF6">
            <w:pPr>
              <w:pStyle w:val="TableText"/>
            </w:pPr>
            <w:sdt>
              <w:sdtPr>
                <w:id w:val="1618413254"/>
                <w:placeholder>
                  <w:docPart w:val="DC5465F11EC14CF28A01F1C5E2A2573F"/>
                </w:placeholder>
                <w:temporary/>
                <w:showingPlcHdr/>
                <w15:appearance w15:val="hidden"/>
              </w:sdtPr>
              <w:sdtContent>
                <w:r w:rsidR="00F77933" w:rsidRPr="00614293">
                  <w:rPr>
                    <w:lang w:val="en-GB" w:bidi="en-GB"/>
                  </w:rPr>
                  <w:t>Professional Services - Legal, Accounting</w:t>
                </w:r>
              </w:sdtContent>
            </w:sdt>
          </w:p>
        </w:tc>
        <w:tc>
          <w:tcPr>
            <w:tcW w:w="760" w:type="pct"/>
            <w:shd w:val="clear" w:color="auto" w:fill="F2F2F2" w:themeFill="background1" w:themeFillShade="F2"/>
            <w:noWrap/>
            <w:vAlign w:val="center"/>
            <w:hideMark/>
          </w:tcPr>
          <w:p w14:paraId="7AC60530"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9C20BEF"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508F4A"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195DDF3" w14:textId="77777777" w:rsidR="00F77933" w:rsidRPr="00614293" w:rsidRDefault="00F77933" w:rsidP="006D510F">
            <w:pPr>
              <w:pStyle w:val="TableText"/>
            </w:pPr>
          </w:p>
        </w:tc>
      </w:tr>
      <w:tr w:rsidR="00F77933" w:rsidRPr="00614293" w14:paraId="09973FB6" w14:textId="77777777" w:rsidTr="003B5758">
        <w:trPr>
          <w:trHeight w:val="380"/>
        </w:trPr>
        <w:tc>
          <w:tcPr>
            <w:tcW w:w="1829" w:type="pct"/>
            <w:shd w:val="clear" w:color="auto" w:fill="auto"/>
            <w:vAlign w:val="center"/>
            <w:hideMark/>
          </w:tcPr>
          <w:p w14:paraId="767D148B" w14:textId="77777777" w:rsidR="00F77933" w:rsidRPr="00614293" w:rsidRDefault="00275A43" w:rsidP="00810DF6">
            <w:pPr>
              <w:pStyle w:val="TableText"/>
            </w:pPr>
            <w:sdt>
              <w:sdtPr>
                <w:id w:val="1962987121"/>
                <w:placeholder>
                  <w:docPart w:val="34CCB81BB39A496EAD2D6230B3641FB1"/>
                </w:placeholder>
                <w:temporary/>
                <w:showingPlcHdr/>
                <w15:appearance w15:val="hidden"/>
              </w:sdtPr>
              <w:sdtContent>
                <w:r w:rsidR="00F77933" w:rsidRPr="00614293">
                  <w:rPr>
                    <w:lang w:val="en-GB" w:bidi="en-GB"/>
                  </w:rPr>
                  <w:t>Consultant(s)</w:t>
                </w:r>
              </w:sdtContent>
            </w:sdt>
          </w:p>
        </w:tc>
        <w:tc>
          <w:tcPr>
            <w:tcW w:w="760" w:type="pct"/>
            <w:shd w:val="clear" w:color="auto" w:fill="auto"/>
            <w:noWrap/>
            <w:vAlign w:val="center"/>
            <w:hideMark/>
          </w:tcPr>
          <w:p w14:paraId="378A169A" w14:textId="77777777" w:rsidR="00F77933" w:rsidRPr="00614293" w:rsidRDefault="00F77933" w:rsidP="006D510F">
            <w:pPr>
              <w:pStyle w:val="TableText"/>
            </w:pPr>
          </w:p>
        </w:tc>
        <w:tc>
          <w:tcPr>
            <w:tcW w:w="825" w:type="pct"/>
            <w:shd w:val="clear" w:color="auto" w:fill="auto"/>
            <w:noWrap/>
            <w:vAlign w:val="center"/>
            <w:hideMark/>
          </w:tcPr>
          <w:p w14:paraId="4791E065" w14:textId="77777777" w:rsidR="00F77933" w:rsidRPr="00614293" w:rsidRDefault="00F77933" w:rsidP="006D510F">
            <w:pPr>
              <w:pStyle w:val="TableText"/>
            </w:pPr>
          </w:p>
        </w:tc>
        <w:tc>
          <w:tcPr>
            <w:tcW w:w="826" w:type="pct"/>
            <w:shd w:val="clear" w:color="auto" w:fill="auto"/>
            <w:noWrap/>
            <w:vAlign w:val="center"/>
            <w:hideMark/>
          </w:tcPr>
          <w:p w14:paraId="425A6359" w14:textId="77777777" w:rsidR="00F77933" w:rsidRPr="00614293" w:rsidRDefault="00F77933" w:rsidP="006D510F">
            <w:pPr>
              <w:pStyle w:val="TableText"/>
            </w:pPr>
          </w:p>
        </w:tc>
        <w:tc>
          <w:tcPr>
            <w:tcW w:w="760" w:type="pct"/>
            <w:shd w:val="clear" w:color="auto" w:fill="auto"/>
            <w:noWrap/>
            <w:vAlign w:val="center"/>
          </w:tcPr>
          <w:p w14:paraId="20A23350" w14:textId="77777777" w:rsidR="00F77933" w:rsidRPr="00614293" w:rsidRDefault="00F77933" w:rsidP="006D510F">
            <w:pPr>
              <w:pStyle w:val="TableText"/>
            </w:pPr>
          </w:p>
        </w:tc>
      </w:tr>
      <w:tr w:rsidR="00F77933" w:rsidRPr="00614293" w14:paraId="333F658F" w14:textId="77777777" w:rsidTr="003B5758">
        <w:trPr>
          <w:trHeight w:val="380"/>
        </w:trPr>
        <w:tc>
          <w:tcPr>
            <w:tcW w:w="1829" w:type="pct"/>
            <w:shd w:val="clear" w:color="auto" w:fill="F2F2F2" w:themeFill="background1" w:themeFillShade="F2"/>
            <w:vAlign w:val="center"/>
            <w:hideMark/>
          </w:tcPr>
          <w:p w14:paraId="0A73CCB6" w14:textId="77777777" w:rsidR="00F77933" w:rsidRPr="00614293" w:rsidRDefault="00275A43" w:rsidP="00810DF6">
            <w:pPr>
              <w:pStyle w:val="TableText"/>
            </w:pPr>
            <w:sdt>
              <w:sdtPr>
                <w:id w:val="1169133624"/>
                <w:placeholder>
                  <w:docPart w:val="3AD8D21AE9174BCE9F40D53442817568"/>
                </w:placeholder>
                <w:temporary/>
                <w:showingPlcHdr/>
                <w15:appearance w15:val="hidden"/>
              </w:sdtPr>
              <w:sdtContent>
                <w:r w:rsidR="00F77933" w:rsidRPr="00614293">
                  <w:rPr>
                    <w:lang w:val="en-GB" w:bidi="en-GB"/>
                  </w:rPr>
                  <w:t>Inventory</w:t>
                </w:r>
              </w:sdtContent>
            </w:sdt>
          </w:p>
        </w:tc>
        <w:tc>
          <w:tcPr>
            <w:tcW w:w="760" w:type="pct"/>
            <w:shd w:val="clear" w:color="auto" w:fill="F2F2F2" w:themeFill="background1" w:themeFillShade="F2"/>
            <w:noWrap/>
            <w:vAlign w:val="center"/>
            <w:hideMark/>
          </w:tcPr>
          <w:p w14:paraId="1781204F"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4FC14765"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DCDF95"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87A3490" w14:textId="77777777" w:rsidR="00F77933" w:rsidRPr="00614293" w:rsidRDefault="00F77933" w:rsidP="006D510F">
            <w:pPr>
              <w:pStyle w:val="TableText"/>
            </w:pPr>
          </w:p>
        </w:tc>
      </w:tr>
      <w:tr w:rsidR="00F77933" w:rsidRPr="00614293" w14:paraId="56498FF3" w14:textId="77777777" w:rsidTr="003B5758">
        <w:trPr>
          <w:trHeight w:val="380"/>
        </w:trPr>
        <w:tc>
          <w:tcPr>
            <w:tcW w:w="1829" w:type="pct"/>
            <w:shd w:val="clear" w:color="auto" w:fill="auto"/>
            <w:vAlign w:val="center"/>
            <w:hideMark/>
          </w:tcPr>
          <w:p w14:paraId="2227F259" w14:textId="77777777" w:rsidR="00F77933" w:rsidRPr="00614293" w:rsidRDefault="00275A43" w:rsidP="00810DF6">
            <w:pPr>
              <w:pStyle w:val="TableText"/>
            </w:pPr>
            <w:sdt>
              <w:sdtPr>
                <w:id w:val="-416251487"/>
                <w:placeholder>
                  <w:docPart w:val="63A6DC2EF39947BC9282F0801C857486"/>
                </w:placeholder>
                <w:temporary/>
                <w:showingPlcHdr/>
                <w15:appearance w15:val="hidden"/>
              </w:sdtPr>
              <w:sdtContent>
                <w:r w:rsidR="00F77933" w:rsidRPr="00614293">
                  <w:rPr>
                    <w:lang w:val="en-GB" w:bidi="en-GB"/>
                  </w:rPr>
                  <w:t>Cash on hand (working capital)</w:t>
                </w:r>
              </w:sdtContent>
            </w:sdt>
          </w:p>
        </w:tc>
        <w:tc>
          <w:tcPr>
            <w:tcW w:w="760" w:type="pct"/>
            <w:shd w:val="clear" w:color="auto" w:fill="auto"/>
            <w:noWrap/>
            <w:vAlign w:val="center"/>
            <w:hideMark/>
          </w:tcPr>
          <w:p w14:paraId="7188FA2D" w14:textId="77777777" w:rsidR="00F77933" w:rsidRPr="00614293" w:rsidRDefault="00F77933" w:rsidP="006D510F">
            <w:pPr>
              <w:pStyle w:val="TableText"/>
            </w:pPr>
          </w:p>
        </w:tc>
        <w:tc>
          <w:tcPr>
            <w:tcW w:w="825" w:type="pct"/>
            <w:shd w:val="clear" w:color="auto" w:fill="auto"/>
            <w:noWrap/>
            <w:vAlign w:val="center"/>
            <w:hideMark/>
          </w:tcPr>
          <w:p w14:paraId="2EF272E1" w14:textId="77777777" w:rsidR="00F77933" w:rsidRPr="00614293" w:rsidRDefault="00F77933" w:rsidP="006D510F">
            <w:pPr>
              <w:pStyle w:val="TableText"/>
            </w:pPr>
          </w:p>
        </w:tc>
        <w:tc>
          <w:tcPr>
            <w:tcW w:w="826" w:type="pct"/>
            <w:shd w:val="clear" w:color="auto" w:fill="auto"/>
            <w:noWrap/>
            <w:vAlign w:val="center"/>
            <w:hideMark/>
          </w:tcPr>
          <w:p w14:paraId="262DF62F" w14:textId="77777777" w:rsidR="00F77933" w:rsidRPr="00614293" w:rsidRDefault="00F77933" w:rsidP="006D510F">
            <w:pPr>
              <w:pStyle w:val="TableText"/>
            </w:pPr>
          </w:p>
        </w:tc>
        <w:tc>
          <w:tcPr>
            <w:tcW w:w="760" w:type="pct"/>
            <w:shd w:val="clear" w:color="auto" w:fill="auto"/>
            <w:noWrap/>
            <w:vAlign w:val="center"/>
          </w:tcPr>
          <w:p w14:paraId="4C4A37C0" w14:textId="77777777" w:rsidR="00F77933" w:rsidRPr="00614293" w:rsidRDefault="00F77933" w:rsidP="006D510F">
            <w:pPr>
              <w:pStyle w:val="TableText"/>
            </w:pPr>
          </w:p>
        </w:tc>
      </w:tr>
      <w:tr w:rsidR="00F77933" w:rsidRPr="00614293" w14:paraId="458E3B0F" w14:textId="77777777" w:rsidTr="003B5758">
        <w:trPr>
          <w:trHeight w:val="380"/>
        </w:trPr>
        <w:tc>
          <w:tcPr>
            <w:tcW w:w="1829" w:type="pct"/>
            <w:shd w:val="clear" w:color="auto" w:fill="F2F2F2" w:themeFill="background1" w:themeFillShade="F2"/>
            <w:vAlign w:val="center"/>
            <w:hideMark/>
          </w:tcPr>
          <w:p w14:paraId="5F2436E4" w14:textId="77777777" w:rsidR="00F77933" w:rsidRPr="00614293" w:rsidRDefault="00275A43" w:rsidP="00810DF6">
            <w:pPr>
              <w:pStyle w:val="TableText"/>
            </w:pPr>
            <w:sdt>
              <w:sdtPr>
                <w:id w:val="1335963963"/>
                <w:placeholder>
                  <w:docPart w:val="5B1396AC182F4157B084FC25D4B6CD78"/>
                </w:placeholder>
                <w:temporary/>
                <w:showingPlcHdr/>
                <w15:appearance w15:val="hidden"/>
              </w:sdtPr>
              <w:sdtContent>
                <w:r w:rsidR="00F77933" w:rsidRPr="00614293">
                  <w:rPr>
                    <w:lang w:val="en-GB" w:bidi="en-GB"/>
                  </w:rPr>
                  <w:t>Miscellaneous</w:t>
                </w:r>
              </w:sdtContent>
            </w:sdt>
          </w:p>
        </w:tc>
        <w:tc>
          <w:tcPr>
            <w:tcW w:w="760" w:type="pct"/>
            <w:shd w:val="clear" w:color="auto" w:fill="F2F2F2" w:themeFill="background1" w:themeFillShade="F2"/>
            <w:noWrap/>
            <w:vAlign w:val="center"/>
            <w:hideMark/>
          </w:tcPr>
          <w:p w14:paraId="0B5AABF6"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3083BBC2"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8C6CE94"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0DEFDA16" w14:textId="77777777" w:rsidR="00F77933" w:rsidRPr="00614293" w:rsidRDefault="00F77933" w:rsidP="006D510F">
            <w:pPr>
              <w:pStyle w:val="TableText"/>
            </w:pPr>
          </w:p>
        </w:tc>
      </w:tr>
      <w:tr w:rsidR="00F77933" w:rsidRPr="00810DF6" w14:paraId="5FEBC0F0" w14:textId="77777777" w:rsidTr="003B5758">
        <w:trPr>
          <w:trHeight w:val="380"/>
        </w:trPr>
        <w:tc>
          <w:tcPr>
            <w:tcW w:w="1829" w:type="pct"/>
            <w:shd w:val="clear" w:color="auto" w:fill="F0CDA1" w:themeFill="accent1"/>
            <w:vAlign w:val="center"/>
            <w:hideMark/>
          </w:tcPr>
          <w:p w14:paraId="7C7C89B5" w14:textId="77777777" w:rsidR="00F77933" w:rsidRPr="00810DF6" w:rsidRDefault="00275A43" w:rsidP="00810DF6">
            <w:pPr>
              <w:pStyle w:val="Tabletotal"/>
              <w:rPr>
                <w:rStyle w:val="Bold"/>
                <w:b/>
                <w:bCs/>
              </w:rPr>
            </w:pPr>
            <w:sdt>
              <w:sdtPr>
                <w:rPr>
                  <w:rStyle w:val="Bold"/>
                  <w:b/>
                  <w:bCs/>
                </w:rPr>
                <w:id w:val="1277833714"/>
                <w:placeholder>
                  <w:docPart w:val="718C7A0553EF431D813115DA8DA1ECD1"/>
                </w:placeholder>
                <w:temporary/>
                <w:showingPlcHdr/>
                <w15:appearance w15:val="hidden"/>
              </w:sdtPr>
              <w:sdtContent>
                <w:r w:rsidR="00F77933" w:rsidRPr="00810DF6">
                  <w:rPr>
                    <w:rStyle w:val="Bold"/>
                    <w:b/>
                    <w:lang w:val="en-GB" w:bidi="en-GB"/>
                  </w:rPr>
                  <w:t>ESTIMATED START-UP BUDGET</w:t>
                </w:r>
              </w:sdtContent>
            </w:sdt>
          </w:p>
        </w:tc>
        <w:tc>
          <w:tcPr>
            <w:tcW w:w="760" w:type="pct"/>
            <w:shd w:val="clear" w:color="auto" w:fill="F0CDA1" w:themeFill="accent1"/>
            <w:noWrap/>
            <w:vAlign w:val="center"/>
            <w:hideMark/>
          </w:tcPr>
          <w:p w14:paraId="50BBEE19" w14:textId="77777777" w:rsidR="00F77933" w:rsidRPr="00810DF6" w:rsidRDefault="00F77933" w:rsidP="00810DF6">
            <w:pPr>
              <w:pStyle w:val="Tabletotal"/>
              <w:rPr>
                <w:rStyle w:val="Bold"/>
                <w:b/>
                <w:bCs/>
              </w:rPr>
            </w:pPr>
          </w:p>
        </w:tc>
        <w:tc>
          <w:tcPr>
            <w:tcW w:w="825" w:type="pct"/>
            <w:shd w:val="clear" w:color="auto" w:fill="F0CDA1" w:themeFill="accent1"/>
            <w:noWrap/>
            <w:vAlign w:val="center"/>
            <w:hideMark/>
          </w:tcPr>
          <w:p w14:paraId="54AA0CF9" w14:textId="77777777" w:rsidR="00F77933" w:rsidRPr="00810DF6" w:rsidRDefault="00F77933" w:rsidP="00810DF6">
            <w:pPr>
              <w:pStyle w:val="Tabletotal"/>
              <w:rPr>
                <w:rStyle w:val="Bold"/>
                <w:b/>
                <w:bCs/>
              </w:rPr>
            </w:pPr>
          </w:p>
        </w:tc>
        <w:tc>
          <w:tcPr>
            <w:tcW w:w="826" w:type="pct"/>
            <w:shd w:val="clear" w:color="auto" w:fill="F0CDA1" w:themeFill="accent1"/>
            <w:noWrap/>
            <w:vAlign w:val="center"/>
            <w:hideMark/>
          </w:tcPr>
          <w:p w14:paraId="1AC088C5" w14:textId="77777777" w:rsidR="00F77933" w:rsidRPr="00810DF6" w:rsidRDefault="00F77933" w:rsidP="00810DF6">
            <w:pPr>
              <w:pStyle w:val="Tabletotal"/>
              <w:rPr>
                <w:rStyle w:val="Bold"/>
                <w:b/>
                <w:bCs/>
              </w:rPr>
            </w:pPr>
          </w:p>
        </w:tc>
        <w:tc>
          <w:tcPr>
            <w:tcW w:w="760" w:type="pct"/>
            <w:shd w:val="clear" w:color="auto" w:fill="F0CDA1" w:themeFill="accent1"/>
            <w:noWrap/>
            <w:vAlign w:val="center"/>
          </w:tcPr>
          <w:p w14:paraId="674BBF03" w14:textId="77777777" w:rsidR="00F77933" w:rsidRPr="00810DF6" w:rsidRDefault="00F77933" w:rsidP="00810DF6">
            <w:pPr>
              <w:pStyle w:val="Tabletotal"/>
              <w:rPr>
                <w:rStyle w:val="Bold"/>
                <w:b/>
                <w:bCs/>
              </w:rPr>
            </w:pPr>
          </w:p>
        </w:tc>
      </w:tr>
    </w:tbl>
    <w:p w14:paraId="725591C6" w14:textId="77777777" w:rsidR="00E552C8" w:rsidRPr="00614293" w:rsidRDefault="00E552C8" w:rsidP="00B37B3B"/>
    <w:p w14:paraId="57C649EC" w14:textId="77777777" w:rsidR="00B37B3B" w:rsidRPr="00614293" w:rsidRDefault="00B37B3B" w:rsidP="00B37B3B">
      <w:pPr>
        <w:sectPr w:rsidR="00B37B3B" w:rsidRPr="00614293" w:rsidSect="005D369F">
          <w:footerReference w:type="default" r:id="rId24"/>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8" w:name="_Toc18231636" w:displacedByCustomXml="next"/>
    <w:sdt>
      <w:sdtPr>
        <w:rPr>
          <w:b w:val="0"/>
          <w:bCs/>
        </w:rPr>
        <w:id w:val="48506192"/>
        <w:placeholder>
          <w:docPart w:val="5F4F60D3D63F4F0FAE785393BD23D8C0"/>
        </w:placeholder>
        <w:temporary/>
        <w:showingPlcHdr/>
        <w15:appearance w15:val="hidden"/>
      </w:sdtPr>
      <w:sdtEndPr>
        <w:rPr>
          <w:b/>
          <w:bCs w:val="0"/>
        </w:rPr>
      </w:sdtEndPr>
      <w:sdtContent>
        <w:p w14:paraId="6D0EB946" w14:textId="77777777" w:rsidR="00B37B3B" w:rsidRPr="00614293" w:rsidRDefault="00347AF5" w:rsidP="00347AF5">
          <w:pPr>
            <w:pStyle w:val="Heading2"/>
          </w:pPr>
          <w:r w:rsidRPr="00614293">
            <w:rPr>
              <w:lang w:val="en-GB" w:bidi="en-GB"/>
            </w:rPr>
            <w:t>Instructions for Getting Started with Estimated Start-Up Costs</w:t>
          </w:r>
        </w:p>
      </w:sdtContent>
    </w:sdt>
    <w:bookmarkEnd w:id="8" w:displacedByCustomXml="prev"/>
    <w:sdt>
      <w:sdtPr>
        <w:id w:val="1030765214"/>
        <w:placeholder>
          <w:docPart w:val="245C673A530E4D7DA90371B3C5A65B57"/>
        </w:placeholder>
        <w:temporary/>
        <w:showingPlcHdr/>
        <w15:appearance w15:val="hidden"/>
      </w:sdtPr>
      <w:sdtContent>
        <w:p w14:paraId="68E6AAC3" w14:textId="77777777" w:rsidR="00B37B3B" w:rsidRPr="00614293" w:rsidRDefault="00B37B3B" w:rsidP="00B37B3B">
          <w:r w:rsidRPr="00614293">
            <w:rPr>
              <w:lang w:val="en-GB" w:bidi="en-GB"/>
            </w:rPr>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355A21F5FDE4E5688C04F7229E82289"/>
        </w:placeholder>
        <w:temporary/>
        <w:showingPlcHdr/>
        <w15:appearance w15:val="hidden"/>
      </w:sdtPr>
      <w:sdtContent>
        <w:p w14:paraId="7431F040" w14:textId="77777777" w:rsidR="00B37B3B" w:rsidRPr="00614293" w:rsidRDefault="00B37B3B" w:rsidP="00B37B3B">
          <w:pPr>
            <w:rPr>
              <w:rStyle w:val="Bold"/>
            </w:rPr>
          </w:pPr>
          <w:r w:rsidRPr="00614293">
            <w:rPr>
              <w:rStyle w:val="Bold"/>
              <w:lang w:val="en-GB" w:bidi="en-GB"/>
            </w:rPr>
            <w:t>Steps for preparation:</w:t>
          </w:r>
        </w:p>
      </w:sdtContent>
    </w:sdt>
    <w:p w14:paraId="3ADAB94B" w14:textId="77777777" w:rsidR="00E53724" w:rsidRPr="00614293" w:rsidRDefault="00275A43" w:rsidP="00E53724">
      <w:pPr>
        <w:pStyle w:val="ListBullet"/>
      </w:pPr>
      <w:sdt>
        <w:sdtPr>
          <w:rPr>
            <w:rStyle w:val="Bold"/>
          </w:rPr>
          <w:id w:val="1090817728"/>
          <w:placeholder>
            <w:docPart w:val="9FC3001C3663488CB377B12E6422896F"/>
          </w:placeholder>
          <w:temporary/>
          <w:showingPlcHdr/>
          <w15:appearance w15:val="hidden"/>
        </w:sdtPr>
        <w:sdtContent>
          <w:r w:rsidR="00B37B3B" w:rsidRPr="00614293">
            <w:rPr>
              <w:rStyle w:val="Bold"/>
              <w:lang w:val="en-GB" w:bidi="en-GB"/>
            </w:rPr>
            <w:t>Step 1:</w:t>
          </w:r>
        </w:sdtContent>
      </w:sdt>
      <w:r w:rsidR="00E53724" w:rsidRPr="00614293">
        <w:rPr>
          <w:lang w:val="en-GB" w:bidi="en-GB"/>
        </w:rPr>
        <w:t xml:space="preserve"> </w:t>
      </w:r>
      <w:sdt>
        <w:sdtPr>
          <w:id w:val="-1237317846"/>
          <w:placeholder>
            <w:docPart w:val="DA74FA3930C34979BBBA0D7A347C3348"/>
          </w:placeholder>
          <w:temporary/>
          <w:showingPlcHdr/>
          <w15:appearance w15:val="hidden"/>
        </w:sdtPr>
        <w:sdtContent>
          <w:r w:rsidR="00B37B3B" w:rsidRPr="00614293">
            <w:rPr>
              <w:lang w:val="en-GB" w:bidi="en-GB"/>
            </w:rPr>
            <w:t>Enter the company name and the date this estimate is being prepared.</w:t>
          </w:r>
        </w:sdtContent>
      </w:sdt>
    </w:p>
    <w:p w14:paraId="74033767" w14:textId="77777777" w:rsidR="00026EAE" w:rsidRPr="00614293" w:rsidRDefault="00275A43" w:rsidP="00026EAE">
      <w:pPr>
        <w:pStyle w:val="ListBullet"/>
      </w:pPr>
      <w:sdt>
        <w:sdtPr>
          <w:rPr>
            <w:rStyle w:val="Bold"/>
          </w:rPr>
          <w:id w:val="-1733767156"/>
          <w:placeholder>
            <w:docPart w:val="905D6A62C75C4C4492615DE43BF1015F"/>
          </w:placeholder>
          <w:temporary/>
          <w:showingPlcHdr/>
          <w15:appearance w15:val="hidden"/>
        </w:sdtPr>
        <w:sdtContent>
          <w:r w:rsidR="00B37B3B" w:rsidRPr="00614293">
            <w:rPr>
              <w:rStyle w:val="Bold"/>
              <w:lang w:val="en-GB" w:bidi="en-GB"/>
            </w:rPr>
            <w:t>Step 2:</w:t>
          </w:r>
        </w:sdtContent>
      </w:sdt>
      <w:r w:rsidR="00026EAE" w:rsidRPr="00614293">
        <w:rPr>
          <w:lang w:val="en-GB" w:bidi="en-GB"/>
        </w:rPr>
        <w:t xml:space="preserve"> </w:t>
      </w:r>
      <w:sdt>
        <w:sdtPr>
          <w:id w:val="-779647325"/>
          <w:placeholder>
            <w:docPart w:val="35C07A6890724C7BA35E7818484BCE96"/>
          </w:placeholder>
          <w:temporary/>
          <w:showingPlcHdr/>
          <w15:appearance w15:val="hidden"/>
        </w:sdtPr>
        <w:sdtContent>
          <w:r w:rsidR="00B37B3B" w:rsidRPr="00614293">
            <w:rPr>
              <w:lang w:val="en-GB" w:bidi="en-GB"/>
            </w:rPr>
            <w:t>Enter the number of months and the monthly cost for each cost item that is recurring. For one-off costs only, skip the monthly costs. If there are cost items that have both recurring and one-time amounts, enter those as well. The total cost will calculate automatically in the far-right column.</w:t>
          </w:r>
        </w:sdtContent>
      </w:sdt>
    </w:p>
    <w:p w14:paraId="3A715D5C" w14:textId="77777777" w:rsidR="00026EAE" w:rsidRPr="00614293" w:rsidRDefault="00275A43" w:rsidP="00026EAE">
      <w:pPr>
        <w:pStyle w:val="ListBullet"/>
      </w:pPr>
      <w:sdt>
        <w:sdtPr>
          <w:rPr>
            <w:rStyle w:val="Bold"/>
          </w:rPr>
          <w:id w:val="-1765599190"/>
          <w:placeholder>
            <w:docPart w:val="5C585693F1C34D34BA88FD697BAA9124"/>
          </w:placeholder>
          <w:temporary/>
          <w:showingPlcHdr/>
          <w15:appearance w15:val="hidden"/>
        </w:sdtPr>
        <w:sdtContent>
          <w:r w:rsidR="00B37B3B" w:rsidRPr="00614293">
            <w:rPr>
              <w:rStyle w:val="Bold"/>
              <w:lang w:val="en-GB" w:bidi="en-GB"/>
            </w:rPr>
            <w:t>Step 3:</w:t>
          </w:r>
        </w:sdtContent>
      </w:sdt>
      <w:r w:rsidR="00026EAE" w:rsidRPr="00614293">
        <w:rPr>
          <w:lang w:val="en-GB" w:bidi="en-GB"/>
        </w:rPr>
        <w:t xml:space="preserve"> </w:t>
      </w:r>
      <w:sdt>
        <w:sdtPr>
          <w:id w:val="1420910926"/>
          <w:placeholder>
            <w:docPart w:val="0F71EF5DFF1C4F60BBBF3D87046A6735"/>
          </w:placeholder>
          <w:temporary/>
          <w:showingPlcHdr/>
          <w15:appearance w15:val="hidden"/>
        </w:sdtPr>
        <w:sdtContent>
          <w:r w:rsidR="00B37B3B" w:rsidRPr="00614293">
            <w:rPr>
              <w:lang w:val="en-GB" w:bidi="en-GB"/>
            </w:rPr>
            <w:t>Once all of the costs are entered, review the individual items and total amount to see where the budget can be fine-tuned or move something out into the future when more revenue is coming in.</w:t>
          </w:r>
        </w:sdtContent>
      </w:sdt>
    </w:p>
    <w:p w14:paraId="2A175E7A" w14:textId="77777777" w:rsidR="008F704C" w:rsidRPr="00614293" w:rsidRDefault="008F704C" w:rsidP="008F704C">
      <w:pPr>
        <w:pStyle w:val="ListBullet"/>
        <w:numPr>
          <w:ilvl w:val="0"/>
          <w:numId w:val="0"/>
        </w:numPr>
        <w:ind w:left="340" w:hanging="340"/>
      </w:pPr>
    </w:p>
    <w:p w14:paraId="5D902FCE" w14:textId="77777777" w:rsidR="008F704C" w:rsidRPr="00614293" w:rsidRDefault="008F704C" w:rsidP="008F704C">
      <w:pPr>
        <w:pStyle w:val="ListBullet"/>
        <w:numPr>
          <w:ilvl w:val="0"/>
          <w:numId w:val="0"/>
        </w:numPr>
        <w:ind w:left="340" w:hanging="340"/>
        <w:sectPr w:rsidR="008F704C" w:rsidRPr="00614293" w:rsidSect="005D369F">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tbl>
      <w:tblPr>
        <w:tblW w:w="5000" w:type="pct"/>
        <w:tblLayout w:type="fixed"/>
        <w:tblLook w:val="04A0" w:firstRow="1" w:lastRow="0" w:firstColumn="1" w:lastColumn="0" w:noHBand="0" w:noVBand="1"/>
      </w:tblPr>
      <w:tblGrid>
        <w:gridCol w:w="3276"/>
        <w:gridCol w:w="893"/>
        <w:gridCol w:w="894"/>
        <w:gridCol w:w="893"/>
        <w:gridCol w:w="894"/>
        <w:gridCol w:w="894"/>
        <w:gridCol w:w="893"/>
        <w:gridCol w:w="71"/>
        <w:gridCol w:w="824"/>
        <w:gridCol w:w="893"/>
        <w:gridCol w:w="894"/>
        <w:gridCol w:w="894"/>
        <w:gridCol w:w="893"/>
        <w:gridCol w:w="894"/>
        <w:gridCol w:w="894"/>
      </w:tblGrid>
      <w:tr w:rsidR="00E552C8" w:rsidRPr="009C018F" w14:paraId="75960B99" w14:textId="77777777" w:rsidTr="00385D4D">
        <w:trPr>
          <w:trHeight w:val="300"/>
        </w:trPr>
        <w:tc>
          <w:tcPr>
            <w:tcW w:w="13708" w:type="dxa"/>
            <w:gridSpan w:val="15"/>
            <w:shd w:val="clear" w:color="auto" w:fill="107082" w:themeFill="accent2"/>
            <w:noWrap/>
            <w:vAlign w:val="center"/>
            <w:hideMark/>
          </w:tcPr>
          <w:p w14:paraId="7F86E898" w14:textId="77777777" w:rsidR="00E552C8" w:rsidRPr="009C018F" w:rsidRDefault="00275A43" w:rsidP="009C018F">
            <w:pPr>
              <w:pStyle w:val="Tableheading"/>
            </w:pPr>
            <w:sdt>
              <w:sdtPr>
                <w:id w:val="2045242919"/>
                <w:placeholder>
                  <w:docPart w:val="3B2F0F703C6D42E6BB698800F19F1F19"/>
                </w:placeholder>
                <w:temporary/>
                <w:showingPlcHdr/>
                <w15:appearance w15:val="hidden"/>
              </w:sdtPr>
              <w:sdtContent>
                <w:r w:rsidR="00F77933" w:rsidRPr="009C018F">
                  <w:rPr>
                    <w:lang w:val="en-GB" w:bidi="en-GB"/>
                  </w:rPr>
                  <w:t>START-UP COSTS</w:t>
                </w:r>
              </w:sdtContent>
            </w:sdt>
          </w:p>
        </w:tc>
      </w:tr>
      <w:tr w:rsidR="00E552C8" w:rsidRPr="00614293" w14:paraId="7BFACE3C" w14:textId="77777777" w:rsidTr="00385D4D">
        <w:trPr>
          <w:trHeight w:val="300"/>
        </w:trPr>
        <w:sdt>
          <w:sdtPr>
            <w:id w:val="1125041083"/>
            <w:placeholder>
              <w:docPart w:val="6E1D6B7FD3B84814AF8A29410F0DFEAA"/>
            </w:placeholder>
            <w:temporary/>
            <w:showingPlcHdr/>
            <w15:appearance w15:val="hidden"/>
          </w:sdtPr>
          <w:sdtContent>
            <w:tc>
              <w:tcPr>
                <w:tcW w:w="8014" w:type="dxa"/>
                <w:gridSpan w:val="8"/>
                <w:shd w:val="clear" w:color="auto" w:fill="auto"/>
                <w:noWrap/>
                <w:vAlign w:val="center"/>
              </w:tcPr>
              <w:p w14:paraId="1847DA81" w14:textId="77777777" w:rsidR="00E552C8" w:rsidRPr="00614293" w:rsidRDefault="00F77933" w:rsidP="009C018F">
                <w:pPr>
                  <w:pStyle w:val="TableText"/>
                </w:pPr>
                <w:r w:rsidRPr="00614293">
                  <w:rPr>
                    <w:lang w:val="en-GB" w:bidi="en-GB"/>
                  </w:rPr>
                  <w:t>Home-Based Agency</w:t>
                </w:r>
              </w:p>
            </w:tc>
          </w:sdtContent>
        </w:sdt>
        <w:tc>
          <w:tcPr>
            <w:tcW w:w="5694" w:type="dxa"/>
            <w:gridSpan w:val="7"/>
            <w:shd w:val="clear" w:color="auto" w:fill="auto"/>
            <w:vAlign w:val="center"/>
          </w:tcPr>
          <w:p w14:paraId="17964C53" w14:textId="77777777" w:rsidR="00E552C8" w:rsidRPr="00614293" w:rsidRDefault="00275A43" w:rsidP="009C018F">
            <w:pPr>
              <w:pStyle w:val="TableTextright"/>
            </w:pPr>
            <w:sdt>
              <w:sdtPr>
                <w:id w:val="-186056480"/>
                <w:placeholder>
                  <w:docPart w:val="D67D4E5C4F0147D2A688B0ABC37B7866"/>
                </w:placeholder>
                <w:temporary/>
                <w:showingPlcHdr/>
                <w15:appearance w15:val="hidden"/>
              </w:sdtPr>
              <w:sdtContent>
                <w:r w:rsidR="00F77933" w:rsidRPr="00614293">
                  <w:rPr>
                    <w:lang w:val="en-GB" w:bidi="en-GB"/>
                  </w:rPr>
                  <w:t>Date</w:t>
                </w:r>
              </w:sdtContent>
            </w:sdt>
          </w:p>
        </w:tc>
      </w:tr>
      <w:tr w:rsidR="00F77933" w:rsidRPr="009C018F" w14:paraId="4AC9D092" w14:textId="77777777" w:rsidTr="00385D4D">
        <w:trPr>
          <w:trHeight w:val="300"/>
        </w:trPr>
        <w:tc>
          <w:tcPr>
            <w:tcW w:w="3014" w:type="dxa"/>
            <w:shd w:val="clear" w:color="auto" w:fill="F0CDA1" w:themeFill="accent1"/>
            <w:vAlign w:val="center"/>
            <w:hideMark/>
          </w:tcPr>
          <w:p w14:paraId="5FC6DBF1" w14:textId="77777777" w:rsidR="00F77933" w:rsidRPr="009C018F" w:rsidRDefault="00275A43" w:rsidP="009C018F">
            <w:pPr>
              <w:pStyle w:val="Tabletotal"/>
              <w:rPr>
                <w:rStyle w:val="Bold"/>
                <w:b/>
                <w:bCs/>
              </w:rPr>
            </w:pPr>
            <w:sdt>
              <w:sdtPr>
                <w:rPr>
                  <w:rStyle w:val="Bold"/>
                  <w:b/>
                  <w:bCs/>
                </w:rPr>
                <w:id w:val="-416865961"/>
                <w:placeholder>
                  <w:docPart w:val="5B606B87B7684706AD16F0E3F029BD24"/>
                </w:placeholder>
                <w:temporary/>
                <w:showingPlcHdr/>
                <w15:appearance w15:val="hidden"/>
              </w:sdtPr>
              <w:sdtContent>
                <w:r w:rsidR="00F77933" w:rsidRPr="009C018F">
                  <w:rPr>
                    <w:rStyle w:val="Bold"/>
                    <w:b/>
                    <w:lang w:val="en-GB" w:bidi="en-GB"/>
                  </w:rPr>
                  <w:t>INCOME</w:t>
                </w:r>
              </w:sdtContent>
            </w:sdt>
          </w:p>
        </w:tc>
        <w:tc>
          <w:tcPr>
            <w:tcW w:w="822" w:type="dxa"/>
            <w:shd w:val="clear" w:color="auto" w:fill="F0CDA1" w:themeFill="accent1"/>
            <w:vAlign w:val="center"/>
            <w:hideMark/>
          </w:tcPr>
          <w:p w14:paraId="6AF08809" w14:textId="77777777" w:rsidR="00F77933" w:rsidRPr="009C018F" w:rsidRDefault="00275A43" w:rsidP="009C018F">
            <w:pPr>
              <w:pStyle w:val="Tabletotal"/>
              <w:rPr>
                <w:rStyle w:val="Bold"/>
                <w:b/>
                <w:bCs/>
              </w:rPr>
            </w:pPr>
            <w:sdt>
              <w:sdtPr>
                <w:rPr>
                  <w:rStyle w:val="Bold"/>
                  <w:b/>
                  <w:bCs/>
                </w:rPr>
                <w:id w:val="-998733427"/>
                <w:placeholder>
                  <w:docPart w:val="10C721E3365146EA93AFDE68E51A659A"/>
                </w:placeholder>
                <w:temporary/>
                <w:showingPlcHdr/>
                <w15:appearance w15:val="hidden"/>
              </w:sdtPr>
              <w:sdtContent>
                <w:r w:rsidR="00F77933" w:rsidRPr="009C018F">
                  <w:rPr>
                    <w:rStyle w:val="Bold"/>
                    <w:b/>
                    <w:lang w:val="en-GB" w:bidi="en-GB"/>
                  </w:rPr>
                  <w:t>JAN</w:t>
                </w:r>
              </w:sdtContent>
            </w:sdt>
          </w:p>
        </w:tc>
        <w:tc>
          <w:tcPr>
            <w:tcW w:w="823" w:type="dxa"/>
            <w:shd w:val="clear" w:color="auto" w:fill="F0CDA1" w:themeFill="accent1"/>
            <w:vAlign w:val="center"/>
            <w:hideMark/>
          </w:tcPr>
          <w:p w14:paraId="289FB928" w14:textId="77777777" w:rsidR="00F77933" w:rsidRPr="009C018F" w:rsidRDefault="00275A43" w:rsidP="009C018F">
            <w:pPr>
              <w:pStyle w:val="Tabletotal"/>
              <w:rPr>
                <w:rStyle w:val="Bold"/>
                <w:b/>
                <w:bCs/>
              </w:rPr>
            </w:pPr>
            <w:sdt>
              <w:sdtPr>
                <w:rPr>
                  <w:rStyle w:val="Bold"/>
                  <w:b/>
                  <w:bCs/>
                </w:rPr>
                <w:id w:val="-1627300637"/>
                <w:placeholder>
                  <w:docPart w:val="7C38A62DF91043829D9CF09B599BD231"/>
                </w:placeholder>
                <w:temporary/>
                <w:showingPlcHdr/>
                <w15:appearance w15:val="hidden"/>
              </w:sdtPr>
              <w:sdtContent>
                <w:r w:rsidR="00F77933" w:rsidRPr="009C018F">
                  <w:rPr>
                    <w:rStyle w:val="Bold"/>
                    <w:b/>
                    <w:lang w:val="en-GB" w:bidi="en-GB"/>
                  </w:rPr>
                  <w:t>FEB</w:t>
                </w:r>
              </w:sdtContent>
            </w:sdt>
          </w:p>
        </w:tc>
        <w:tc>
          <w:tcPr>
            <w:tcW w:w="822" w:type="dxa"/>
            <w:shd w:val="clear" w:color="auto" w:fill="F0CDA1" w:themeFill="accent1"/>
            <w:vAlign w:val="center"/>
            <w:hideMark/>
          </w:tcPr>
          <w:p w14:paraId="128EFEFD" w14:textId="77777777" w:rsidR="00F77933" w:rsidRPr="009C018F" w:rsidRDefault="00275A43" w:rsidP="009C018F">
            <w:pPr>
              <w:pStyle w:val="Tabletotal"/>
              <w:rPr>
                <w:rStyle w:val="Bold"/>
                <w:b/>
                <w:bCs/>
              </w:rPr>
            </w:pPr>
            <w:sdt>
              <w:sdtPr>
                <w:rPr>
                  <w:rStyle w:val="Bold"/>
                  <w:b/>
                  <w:bCs/>
                </w:rPr>
                <w:id w:val="-2109723082"/>
                <w:placeholder>
                  <w:docPart w:val="B78CA769BC1B47FA834AB1622E2C9864"/>
                </w:placeholder>
                <w:temporary/>
                <w:showingPlcHdr/>
                <w15:appearance w15:val="hidden"/>
              </w:sdtPr>
              <w:sdtContent>
                <w:r w:rsidR="00F77933" w:rsidRPr="009C018F">
                  <w:rPr>
                    <w:rStyle w:val="Bold"/>
                    <w:b/>
                    <w:lang w:val="en-GB" w:bidi="en-GB"/>
                  </w:rPr>
                  <w:t>MAR</w:t>
                </w:r>
              </w:sdtContent>
            </w:sdt>
          </w:p>
        </w:tc>
        <w:tc>
          <w:tcPr>
            <w:tcW w:w="823" w:type="dxa"/>
            <w:shd w:val="clear" w:color="auto" w:fill="F0CDA1" w:themeFill="accent1"/>
            <w:vAlign w:val="center"/>
            <w:hideMark/>
          </w:tcPr>
          <w:p w14:paraId="12D8E004" w14:textId="77777777" w:rsidR="00F77933" w:rsidRPr="009C018F" w:rsidRDefault="00275A43" w:rsidP="009C018F">
            <w:pPr>
              <w:pStyle w:val="Tabletotal"/>
              <w:rPr>
                <w:rStyle w:val="Bold"/>
                <w:b/>
                <w:bCs/>
              </w:rPr>
            </w:pPr>
            <w:sdt>
              <w:sdtPr>
                <w:rPr>
                  <w:rStyle w:val="Bold"/>
                  <w:b/>
                  <w:bCs/>
                </w:rPr>
                <w:id w:val="1820922621"/>
                <w:placeholder>
                  <w:docPart w:val="065F3D999E4546CDBE9FD70F19B108C5"/>
                </w:placeholder>
                <w:temporary/>
                <w:showingPlcHdr/>
                <w15:appearance w15:val="hidden"/>
              </w:sdtPr>
              <w:sdtContent>
                <w:r w:rsidR="00F77933" w:rsidRPr="009C018F">
                  <w:rPr>
                    <w:rStyle w:val="Bold"/>
                    <w:b/>
                    <w:lang w:val="en-GB" w:bidi="en-GB"/>
                  </w:rPr>
                  <w:t>APR</w:t>
                </w:r>
              </w:sdtContent>
            </w:sdt>
          </w:p>
        </w:tc>
        <w:tc>
          <w:tcPr>
            <w:tcW w:w="823" w:type="dxa"/>
            <w:shd w:val="clear" w:color="auto" w:fill="F0CDA1" w:themeFill="accent1"/>
            <w:vAlign w:val="center"/>
            <w:hideMark/>
          </w:tcPr>
          <w:p w14:paraId="2516C475" w14:textId="77777777" w:rsidR="00F77933" w:rsidRPr="009C018F" w:rsidRDefault="00275A43" w:rsidP="009C018F">
            <w:pPr>
              <w:pStyle w:val="Tabletotal"/>
              <w:rPr>
                <w:rStyle w:val="Bold"/>
                <w:b/>
                <w:bCs/>
              </w:rPr>
            </w:pPr>
            <w:sdt>
              <w:sdtPr>
                <w:rPr>
                  <w:rStyle w:val="Bold"/>
                  <w:b/>
                  <w:bCs/>
                </w:rPr>
                <w:id w:val="1951658538"/>
                <w:placeholder>
                  <w:docPart w:val="0DBEC3A8137D49458228DFC41B29AA41"/>
                </w:placeholder>
                <w:temporary/>
                <w:showingPlcHdr/>
                <w15:appearance w15:val="hidden"/>
              </w:sdtPr>
              <w:sdtContent>
                <w:r w:rsidR="00F77933" w:rsidRPr="009C018F">
                  <w:rPr>
                    <w:rStyle w:val="Bold"/>
                    <w:b/>
                    <w:lang w:val="en-GB" w:bidi="en-GB"/>
                  </w:rPr>
                  <w:t>MAY</w:t>
                </w:r>
              </w:sdtContent>
            </w:sdt>
          </w:p>
        </w:tc>
        <w:tc>
          <w:tcPr>
            <w:tcW w:w="822" w:type="dxa"/>
            <w:shd w:val="clear" w:color="auto" w:fill="F0CDA1" w:themeFill="accent1"/>
            <w:vAlign w:val="center"/>
            <w:hideMark/>
          </w:tcPr>
          <w:p w14:paraId="757B8F86" w14:textId="77777777" w:rsidR="00F77933" w:rsidRPr="009C018F" w:rsidRDefault="00275A43" w:rsidP="009C018F">
            <w:pPr>
              <w:pStyle w:val="Tabletotal"/>
              <w:rPr>
                <w:rStyle w:val="Bold"/>
                <w:b/>
                <w:bCs/>
              </w:rPr>
            </w:pPr>
            <w:sdt>
              <w:sdtPr>
                <w:rPr>
                  <w:rStyle w:val="Bold"/>
                  <w:b/>
                  <w:bCs/>
                </w:rPr>
                <w:id w:val="-1981910020"/>
                <w:placeholder>
                  <w:docPart w:val="D7D43EDBEFC14E2F95932BAE87E23A3D"/>
                </w:placeholder>
                <w:temporary/>
                <w:showingPlcHdr/>
                <w15:appearance w15:val="hidden"/>
              </w:sdtPr>
              <w:sdtContent>
                <w:r w:rsidR="00F77933" w:rsidRPr="009C018F">
                  <w:rPr>
                    <w:rStyle w:val="Bold"/>
                    <w:b/>
                    <w:lang w:val="en-GB" w:bidi="en-GB"/>
                  </w:rPr>
                  <w:t>JUN</w:t>
                </w:r>
              </w:sdtContent>
            </w:sdt>
          </w:p>
        </w:tc>
        <w:tc>
          <w:tcPr>
            <w:tcW w:w="823" w:type="dxa"/>
            <w:gridSpan w:val="2"/>
            <w:shd w:val="clear" w:color="auto" w:fill="F0CDA1" w:themeFill="accent1"/>
            <w:vAlign w:val="center"/>
            <w:hideMark/>
          </w:tcPr>
          <w:p w14:paraId="203DEB69" w14:textId="77777777" w:rsidR="00F77933" w:rsidRPr="009C018F" w:rsidRDefault="00275A43" w:rsidP="009C018F">
            <w:pPr>
              <w:pStyle w:val="Tabletotal"/>
              <w:rPr>
                <w:rStyle w:val="Bold"/>
                <w:b/>
                <w:bCs/>
              </w:rPr>
            </w:pPr>
            <w:sdt>
              <w:sdtPr>
                <w:rPr>
                  <w:rStyle w:val="Bold"/>
                  <w:b/>
                  <w:bCs/>
                </w:rPr>
                <w:id w:val="1204296592"/>
                <w:placeholder>
                  <w:docPart w:val="9BC828A7BB7F44D8B758EA48FE4E4223"/>
                </w:placeholder>
                <w:temporary/>
                <w:showingPlcHdr/>
                <w15:appearance w15:val="hidden"/>
              </w:sdtPr>
              <w:sdtContent>
                <w:r w:rsidR="00F77933" w:rsidRPr="009C018F">
                  <w:rPr>
                    <w:rStyle w:val="Bold"/>
                    <w:b/>
                    <w:lang w:val="en-GB" w:bidi="en-GB"/>
                  </w:rPr>
                  <w:t>JUL</w:t>
                </w:r>
              </w:sdtContent>
            </w:sdt>
          </w:p>
        </w:tc>
        <w:tc>
          <w:tcPr>
            <w:tcW w:w="822" w:type="dxa"/>
            <w:shd w:val="clear" w:color="auto" w:fill="F0CDA1" w:themeFill="accent1"/>
            <w:vAlign w:val="center"/>
            <w:hideMark/>
          </w:tcPr>
          <w:p w14:paraId="027CEBFF" w14:textId="77777777" w:rsidR="00F77933" w:rsidRPr="009C018F" w:rsidRDefault="00275A43" w:rsidP="009C018F">
            <w:pPr>
              <w:pStyle w:val="Tabletotal"/>
              <w:rPr>
                <w:rStyle w:val="Bold"/>
                <w:b/>
                <w:bCs/>
              </w:rPr>
            </w:pPr>
            <w:sdt>
              <w:sdtPr>
                <w:rPr>
                  <w:rStyle w:val="Bold"/>
                  <w:b/>
                  <w:bCs/>
                </w:rPr>
                <w:id w:val="1374039557"/>
                <w:placeholder>
                  <w:docPart w:val="C3B11A3E99BD41DA8903E2B09A28886B"/>
                </w:placeholder>
                <w:temporary/>
                <w:showingPlcHdr/>
                <w15:appearance w15:val="hidden"/>
              </w:sdtPr>
              <w:sdtContent>
                <w:r w:rsidR="00F77933" w:rsidRPr="009C018F">
                  <w:rPr>
                    <w:rStyle w:val="Bold"/>
                    <w:b/>
                    <w:lang w:val="en-GB" w:bidi="en-GB"/>
                  </w:rPr>
                  <w:t>AUG</w:t>
                </w:r>
              </w:sdtContent>
            </w:sdt>
          </w:p>
        </w:tc>
        <w:tc>
          <w:tcPr>
            <w:tcW w:w="823" w:type="dxa"/>
            <w:shd w:val="clear" w:color="auto" w:fill="F0CDA1" w:themeFill="accent1"/>
            <w:vAlign w:val="center"/>
            <w:hideMark/>
          </w:tcPr>
          <w:p w14:paraId="0D7648BE" w14:textId="77777777" w:rsidR="00F77933" w:rsidRPr="009C018F" w:rsidRDefault="00275A43" w:rsidP="009C018F">
            <w:pPr>
              <w:pStyle w:val="Tabletotal"/>
              <w:rPr>
                <w:rStyle w:val="Bold"/>
                <w:b/>
                <w:bCs/>
              </w:rPr>
            </w:pPr>
            <w:sdt>
              <w:sdtPr>
                <w:rPr>
                  <w:rStyle w:val="Bold"/>
                  <w:b/>
                  <w:bCs/>
                </w:rPr>
                <w:id w:val="1550413001"/>
                <w:placeholder>
                  <w:docPart w:val="312FBC60225046DC86D37697121C89DF"/>
                </w:placeholder>
                <w:temporary/>
                <w:showingPlcHdr/>
                <w15:appearance w15:val="hidden"/>
              </w:sdtPr>
              <w:sdtContent>
                <w:r w:rsidR="00F77933" w:rsidRPr="009C018F">
                  <w:rPr>
                    <w:rStyle w:val="Bold"/>
                    <w:b/>
                    <w:lang w:val="en-GB" w:bidi="en-GB"/>
                  </w:rPr>
                  <w:t>SEP</w:t>
                </w:r>
              </w:sdtContent>
            </w:sdt>
          </w:p>
        </w:tc>
        <w:tc>
          <w:tcPr>
            <w:tcW w:w="823" w:type="dxa"/>
            <w:shd w:val="clear" w:color="auto" w:fill="F0CDA1" w:themeFill="accent1"/>
            <w:vAlign w:val="center"/>
            <w:hideMark/>
          </w:tcPr>
          <w:p w14:paraId="0DD14FDC" w14:textId="77777777" w:rsidR="00F77933" w:rsidRPr="009C018F" w:rsidRDefault="00275A43" w:rsidP="009C018F">
            <w:pPr>
              <w:pStyle w:val="Tabletotal"/>
              <w:rPr>
                <w:rStyle w:val="Bold"/>
                <w:b/>
                <w:bCs/>
              </w:rPr>
            </w:pPr>
            <w:sdt>
              <w:sdtPr>
                <w:rPr>
                  <w:rStyle w:val="Bold"/>
                  <w:b/>
                  <w:bCs/>
                </w:rPr>
                <w:id w:val="-112982545"/>
                <w:placeholder>
                  <w:docPart w:val="2ABBB0ACF7E24516B36D52CF06DA8232"/>
                </w:placeholder>
                <w:temporary/>
                <w:showingPlcHdr/>
                <w15:appearance w15:val="hidden"/>
              </w:sdtPr>
              <w:sdtContent>
                <w:r w:rsidR="00F77933" w:rsidRPr="009C018F">
                  <w:rPr>
                    <w:rStyle w:val="Bold"/>
                    <w:b/>
                    <w:lang w:val="en-GB" w:bidi="en-GB"/>
                  </w:rPr>
                  <w:t>OCT</w:t>
                </w:r>
              </w:sdtContent>
            </w:sdt>
          </w:p>
        </w:tc>
        <w:tc>
          <w:tcPr>
            <w:tcW w:w="822" w:type="dxa"/>
            <w:shd w:val="clear" w:color="auto" w:fill="F0CDA1" w:themeFill="accent1"/>
            <w:vAlign w:val="center"/>
            <w:hideMark/>
          </w:tcPr>
          <w:p w14:paraId="31F16332" w14:textId="77777777" w:rsidR="00F77933" w:rsidRPr="009C018F" w:rsidRDefault="00275A43" w:rsidP="009C018F">
            <w:pPr>
              <w:pStyle w:val="Tabletotal"/>
              <w:rPr>
                <w:rStyle w:val="Bold"/>
                <w:b/>
                <w:bCs/>
              </w:rPr>
            </w:pPr>
            <w:sdt>
              <w:sdtPr>
                <w:rPr>
                  <w:rStyle w:val="Bold"/>
                  <w:b/>
                  <w:bCs/>
                </w:rPr>
                <w:id w:val="-630868180"/>
                <w:placeholder>
                  <w:docPart w:val="EA8C1D4673F245F082C740DF60DC3954"/>
                </w:placeholder>
                <w:temporary/>
                <w:showingPlcHdr/>
                <w15:appearance w15:val="hidden"/>
              </w:sdtPr>
              <w:sdtContent>
                <w:r w:rsidR="00F77933" w:rsidRPr="009C018F">
                  <w:rPr>
                    <w:rStyle w:val="Bold"/>
                    <w:b/>
                    <w:lang w:val="en-GB" w:bidi="en-GB"/>
                  </w:rPr>
                  <w:t>NOV</w:t>
                </w:r>
              </w:sdtContent>
            </w:sdt>
          </w:p>
        </w:tc>
        <w:tc>
          <w:tcPr>
            <w:tcW w:w="823" w:type="dxa"/>
            <w:shd w:val="clear" w:color="auto" w:fill="F0CDA1" w:themeFill="accent1"/>
            <w:vAlign w:val="center"/>
            <w:hideMark/>
          </w:tcPr>
          <w:p w14:paraId="14773874" w14:textId="77777777" w:rsidR="00F77933" w:rsidRPr="009C018F" w:rsidRDefault="00275A43" w:rsidP="009C018F">
            <w:pPr>
              <w:pStyle w:val="Tabletotal"/>
              <w:rPr>
                <w:rStyle w:val="Bold"/>
                <w:b/>
                <w:bCs/>
              </w:rPr>
            </w:pPr>
            <w:sdt>
              <w:sdtPr>
                <w:rPr>
                  <w:rStyle w:val="Bold"/>
                  <w:b/>
                  <w:bCs/>
                </w:rPr>
                <w:id w:val="-312495529"/>
                <w:placeholder>
                  <w:docPart w:val="C4A2A58097324FE9974D2D9A4F7BDA80"/>
                </w:placeholder>
                <w:temporary/>
                <w:showingPlcHdr/>
                <w15:appearance w15:val="hidden"/>
              </w:sdtPr>
              <w:sdtContent>
                <w:r w:rsidR="00F77933" w:rsidRPr="009C018F">
                  <w:rPr>
                    <w:rStyle w:val="Bold"/>
                    <w:b/>
                    <w:lang w:val="en-GB" w:bidi="en-GB"/>
                  </w:rPr>
                  <w:t>DEC</w:t>
                </w:r>
              </w:sdtContent>
            </w:sdt>
          </w:p>
        </w:tc>
        <w:tc>
          <w:tcPr>
            <w:tcW w:w="823" w:type="dxa"/>
            <w:shd w:val="clear" w:color="auto" w:fill="F0CDA1" w:themeFill="accent1"/>
            <w:vAlign w:val="center"/>
            <w:hideMark/>
          </w:tcPr>
          <w:p w14:paraId="3CBD71F6" w14:textId="77777777" w:rsidR="00F77933" w:rsidRPr="009C018F" w:rsidRDefault="00275A43" w:rsidP="009C018F">
            <w:pPr>
              <w:pStyle w:val="Tabletotal"/>
              <w:rPr>
                <w:rStyle w:val="Bold"/>
                <w:b/>
                <w:bCs/>
              </w:rPr>
            </w:pPr>
            <w:sdt>
              <w:sdtPr>
                <w:rPr>
                  <w:rStyle w:val="Bold"/>
                  <w:b/>
                  <w:bCs/>
                </w:rPr>
                <w:id w:val="2003157700"/>
                <w:placeholder>
                  <w:docPart w:val="09A1D6837A33441BADFD571365132EC2"/>
                </w:placeholder>
                <w:temporary/>
                <w:showingPlcHdr/>
                <w15:appearance w15:val="hidden"/>
              </w:sdtPr>
              <w:sdtContent>
                <w:r w:rsidR="00F77933" w:rsidRPr="009C018F">
                  <w:rPr>
                    <w:rStyle w:val="Bold"/>
                    <w:b/>
                    <w:lang w:val="en-GB" w:bidi="en-GB"/>
                  </w:rPr>
                  <w:t>YTD</w:t>
                </w:r>
              </w:sdtContent>
            </w:sdt>
          </w:p>
        </w:tc>
      </w:tr>
      <w:tr w:rsidR="00F77933" w:rsidRPr="00614293" w14:paraId="2BCEFD51" w14:textId="77777777" w:rsidTr="00385D4D">
        <w:trPr>
          <w:trHeight w:val="300"/>
        </w:trPr>
        <w:tc>
          <w:tcPr>
            <w:tcW w:w="3014" w:type="dxa"/>
            <w:shd w:val="clear" w:color="auto" w:fill="F2F2F2" w:themeFill="background1" w:themeFillShade="F2"/>
            <w:vAlign w:val="center"/>
            <w:hideMark/>
          </w:tcPr>
          <w:p w14:paraId="3B534196" w14:textId="77777777" w:rsidR="00F77933" w:rsidRPr="00614293" w:rsidRDefault="00275A43" w:rsidP="009C018F">
            <w:pPr>
              <w:pStyle w:val="TableText"/>
            </w:pPr>
            <w:sdt>
              <w:sdtPr>
                <w:id w:val="904880054"/>
                <w:placeholder>
                  <w:docPart w:val="0506E64A36B2488C8F4FEF8B1F724C2F"/>
                </w:placeholder>
                <w:temporary/>
                <w:showingPlcHdr/>
                <w15:appearance w15:val="hidden"/>
              </w:sdtPr>
              <w:sdtContent>
                <w:r w:rsidR="00F77933" w:rsidRPr="00614293">
                  <w:rPr>
                    <w:lang w:val="en-GB" w:bidi="en-GB"/>
                  </w:rPr>
                  <w:t>Estimated product sales</w:t>
                </w:r>
              </w:sdtContent>
            </w:sdt>
          </w:p>
        </w:tc>
        <w:tc>
          <w:tcPr>
            <w:tcW w:w="822" w:type="dxa"/>
            <w:shd w:val="clear" w:color="auto" w:fill="F2F2F2" w:themeFill="background1" w:themeFillShade="F2"/>
            <w:noWrap/>
            <w:vAlign w:val="center"/>
          </w:tcPr>
          <w:p w14:paraId="0407FB73"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1462A1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BC9A0D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12CA5A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8DB1AE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8A41511"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09C8FE67"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ED464FE"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533719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1997783"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78AA54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CF32940"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7824648" w14:textId="77777777" w:rsidR="00F77933" w:rsidRPr="00614293" w:rsidRDefault="00F77933" w:rsidP="009C018F">
            <w:pPr>
              <w:pStyle w:val="TableText"/>
              <w:rPr>
                <w:szCs w:val="18"/>
              </w:rPr>
            </w:pPr>
          </w:p>
        </w:tc>
      </w:tr>
      <w:tr w:rsidR="00F77933" w:rsidRPr="00614293" w14:paraId="24268618" w14:textId="77777777" w:rsidTr="00385D4D">
        <w:trPr>
          <w:trHeight w:val="300"/>
        </w:trPr>
        <w:tc>
          <w:tcPr>
            <w:tcW w:w="3014" w:type="dxa"/>
            <w:shd w:val="clear" w:color="auto" w:fill="auto"/>
            <w:vAlign w:val="center"/>
            <w:hideMark/>
          </w:tcPr>
          <w:p w14:paraId="3ED8D901" w14:textId="77777777" w:rsidR="00F77933" w:rsidRPr="00614293" w:rsidRDefault="00275A43" w:rsidP="009C018F">
            <w:pPr>
              <w:pStyle w:val="TableText"/>
            </w:pPr>
            <w:sdt>
              <w:sdtPr>
                <w:id w:val="1913890770"/>
                <w:placeholder>
                  <w:docPart w:val="2144E99DDA78443AAF9EFA43EF8E0832"/>
                </w:placeholder>
                <w:temporary/>
                <w:showingPlcHdr/>
                <w15:appearance w15:val="hidden"/>
              </w:sdtPr>
              <w:sdtContent>
                <w:r w:rsidR="00F77933" w:rsidRPr="00614293">
                  <w:rPr>
                    <w:lang w:val="en-GB" w:bidi="en-GB"/>
                  </w:rPr>
                  <w:t>Less sales returns &amp; discounts</w:t>
                </w:r>
              </w:sdtContent>
            </w:sdt>
          </w:p>
        </w:tc>
        <w:tc>
          <w:tcPr>
            <w:tcW w:w="822" w:type="dxa"/>
            <w:shd w:val="clear" w:color="auto" w:fill="auto"/>
            <w:noWrap/>
            <w:vAlign w:val="center"/>
          </w:tcPr>
          <w:p w14:paraId="2009C745" w14:textId="77777777" w:rsidR="00F77933" w:rsidRPr="00614293" w:rsidRDefault="00F77933" w:rsidP="009C018F">
            <w:pPr>
              <w:pStyle w:val="TableText"/>
              <w:rPr>
                <w:szCs w:val="18"/>
              </w:rPr>
            </w:pPr>
          </w:p>
        </w:tc>
        <w:tc>
          <w:tcPr>
            <w:tcW w:w="823" w:type="dxa"/>
            <w:shd w:val="clear" w:color="auto" w:fill="auto"/>
            <w:noWrap/>
            <w:vAlign w:val="center"/>
          </w:tcPr>
          <w:p w14:paraId="322E559E" w14:textId="77777777" w:rsidR="00F77933" w:rsidRPr="00614293" w:rsidRDefault="00F77933" w:rsidP="009C018F">
            <w:pPr>
              <w:pStyle w:val="TableText"/>
              <w:rPr>
                <w:szCs w:val="18"/>
              </w:rPr>
            </w:pPr>
          </w:p>
        </w:tc>
        <w:tc>
          <w:tcPr>
            <w:tcW w:w="822" w:type="dxa"/>
            <w:shd w:val="clear" w:color="auto" w:fill="auto"/>
            <w:noWrap/>
            <w:vAlign w:val="center"/>
          </w:tcPr>
          <w:p w14:paraId="3697670A" w14:textId="77777777" w:rsidR="00F77933" w:rsidRPr="00614293" w:rsidRDefault="00F77933" w:rsidP="009C018F">
            <w:pPr>
              <w:pStyle w:val="TableText"/>
              <w:rPr>
                <w:szCs w:val="18"/>
              </w:rPr>
            </w:pPr>
          </w:p>
        </w:tc>
        <w:tc>
          <w:tcPr>
            <w:tcW w:w="823" w:type="dxa"/>
            <w:shd w:val="clear" w:color="auto" w:fill="auto"/>
            <w:noWrap/>
            <w:vAlign w:val="center"/>
          </w:tcPr>
          <w:p w14:paraId="6958BFE6" w14:textId="77777777" w:rsidR="00F77933" w:rsidRPr="00614293" w:rsidRDefault="00F77933" w:rsidP="009C018F">
            <w:pPr>
              <w:pStyle w:val="TableText"/>
              <w:rPr>
                <w:szCs w:val="18"/>
              </w:rPr>
            </w:pPr>
          </w:p>
        </w:tc>
        <w:tc>
          <w:tcPr>
            <w:tcW w:w="823" w:type="dxa"/>
            <w:shd w:val="clear" w:color="auto" w:fill="auto"/>
            <w:noWrap/>
            <w:vAlign w:val="center"/>
          </w:tcPr>
          <w:p w14:paraId="0CC6CF85" w14:textId="77777777" w:rsidR="00F77933" w:rsidRPr="00614293" w:rsidRDefault="00F77933" w:rsidP="009C018F">
            <w:pPr>
              <w:pStyle w:val="TableText"/>
              <w:rPr>
                <w:szCs w:val="18"/>
              </w:rPr>
            </w:pPr>
          </w:p>
        </w:tc>
        <w:tc>
          <w:tcPr>
            <w:tcW w:w="822" w:type="dxa"/>
            <w:shd w:val="clear" w:color="auto" w:fill="auto"/>
            <w:noWrap/>
            <w:vAlign w:val="center"/>
          </w:tcPr>
          <w:p w14:paraId="4213E98C" w14:textId="77777777" w:rsidR="00F77933" w:rsidRPr="00614293" w:rsidRDefault="00F77933" w:rsidP="009C018F">
            <w:pPr>
              <w:pStyle w:val="TableText"/>
              <w:rPr>
                <w:szCs w:val="18"/>
              </w:rPr>
            </w:pPr>
          </w:p>
        </w:tc>
        <w:tc>
          <w:tcPr>
            <w:tcW w:w="823" w:type="dxa"/>
            <w:gridSpan w:val="2"/>
            <w:shd w:val="clear" w:color="auto" w:fill="auto"/>
            <w:noWrap/>
            <w:vAlign w:val="center"/>
          </w:tcPr>
          <w:p w14:paraId="10F37D99" w14:textId="77777777" w:rsidR="00F77933" w:rsidRPr="00614293" w:rsidRDefault="00F77933" w:rsidP="009C018F">
            <w:pPr>
              <w:pStyle w:val="TableText"/>
              <w:rPr>
                <w:szCs w:val="18"/>
              </w:rPr>
            </w:pPr>
          </w:p>
        </w:tc>
        <w:tc>
          <w:tcPr>
            <w:tcW w:w="822" w:type="dxa"/>
            <w:shd w:val="clear" w:color="auto" w:fill="auto"/>
            <w:noWrap/>
            <w:vAlign w:val="center"/>
          </w:tcPr>
          <w:p w14:paraId="682612F9" w14:textId="77777777" w:rsidR="00F77933" w:rsidRPr="00614293" w:rsidRDefault="00F77933" w:rsidP="009C018F">
            <w:pPr>
              <w:pStyle w:val="TableText"/>
              <w:rPr>
                <w:szCs w:val="18"/>
              </w:rPr>
            </w:pPr>
          </w:p>
        </w:tc>
        <w:tc>
          <w:tcPr>
            <w:tcW w:w="823" w:type="dxa"/>
            <w:shd w:val="clear" w:color="auto" w:fill="auto"/>
            <w:noWrap/>
            <w:vAlign w:val="center"/>
          </w:tcPr>
          <w:p w14:paraId="17B2C3BC" w14:textId="77777777" w:rsidR="00F77933" w:rsidRPr="00614293" w:rsidRDefault="00F77933" w:rsidP="009C018F">
            <w:pPr>
              <w:pStyle w:val="TableText"/>
              <w:rPr>
                <w:szCs w:val="18"/>
              </w:rPr>
            </w:pPr>
          </w:p>
        </w:tc>
        <w:tc>
          <w:tcPr>
            <w:tcW w:w="823" w:type="dxa"/>
            <w:shd w:val="clear" w:color="auto" w:fill="auto"/>
            <w:noWrap/>
            <w:vAlign w:val="center"/>
          </w:tcPr>
          <w:p w14:paraId="400BBEA4" w14:textId="77777777" w:rsidR="00F77933" w:rsidRPr="00614293" w:rsidRDefault="00F77933" w:rsidP="009C018F">
            <w:pPr>
              <w:pStyle w:val="TableText"/>
              <w:rPr>
                <w:szCs w:val="18"/>
              </w:rPr>
            </w:pPr>
          </w:p>
        </w:tc>
        <w:tc>
          <w:tcPr>
            <w:tcW w:w="822" w:type="dxa"/>
            <w:shd w:val="clear" w:color="auto" w:fill="auto"/>
            <w:noWrap/>
            <w:vAlign w:val="center"/>
          </w:tcPr>
          <w:p w14:paraId="1D9D6E06" w14:textId="77777777" w:rsidR="00F77933" w:rsidRPr="00614293" w:rsidRDefault="00F77933" w:rsidP="009C018F">
            <w:pPr>
              <w:pStyle w:val="TableText"/>
              <w:rPr>
                <w:szCs w:val="18"/>
              </w:rPr>
            </w:pPr>
          </w:p>
        </w:tc>
        <w:tc>
          <w:tcPr>
            <w:tcW w:w="823" w:type="dxa"/>
            <w:shd w:val="clear" w:color="auto" w:fill="auto"/>
            <w:noWrap/>
            <w:vAlign w:val="center"/>
          </w:tcPr>
          <w:p w14:paraId="3B92AADB" w14:textId="77777777" w:rsidR="00F77933" w:rsidRPr="00614293" w:rsidRDefault="00F77933" w:rsidP="009C018F">
            <w:pPr>
              <w:pStyle w:val="TableText"/>
              <w:rPr>
                <w:szCs w:val="18"/>
              </w:rPr>
            </w:pPr>
          </w:p>
        </w:tc>
        <w:tc>
          <w:tcPr>
            <w:tcW w:w="823" w:type="dxa"/>
            <w:shd w:val="clear" w:color="auto" w:fill="auto"/>
            <w:noWrap/>
            <w:vAlign w:val="center"/>
          </w:tcPr>
          <w:p w14:paraId="04B162C3" w14:textId="77777777" w:rsidR="00F77933" w:rsidRPr="00614293" w:rsidRDefault="00F77933" w:rsidP="009C018F">
            <w:pPr>
              <w:pStyle w:val="TableText"/>
              <w:rPr>
                <w:szCs w:val="18"/>
              </w:rPr>
            </w:pPr>
          </w:p>
        </w:tc>
      </w:tr>
      <w:tr w:rsidR="00F77933" w:rsidRPr="00614293" w14:paraId="7FE4D75A" w14:textId="77777777" w:rsidTr="00385D4D">
        <w:trPr>
          <w:trHeight w:val="300"/>
        </w:trPr>
        <w:tc>
          <w:tcPr>
            <w:tcW w:w="3014" w:type="dxa"/>
            <w:shd w:val="clear" w:color="auto" w:fill="F2F2F2" w:themeFill="background1" w:themeFillShade="F2"/>
            <w:vAlign w:val="center"/>
            <w:hideMark/>
          </w:tcPr>
          <w:p w14:paraId="74F3037C" w14:textId="77777777" w:rsidR="00F77933" w:rsidRPr="00614293" w:rsidRDefault="00275A43" w:rsidP="009C018F">
            <w:pPr>
              <w:pStyle w:val="TableText"/>
            </w:pPr>
            <w:sdt>
              <w:sdtPr>
                <w:id w:val="1423989203"/>
                <w:placeholder>
                  <w:docPart w:val="D5B6370B22CD43E790CE8BA4AE6EFE7F"/>
                </w:placeholder>
                <w:temporary/>
                <w:showingPlcHdr/>
                <w15:appearance w15:val="hidden"/>
              </w:sdtPr>
              <w:sdtContent>
                <w:r w:rsidR="00F77933" w:rsidRPr="00614293">
                  <w:rPr>
                    <w:lang w:val="en-GB" w:bidi="en-GB"/>
                  </w:rPr>
                  <w:t>Service revenue</w:t>
                </w:r>
              </w:sdtContent>
            </w:sdt>
          </w:p>
        </w:tc>
        <w:tc>
          <w:tcPr>
            <w:tcW w:w="822" w:type="dxa"/>
            <w:shd w:val="clear" w:color="auto" w:fill="F2F2F2" w:themeFill="background1" w:themeFillShade="F2"/>
            <w:noWrap/>
            <w:vAlign w:val="center"/>
          </w:tcPr>
          <w:p w14:paraId="29D991CD"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ABB32BA"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1A95C77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F11D50D"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A27561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021ED906"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747869C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A7F1D1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98CAAE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484BFFF"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23C68B4E"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2DAF7F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566B2C3" w14:textId="77777777" w:rsidR="00F77933" w:rsidRPr="00614293" w:rsidRDefault="00F77933" w:rsidP="009C018F">
            <w:pPr>
              <w:pStyle w:val="TableText"/>
              <w:rPr>
                <w:szCs w:val="18"/>
              </w:rPr>
            </w:pPr>
          </w:p>
        </w:tc>
      </w:tr>
      <w:tr w:rsidR="00F77933" w:rsidRPr="00614293" w14:paraId="3CA64DC5" w14:textId="77777777" w:rsidTr="00385D4D">
        <w:trPr>
          <w:trHeight w:val="300"/>
        </w:trPr>
        <w:tc>
          <w:tcPr>
            <w:tcW w:w="3014" w:type="dxa"/>
            <w:shd w:val="clear" w:color="auto" w:fill="auto"/>
            <w:vAlign w:val="center"/>
            <w:hideMark/>
          </w:tcPr>
          <w:p w14:paraId="092682EC" w14:textId="77777777" w:rsidR="00F77933" w:rsidRPr="00614293" w:rsidRDefault="00275A43" w:rsidP="009C018F">
            <w:pPr>
              <w:pStyle w:val="TableText"/>
            </w:pPr>
            <w:sdt>
              <w:sdtPr>
                <w:id w:val="256952322"/>
                <w:placeholder>
                  <w:docPart w:val="564DA76E21A243B0B3FAE37CC66CD88A"/>
                </w:placeholder>
                <w:temporary/>
                <w:showingPlcHdr/>
                <w15:appearance w15:val="hidden"/>
              </w:sdtPr>
              <w:sdtContent>
                <w:r w:rsidR="00F77933" w:rsidRPr="00614293">
                  <w:rPr>
                    <w:lang w:val="en-GB" w:bidi="en-GB"/>
                  </w:rPr>
                  <w:t>Other revenue</w:t>
                </w:r>
              </w:sdtContent>
            </w:sdt>
          </w:p>
        </w:tc>
        <w:tc>
          <w:tcPr>
            <w:tcW w:w="822" w:type="dxa"/>
            <w:shd w:val="clear" w:color="auto" w:fill="auto"/>
            <w:noWrap/>
            <w:vAlign w:val="center"/>
          </w:tcPr>
          <w:p w14:paraId="25794884" w14:textId="77777777" w:rsidR="00F77933" w:rsidRPr="00614293" w:rsidRDefault="00F77933" w:rsidP="009C018F">
            <w:pPr>
              <w:pStyle w:val="TableText"/>
              <w:rPr>
                <w:szCs w:val="18"/>
              </w:rPr>
            </w:pPr>
          </w:p>
        </w:tc>
        <w:tc>
          <w:tcPr>
            <w:tcW w:w="823" w:type="dxa"/>
            <w:shd w:val="clear" w:color="auto" w:fill="auto"/>
            <w:noWrap/>
            <w:vAlign w:val="center"/>
          </w:tcPr>
          <w:p w14:paraId="38DFACF2" w14:textId="77777777" w:rsidR="00F77933" w:rsidRPr="00614293" w:rsidRDefault="00F77933" w:rsidP="009C018F">
            <w:pPr>
              <w:pStyle w:val="TableText"/>
              <w:rPr>
                <w:szCs w:val="18"/>
              </w:rPr>
            </w:pPr>
          </w:p>
        </w:tc>
        <w:tc>
          <w:tcPr>
            <w:tcW w:w="822" w:type="dxa"/>
            <w:shd w:val="clear" w:color="auto" w:fill="auto"/>
            <w:noWrap/>
            <w:vAlign w:val="center"/>
          </w:tcPr>
          <w:p w14:paraId="77FA9435" w14:textId="77777777" w:rsidR="00F77933" w:rsidRPr="00614293" w:rsidRDefault="00F77933" w:rsidP="009C018F">
            <w:pPr>
              <w:pStyle w:val="TableText"/>
              <w:rPr>
                <w:szCs w:val="18"/>
              </w:rPr>
            </w:pPr>
          </w:p>
        </w:tc>
        <w:tc>
          <w:tcPr>
            <w:tcW w:w="823" w:type="dxa"/>
            <w:shd w:val="clear" w:color="auto" w:fill="auto"/>
            <w:noWrap/>
            <w:vAlign w:val="center"/>
          </w:tcPr>
          <w:p w14:paraId="63149C5A" w14:textId="77777777" w:rsidR="00F77933" w:rsidRPr="00614293" w:rsidRDefault="00F77933" w:rsidP="009C018F">
            <w:pPr>
              <w:pStyle w:val="TableText"/>
              <w:rPr>
                <w:szCs w:val="18"/>
              </w:rPr>
            </w:pPr>
          </w:p>
        </w:tc>
        <w:tc>
          <w:tcPr>
            <w:tcW w:w="823" w:type="dxa"/>
            <w:shd w:val="clear" w:color="auto" w:fill="auto"/>
            <w:noWrap/>
            <w:vAlign w:val="center"/>
          </w:tcPr>
          <w:p w14:paraId="28BF2680" w14:textId="77777777" w:rsidR="00F77933" w:rsidRPr="00614293" w:rsidRDefault="00F77933" w:rsidP="009C018F">
            <w:pPr>
              <w:pStyle w:val="TableText"/>
              <w:rPr>
                <w:szCs w:val="18"/>
              </w:rPr>
            </w:pPr>
          </w:p>
        </w:tc>
        <w:tc>
          <w:tcPr>
            <w:tcW w:w="822" w:type="dxa"/>
            <w:shd w:val="clear" w:color="auto" w:fill="auto"/>
            <w:noWrap/>
            <w:vAlign w:val="center"/>
          </w:tcPr>
          <w:p w14:paraId="4834D55D" w14:textId="77777777" w:rsidR="00F77933" w:rsidRPr="00614293" w:rsidRDefault="00F77933" w:rsidP="009C018F">
            <w:pPr>
              <w:pStyle w:val="TableText"/>
              <w:rPr>
                <w:szCs w:val="18"/>
              </w:rPr>
            </w:pPr>
          </w:p>
        </w:tc>
        <w:tc>
          <w:tcPr>
            <w:tcW w:w="823" w:type="dxa"/>
            <w:gridSpan w:val="2"/>
            <w:shd w:val="clear" w:color="auto" w:fill="auto"/>
            <w:noWrap/>
            <w:vAlign w:val="center"/>
          </w:tcPr>
          <w:p w14:paraId="2DEA3AF6" w14:textId="77777777" w:rsidR="00F77933" w:rsidRPr="00614293" w:rsidRDefault="00F77933" w:rsidP="009C018F">
            <w:pPr>
              <w:pStyle w:val="TableText"/>
              <w:rPr>
                <w:szCs w:val="18"/>
              </w:rPr>
            </w:pPr>
          </w:p>
        </w:tc>
        <w:tc>
          <w:tcPr>
            <w:tcW w:w="822" w:type="dxa"/>
            <w:shd w:val="clear" w:color="auto" w:fill="auto"/>
            <w:noWrap/>
            <w:vAlign w:val="center"/>
          </w:tcPr>
          <w:p w14:paraId="0DE4B19B" w14:textId="77777777" w:rsidR="00F77933" w:rsidRPr="00614293" w:rsidRDefault="00F77933" w:rsidP="009C018F">
            <w:pPr>
              <w:pStyle w:val="TableText"/>
              <w:rPr>
                <w:szCs w:val="18"/>
              </w:rPr>
            </w:pPr>
          </w:p>
        </w:tc>
        <w:tc>
          <w:tcPr>
            <w:tcW w:w="823" w:type="dxa"/>
            <w:shd w:val="clear" w:color="auto" w:fill="auto"/>
            <w:noWrap/>
            <w:vAlign w:val="center"/>
          </w:tcPr>
          <w:p w14:paraId="197E50AB" w14:textId="77777777" w:rsidR="00F77933" w:rsidRPr="00614293" w:rsidRDefault="00F77933" w:rsidP="009C018F">
            <w:pPr>
              <w:pStyle w:val="TableText"/>
              <w:rPr>
                <w:szCs w:val="18"/>
              </w:rPr>
            </w:pPr>
          </w:p>
        </w:tc>
        <w:tc>
          <w:tcPr>
            <w:tcW w:w="823" w:type="dxa"/>
            <w:shd w:val="clear" w:color="auto" w:fill="auto"/>
            <w:noWrap/>
            <w:vAlign w:val="center"/>
          </w:tcPr>
          <w:p w14:paraId="1DE95CEE" w14:textId="77777777" w:rsidR="00F77933" w:rsidRPr="00614293" w:rsidRDefault="00F77933" w:rsidP="009C018F">
            <w:pPr>
              <w:pStyle w:val="TableText"/>
              <w:rPr>
                <w:szCs w:val="18"/>
              </w:rPr>
            </w:pPr>
          </w:p>
        </w:tc>
        <w:tc>
          <w:tcPr>
            <w:tcW w:w="822" w:type="dxa"/>
            <w:shd w:val="clear" w:color="auto" w:fill="auto"/>
            <w:noWrap/>
            <w:vAlign w:val="center"/>
          </w:tcPr>
          <w:p w14:paraId="1C9EE1C4" w14:textId="77777777" w:rsidR="00F77933" w:rsidRPr="00614293" w:rsidRDefault="00F77933" w:rsidP="009C018F">
            <w:pPr>
              <w:pStyle w:val="TableText"/>
              <w:rPr>
                <w:szCs w:val="18"/>
              </w:rPr>
            </w:pPr>
          </w:p>
        </w:tc>
        <w:tc>
          <w:tcPr>
            <w:tcW w:w="823" w:type="dxa"/>
            <w:shd w:val="clear" w:color="auto" w:fill="auto"/>
            <w:noWrap/>
            <w:vAlign w:val="center"/>
          </w:tcPr>
          <w:p w14:paraId="1647E4BD" w14:textId="77777777" w:rsidR="00F77933" w:rsidRPr="00614293" w:rsidRDefault="00F77933" w:rsidP="009C018F">
            <w:pPr>
              <w:pStyle w:val="TableText"/>
              <w:rPr>
                <w:szCs w:val="18"/>
              </w:rPr>
            </w:pPr>
          </w:p>
        </w:tc>
        <w:tc>
          <w:tcPr>
            <w:tcW w:w="823" w:type="dxa"/>
            <w:shd w:val="clear" w:color="auto" w:fill="auto"/>
            <w:noWrap/>
            <w:vAlign w:val="center"/>
          </w:tcPr>
          <w:p w14:paraId="5F1ED38A" w14:textId="77777777" w:rsidR="00F77933" w:rsidRPr="00614293" w:rsidRDefault="00F77933" w:rsidP="009C018F">
            <w:pPr>
              <w:pStyle w:val="TableText"/>
              <w:rPr>
                <w:szCs w:val="18"/>
              </w:rPr>
            </w:pPr>
          </w:p>
        </w:tc>
      </w:tr>
      <w:tr w:rsidR="00F77933" w:rsidRPr="009C018F" w14:paraId="6A9079AC" w14:textId="77777777" w:rsidTr="00385D4D">
        <w:trPr>
          <w:trHeight w:val="300"/>
        </w:trPr>
        <w:tc>
          <w:tcPr>
            <w:tcW w:w="3014" w:type="dxa"/>
            <w:shd w:val="clear" w:color="auto" w:fill="F2F2F2" w:themeFill="background1" w:themeFillShade="F2"/>
            <w:vAlign w:val="center"/>
            <w:hideMark/>
          </w:tcPr>
          <w:p w14:paraId="530242FA" w14:textId="77777777" w:rsidR="00F77933" w:rsidRPr="009C018F" w:rsidRDefault="00275A43" w:rsidP="009C018F">
            <w:pPr>
              <w:pStyle w:val="TableTextbold"/>
            </w:pPr>
            <w:sdt>
              <w:sdtPr>
                <w:id w:val="1592115206"/>
                <w:placeholder>
                  <w:docPart w:val="32043E91710C435DA261274543D885B3"/>
                </w:placeholder>
                <w:temporary/>
                <w:showingPlcHdr/>
                <w15:appearance w15:val="hidden"/>
              </w:sdtPr>
              <w:sdtContent>
                <w:r w:rsidR="00F77933" w:rsidRPr="009C018F">
                  <w:rPr>
                    <w:lang w:val="en-GB" w:bidi="en-GB"/>
                  </w:rPr>
                  <w:t>Net sales</w:t>
                </w:r>
              </w:sdtContent>
            </w:sdt>
          </w:p>
        </w:tc>
        <w:tc>
          <w:tcPr>
            <w:tcW w:w="822" w:type="dxa"/>
            <w:shd w:val="clear" w:color="auto" w:fill="F2F2F2" w:themeFill="background1" w:themeFillShade="F2"/>
            <w:noWrap/>
            <w:vAlign w:val="center"/>
          </w:tcPr>
          <w:p w14:paraId="18D0447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8DE71C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8C09BA4"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01FB81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BE56E0C"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BBB7E39"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62E655E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97B63C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DB08F3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973A98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53B1A0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7632A2F"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2560F29" w14:textId="77777777" w:rsidR="00F77933" w:rsidRPr="009C018F" w:rsidRDefault="00F77933" w:rsidP="009C018F">
            <w:pPr>
              <w:pStyle w:val="TableTextbold"/>
            </w:pPr>
          </w:p>
        </w:tc>
      </w:tr>
      <w:tr w:rsidR="00F77933" w:rsidRPr="009C018F" w14:paraId="1C879429" w14:textId="77777777" w:rsidTr="00385D4D">
        <w:trPr>
          <w:trHeight w:val="300"/>
        </w:trPr>
        <w:tc>
          <w:tcPr>
            <w:tcW w:w="3014" w:type="dxa"/>
            <w:shd w:val="clear" w:color="auto" w:fill="auto"/>
            <w:vAlign w:val="center"/>
            <w:hideMark/>
          </w:tcPr>
          <w:p w14:paraId="4398BD56" w14:textId="77777777" w:rsidR="00F77933" w:rsidRPr="009C018F" w:rsidRDefault="00275A43" w:rsidP="009C018F">
            <w:pPr>
              <w:pStyle w:val="TableTextbold"/>
            </w:pPr>
            <w:sdt>
              <w:sdtPr>
                <w:id w:val="-608895473"/>
                <w:placeholder>
                  <w:docPart w:val="222F5313F36A4338A1CEE00E1BD44F28"/>
                </w:placeholder>
                <w:temporary/>
                <w:showingPlcHdr/>
                <w15:appearance w15:val="hidden"/>
              </w:sdtPr>
              <w:sdtContent>
                <w:r w:rsidR="00F77933" w:rsidRPr="009C018F">
                  <w:rPr>
                    <w:lang w:val="en-GB" w:bidi="en-GB"/>
                  </w:rPr>
                  <w:t>Cost of Goods Sold</w:t>
                </w:r>
              </w:sdtContent>
            </w:sdt>
          </w:p>
        </w:tc>
        <w:tc>
          <w:tcPr>
            <w:tcW w:w="822" w:type="dxa"/>
            <w:shd w:val="clear" w:color="auto" w:fill="auto"/>
            <w:noWrap/>
            <w:vAlign w:val="center"/>
          </w:tcPr>
          <w:p w14:paraId="55A45DC3" w14:textId="77777777" w:rsidR="00F77933" w:rsidRPr="009C018F" w:rsidRDefault="00F77933" w:rsidP="009C018F">
            <w:pPr>
              <w:pStyle w:val="TableTextbold"/>
            </w:pPr>
          </w:p>
        </w:tc>
        <w:tc>
          <w:tcPr>
            <w:tcW w:w="823" w:type="dxa"/>
            <w:shd w:val="clear" w:color="auto" w:fill="auto"/>
            <w:noWrap/>
            <w:vAlign w:val="center"/>
          </w:tcPr>
          <w:p w14:paraId="1DADF3A9" w14:textId="77777777" w:rsidR="00F77933" w:rsidRPr="009C018F" w:rsidRDefault="00F77933" w:rsidP="009C018F">
            <w:pPr>
              <w:pStyle w:val="TableTextbold"/>
            </w:pPr>
          </w:p>
        </w:tc>
        <w:tc>
          <w:tcPr>
            <w:tcW w:w="822" w:type="dxa"/>
            <w:shd w:val="clear" w:color="auto" w:fill="auto"/>
            <w:noWrap/>
            <w:vAlign w:val="center"/>
          </w:tcPr>
          <w:p w14:paraId="35694A80" w14:textId="77777777" w:rsidR="00F77933" w:rsidRPr="009C018F" w:rsidRDefault="00F77933" w:rsidP="009C018F">
            <w:pPr>
              <w:pStyle w:val="TableTextbold"/>
            </w:pPr>
          </w:p>
        </w:tc>
        <w:tc>
          <w:tcPr>
            <w:tcW w:w="823" w:type="dxa"/>
            <w:shd w:val="clear" w:color="auto" w:fill="auto"/>
            <w:noWrap/>
            <w:vAlign w:val="center"/>
          </w:tcPr>
          <w:p w14:paraId="235BDB81" w14:textId="77777777" w:rsidR="00F77933" w:rsidRPr="009C018F" w:rsidRDefault="00F77933" w:rsidP="009C018F">
            <w:pPr>
              <w:pStyle w:val="TableTextbold"/>
            </w:pPr>
          </w:p>
        </w:tc>
        <w:tc>
          <w:tcPr>
            <w:tcW w:w="823" w:type="dxa"/>
            <w:shd w:val="clear" w:color="auto" w:fill="auto"/>
            <w:noWrap/>
            <w:vAlign w:val="center"/>
          </w:tcPr>
          <w:p w14:paraId="1600B6E3" w14:textId="77777777" w:rsidR="00F77933" w:rsidRPr="009C018F" w:rsidRDefault="00F77933" w:rsidP="009C018F">
            <w:pPr>
              <w:pStyle w:val="TableTextbold"/>
            </w:pPr>
          </w:p>
        </w:tc>
        <w:tc>
          <w:tcPr>
            <w:tcW w:w="822" w:type="dxa"/>
            <w:shd w:val="clear" w:color="auto" w:fill="auto"/>
            <w:noWrap/>
            <w:vAlign w:val="center"/>
          </w:tcPr>
          <w:p w14:paraId="3474DFD5" w14:textId="77777777" w:rsidR="00F77933" w:rsidRPr="009C018F" w:rsidRDefault="00F77933" w:rsidP="009C018F">
            <w:pPr>
              <w:pStyle w:val="TableTextbold"/>
            </w:pPr>
          </w:p>
        </w:tc>
        <w:tc>
          <w:tcPr>
            <w:tcW w:w="823" w:type="dxa"/>
            <w:gridSpan w:val="2"/>
            <w:shd w:val="clear" w:color="auto" w:fill="auto"/>
            <w:noWrap/>
            <w:vAlign w:val="center"/>
          </w:tcPr>
          <w:p w14:paraId="02BBBF28" w14:textId="77777777" w:rsidR="00F77933" w:rsidRPr="009C018F" w:rsidRDefault="00F77933" w:rsidP="009C018F">
            <w:pPr>
              <w:pStyle w:val="TableTextbold"/>
            </w:pPr>
          </w:p>
        </w:tc>
        <w:tc>
          <w:tcPr>
            <w:tcW w:w="822" w:type="dxa"/>
            <w:shd w:val="clear" w:color="auto" w:fill="auto"/>
            <w:noWrap/>
            <w:vAlign w:val="center"/>
          </w:tcPr>
          <w:p w14:paraId="77A10DA9" w14:textId="77777777" w:rsidR="00F77933" w:rsidRPr="009C018F" w:rsidRDefault="00F77933" w:rsidP="009C018F">
            <w:pPr>
              <w:pStyle w:val="TableTextbold"/>
            </w:pPr>
          </w:p>
        </w:tc>
        <w:tc>
          <w:tcPr>
            <w:tcW w:w="823" w:type="dxa"/>
            <w:shd w:val="clear" w:color="auto" w:fill="auto"/>
            <w:noWrap/>
            <w:vAlign w:val="center"/>
          </w:tcPr>
          <w:p w14:paraId="78960C12" w14:textId="77777777" w:rsidR="00F77933" w:rsidRPr="009C018F" w:rsidRDefault="00F77933" w:rsidP="009C018F">
            <w:pPr>
              <w:pStyle w:val="TableTextbold"/>
            </w:pPr>
          </w:p>
        </w:tc>
        <w:tc>
          <w:tcPr>
            <w:tcW w:w="823" w:type="dxa"/>
            <w:shd w:val="clear" w:color="auto" w:fill="auto"/>
            <w:noWrap/>
            <w:vAlign w:val="center"/>
          </w:tcPr>
          <w:p w14:paraId="2F5A133D" w14:textId="77777777" w:rsidR="00F77933" w:rsidRPr="009C018F" w:rsidRDefault="00F77933" w:rsidP="009C018F">
            <w:pPr>
              <w:pStyle w:val="TableTextbold"/>
            </w:pPr>
          </w:p>
        </w:tc>
        <w:tc>
          <w:tcPr>
            <w:tcW w:w="822" w:type="dxa"/>
            <w:shd w:val="clear" w:color="auto" w:fill="auto"/>
            <w:noWrap/>
            <w:vAlign w:val="center"/>
          </w:tcPr>
          <w:p w14:paraId="2DA0D903" w14:textId="77777777" w:rsidR="00F77933" w:rsidRPr="009C018F" w:rsidRDefault="00F77933" w:rsidP="009C018F">
            <w:pPr>
              <w:pStyle w:val="TableTextbold"/>
            </w:pPr>
          </w:p>
        </w:tc>
        <w:tc>
          <w:tcPr>
            <w:tcW w:w="823" w:type="dxa"/>
            <w:shd w:val="clear" w:color="auto" w:fill="auto"/>
            <w:noWrap/>
            <w:vAlign w:val="center"/>
          </w:tcPr>
          <w:p w14:paraId="0EB2175E" w14:textId="77777777" w:rsidR="00F77933" w:rsidRPr="009C018F" w:rsidRDefault="00F77933" w:rsidP="009C018F">
            <w:pPr>
              <w:pStyle w:val="TableTextbold"/>
            </w:pPr>
          </w:p>
        </w:tc>
        <w:tc>
          <w:tcPr>
            <w:tcW w:w="823" w:type="dxa"/>
            <w:shd w:val="clear" w:color="auto" w:fill="auto"/>
            <w:noWrap/>
            <w:vAlign w:val="center"/>
          </w:tcPr>
          <w:p w14:paraId="61372B5E" w14:textId="77777777" w:rsidR="00F77933" w:rsidRPr="009C018F" w:rsidRDefault="00F77933" w:rsidP="009C018F">
            <w:pPr>
              <w:pStyle w:val="TableTextbold"/>
            </w:pPr>
          </w:p>
        </w:tc>
      </w:tr>
      <w:tr w:rsidR="00F77933" w:rsidRPr="009C018F" w14:paraId="7C4FE863" w14:textId="77777777" w:rsidTr="00385D4D">
        <w:trPr>
          <w:trHeight w:val="300"/>
        </w:trPr>
        <w:tc>
          <w:tcPr>
            <w:tcW w:w="3014" w:type="dxa"/>
            <w:shd w:val="clear" w:color="auto" w:fill="F2F2F2" w:themeFill="background1" w:themeFillShade="F2"/>
            <w:vAlign w:val="center"/>
            <w:hideMark/>
          </w:tcPr>
          <w:p w14:paraId="184BA8A9" w14:textId="77777777" w:rsidR="00F77933" w:rsidRPr="009C018F" w:rsidRDefault="00275A43" w:rsidP="009C018F">
            <w:pPr>
              <w:pStyle w:val="TableTextbold"/>
            </w:pPr>
            <w:sdt>
              <w:sdtPr>
                <w:id w:val="-1987620826"/>
                <w:placeholder>
                  <w:docPart w:val="213074BF8FC046238D4589E1EA6B88AE"/>
                </w:placeholder>
                <w:temporary/>
                <w:showingPlcHdr/>
                <w15:appearance w15:val="hidden"/>
              </w:sdtPr>
              <w:sdtContent>
                <w:r w:rsidR="00F77933" w:rsidRPr="009C018F">
                  <w:rPr>
                    <w:lang w:val="en-GB" w:bidi="en-GB"/>
                  </w:rPr>
                  <w:t>Gross profit</w:t>
                </w:r>
              </w:sdtContent>
            </w:sdt>
          </w:p>
        </w:tc>
        <w:tc>
          <w:tcPr>
            <w:tcW w:w="822" w:type="dxa"/>
            <w:shd w:val="clear" w:color="auto" w:fill="F2F2F2" w:themeFill="background1" w:themeFillShade="F2"/>
            <w:noWrap/>
            <w:vAlign w:val="center"/>
          </w:tcPr>
          <w:p w14:paraId="299224F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6A14C88"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501E2B5"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6329C6"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B46599D"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44E896DB"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29F0199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B127B0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F06150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7619FF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74261D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8B0DF1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6BF2D7" w14:textId="77777777" w:rsidR="00F77933" w:rsidRPr="009C018F" w:rsidRDefault="00F77933" w:rsidP="009C018F">
            <w:pPr>
              <w:pStyle w:val="TableTextbold"/>
            </w:pPr>
          </w:p>
        </w:tc>
      </w:tr>
      <w:tr w:rsidR="00F77933" w:rsidRPr="009C018F" w14:paraId="31BAA1E6" w14:textId="77777777" w:rsidTr="00385D4D">
        <w:trPr>
          <w:trHeight w:val="300"/>
        </w:trPr>
        <w:tc>
          <w:tcPr>
            <w:tcW w:w="3014" w:type="dxa"/>
            <w:shd w:val="clear" w:color="auto" w:fill="F0CDA1" w:themeFill="accent1"/>
            <w:vAlign w:val="center"/>
            <w:hideMark/>
          </w:tcPr>
          <w:p w14:paraId="20930658" w14:textId="77777777" w:rsidR="00F77933" w:rsidRPr="009C018F" w:rsidRDefault="00275A43" w:rsidP="009C018F">
            <w:pPr>
              <w:pStyle w:val="Tabletotal"/>
            </w:pPr>
            <w:sdt>
              <w:sdtPr>
                <w:id w:val="-67510562"/>
                <w:placeholder>
                  <w:docPart w:val="DFD16B83C5E0420F9BC9A9A4BAC61518"/>
                </w:placeholder>
                <w:temporary/>
                <w:showingPlcHdr/>
                <w15:appearance w15:val="hidden"/>
              </w:sdtPr>
              <w:sdtContent>
                <w:r w:rsidR="00F77933" w:rsidRPr="009C018F">
                  <w:rPr>
                    <w:lang w:val="en-GB" w:bidi="en-GB"/>
                  </w:rPr>
                  <w:t>EXPENSES</w:t>
                </w:r>
              </w:sdtContent>
            </w:sdt>
          </w:p>
        </w:tc>
        <w:tc>
          <w:tcPr>
            <w:tcW w:w="822" w:type="dxa"/>
            <w:shd w:val="clear" w:color="auto" w:fill="F0CDA1" w:themeFill="accent1"/>
            <w:vAlign w:val="center"/>
            <w:hideMark/>
          </w:tcPr>
          <w:p w14:paraId="4367127E" w14:textId="77777777" w:rsidR="00F77933" w:rsidRPr="009C018F" w:rsidRDefault="00275A43" w:rsidP="009C018F">
            <w:pPr>
              <w:pStyle w:val="Tabletotal"/>
            </w:pPr>
            <w:sdt>
              <w:sdtPr>
                <w:id w:val="535543391"/>
                <w:placeholder>
                  <w:docPart w:val="12CD3222C9514ADEB7675241248295C7"/>
                </w:placeholder>
                <w:temporary/>
                <w:showingPlcHdr/>
                <w15:appearance w15:val="hidden"/>
              </w:sdtPr>
              <w:sdtContent>
                <w:r w:rsidR="00F77933" w:rsidRPr="009C018F">
                  <w:rPr>
                    <w:lang w:val="en-GB" w:bidi="en-GB"/>
                  </w:rPr>
                  <w:t>JAN</w:t>
                </w:r>
              </w:sdtContent>
            </w:sdt>
          </w:p>
        </w:tc>
        <w:tc>
          <w:tcPr>
            <w:tcW w:w="823" w:type="dxa"/>
            <w:shd w:val="clear" w:color="auto" w:fill="F0CDA1" w:themeFill="accent1"/>
            <w:vAlign w:val="center"/>
            <w:hideMark/>
          </w:tcPr>
          <w:p w14:paraId="643D5246" w14:textId="77777777" w:rsidR="00F77933" w:rsidRPr="009C018F" w:rsidRDefault="00275A43" w:rsidP="009C018F">
            <w:pPr>
              <w:pStyle w:val="Tabletotal"/>
            </w:pPr>
            <w:sdt>
              <w:sdtPr>
                <w:id w:val="-792528482"/>
                <w:placeholder>
                  <w:docPart w:val="28090AF83D2E439AA3813134B560FF9E"/>
                </w:placeholder>
                <w:temporary/>
                <w:showingPlcHdr/>
                <w15:appearance w15:val="hidden"/>
              </w:sdtPr>
              <w:sdtContent>
                <w:r w:rsidR="00F77933" w:rsidRPr="009C018F">
                  <w:rPr>
                    <w:lang w:val="en-GB" w:bidi="en-GB"/>
                  </w:rPr>
                  <w:t>FEB</w:t>
                </w:r>
              </w:sdtContent>
            </w:sdt>
          </w:p>
        </w:tc>
        <w:tc>
          <w:tcPr>
            <w:tcW w:w="822" w:type="dxa"/>
            <w:shd w:val="clear" w:color="auto" w:fill="F0CDA1" w:themeFill="accent1"/>
            <w:vAlign w:val="center"/>
            <w:hideMark/>
          </w:tcPr>
          <w:p w14:paraId="1F8A33DA" w14:textId="77777777" w:rsidR="00F77933" w:rsidRPr="009C018F" w:rsidRDefault="00275A43" w:rsidP="009C018F">
            <w:pPr>
              <w:pStyle w:val="Tabletotal"/>
            </w:pPr>
            <w:sdt>
              <w:sdtPr>
                <w:id w:val="1379045228"/>
                <w:placeholder>
                  <w:docPart w:val="75924D18637F48D08D56673C7933F720"/>
                </w:placeholder>
                <w:temporary/>
                <w:showingPlcHdr/>
                <w15:appearance w15:val="hidden"/>
              </w:sdtPr>
              <w:sdtContent>
                <w:r w:rsidR="00F77933" w:rsidRPr="009C018F">
                  <w:rPr>
                    <w:lang w:val="en-GB" w:bidi="en-GB"/>
                  </w:rPr>
                  <w:t>MAR</w:t>
                </w:r>
              </w:sdtContent>
            </w:sdt>
          </w:p>
        </w:tc>
        <w:tc>
          <w:tcPr>
            <w:tcW w:w="823" w:type="dxa"/>
            <w:shd w:val="clear" w:color="auto" w:fill="F0CDA1" w:themeFill="accent1"/>
            <w:vAlign w:val="center"/>
            <w:hideMark/>
          </w:tcPr>
          <w:p w14:paraId="13F405AB" w14:textId="77777777" w:rsidR="00F77933" w:rsidRPr="009C018F" w:rsidRDefault="00275A43" w:rsidP="009C018F">
            <w:pPr>
              <w:pStyle w:val="Tabletotal"/>
            </w:pPr>
            <w:sdt>
              <w:sdtPr>
                <w:id w:val="-477386063"/>
                <w:placeholder>
                  <w:docPart w:val="F74752021826447BB31E032004E1FC15"/>
                </w:placeholder>
                <w:temporary/>
                <w:showingPlcHdr/>
                <w15:appearance w15:val="hidden"/>
              </w:sdtPr>
              <w:sdtContent>
                <w:r w:rsidR="00F77933" w:rsidRPr="009C018F">
                  <w:rPr>
                    <w:lang w:val="en-GB" w:bidi="en-GB"/>
                  </w:rPr>
                  <w:t>APR</w:t>
                </w:r>
              </w:sdtContent>
            </w:sdt>
          </w:p>
        </w:tc>
        <w:tc>
          <w:tcPr>
            <w:tcW w:w="823" w:type="dxa"/>
            <w:shd w:val="clear" w:color="auto" w:fill="F0CDA1" w:themeFill="accent1"/>
            <w:vAlign w:val="center"/>
            <w:hideMark/>
          </w:tcPr>
          <w:p w14:paraId="138A31F0" w14:textId="77777777" w:rsidR="00F77933" w:rsidRPr="009C018F" w:rsidRDefault="00275A43" w:rsidP="009C018F">
            <w:pPr>
              <w:pStyle w:val="Tabletotal"/>
            </w:pPr>
            <w:sdt>
              <w:sdtPr>
                <w:id w:val="1498619159"/>
                <w:placeholder>
                  <w:docPart w:val="D3B3AF049EF94DA8BA9B2AD649C1C4D5"/>
                </w:placeholder>
                <w:temporary/>
                <w:showingPlcHdr/>
                <w15:appearance w15:val="hidden"/>
              </w:sdtPr>
              <w:sdtContent>
                <w:r w:rsidR="00F77933" w:rsidRPr="009C018F">
                  <w:rPr>
                    <w:lang w:val="en-GB" w:bidi="en-GB"/>
                  </w:rPr>
                  <w:t>MAY</w:t>
                </w:r>
              </w:sdtContent>
            </w:sdt>
          </w:p>
        </w:tc>
        <w:tc>
          <w:tcPr>
            <w:tcW w:w="822" w:type="dxa"/>
            <w:shd w:val="clear" w:color="auto" w:fill="F0CDA1" w:themeFill="accent1"/>
            <w:vAlign w:val="center"/>
            <w:hideMark/>
          </w:tcPr>
          <w:p w14:paraId="37AA7C3C" w14:textId="77777777" w:rsidR="00F77933" w:rsidRPr="009C018F" w:rsidRDefault="00275A43" w:rsidP="009C018F">
            <w:pPr>
              <w:pStyle w:val="Tabletotal"/>
            </w:pPr>
            <w:sdt>
              <w:sdtPr>
                <w:id w:val="1019739176"/>
                <w:placeholder>
                  <w:docPart w:val="C9652F6891614E4E8675715F63EAED27"/>
                </w:placeholder>
                <w:temporary/>
                <w:showingPlcHdr/>
                <w15:appearance w15:val="hidden"/>
              </w:sdtPr>
              <w:sdtContent>
                <w:r w:rsidR="00F77933" w:rsidRPr="009C018F">
                  <w:rPr>
                    <w:lang w:val="en-GB" w:bidi="en-GB"/>
                  </w:rPr>
                  <w:t>JUN</w:t>
                </w:r>
              </w:sdtContent>
            </w:sdt>
          </w:p>
        </w:tc>
        <w:tc>
          <w:tcPr>
            <w:tcW w:w="823" w:type="dxa"/>
            <w:gridSpan w:val="2"/>
            <w:shd w:val="clear" w:color="auto" w:fill="F0CDA1" w:themeFill="accent1"/>
            <w:vAlign w:val="center"/>
            <w:hideMark/>
          </w:tcPr>
          <w:p w14:paraId="226CDE8B" w14:textId="77777777" w:rsidR="00F77933" w:rsidRPr="009C018F" w:rsidRDefault="00275A43" w:rsidP="009C018F">
            <w:pPr>
              <w:pStyle w:val="Tabletotal"/>
            </w:pPr>
            <w:sdt>
              <w:sdtPr>
                <w:id w:val="194814262"/>
                <w:placeholder>
                  <w:docPart w:val="ACD5C1A7A4F24196BF1170CBB048C4ED"/>
                </w:placeholder>
                <w:temporary/>
                <w:showingPlcHdr/>
                <w15:appearance w15:val="hidden"/>
              </w:sdtPr>
              <w:sdtContent>
                <w:r w:rsidR="00F77933" w:rsidRPr="009C018F">
                  <w:rPr>
                    <w:lang w:val="en-GB" w:bidi="en-GB"/>
                  </w:rPr>
                  <w:t>JUL</w:t>
                </w:r>
              </w:sdtContent>
            </w:sdt>
          </w:p>
        </w:tc>
        <w:tc>
          <w:tcPr>
            <w:tcW w:w="822" w:type="dxa"/>
            <w:shd w:val="clear" w:color="auto" w:fill="F0CDA1" w:themeFill="accent1"/>
            <w:vAlign w:val="center"/>
            <w:hideMark/>
          </w:tcPr>
          <w:p w14:paraId="45A23EAE" w14:textId="77777777" w:rsidR="00F77933" w:rsidRPr="009C018F" w:rsidRDefault="00275A43" w:rsidP="009C018F">
            <w:pPr>
              <w:pStyle w:val="Tabletotal"/>
            </w:pPr>
            <w:sdt>
              <w:sdtPr>
                <w:id w:val="523286982"/>
                <w:placeholder>
                  <w:docPart w:val="48BAB3B7791E41EF87458DDB3DB4876C"/>
                </w:placeholder>
                <w:temporary/>
                <w:showingPlcHdr/>
                <w15:appearance w15:val="hidden"/>
              </w:sdtPr>
              <w:sdtContent>
                <w:r w:rsidR="00F77933" w:rsidRPr="009C018F">
                  <w:rPr>
                    <w:lang w:val="en-GB" w:bidi="en-GB"/>
                  </w:rPr>
                  <w:t>AUG</w:t>
                </w:r>
              </w:sdtContent>
            </w:sdt>
          </w:p>
        </w:tc>
        <w:tc>
          <w:tcPr>
            <w:tcW w:w="823" w:type="dxa"/>
            <w:shd w:val="clear" w:color="auto" w:fill="F0CDA1" w:themeFill="accent1"/>
            <w:vAlign w:val="center"/>
            <w:hideMark/>
          </w:tcPr>
          <w:p w14:paraId="7C4B7E49" w14:textId="77777777" w:rsidR="00F77933" w:rsidRPr="009C018F" w:rsidRDefault="00275A43" w:rsidP="009C018F">
            <w:pPr>
              <w:pStyle w:val="Tabletotal"/>
            </w:pPr>
            <w:sdt>
              <w:sdtPr>
                <w:id w:val="-787890694"/>
                <w:placeholder>
                  <w:docPart w:val="872ABACE30674BE4BBDB75D47D7DED60"/>
                </w:placeholder>
                <w:temporary/>
                <w:showingPlcHdr/>
                <w15:appearance w15:val="hidden"/>
              </w:sdtPr>
              <w:sdtContent>
                <w:r w:rsidR="00F77933" w:rsidRPr="009C018F">
                  <w:rPr>
                    <w:lang w:val="en-GB" w:bidi="en-GB"/>
                  </w:rPr>
                  <w:t>SEP</w:t>
                </w:r>
              </w:sdtContent>
            </w:sdt>
          </w:p>
        </w:tc>
        <w:tc>
          <w:tcPr>
            <w:tcW w:w="823" w:type="dxa"/>
            <w:shd w:val="clear" w:color="auto" w:fill="F0CDA1" w:themeFill="accent1"/>
            <w:vAlign w:val="center"/>
            <w:hideMark/>
          </w:tcPr>
          <w:p w14:paraId="7738B7FE" w14:textId="77777777" w:rsidR="00F77933" w:rsidRPr="009C018F" w:rsidRDefault="00275A43" w:rsidP="009C018F">
            <w:pPr>
              <w:pStyle w:val="Tabletotal"/>
            </w:pPr>
            <w:sdt>
              <w:sdtPr>
                <w:id w:val="-995717908"/>
                <w:placeholder>
                  <w:docPart w:val="A9D9D2295485489191CF1D50F800B5A9"/>
                </w:placeholder>
                <w:temporary/>
                <w:showingPlcHdr/>
                <w15:appearance w15:val="hidden"/>
              </w:sdtPr>
              <w:sdtContent>
                <w:r w:rsidR="00F77933" w:rsidRPr="009C018F">
                  <w:rPr>
                    <w:lang w:val="en-GB" w:bidi="en-GB"/>
                  </w:rPr>
                  <w:t>OCT</w:t>
                </w:r>
              </w:sdtContent>
            </w:sdt>
          </w:p>
        </w:tc>
        <w:tc>
          <w:tcPr>
            <w:tcW w:w="822" w:type="dxa"/>
            <w:shd w:val="clear" w:color="auto" w:fill="F0CDA1" w:themeFill="accent1"/>
            <w:vAlign w:val="center"/>
            <w:hideMark/>
          </w:tcPr>
          <w:p w14:paraId="55F786AE" w14:textId="77777777" w:rsidR="00F77933" w:rsidRPr="009C018F" w:rsidRDefault="00275A43" w:rsidP="009C018F">
            <w:pPr>
              <w:pStyle w:val="Tabletotal"/>
            </w:pPr>
            <w:sdt>
              <w:sdtPr>
                <w:id w:val="785080216"/>
                <w:placeholder>
                  <w:docPart w:val="544458F2EAF447D099E7597C84CED402"/>
                </w:placeholder>
                <w:temporary/>
                <w:showingPlcHdr/>
                <w15:appearance w15:val="hidden"/>
              </w:sdtPr>
              <w:sdtContent>
                <w:r w:rsidR="00F77933" w:rsidRPr="009C018F">
                  <w:rPr>
                    <w:lang w:val="en-GB" w:bidi="en-GB"/>
                  </w:rPr>
                  <w:t>NOV</w:t>
                </w:r>
              </w:sdtContent>
            </w:sdt>
          </w:p>
        </w:tc>
        <w:tc>
          <w:tcPr>
            <w:tcW w:w="823" w:type="dxa"/>
            <w:shd w:val="clear" w:color="auto" w:fill="F0CDA1" w:themeFill="accent1"/>
            <w:vAlign w:val="center"/>
            <w:hideMark/>
          </w:tcPr>
          <w:p w14:paraId="13F6A159" w14:textId="77777777" w:rsidR="00F77933" w:rsidRPr="009C018F" w:rsidRDefault="00275A43" w:rsidP="009C018F">
            <w:pPr>
              <w:pStyle w:val="Tabletotal"/>
            </w:pPr>
            <w:sdt>
              <w:sdtPr>
                <w:id w:val="-367296327"/>
                <w:placeholder>
                  <w:docPart w:val="9287D5B50F054F1AA4224512DB766687"/>
                </w:placeholder>
                <w:temporary/>
                <w:showingPlcHdr/>
                <w15:appearance w15:val="hidden"/>
              </w:sdtPr>
              <w:sdtContent>
                <w:r w:rsidR="00F77933" w:rsidRPr="009C018F">
                  <w:rPr>
                    <w:lang w:val="en-GB" w:bidi="en-GB"/>
                  </w:rPr>
                  <w:t>DEC</w:t>
                </w:r>
              </w:sdtContent>
            </w:sdt>
          </w:p>
        </w:tc>
        <w:tc>
          <w:tcPr>
            <w:tcW w:w="823" w:type="dxa"/>
            <w:shd w:val="clear" w:color="auto" w:fill="F0CDA1" w:themeFill="accent1"/>
            <w:vAlign w:val="center"/>
            <w:hideMark/>
          </w:tcPr>
          <w:p w14:paraId="77988887" w14:textId="77777777" w:rsidR="00F77933" w:rsidRPr="009C018F" w:rsidRDefault="00275A43" w:rsidP="009C018F">
            <w:pPr>
              <w:pStyle w:val="Tabletotal"/>
            </w:pPr>
            <w:sdt>
              <w:sdtPr>
                <w:id w:val="1088505587"/>
                <w:placeholder>
                  <w:docPart w:val="5DE74834B2CB412E9BEC22C674379F92"/>
                </w:placeholder>
                <w:temporary/>
                <w:showingPlcHdr/>
                <w15:appearance w15:val="hidden"/>
              </w:sdtPr>
              <w:sdtContent>
                <w:r w:rsidR="00F77933" w:rsidRPr="009C018F">
                  <w:rPr>
                    <w:lang w:val="en-GB" w:bidi="en-GB"/>
                  </w:rPr>
                  <w:t>YTD</w:t>
                </w:r>
              </w:sdtContent>
            </w:sdt>
          </w:p>
        </w:tc>
      </w:tr>
      <w:tr w:rsidR="00F77933" w:rsidRPr="00614293" w14:paraId="185812C1" w14:textId="77777777" w:rsidTr="00385D4D">
        <w:trPr>
          <w:trHeight w:val="300"/>
        </w:trPr>
        <w:tc>
          <w:tcPr>
            <w:tcW w:w="3014" w:type="dxa"/>
            <w:shd w:val="clear" w:color="auto" w:fill="F2F2F2" w:themeFill="background1" w:themeFillShade="F2"/>
            <w:vAlign w:val="center"/>
            <w:hideMark/>
          </w:tcPr>
          <w:p w14:paraId="5FE1BBF6" w14:textId="77777777" w:rsidR="00F77933" w:rsidRPr="00614293" w:rsidRDefault="00275A43" w:rsidP="009C018F">
            <w:pPr>
              <w:pStyle w:val="TableText"/>
            </w:pPr>
            <w:sdt>
              <w:sdtPr>
                <w:id w:val="-1467271167"/>
                <w:placeholder>
                  <w:docPart w:val="75D8E7E4001A4EFAA8EC880B60765C96"/>
                </w:placeholder>
                <w:temporary/>
                <w:showingPlcHdr/>
                <w15:appearance w15:val="hidden"/>
              </w:sdtPr>
              <w:sdtContent>
                <w:r w:rsidR="00F77933" w:rsidRPr="00614293">
                  <w:rPr>
                    <w:lang w:val="en-GB" w:bidi="en-GB"/>
                  </w:rPr>
                  <w:t>Salaries &amp; wages</w:t>
                </w:r>
              </w:sdtContent>
            </w:sdt>
          </w:p>
        </w:tc>
        <w:tc>
          <w:tcPr>
            <w:tcW w:w="822" w:type="dxa"/>
            <w:shd w:val="clear" w:color="auto" w:fill="F2F2F2" w:themeFill="background1" w:themeFillShade="F2"/>
            <w:noWrap/>
            <w:vAlign w:val="center"/>
          </w:tcPr>
          <w:p w14:paraId="71F4AA2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2316A1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CBF19C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A4C5D4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A2536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466EA5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B37F2F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C713AA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E4371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421609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F8268E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8FF31A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1215F77"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6AF0E0B" w14:textId="77777777" w:rsidTr="00385D4D">
        <w:trPr>
          <w:trHeight w:val="300"/>
        </w:trPr>
        <w:tc>
          <w:tcPr>
            <w:tcW w:w="3014" w:type="dxa"/>
            <w:shd w:val="clear" w:color="auto" w:fill="auto"/>
            <w:vAlign w:val="center"/>
            <w:hideMark/>
          </w:tcPr>
          <w:p w14:paraId="05D42446" w14:textId="77777777" w:rsidR="00F77933" w:rsidRPr="00614293" w:rsidRDefault="00275A43" w:rsidP="009C018F">
            <w:pPr>
              <w:pStyle w:val="TableText"/>
            </w:pPr>
            <w:sdt>
              <w:sdtPr>
                <w:id w:val="61378292"/>
                <w:placeholder>
                  <w:docPart w:val="829EAD14FFF9480A9A7FB64C7BB75D86"/>
                </w:placeholder>
                <w:temporary/>
                <w:showingPlcHdr/>
                <w15:appearance w15:val="hidden"/>
              </w:sdtPr>
              <w:sdtContent>
                <w:r w:rsidR="00F77933" w:rsidRPr="00614293">
                  <w:rPr>
                    <w:lang w:val="en-GB" w:bidi="en-GB"/>
                  </w:rPr>
                  <w:t>Marketing/Advertising</w:t>
                </w:r>
              </w:sdtContent>
            </w:sdt>
          </w:p>
        </w:tc>
        <w:tc>
          <w:tcPr>
            <w:tcW w:w="822" w:type="dxa"/>
            <w:shd w:val="clear" w:color="auto" w:fill="auto"/>
            <w:noWrap/>
            <w:vAlign w:val="center"/>
          </w:tcPr>
          <w:p w14:paraId="368040B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13F513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51AC52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0A48D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899AB5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A4DE6EA"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9A08A7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EEC701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95D8A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2A49F5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082647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554ED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619611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CE7F77E" w14:textId="77777777" w:rsidTr="00385D4D">
        <w:trPr>
          <w:trHeight w:val="300"/>
        </w:trPr>
        <w:tc>
          <w:tcPr>
            <w:tcW w:w="3014" w:type="dxa"/>
            <w:shd w:val="clear" w:color="auto" w:fill="F2F2F2" w:themeFill="background1" w:themeFillShade="F2"/>
            <w:vAlign w:val="center"/>
            <w:hideMark/>
          </w:tcPr>
          <w:p w14:paraId="74BA8F8A" w14:textId="77777777" w:rsidR="00F77933" w:rsidRPr="00614293" w:rsidRDefault="00275A43" w:rsidP="009C018F">
            <w:pPr>
              <w:pStyle w:val="TableText"/>
            </w:pPr>
            <w:sdt>
              <w:sdtPr>
                <w:id w:val="538250199"/>
                <w:placeholder>
                  <w:docPart w:val="12D37A4475A54CAF8113378B263DB756"/>
                </w:placeholder>
                <w:temporary/>
                <w:showingPlcHdr/>
                <w15:appearance w15:val="hidden"/>
              </w:sdtPr>
              <w:sdtContent>
                <w:r w:rsidR="00F77933" w:rsidRPr="00614293">
                  <w:rPr>
                    <w:lang w:val="en-GB" w:bidi="en-GB"/>
                  </w:rPr>
                  <w:t>Sales commissions</w:t>
                </w:r>
              </w:sdtContent>
            </w:sdt>
          </w:p>
        </w:tc>
        <w:tc>
          <w:tcPr>
            <w:tcW w:w="822" w:type="dxa"/>
            <w:shd w:val="clear" w:color="auto" w:fill="F2F2F2" w:themeFill="background1" w:themeFillShade="F2"/>
            <w:noWrap/>
            <w:vAlign w:val="center"/>
          </w:tcPr>
          <w:p w14:paraId="34218F4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8271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53EC77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477E53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A0806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66A2BE9"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2234A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EE3A94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E2D01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E5578B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003E79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D80B5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B378B4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00BB446" w14:textId="77777777" w:rsidTr="00385D4D">
        <w:trPr>
          <w:trHeight w:val="300"/>
        </w:trPr>
        <w:tc>
          <w:tcPr>
            <w:tcW w:w="3014" w:type="dxa"/>
            <w:shd w:val="clear" w:color="auto" w:fill="auto"/>
            <w:vAlign w:val="center"/>
            <w:hideMark/>
          </w:tcPr>
          <w:p w14:paraId="4A0E738A" w14:textId="77777777" w:rsidR="00F77933" w:rsidRPr="00614293" w:rsidRDefault="00275A43" w:rsidP="009C018F">
            <w:pPr>
              <w:pStyle w:val="TableText"/>
            </w:pPr>
            <w:sdt>
              <w:sdtPr>
                <w:id w:val="1391465934"/>
                <w:placeholder>
                  <w:docPart w:val="41B49C236D434E24A6167526EAFE1F3D"/>
                </w:placeholder>
                <w:temporary/>
                <w:showingPlcHdr/>
                <w15:appearance w15:val="hidden"/>
              </w:sdtPr>
              <w:sdtContent>
                <w:r w:rsidR="00F77933" w:rsidRPr="00614293">
                  <w:rPr>
                    <w:lang w:val="en-GB" w:bidi="en-GB"/>
                  </w:rPr>
                  <w:t>Rent</w:t>
                </w:r>
              </w:sdtContent>
            </w:sdt>
          </w:p>
        </w:tc>
        <w:tc>
          <w:tcPr>
            <w:tcW w:w="822" w:type="dxa"/>
            <w:shd w:val="clear" w:color="auto" w:fill="auto"/>
            <w:noWrap/>
            <w:vAlign w:val="center"/>
          </w:tcPr>
          <w:p w14:paraId="27735C0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9DA1A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D4E5C5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39D1B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30593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CDA673F"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51B7A97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DEC077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E6B7D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827B6F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6A3890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ACCED8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C1CE1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7ACAC05" w14:textId="77777777" w:rsidTr="00385D4D">
        <w:trPr>
          <w:trHeight w:val="300"/>
        </w:trPr>
        <w:tc>
          <w:tcPr>
            <w:tcW w:w="3014" w:type="dxa"/>
            <w:shd w:val="clear" w:color="auto" w:fill="F2F2F2" w:themeFill="background1" w:themeFillShade="F2"/>
            <w:vAlign w:val="center"/>
            <w:hideMark/>
          </w:tcPr>
          <w:p w14:paraId="6C0FC78E" w14:textId="77777777" w:rsidR="00F77933" w:rsidRPr="00614293" w:rsidRDefault="00275A43" w:rsidP="009C018F">
            <w:pPr>
              <w:pStyle w:val="TableText"/>
            </w:pPr>
            <w:sdt>
              <w:sdtPr>
                <w:id w:val="-411931949"/>
                <w:placeholder>
                  <w:docPart w:val="98FF93FCE4CD4A2691D3F8DF7858C9FC"/>
                </w:placeholder>
                <w:temporary/>
                <w:showingPlcHdr/>
                <w15:appearance w15:val="hidden"/>
              </w:sdtPr>
              <w:sdtContent>
                <w:r w:rsidR="00F77933" w:rsidRPr="00614293">
                  <w:rPr>
                    <w:lang w:val="en-GB" w:bidi="en-GB"/>
                  </w:rPr>
                  <w:t>Utilities</w:t>
                </w:r>
              </w:sdtContent>
            </w:sdt>
          </w:p>
        </w:tc>
        <w:tc>
          <w:tcPr>
            <w:tcW w:w="822" w:type="dxa"/>
            <w:shd w:val="clear" w:color="auto" w:fill="F2F2F2" w:themeFill="background1" w:themeFillShade="F2"/>
            <w:noWrap/>
            <w:vAlign w:val="center"/>
          </w:tcPr>
          <w:p w14:paraId="3467828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2075D4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F91ECF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C3BC15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B7493F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25CA25A"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6CD1EB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61FA83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7855B7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212A60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077D3B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0024C1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2E70D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A7FBEF8" w14:textId="77777777" w:rsidTr="00385D4D">
        <w:trPr>
          <w:trHeight w:val="300"/>
        </w:trPr>
        <w:tc>
          <w:tcPr>
            <w:tcW w:w="3014" w:type="dxa"/>
            <w:shd w:val="clear" w:color="auto" w:fill="auto"/>
            <w:vAlign w:val="center"/>
            <w:hideMark/>
          </w:tcPr>
          <w:p w14:paraId="46501E92" w14:textId="77777777" w:rsidR="00F77933" w:rsidRPr="00614293" w:rsidRDefault="00275A43" w:rsidP="009C018F">
            <w:pPr>
              <w:pStyle w:val="TableText"/>
            </w:pPr>
            <w:sdt>
              <w:sdtPr>
                <w:id w:val="38323855"/>
                <w:placeholder>
                  <w:docPart w:val="4D32F14F9D3E491B97CCB962B95455C4"/>
                </w:placeholder>
                <w:temporary/>
                <w:showingPlcHdr/>
                <w15:appearance w15:val="hidden"/>
              </w:sdtPr>
              <w:sdtContent>
                <w:r w:rsidR="00F77933" w:rsidRPr="00614293">
                  <w:rPr>
                    <w:lang w:val="en-GB" w:bidi="en-GB"/>
                  </w:rPr>
                  <w:t>Website expenses</w:t>
                </w:r>
              </w:sdtContent>
            </w:sdt>
          </w:p>
        </w:tc>
        <w:tc>
          <w:tcPr>
            <w:tcW w:w="822" w:type="dxa"/>
            <w:shd w:val="clear" w:color="auto" w:fill="auto"/>
            <w:noWrap/>
            <w:vAlign w:val="center"/>
          </w:tcPr>
          <w:p w14:paraId="0AB1B05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DC5CE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89A300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E30B1C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D207B6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22AF808"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57A2E0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B44F51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F7B943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2F24E4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4B3135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4FA37B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E374C88"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5D9C34C" w14:textId="77777777" w:rsidTr="00385D4D">
        <w:trPr>
          <w:trHeight w:val="300"/>
        </w:trPr>
        <w:tc>
          <w:tcPr>
            <w:tcW w:w="3014" w:type="dxa"/>
            <w:shd w:val="clear" w:color="auto" w:fill="F2F2F2" w:themeFill="background1" w:themeFillShade="F2"/>
            <w:vAlign w:val="center"/>
            <w:hideMark/>
          </w:tcPr>
          <w:p w14:paraId="21CE0776" w14:textId="77777777" w:rsidR="00F77933" w:rsidRPr="00614293" w:rsidRDefault="00275A43" w:rsidP="009C018F">
            <w:pPr>
              <w:pStyle w:val="TableText"/>
            </w:pPr>
            <w:sdt>
              <w:sdtPr>
                <w:id w:val="-1362120533"/>
                <w:placeholder>
                  <w:docPart w:val="65AED80B9E364130BC4A6336F7FE18BA"/>
                </w:placeholder>
                <w:temporary/>
                <w:showingPlcHdr/>
                <w15:appearance w15:val="hidden"/>
              </w:sdtPr>
              <w:sdtContent>
                <w:r w:rsidR="00F77933" w:rsidRPr="00614293">
                  <w:rPr>
                    <w:lang w:val="en-GB" w:bidi="en-GB"/>
                  </w:rPr>
                  <w:t>Internet/Phone</w:t>
                </w:r>
              </w:sdtContent>
            </w:sdt>
          </w:p>
        </w:tc>
        <w:tc>
          <w:tcPr>
            <w:tcW w:w="822" w:type="dxa"/>
            <w:shd w:val="clear" w:color="auto" w:fill="F2F2F2" w:themeFill="background1" w:themeFillShade="F2"/>
            <w:noWrap/>
            <w:vAlign w:val="center"/>
          </w:tcPr>
          <w:p w14:paraId="78010BC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B2D262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E1CCE9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2DD0A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2AA0B8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0882B3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2EF485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0B6ACC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B10696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FA9477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C27D4B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F18F9B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C312EB6"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8FB8C25" w14:textId="77777777" w:rsidTr="00385D4D">
        <w:trPr>
          <w:trHeight w:val="300"/>
        </w:trPr>
        <w:tc>
          <w:tcPr>
            <w:tcW w:w="3014" w:type="dxa"/>
            <w:shd w:val="clear" w:color="auto" w:fill="auto"/>
            <w:vAlign w:val="center"/>
            <w:hideMark/>
          </w:tcPr>
          <w:p w14:paraId="1E2629E1" w14:textId="77777777" w:rsidR="00F77933" w:rsidRPr="00614293" w:rsidRDefault="00275A43" w:rsidP="009C018F">
            <w:pPr>
              <w:pStyle w:val="TableText"/>
            </w:pPr>
            <w:sdt>
              <w:sdtPr>
                <w:id w:val="-642124066"/>
                <w:placeholder>
                  <w:docPart w:val="088CF5D3B66147B5B6239EAA55020A7E"/>
                </w:placeholder>
                <w:temporary/>
                <w:showingPlcHdr/>
                <w15:appearance w15:val="hidden"/>
              </w:sdtPr>
              <w:sdtContent>
                <w:r w:rsidR="00F77933" w:rsidRPr="00614293">
                  <w:rPr>
                    <w:lang w:val="en-GB" w:bidi="en-GB"/>
                  </w:rPr>
                  <w:t>Insurance</w:t>
                </w:r>
              </w:sdtContent>
            </w:sdt>
          </w:p>
        </w:tc>
        <w:tc>
          <w:tcPr>
            <w:tcW w:w="822" w:type="dxa"/>
            <w:shd w:val="clear" w:color="auto" w:fill="auto"/>
            <w:noWrap/>
            <w:vAlign w:val="center"/>
          </w:tcPr>
          <w:p w14:paraId="39216C7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24ACEE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AF013D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735E1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90A16B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31623A6"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136287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60262E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49A08C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45046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6B779B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7C510E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E2693A8"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A5BDDA5" w14:textId="77777777" w:rsidTr="00385D4D">
        <w:trPr>
          <w:trHeight w:val="300"/>
        </w:trPr>
        <w:tc>
          <w:tcPr>
            <w:tcW w:w="3014" w:type="dxa"/>
            <w:shd w:val="clear" w:color="auto" w:fill="F2F2F2" w:themeFill="background1" w:themeFillShade="F2"/>
            <w:vAlign w:val="center"/>
            <w:hideMark/>
          </w:tcPr>
          <w:p w14:paraId="553C2183" w14:textId="77777777" w:rsidR="00F77933" w:rsidRPr="00614293" w:rsidRDefault="00275A43" w:rsidP="009C018F">
            <w:pPr>
              <w:pStyle w:val="TableText"/>
            </w:pPr>
            <w:sdt>
              <w:sdtPr>
                <w:id w:val="632454194"/>
                <w:placeholder>
                  <w:docPart w:val="96010BA02CEC406C80B35D75A9309B29"/>
                </w:placeholder>
                <w:temporary/>
                <w:showingPlcHdr/>
                <w15:appearance w15:val="hidden"/>
              </w:sdtPr>
              <w:sdtContent>
                <w:r w:rsidR="00F77933" w:rsidRPr="00614293">
                  <w:rPr>
                    <w:lang w:val="en-GB" w:bidi="en-GB"/>
                  </w:rPr>
                  <w:t>Travel</w:t>
                </w:r>
              </w:sdtContent>
            </w:sdt>
          </w:p>
        </w:tc>
        <w:tc>
          <w:tcPr>
            <w:tcW w:w="822" w:type="dxa"/>
            <w:shd w:val="clear" w:color="auto" w:fill="F2F2F2" w:themeFill="background1" w:themeFillShade="F2"/>
            <w:noWrap/>
            <w:vAlign w:val="center"/>
          </w:tcPr>
          <w:p w14:paraId="7EDE6FA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66E94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B4DEC1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767BDE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1ECDE3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715F6FD"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0B1304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8963B5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66F0B6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D15ABB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368522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425A75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91C5B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73F218D5" w14:textId="77777777" w:rsidTr="00385D4D">
        <w:trPr>
          <w:trHeight w:val="300"/>
        </w:trPr>
        <w:tc>
          <w:tcPr>
            <w:tcW w:w="3014" w:type="dxa"/>
            <w:shd w:val="clear" w:color="auto" w:fill="auto"/>
            <w:vAlign w:val="center"/>
            <w:hideMark/>
          </w:tcPr>
          <w:p w14:paraId="2152D1B1" w14:textId="77777777" w:rsidR="00F77933" w:rsidRPr="00614293" w:rsidRDefault="00275A43" w:rsidP="009C018F">
            <w:pPr>
              <w:pStyle w:val="TableText"/>
            </w:pPr>
            <w:sdt>
              <w:sdtPr>
                <w:id w:val="-494801717"/>
                <w:placeholder>
                  <w:docPart w:val="310C9EA3CF8A4232A9F9776C67101242"/>
                </w:placeholder>
                <w:temporary/>
                <w:showingPlcHdr/>
                <w15:appearance w15:val="hidden"/>
              </w:sdtPr>
              <w:sdtContent>
                <w:r w:rsidR="00F77933" w:rsidRPr="00614293">
                  <w:rPr>
                    <w:lang w:val="en-GB" w:bidi="en-GB"/>
                  </w:rPr>
                  <w:t>Legal/Accounting</w:t>
                </w:r>
              </w:sdtContent>
            </w:sdt>
          </w:p>
        </w:tc>
        <w:tc>
          <w:tcPr>
            <w:tcW w:w="822" w:type="dxa"/>
            <w:shd w:val="clear" w:color="auto" w:fill="auto"/>
            <w:noWrap/>
            <w:vAlign w:val="center"/>
          </w:tcPr>
          <w:p w14:paraId="0143497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D66561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A016D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3D28ED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BFC82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B6E7F2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910205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AB4A73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805A2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A103EB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C43190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524B30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BF5134C"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3585D86" w14:textId="77777777" w:rsidTr="00385D4D">
        <w:trPr>
          <w:trHeight w:val="300"/>
        </w:trPr>
        <w:tc>
          <w:tcPr>
            <w:tcW w:w="3014" w:type="dxa"/>
            <w:shd w:val="clear" w:color="auto" w:fill="F2F2F2" w:themeFill="background1" w:themeFillShade="F2"/>
            <w:vAlign w:val="center"/>
            <w:hideMark/>
          </w:tcPr>
          <w:p w14:paraId="29AF957F" w14:textId="77777777" w:rsidR="00F77933" w:rsidRPr="00614293" w:rsidRDefault="00275A43" w:rsidP="009C018F">
            <w:pPr>
              <w:pStyle w:val="TableText"/>
            </w:pPr>
            <w:sdt>
              <w:sdtPr>
                <w:id w:val="-552846142"/>
                <w:placeholder>
                  <w:docPart w:val="EF3045DF41634C10937AEBD3B8686818"/>
                </w:placeholder>
                <w:temporary/>
                <w:showingPlcHdr/>
                <w15:appearance w15:val="hidden"/>
              </w:sdtPr>
              <w:sdtContent>
                <w:r w:rsidR="00F77933" w:rsidRPr="00614293">
                  <w:rPr>
                    <w:lang w:val="en-GB" w:bidi="en-GB"/>
                  </w:rPr>
                  <w:t>Office supplies</w:t>
                </w:r>
              </w:sdtContent>
            </w:sdt>
          </w:p>
        </w:tc>
        <w:tc>
          <w:tcPr>
            <w:tcW w:w="822" w:type="dxa"/>
            <w:shd w:val="clear" w:color="auto" w:fill="F2F2F2" w:themeFill="background1" w:themeFillShade="F2"/>
            <w:noWrap/>
            <w:vAlign w:val="center"/>
          </w:tcPr>
          <w:p w14:paraId="5006F53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5F91A4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072594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DD7F52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0E586E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07537A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7BE556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82A481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91B68D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B92414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4DED86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4207CD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D6268B9"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6673E5E" w14:textId="77777777" w:rsidTr="00385D4D">
        <w:trPr>
          <w:trHeight w:val="300"/>
        </w:trPr>
        <w:tc>
          <w:tcPr>
            <w:tcW w:w="3014" w:type="dxa"/>
            <w:shd w:val="clear" w:color="auto" w:fill="auto"/>
            <w:vAlign w:val="center"/>
            <w:hideMark/>
          </w:tcPr>
          <w:p w14:paraId="700888C3" w14:textId="77777777" w:rsidR="00F77933" w:rsidRPr="00614293" w:rsidRDefault="00275A43" w:rsidP="009C018F">
            <w:pPr>
              <w:pStyle w:val="TableText"/>
            </w:pPr>
            <w:sdt>
              <w:sdtPr>
                <w:id w:val="-1141419006"/>
                <w:placeholder>
                  <w:docPart w:val="1AABF1DC40F1440B913D1845AE2F0DEF"/>
                </w:placeholder>
                <w:temporary/>
                <w:showingPlcHdr/>
                <w15:appearance w15:val="hidden"/>
              </w:sdtPr>
              <w:sdtContent>
                <w:r w:rsidR="00F77933" w:rsidRPr="00614293">
                  <w:rPr>
                    <w:lang w:val="en-GB" w:bidi="en-GB"/>
                  </w:rPr>
                  <w:t>Interest expense</w:t>
                </w:r>
              </w:sdtContent>
            </w:sdt>
          </w:p>
        </w:tc>
        <w:tc>
          <w:tcPr>
            <w:tcW w:w="822" w:type="dxa"/>
            <w:shd w:val="clear" w:color="auto" w:fill="auto"/>
            <w:noWrap/>
            <w:vAlign w:val="center"/>
          </w:tcPr>
          <w:p w14:paraId="12738BB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5C2B9A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A59FA6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8E882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AF4D1A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D1C2685"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BFEAC4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423483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895BFD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3ED89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ACE35A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3ED30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D5BD0D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904A870" w14:textId="77777777" w:rsidTr="00385D4D">
        <w:trPr>
          <w:trHeight w:val="300"/>
        </w:trPr>
        <w:tc>
          <w:tcPr>
            <w:tcW w:w="3014" w:type="dxa"/>
            <w:shd w:val="clear" w:color="auto" w:fill="F2F2F2" w:themeFill="background1" w:themeFillShade="F2"/>
            <w:vAlign w:val="center"/>
            <w:hideMark/>
          </w:tcPr>
          <w:p w14:paraId="41D05E76" w14:textId="77777777" w:rsidR="00F77933" w:rsidRPr="00614293" w:rsidRDefault="00275A43" w:rsidP="009C018F">
            <w:pPr>
              <w:pStyle w:val="TableText"/>
            </w:pPr>
            <w:sdt>
              <w:sdtPr>
                <w:id w:val="-208794511"/>
                <w:placeholder>
                  <w:docPart w:val="B435B3BCF301421B81ED331B86BE9117"/>
                </w:placeholder>
                <w:temporary/>
                <w:showingPlcHdr/>
                <w15:appearance w15:val="hidden"/>
              </w:sdtPr>
              <w:sdtContent>
                <w:r w:rsidR="00F77933" w:rsidRPr="00614293">
                  <w:rPr>
                    <w:lang w:val="en-GB" w:bidi="en-GB"/>
                  </w:rPr>
                  <w:t>Other 1</w:t>
                </w:r>
              </w:sdtContent>
            </w:sdt>
          </w:p>
        </w:tc>
        <w:tc>
          <w:tcPr>
            <w:tcW w:w="822" w:type="dxa"/>
            <w:shd w:val="clear" w:color="auto" w:fill="F2F2F2" w:themeFill="background1" w:themeFillShade="F2"/>
            <w:noWrap/>
            <w:vAlign w:val="center"/>
          </w:tcPr>
          <w:p w14:paraId="71C4A53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00217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B59D1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FD8234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1CD557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D55BDA7"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0D59ABA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41BD70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B13FB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8B5C17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FCCD05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F629EE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578092C" w14:textId="77777777" w:rsidR="00F77933" w:rsidRPr="00614293" w:rsidRDefault="00F77933" w:rsidP="009C018F">
            <w:pPr>
              <w:pStyle w:val="TableText"/>
              <w:rPr>
                <w:rFonts w:ascii="Calibri" w:eastAsia="Times New Roman" w:hAnsi="Calibri" w:cs="Calibri"/>
                <w:color w:val="2F2F2F"/>
                <w:szCs w:val="18"/>
              </w:rPr>
            </w:pPr>
          </w:p>
        </w:tc>
      </w:tr>
      <w:tr w:rsidR="00F77933" w:rsidRPr="009C018F" w14:paraId="4F43FACD" w14:textId="77777777" w:rsidTr="00385D4D">
        <w:trPr>
          <w:trHeight w:val="300"/>
        </w:trPr>
        <w:tc>
          <w:tcPr>
            <w:tcW w:w="3014" w:type="dxa"/>
            <w:shd w:val="clear" w:color="auto" w:fill="auto"/>
            <w:vAlign w:val="center"/>
            <w:hideMark/>
          </w:tcPr>
          <w:p w14:paraId="22BEA728" w14:textId="77777777" w:rsidR="00F77933" w:rsidRPr="009C018F" w:rsidRDefault="00275A43" w:rsidP="009C018F">
            <w:pPr>
              <w:pStyle w:val="TableTextbold"/>
            </w:pPr>
            <w:sdt>
              <w:sdtPr>
                <w:id w:val="-1386864188"/>
                <w:placeholder>
                  <w:docPart w:val="A6773846A68042A3879384350EB2C173"/>
                </w:placeholder>
                <w:temporary/>
                <w:showingPlcHdr/>
                <w15:appearance w15:val="hidden"/>
              </w:sdtPr>
              <w:sdtContent>
                <w:r w:rsidR="00F77933" w:rsidRPr="009C018F">
                  <w:rPr>
                    <w:lang w:val="en-GB" w:bidi="en-GB"/>
                  </w:rPr>
                  <w:t>Total expenses</w:t>
                </w:r>
              </w:sdtContent>
            </w:sdt>
          </w:p>
        </w:tc>
        <w:tc>
          <w:tcPr>
            <w:tcW w:w="822" w:type="dxa"/>
            <w:shd w:val="clear" w:color="auto" w:fill="auto"/>
            <w:noWrap/>
            <w:vAlign w:val="center"/>
          </w:tcPr>
          <w:p w14:paraId="071F748A" w14:textId="77777777" w:rsidR="00F77933" w:rsidRPr="009C018F" w:rsidRDefault="00F77933" w:rsidP="009C018F">
            <w:pPr>
              <w:pStyle w:val="TableTextbold"/>
            </w:pPr>
          </w:p>
        </w:tc>
        <w:tc>
          <w:tcPr>
            <w:tcW w:w="823" w:type="dxa"/>
            <w:shd w:val="clear" w:color="auto" w:fill="auto"/>
            <w:noWrap/>
            <w:vAlign w:val="center"/>
          </w:tcPr>
          <w:p w14:paraId="5CC67ECA" w14:textId="77777777" w:rsidR="00F77933" w:rsidRPr="009C018F" w:rsidRDefault="00F77933" w:rsidP="009C018F">
            <w:pPr>
              <w:pStyle w:val="TableTextbold"/>
            </w:pPr>
          </w:p>
        </w:tc>
        <w:tc>
          <w:tcPr>
            <w:tcW w:w="822" w:type="dxa"/>
            <w:shd w:val="clear" w:color="auto" w:fill="auto"/>
            <w:noWrap/>
            <w:vAlign w:val="center"/>
          </w:tcPr>
          <w:p w14:paraId="45FAEF1D" w14:textId="77777777" w:rsidR="00F77933" w:rsidRPr="009C018F" w:rsidRDefault="00F77933" w:rsidP="009C018F">
            <w:pPr>
              <w:pStyle w:val="TableTextbold"/>
            </w:pPr>
          </w:p>
        </w:tc>
        <w:tc>
          <w:tcPr>
            <w:tcW w:w="823" w:type="dxa"/>
            <w:shd w:val="clear" w:color="auto" w:fill="auto"/>
            <w:noWrap/>
            <w:vAlign w:val="center"/>
          </w:tcPr>
          <w:p w14:paraId="46B3FC4F" w14:textId="77777777" w:rsidR="00F77933" w:rsidRPr="009C018F" w:rsidRDefault="00F77933" w:rsidP="009C018F">
            <w:pPr>
              <w:pStyle w:val="TableTextbold"/>
            </w:pPr>
          </w:p>
        </w:tc>
        <w:tc>
          <w:tcPr>
            <w:tcW w:w="823" w:type="dxa"/>
            <w:shd w:val="clear" w:color="auto" w:fill="auto"/>
            <w:noWrap/>
            <w:vAlign w:val="center"/>
          </w:tcPr>
          <w:p w14:paraId="01E33533" w14:textId="77777777" w:rsidR="00F77933" w:rsidRPr="009C018F" w:rsidRDefault="00F77933" w:rsidP="009C018F">
            <w:pPr>
              <w:pStyle w:val="TableTextbold"/>
            </w:pPr>
          </w:p>
        </w:tc>
        <w:tc>
          <w:tcPr>
            <w:tcW w:w="822" w:type="dxa"/>
            <w:shd w:val="clear" w:color="auto" w:fill="auto"/>
            <w:noWrap/>
            <w:vAlign w:val="center"/>
          </w:tcPr>
          <w:p w14:paraId="047C987C" w14:textId="77777777" w:rsidR="00F77933" w:rsidRPr="009C018F" w:rsidRDefault="00F77933" w:rsidP="009C018F">
            <w:pPr>
              <w:pStyle w:val="TableTextbold"/>
            </w:pPr>
          </w:p>
        </w:tc>
        <w:tc>
          <w:tcPr>
            <w:tcW w:w="823" w:type="dxa"/>
            <w:gridSpan w:val="2"/>
            <w:shd w:val="clear" w:color="auto" w:fill="auto"/>
            <w:noWrap/>
            <w:vAlign w:val="center"/>
          </w:tcPr>
          <w:p w14:paraId="3AF26DF2" w14:textId="77777777" w:rsidR="00F77933" w:rsidRPr="009C018F" w:rsidRDefault="00F77933" w:rsidP="009C018F">
            <w:pPr>
              <w:pStyle w:val="TableTextbold"/>
            </w:pPr>
          </w:p>
        </w:tc>
        <w:tc>
          <w:tcPr>
            <w:tcW w:w="822" w:type="dxa"/>
            <w:shd w:val="clear" w:color="auto" w:fill="auto"/>
            <w:noWrap/>
            <w:vAlign w:val="center"/>
          </w:tcPr>
          <w:p w14:paraId="01709D6C" w14:textId="77777777" w:rsidR="00F77933" w:rsidRPr="009C018F" w:rsidRDefault="00F77933" w:rsidP="009C018F">
            <w:pPr>
              <w:pStyle w:val="TableTextbold"/>
            </w:pPr>
          </w:p>
        </w:tc>
        <w:tc>
          <w:tcPr>
            <w:tcW w:w="823" w:type="dxa"/>
            <w:shd w:val="clear" w:color="auto" w:fill="auto"/>
            <w:noWrap/>
            <w:vAlign w:val="center"/>
          </w:tcPr>
          <w:p w14:paraId="5853EB7C" w14:textId="77777777" w:rsidR="00F77933" w:rsidRPr="009C018F" w:rsidRDefault="00F77933" w:rsidP="009C018F">
            <w:pPr>
              <w:pStyle w:val="TableTextbold"/>
            </w:pPr>
          </w:p>
        </w:tc>
        <w:tc>
          <w:tcPr>
            <w:tcW w:w="823" w:type="dxa"/>
            <w:shd w:val="clear" w:color="auto" w:fill="auto"/>
            <w:noWrap/>
            <w:vAlign w:val="center"/>
          </w:tcPr>
          <w:p w14:paraId="267DD72E" w14:textId="77777777" w:rsidR="00F77933" w:rsidRPr="009C018F" w:rsidRDefault="00F77933" w:rsidP="009C018F">
            <w:pPr>
              <w:pStyle w:val="TableTextbold"/>
            </w:pPr>
          </w:p>
        </w:tc>
        <w:tc>
          <w:tcPr>
            <w:tcW w:w="822" w:type="dxa"/>
            <w:shd w:val="clear" w:color="auto" w:fill="auto"/>
            <w:noWrap/>
            <w:vAlign w:val="center"/>
          </w:tcPr>
          <w:p w14:paraId="44B4CA90" w14:textId="77777777" w:rsidR="00F77933" w:rsidRPr="009C018F" w:rsidRDefault="00F77933" w:rsidP="009C018F">
            <w:pPr>
              <w:pStyle w:val="TableTextbold"/>
            </w:pPr>
          </w:p>
        </w:tc>
        <w:tc>
          <w:tcPr>
            <w:tcW w:w="823" w:type="dxa"/>
            <w:shd w:val="clear" w:color="auto" w:fill="auto"/>
            <w:noWrap/>
            <w:vAlign w:val="center"/>
          </w:tcPr>
          <w:p w14:paraId="66CBE1C2" w14:textId="77777777" w:rsidR="00F77933" w:rsidRPr="009C018F" w:rsidRDefault="00F77933" w:rsidP="009C018F">
            <w:pPr>
              <w:pStyle w:val="TableTextbold"/>
            </w:pPr>
          </w:p>
        </w:tc>
        <w:tc>
          <w:tcPr>
            <w:tcW w:w="823" w:type="dxa"/>
            <w:shd w:val="clear" w:color="auto" w:fill="auto"/>
            <w:noWrap/>
            <w:vAlign w:val="center"/>
          </w:tcPr>
          <w:p w14:paraId="36A0BB73" w14:textId="77777777" w:rsidR="00F77933" w:rsidRPr="009C018F" w:rsidRDefault="00F77933" w:rsidP="009C018F">
            <w:pPr>
              <w:pStyle w:val="TableTextbold"/>
            </w:pPr>
          </w:p>
        </w:tc>
      </w:tr>
      <w:tr w:rsidR="00F77933" w:rsidRPr="009C018F" w14:paraId="1A62211E" w14:textId="77777777" w:rsidTr="00385D4D">
        <w:trPr>
          <w:trHeight w:val="300"/>
        </w:trPr>
        <w:tc>
          <w:tcPr>
            <w:tcW w:w="3014" w:type="dxa"/>
            <w:shd w:val="clear" w:color="auto" w:fill="F2F2F2" w:themeFill="background1" w:themeFillShade="F2"/>
            <w:vAlign w:val="center"/>
            <w:hideMark/>
          </w:tcPr>
          <w:p w14:paraId="7DF96402" w14:textId="77777777" w:rsidR="00F77933" w:rsidRPr="009C018F" w:rsidRDefault="00275A43" w:rsidP="009C018F">
            <w:pPr>
              <w:pStyle w:val="TableTextbold"/>
            </w:pPr>
            <w:sdt>
              <w:sdtPr>
                <w:id w:val="1247996099"/>
                <w:placeholder>
                  <w:docPart w:val="7A0DC4AA1AD64FE2823A8FCBDBE52C15"/>
                </w:placeholder>
                <w:temporary/>
                <w:showingPlcHdr/>
                <w15:appearance w15:val="hidden"/>
              </w:sdtPr>
              <w:sdtContent>
                <w:r w:rsidR="00F77933" w:rsidRPr="009C018F">
                  <w:rPr>
                    <w:lang w:val="en-GB" w:bidi="en-GB"/>
                  </w:rPr>
                  <w:t>Income before taxes</w:t>
                </w:r>
              </w:sdtContent>
            </w:sdt>
          </w:p>
        </w:tc>
        <w:tc>
          <w:tcPr>
            <w:tcW w:w="822" w:type="dxa"/>
            <w:shd w:val="clear" w:color="auto" w:fill="F2F2F2" w:themeFill="background1" w:themeFillShade="F2"/>
            <w:noWrap/>
            <w:vAlign w:val="center"/>
          </w:tcPr>
          <w:p w14:paraId="637EA34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C49B84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32F301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54DA5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64827DA"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92D992F"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055A6264"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77D404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B1825EF"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8740D9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6739B2B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B8B03E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F21AFCE" w14:textId="77777777" w:rsidR="00F77933" w:rsidRPr="009C018F" w:rsidRDefault="00F77933" w:rsidP="009C018F">
            <w:pPr>
              <w:pStyle w:val="TableTextbold"/>
            </w:pPr>
          </w:p>
        </w:tc>
      </w:tr>
      <w:tr w:rsidR="00F77933" w:rsidRPr="009C018F" w14:paraId="117B0909" w14:textId="77777777" w:rsidTr="00385D4D">
        <w:trPr>
          <w:trHeight w:val="300"/>
        </w:trPr>
        <w:tc>
          <w:tcPr>
            <w:tcW w:w="3014" w:type="dxa"/>
            <w:shd w:val="clear" w:color="auto" w:fill="auto"/>
            <w:vAlign w:val="center"/>
            <w:hideMark/>
          </w:tcPr>
          <w:p w14:paraId="419D46FA" w14:textId="77777777" w:rsidR="00F77933" w:rsidRPr="009C018F" w:rsidRDefault="00275A43" w:rsidP="009C018F">
            <w:pPr>
              <w:pStyle w:val="TableTextbold"/>
            </w:pPr>
            <w:sdt>
              <w:sdtPr>
                <w:id w:val="-757049571"/>
                <w:placeholder>
                  <w:docPart w:val="68A5E2A82BDF44209DB98D7FCEE9BEFD"/>
                </w:placeholder>
                <w:temporary/>
                <w:showingPlcHdr/>
                <w15:appearance w15:val="hidden"/>
              </w:sdtPr>
              <w:sdtContent>
                <w:r w:rsidR="00F77933" w:rsidRPr="009C018F">
                  <w:rPr>
                    <w:lang w:val="en-GB" w:bidi="en-GB"/>
                  </w:rPr>
                  <w:t>Income tax expense</w:t>
                </w:r>
              </w:sdtContent>
            </w:sdt>
          </w:p>
        </w:tc>
        <w:tc>
          <w:tcPr>
            <w:tcW w:w="822" w:type="dxa"/>
            <w:shd w:val="clear" w:color="auto" w:fill="auto"/>
            <w:noWrap/>
            <w:vAlign w:val="center"/>
          </w:tcPr>
          <w:p w14:paraId="49B8BECF" w14:textId="77777777" w:rsidR="00F77933" w:rsidRPr="009C018F" w:rsidRDefault="00F77933" w:rsidP="009C018F">
            <w:pPr>
              <w:pStyle w:val="TableTextbold"/>
            </w:pPr>
          </w:p>
        </w:tc>
        <w:tc>
          <w:tcPr>
            <w:tcW w:w="823" w:type="dxa"/>
            <w:shd w:val="clear" w:color="auto" w:fill="auto"/>
            <w:noWrap/>
            <w:vAlign w:val="center"/>
          </w:tcPr>
          <w:p w14:paraId="4F7CEACF" w14:textId="77777777" w:rsidR="00F77933" w:rsidRPr="009C018F" w:rsidRDefault="00F77933" w:rsidP="009C018F">
            <w:pPr>
              <w:pStyle w:val="TableTextbold"/>
            </w:pPr>
          </w:p>
        </w:tc>
        <w:tc>
          <w:tcPr>
            <w:tcW w:w="822" w:type="dxa"/>
            <w:shd w:val="clear" w:color="auto" w:fill="auto"/>
            <w:noWrap/>
            <w:vAlign w:val="center"/>
          </w:tcPr>
          <w:p w14:paraId="0648D85A" w14:textId="77777777" w:rsidR="00F77933" w:rsidRPr="009C018F" w:rsidRDefault="00F77933" w:rsidP="009C018F">
            <w:pPr>
              <w:pStyle w:val="TableTextbold"/>
            </w:pPr>
          </w:p>
        </w:tc>
        <w:tc>
          <w:tcPr>
            <w:tcW w:w="823" w:type="dxa"/>
            <w:shd w:val="clear" w:color="auto" w:fill="auto"/>
            <w:noWrap/>
            <w:vAlign w:val="center"/>
          </w:tcPr>
          <w:p w14:paraId="33A09D4F" w14:textId="77777777" w:rsidR="00F77933" w:rsidRPr="009C018F" w:rsidRDefault="00F77933" w:rsidP="009C018F">
            <w:pPr>
              <w:pStyle w:val="TableTextbold"/>
            </w:pPr>
          </w:p>
        </w:tc>
        <w:tc>
          <w:tcPr>
            <w:tcW w:w="823" w:type="dxa"/>
            <w:shd w:val="clear" w:color="auto" w:fill="auto"/>
            <w:noWrap/>
            <w:vAlign w:val="center"/>
          </w:tcPr>
          <w:p w14:paraId="33BFA469" w14:textId="77777777" w:rsidR="00F77933" w:rsidRPr="009C018F" w:rsidRDefault="00F77933" w:rsidP="009C018F">
            <w:pPr>
              <w:pStyle w:val="TableTextbold"/>
            </w:pPr>
          </w:p>
        </w:tc>
        <w:tc>
          <w:tcPr>
            <w:tcW w:w="822" w:type="dxa"/>
            <w:shd w:val="clear" w:color="auto" w:fill="auto"/>
            <w:noWrap/>
            <w:vAlign w:val="center"/>
          </w:tcPr>
          <w:p w14:paraId="5A131946" w14:textId="77777777" w:rsidR="00F77933" w:rsidRPr="009C018F" w:rsidRDefault="00F77933" w:rsidP="009C018F">
            <w:pPr>
              <w:pStyle w:val="TableTextbold"/>
            </w:pPr>
          </w:p>
        </w:tc>
        <w:tc>
          <w:tcPr>
            <w:tcW w:w="823" w:type="dxa"/>
            <w:gridSpan w:val="2"/>
            <w:shd w:val="clear" w:color="auto" w:fill="auto"/>
            <w:noWrap/>
            <w:vAlign w:val="center"/>
          </w:tcPr>
          <w:p w14:paraId="29BD770F" w14:textId="77777777" w:rsidR="00F77933" w:rsidRPr="009C018F" w:rsidRDefault="00F77933" w:rsidP="009C018F">
            <w:pPr>
              <w:pStyle w:val="TableTextbold"/>
            </w:pPr>
          </w:p>
        </w:tc>
        <w:tc>
          <w:tcPr>
            <w:tcW w:w="822" w:type="dxa"/>
            <w:shd w:val="clear" w:color="auto" w:fill="auto"/>
            <w:noWrap/>
            <w:vAlign w:val="center"/>
          </w:tcPr>
          <w:p w14:paraId="648D521D" w14:textId="77777777" w:rsidR="00F77933" w:rsidRPr="009C018F" w:rsidRDefault="00F77933" w:rsidP="009C018F">
            <w:pPr>
              <w:pStyle w:val="TableTextbold"/>
            </w:pPr>
          </w:p>
        </w:tc>
        <w:tc>
          <w:tcPr>
            <w:tcW w:w="823" w:type="dxa"/>
            <w:shd w:val="clear" w:color="auto" w:fill="auto"/>
            <w:noWrap/>
            <w:vAlign w:val="center"/>
          </w:tcPr>
          <w:p w14:paraId="1C94104F" w14:textId="77777777" w:rsidR="00F77933" w:rsidRPr="009C018F" w:rsidRDefault="00F77933" w:rsidP="009C018F">
            <w:pPr>
              <w:pStyle w:val="TableTextbold"/>
            </w:pPr>
          </w:p>
        </w:tc>
        <w:tc>
          <w:tcPr>
            <w:tcW w:w="823" w:type="dxa"/>
            <w:shd w:val="clear" w:color="auto" w:fill="auto"/>
            <w:noWrap/>
            <w:vAlign w:val="center"/>
          </w:tcPr>
          <w:p w14:paraId="77425E25" w14:textId="77777777" w:rsidR="00F77933" w:rsidRPr="009C018F" w:rsidRDefault="00F77933" w:rsidP="009C018F">
            <w:pPr>
              <w:pStyle w:val="TableTextbold"/>
            </w:pPr>
          </w:p>
        </w:tc>
        <w:tc>
          <w:tcPr>
            <w:tcW w:w="822" w:type="dxa"/>
            <w:shd w:val="clear" w:color="auto" w:fill="auto"/>
            <w:noWrap/>
            <w:vAlign w:val="center"/>
          </w:tcPr>
          <w:p w14:paraId="48229B2A" w14:textId="77777777" w:rsidR="00F77933" w:rsidRPr="009C018F" w:rsidRDefault="00F77933" w:rsidP="009C018F">
            <w:pPr>
              <w:pStyle w:val="TableTextbold"/>
            </w:pPr>
          </w:p>
        </w:tc>
        <w:tc>
          <w:tcPr>
            <w:tcW w:w="823" w:type="dxa"/>
            <w:shd w:val="clear" w:color="auto" w:fill="auto"/>
            <w:noWrap/>
            <w:vAlign w:val="center"/>
          </w:tcPr>
          <w:p w14:paraId="72A77F7C" w14:textId="77777777" w:rsidR="00F77933" w:rsidRPr="009C018F" w:rsidRDefault="00F77933" w:rsidP="009C018F">
            <w:pPr>
              <w:pStyle w:val="TableTextbold"/>
            </w:pPr>
          </w:p>
        </w:tc>
        <w:tc>
          <w:tcPr>
            <w:tcW w:w="823" w:type="dxa"/>
            <w:shd w:val="clear" w:color="auto" w:fill="auto"/>
            <w:noWrap/>
            <w:vAlign w:val="center"/>
          </w:tcPr>
          <w:p w14:paraId="1ED2A119" w14:textId="77777777" w:rsidR="00F77933" w:rsidRPr="009C018F" w:rsidRDefault="00F77933" w:rsidP="009C018F">
            <w:pPr>
              <w:pStyle w:val="TableTextbold"/>
            </w:pPr>
          </w:p>
        </w:tc>
      </w:tr>
      <w:tr w:rsidR="00E552C8" w:rsidRPr="009C018F" w14:paraId="43342679" w14:textId="77777777" w:rsidTr="00385D4D">
        <w:trPr>
          <w:trHeight w:val="300"/>
        </w:trPr>
        <w:tc>
          <w:tcPr>
            <w:tcW w:w="3014" w:type="dxa"/>
            <w:shd w:val="clear" w:color="auto" w:fill="F0CDA1" w:themeFill="accent1"/>
            <w:vAlign w:val="center"/>
            <w:hideMark/>
          </w:tcPr>
          <w:p w14:paraId="381666A7" w14:textId="77777777" w:rsidR="00E552C8" w:rsidRPr="009C018F" w:rsidRDefault="00275A43" w:rsidP="009C018F">
            <w:pPr>
              <w:pStyle w:val="Tabletotal"/>
            </w:pPr>
            <w:sdt>
              <w:sdtPr>
                <w:id w:val="-342858762"/>
                <w:placeholder>
                  <w:docPart w:val="E279147F53844A328B63AB0AC57226B5"/>
                </w:placeholder>
                <w:temporary/>
                <w:showingPlcHdr/>
                <w15:appearance w15:val="hidden"/>
              </w:sdtPr>
              <w:sdtContent>
                <w:r w:rsidR="00F77933" w:rsidRPr="009C018F">
                  <w:rPr>
                    <w:lang w:val="en-GB" w:bidi="en-GB"/>
                  </w:rPr>
                  <w:t>NET INCOME</w:t>
                </w:r>
              </w:sdtContent>
            </w:sdt>
          </w:p>
        </w:tc>
        <w:tc>
          <w:tcPr>
            <w:tcW w:w="822" w:type="dxa"/>
            <w:shd w:val="clear" w:color="auto" w:fill="F0CDA1" w:themeFill="accent1"/>
            <w:vAlign w:val="center"/>
          </w:tcPr>
          <w:p w14:paraId="4E6CD9FA" w14:textId="77777777" w:rsidR="00E552C8" w:rsidRPr="009C018F" w:rsidRDefault="00E552C8" w:rsidP="009C018F">
            <w:pPr>
              <w:pStyle w:val="Tabletotal"/>
            </w:pPr>
          </w:p>
        </w:tc>
        <w:tc>
          <w:tcPr>
            <w:tcW w:w="823" w:type="dxa"/>
            <w:shd w:val="clear" w:color="auto" w:fill="F0CDA1" w:themeFill="accent1"/>
            <w:vAlign w:val="center"/>
          </w:tcPr>
          <w:p w14:paraId="40F32655" w14:textId="77777777" w:rsidR="00E552C8" w:rsidRPr="009C018F" w:rsidRDefault="00E552C8" w:rsidP="009C018F">
            <w:pPr>
              <w:pStyle w:val="Tabletotal"/>
            </w:pPr>
          </w:p>
        </w:tc>
        <w:tc>
          <w:tcPr>
            <w:tcW w:w="822" w:type="dxa"/>
            <w:shd w:val="clear" w:color="auto" w:fill="F0CDA1" w:themeFill="accent1"/>
            <w:vAlign w:val="center"/>
          </w:tcPr>
          <w:p w14:paraId="4B1274E7" w14:textId="77777777" w:rsidR="00E552C8" w:rsidRPr="009C018F" w:rsidRDefault="00E552C8" w:rsidP="009C018F">
            <w:pPr>
              <w:pStyle w:val="Tabletotal"/>
            </w:pPr>
          </w:p>
        </w:tc>
        <w:tc>
          <w:tcPr>
            <w:tcW w:w="823" w:type="dxa"/>
            <w:shd w:val="clear" w:color="auto" w:fill="F0CDA1" w:themeFill="accent1"/>
            <w:vAlign w:val="center"/>
          </w:tcPr>
          <w:p w14:paraId="1E1B9C95" w14:textId="77777777" w:rsidR="00E552C8" w:rsidRPr="009C018F" w:rsidRDefault="00E552C8" w:rsidP="009C018F">
            <w:pPr>
              <w:pStyle w:val="Tabletotal"/>
            </w:pPr>
          </w:p>
        </w:tc>
        <w:tc>
          <w:tcPr>
            <w:tcW w:w="823" w:type="dxa"/>
            <w:shd w:val="clear" w:color="auto" w:fill="F0CDA1" w:themeFill="accent1"/>
            <w:vAlign w:val="center"/>
          </w:tcPr>
          <w:p w14:paraId="2452D1BA" w14:textId="77777777" w:rsidR="00E552C8" w:rsidRPr="009C018F" w:rsidRDefault="00E552C8" w:rsidP="009C018F">
            <w:pPr>
              <w:pStyle w:val="Tabletotal"/>
            </w:pPr>
          </w:p>
        </w:tc>
        <w:tc>
          <w:tcPr>
            <w:tcW w:w="822" w:type="dxa"/>
            <w:shd w:val="clear" w:color="auto" w:fill="F0CDA1" w:themeFill="accent1"/>
            <w:vAlign w:val="center"/>
          </w:tcPr>
          <w:p w14:paraId="18449EFF" w14:textId="77777777" w:rsidR="00E552C8" w:rsidRPr="009C018F" w:rsidRDefault="00E552C8" w:rsidP="009C018F">
            <w:pPr>
              <w:pStyle w:val="Tabletotal"/>
            </w:pPr>
          </w:p>
        </w:tc>
        <w:tc>
          <w:tcPr>
            <w:tcW w:w="823" w:type="dxa"/>
            <w:gridSpan w:val="2"/>
            <w:shd w:val="clear" w:color="auto" w:fill="F0CDA1" w:themeFill="accent1"/>
            <w:vAlign w:val="center"/>
          </w:tcPr>
          <w:p w14:paraId="1B94489F" w14:textId="77777777" w:rsidR="00E552C8" w:rsidRPr="009C018F" w:rsidRDefault="00E552C8" w:rsidP="009C018F">
            <w:pPr>
              <w:pStyle w:val="Tabletotal"/>
            </w:pPr>
          </w:p>
        </w:tc>
        <w:tc>
          <w:tcPr>
            <w:tcW w:w="822" w:type="dxa"/>
            <w:shd w:val="clear" w:color="auto" w:fill="F0CDA1" w:themeFill="accent1"/>
            <w:vAlign w:val="center"/>
          </w:tcPr>
          <w:p w14:paraId="22B2C724" w14:textId="77777777" w:rsidR="00E552C8" w:rsidRPr="009C018F" w:rsidRDefault="00E552C8" w:rsidP="009C018F">
            <w:pPr>
              <w:pStyle w:val="Tabletotal"/>
            </w:pPr>
          </w:p>
        </w:tc>
        <w:tc>
          <w:tcPr>
            <w:tcW w:w="823" w:type="dxa"/>
            <w:shd w:val="clear" w:color="auto" w:fill="F0CDA1" w:themeFill="accent1"/>
            <w:vAlign w:val="center"/>
          </w:tcPr>
          <w:p w14:paraId="3F8E7F94" w14:textId="77777777" w:rsidR="00E552C8" w:rsidRPr="009C018F" w:rsidRDefault="00E552C8" w:rsidP="009C018F">
            <w:pPr>
              <w:pStyle w:val="Tabletotal"/>
            </w:pPr>
          </w:p>
        </w:tc>
        <w:tc>
          <w:tcPr>
            <w:tcW w:w="823" w:type="dxa"/>
            <w:shd w:val="clear" w:color="auto" w:fill="F0CDA1" w:themeFill="accent1"/>
            <w:vAlign w:val="center"/>
          </w:tcPr>
          <w:p w14:paraId="58C11FE4" w14:textId="77777777" w:rsidR="00E552C8" w:rsidRPr="009C018F" w:rsidRDefault="00E552C8" w:rsidP="009C018F">
            <w:pPr>
              <w:pStyle w:val="Tabletotal"/>
            </w:pPr>
          </w:p>
        </w:tc>
        <w:tc>
          <w:tcPr>
            <w:tcW w:w="822" w:type="dxa"/>
            <w:shd w:val="clear" w:color="auto" w:fill="F0CDA1" w:themeFill="accent1"/>
            <w:vAlign w:val="center"/>
          </w:tcPr>
          <w:p w14:paraId="03F1407A" w14:textId="77777777" w:rsidR="00E552C8" w:rsidRPr="009C018F" w:rsidRDefault="00E552C8" w:rsidP="009C018F">
            <w:pPr>
              <w:pStyle w:val="Tabletotal"/>
            </w:pPr>
          </w:p>
        </w:tc>
        <w:tc>
          <w:tcPr>
            <w:tcW w:w="823" w:type="dxa"/>
            <w:shd w:val="clear" w:color="auto" w:fill="F0CDA1" w:themeFill="accent1"/>
            <w:vAlign w:val="center"/>
          </w:tcPr>
          <w:p w14:paraId="59434935" w14:textId="77777777" w:rsidR="00E552C8" w:rsidRPr="009C018F" w:rsidRDefault="00E552C8" w:rsidP="009C018F">
            <w:pPr>
              <w:pStyle w:val="Tabletotal"/>
            </w:pPr>
          </w:p>
        </w:tc>
        <w:tc>
          <w:tcPr>
            <w:tcW w:w="823" w:type="dxa"/>
            <w:shd w:val="clear" w:color="auto" w:fill="F0CDA1" w:themeFill="accent1"/>
            <w:vAlign w:val="center"/>
          </w:tcPr>
          <w:p w14:paraId="055C5BA3" w14:textId="77777777" w:rsidR="00E552C8" w:rsidRPr="009C018F" w:rsidRDefault="00E552C8" w:rsidP="009C018F">
            <w:pPr>
              <w:pStyle w:val="Tabletotal"/>
            </w:pPr>
          </w:p>
        </w:tc>
      </w:tr>
      <w:tr w:rsidR="00E552C8" w:rsidRPr="004567E6" w14:paraId="2F3DCB4C" w14:textId="77777777" w:rsidTr="00385D4D">
        <w:trPr>
          <w:trHeight w:val="300"/>
        </w:trPr>
        <w:tc>
          <w:tcPr>
            <w:tcW w:w="13708" w:type="dxa"/>
            <w:gridSpan w:val="15"/>
            <w:shd w:val="clear" w:color="auto" w:fill="auto"/>
            <w:vAlign w:val="center"/>
          </w:tcPr>
          <w:p w14:paraId="42B4DAE1" w14:textId="77777777" w:rsidR="00E552C8" w:rsidRPr="004567E6" w:rsidRDefault="00E552C8" w:rsidP="004567E6">
            <w:pPr>
              <w:pStyle w:val="TableText"/>
            </w:pPr>
            <w:r w:rsidRPr="004567E6">
              <w:rPr>
                <w:lang w:val="en-GB" w:bidi="en-GB"/>
              </w:rPr>
              <w:t>* In the service industry, Cost of Goods Sold is the monetised value of the time spent on the client.</w:t>
            </w:r>
          </w:p>
        </w:tc>
      </w:tr>
    </w:tbl>
    <w:p w14:paraId="70ACE91D" w14:textId="77777777" w:rsidR="008F704C" w:rsidRPr="00614293" w:rsidRDefault="008F704C" w:rsidP="008F704C">
      <w:pPr>
        <w:pStyle w:val="ListBullet"/>
        <w:numPr>
          <w:ilvl w:val="0"/>
          <w:numId w:val="0"/>
        </w:numPr>
        <w:ind w:left="340" w:hanging="340"/>
      </w:pPr>
    </w:p>
    <w:p w14:paraId="3477FAD1" w14:textId="77777777" w:rsidR="008F704C" w:rsidRPr="00614293" w:rsidRDefault="008F704C" w:rsidP="008F704C">
      <w:pPr>
        <w:pStyle w:val="ListBullet"/>
        <w:numPr>
          <w:ilvl w:val="0"/>
          <w:numId w:val="0"/>
        </w:numPr>
        <w:ind w:left="340" w:hanging="340"/>
        <w:sectPr w:rsidR="008F704C" w:rsidRPr="00614293" w:rsidSect="005D369F">
          <w:footerReference w:type="default" r:id="rId25"/>
          <w:pgSz w:w="16838" w:h="11906" w:orient="landscape" w:code="9"/>
          <w:pgMar w:top="1872"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9" w:name="_Toc18231637" w:displacedByCustomXml="next"/>
    <w:sdt>
      <w:sdtPr>
        <w:id w:val="1123659187"/>
        <w:placeholder>
          <w:docPart w:val="1B946EEA35154E258EF110D6722313C6"/>
        </w:placeholder>
        <w:temporary/>
        <w:showingPlcHdr/>
        <w15:appearance w15:val="hidden"/>
      </w:sdtPr>
      <w:sdtContent>
        <w:p w14:paraId="79DDF25F" w14:textId="77777777" w:rsidR="008F704C" w:rsidRPr="00614293" w:rsidRDefault="00347AF5" w:rsidP="00347AF5">
          <w:pPr>
            <w:pStyle w:val="Heading2"/>
          </w:pPr>
          <w:r w:rsidRPr="00614293">
            <w:rPr>
              <w:lang w:val="en-GB" w:bidi="en-GB"/>
            </w:rPr>
            <w:t>Instructions for Getting Started on Profit &amp; Loss Projections</w:t>
          </w:r>
        </w:p>
      </w:sdtContent>
    </w:sdt>
    <w:bookmarkEnd w:id="9" w:displacedByCustomXml="prev"/>
    <w:sdt>
      <w:sdtPr>
        <w:id w:val="1728872947"/>
        <w:placeholder>
          <w:docPart w:val="512AEC130AB744AF810BF6511EAA3999"/>
        </w:placeholder>
        <w:temporary/>
        <w:showingPlcHdr/>
        <w15:appearance w15:val="hidden"/>
      </w:sdtPr>
      <w:sdtContent>
        <w:p w14:paraId="52A82D88" w14:textId="77777777" w:rsidR="008F704C" w:rsidRPr="00614293" w:rsidRDefault="008F704C" w:rsidP="008F704C">
          <w:r w:rsidRPr="00614293">
            <w:rPr>
              <w:lang w:val="en-GB" w:bidi="en-GB"/>
            </w:rPr>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ECCF32FA46854153890337A5C78F15A7"/>
        </w:placeholder>
        <w:temporary/>
        <w:showingPlcHdr/>
        <w15:appearance w15:val="hidden"/>
      </w:sdtPr>
      <w:sdtContent>
        <w:p w14:paraId="18E7A089" w14:textId="77777777" w:rsidR="008F704C" w:rsidRPr="00614293" w:rsidRDefault="008F704C" w:rsidP="008F704C">
          <w:pPr>
            <w:rPr>
              <w:rStyle w:val="Bold"/>
            </w:rPr>
          </w:pPr>
          <w:r w:rsidRPr="00614293">
            <w:rPr>
              <w:rStyle w:val="Bold"/>
              <w:lang w:val="en-GB" w:bidi="en-GB"/>
            </w:rPr>
            <w:t>Steps for preparation:</w:t>
          </w:r>
        </w:p>
      </w:sdtContent>
    </w:sdt>
    <w:p w14:paraId="0906715A" w14:textId="77777777" w:rsidR="00026EAE" w:rsidRPr="00614293" w:rsidRDefault="00275A43" w:rsidP="00026EAE">
      <w:pPr>
        <w:pStyle w:val="ListBullet"/>
      </w:pPr>
      <w:sdt>
        <w:sdtPr>
          <w:rPr>
            <w:rStyle w:val="Bold"/>
          </w:rPr>
          <w:id w:val="24918582"/>
          <w:placeholder>
            <w:docPart w:val="C10F4D044C4645FB9495A311C382319B"/>
          </w:placeholder>
          <w:temporary/>
          <w:showingPlcHdr/>
          <w15:appearance w15:val="hidden"/>
        </w:sdtPr>
        <w:sdtContent>
          <w:r w:rsidR="008F704C" w:rsidRPr="00614293">
            <w:rPr>
              <w:b/>
              <w:lang w:val="en-GB" w:bidi="en-GB"/>
            </w:rPr>
            <w:t>Step 1:</w:t>
          </w:r>
        </w:sdtContent>
      </w:sdt>
      <w:r w:rsidR="00026EAE" w:rsidRPr="00614293">
        <w:rPr>
          <w:lang w:val="en-GB" w:bidi="en-GB"/>
        </w:rPr>
        <w:t xml:space="preserve"> </w:t>
      </w:r>
      <w:sdt>
        <w:sdtPr>
          <w:id w:val="-1918391366"/>
          <w:placeholder>
            <w:docPart w:val="B19D71EB50BB46A099944A48B36AA4CF"/>
          </w:placeholder>
          <w:temporary/>
          <w:showingPlcHdr/>
          <w15:appearance w15:val="hidden"/>
        </w:sdtPr>
        <w:sdtContent>
          <w:r w:rsidR="008F704C" w:rsidRPr="00614293">
            <w:rPr>
              <w:lang w:val="en-GB" w:bidi="en-GB"/>
            </w:rPr>
            <w:t>Enter the company name and the date this projection is being prepared.</w:t>
          </w:r>
        </w:sdtContent>
      </w:sdt>
    </w:p>
    <w:p w14:paraId="57374B68" w14:textId="77777777" w:rsidR="00026EAE" w:rsidRPr="00614293" w:rsidRDefault="00275A43" w:rsidP="00026EAE">
      <w:pPr>
        <w:pStyle w:val="ListBullet"/>
      </w:pPr>
      <w:sdt>
        <w:sdtPr>
          <w:rPr>
            <w:rStyle w:val="Bold"/>
          </w:rPr>
          <w:id w:val="1424379313"/>
          <w:placeholder>
            <w:docPart w:val="DD9A3E8E41054D318458726B9C4EA33D"/>
          </w:placeholder>
          <w:temporary/>
          <w:showingPlcHdr/>
          <w15:appearance w15:val="hidden"/>
        </w:sdtPr>
        <w:sdtContent>
          <w:r w:rsidR="008F704C" w:rsidRPr="00614293">
            <w:rPr>
              <w:b/>
              <w:lang w:val="en-GB" w:bidi="en-GB"/>
            </w:rPr>
            <w:t>Step 2:</w:t>
          </w:r>
        </w:sdtContent>
      </w:sdt>
      <w:r w:rsidR="00026EAE" w:rsidRPr="00614293">
        <w:rPr>
          <w:lang w:val="en-GB" w:bidi="en-GB"/>
        </w:rPr>
        <w:t xml:space="preserve"> </w:t>
      </w:r>
      <w:sdt>
        <w:sdtPr>
          <w:id w:val="-890952608"/>
          <w:placeholder>
            <w:docPart w:val="8857F50808DC46CABAD9C1738BE1AF93"/>
          </w:placeholder>
          <w:temporary/>
          <w:showingPlcHdr/>
          <w15:appearance w15:val="hidden"/>
        </w:sdtPr>
        <w:sdtContent>
          <w:r w:rsidR="008F704C" w:rsidRPr="00614293">
            <w:rPr>
              <w:lang w:val="en-GB" w:bidi="en-GB"/>
            </w:rPr>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monetised value of the time spent on a particular client.</w:t>
          </w:r>
        </w:sdtContent>
      </w:sdt>
    </w:p>
    <w:p w14:paraId="7F54BA15" w14:textId="77777777" w:rsidR="00026EAE" w:rsidRPr="00614293" w:rsidRDefault="00275A43" w:rsidP="00026EAE">
      <w:pPr>
        <w:pStyle w:val="ListBullet"/>
      </w:pPr>
      <w:sdt>
        <w:sdtPr>
          <w:rPr>
            <w:rStyle w:val="Bold"/>
          </w:rPr>
          <w:id w:val="1779448223"/>
          <w:placeholder>
            <w:docPart w:val="EC38CC2E54374531BDFCA0086E4C922D"/>
          </w:placeholder>
          <w:temporary/>
          <w:showingPlcHdr/>
          <w15:appearance w15:val="hidden"/>
        </w:sdtPr>
        <w:sdtContent>
          <w:r w:rsidR="008F704C" w:rsidRPr="00614293">
            <w:rPr>
              <w:b/>
              <w:lang w:val="en-GB" w:bidi="en-GB"/>
            </w:rPr>
            <w:t>Step 3:</w:t>
          </w:r>
        </w:sdtContent>
      </w:sdt>
      <w:r w:rsidR="00026EAE" w:rsidRPr="00614293">
        <w:rPr>
          <w:lang w:val="en-GB" w:bidi="en-GB"/>
        </w:rPr>
        <w:t xml:space="preserve"> </w:t>
      </w:r>
      <w:sdt>
        <w:sdtPr>
          <w:id w:val="-379793944"/>
          <w:placeholder>
            <w:docPart w:val="8DFB6204DE7D42A4A9011AF22559EA11"/>
          </w:placeholder>
          <w:temporary/>
          <w:showingPlcHdr/>
          <w15:appearance w15:val="hidden"/>
        </w:sdtPr>
        <w:sdtContent>
          <w:r w:rsidR="008F704C" w:rsidRPr="00614293">
            <w:rPr>
              <w:lang w:val="en-GB" w:bidi="en-GB"/>
            </w:rPr>
            <w:t>For each month, enter the estimated salaries, marketing, utilities, and other items that are projected.</w:t>
          </w:r>
        </w:sdtContent>
      </w:sdt>
    </w:p>
    <w:p w14:paraId="7073A7A5" w14:textId="77777777" w:rsidR="00BD0C60" w:rsidRPr="00614293" w:rsidRDefault="00275A43" w:rsidP="00D26769">
      <w:pPr>
        <w:pStyle w:val="ListBullet"/>
      </w:pPr>
      <w:sdt>
        <w:sdtPr>
          <w:rPr>
            <w:rStyle w:val="Bold"/>
          </w:rPr>
          <w:id w:val="-2115892813"/>
          <w:placeholder>
            <w:docPart w:val="9098767973EB4CA197936129B2666CCF"/>
          </w:placeholder>
          <w:temporary/>
          <w:showingPlcHdr/>
          <w15:appearance w15:val="hidden"/>
        </w:sdtPr>
        <w:sdtContent>
          <w:r w:rsidR="008F704C" w:rsidRPr="00614293">
            <w:rPr>
              <w:b/>
              <w:lang w:val="en-GB" w:bidi="en-GB"/>
            </w:rPr>
            <w:t>Step 4:</w:t>
          </w:r>
        </w:sdtContent>
      </w:sdt>
      <w:r w:rsidR="00026EAE" w:rsidRPr="00614293">
        <w:rPr>
          <w:lang w:val="en-GB" w:bidi="en-GB"/>
        </w:rPr>
        <w:t xml:space="preserve"> </w:t>
      </w:r>
      <w:sdt>
        <w:sdtPr>
          <w:id w:val="1427303924"/>
          <w:placeholder>
            <w:docPart w:val="91A4226F99AC4F419E2CA5C188F43AB6"/>
          </w:placeholder>
          <w:temporary/>
          <w:showingPlcHdr/>
          <w15:appearance w15:val="hidden"/>
        </w:sdtPr>
        <w:sdtContent>
          <w:r w:rsidR="008F704C" w:rsidRPr="00614293">
            <w:rPr>
              <w:lang w:val="en-GB" w:bidi="en-GB"/>
            </w:rPr>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5D369F">
      <w:footerReference w:type="default" r:id="rId26"/>
      <w:footerReference w:type="first" r:id="rId27"/>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13D8C" w14:textId="77777777" w:rsidR="00B07AF3" w:rsidRDefault="00B07AF3" w:rsidP="005A20E2">
      <w:pPr>
        <w:spacing w:after="0"/>
      </w:pPr>
      <w:r>
        <w:separator/>
      </w:r>
    </w:p>
    <w:p w14:paraId="01A2E820" w14:textId="77777777" w:rsidR="00B07AF3" w:rsidRDefault="00B07AF3"/>
    <w:p w14:paraId="61AFB2F1" w14:textId="77777777" w:rsidR="00B07AF3" w:rsidRDefault="00B07AF3" w:rsidP="009B4773"/>
    <w:p w14:paraId="2C70C4E9" w14:textId="77777777" w:rsidR="00B07AF3" w:rsidRDefault="00B07AF3" w:rsidP="00513832"/>
  </w:endnote>
  <w:endnote w:type="continuationSeparator" w:id="0">
    <w:p w14:paraId="6F1DF4C6" w14:textId="77777777" w:rsidR="00B07AF3" w:rsidRDefault="00B07AF3" w:rsidP="005A20E2">
      <w:pPr>
        <w:spacing w:after="0"/>
      </w:pPr>
      <w:r>
        <w:continuationSeparator/>
      </w:r>
    </w:p>
    <w:p w14:paraId="6B444BEF" w14:textId="77777777" w:rsidR="00B07AF3" w:rsidRDefault="00B07AF3"/>
    <w:p w14:paraId="36220157" w14:textId="77777777" w:rsidR="00B07AF3" w:rsidRDefault="00B07AF3" w:rsidP="009B4773"/>
    <w:p w14:paraId="519A47A3" w14:textId="77777777" w:rsidR="00B07AF3" w:rsidRDefault="00B07AF3"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7AF8B775" w14:textId="77777777" w:rsidR="00A34F68" w:rsidRDefault="00A34F68" w:rsidP="00F8411A">
            <w:pPr>
              <w:pStyle w:val="Footer"/>
            </w:pP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33C37DA3" w14:textId="77777777" w:rsidR="00A34F68" w:rsidRDefault="00A34F68" w:rsidP="00D94688">
            <w:pPr>
              <w:pStyle w:val="Footer"/>
              <w:jc w:val="right"/>
            </w:pP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2EB1" w14:textId="53746560" w:rsidR="00A34F68" w:rsidRPr="00B8523C" w:rsidRDefault="00B8523C" w:rsidP="00B8523C">
    <w:pPr>
      <w:pStyle w:val="Footer"/>
      <w:jc w:val="right"/>
      <w:rPr>
        <w:lang w:val="en-GB" w:bidi="en-GB"/>
      </w:rPr>
    </w:pPr>
    <w:r>
      <w:rPr>
        <w:lang w:val="en-GB" w:bidi="en-GB"/>
      </w:rPr>
      <w:t>CAND.IT</w:t>
    </w:r>
    <w:r w:rsidR="00A34F68" w:rsidRPr="00F8411A">
      <w:rPr>
        <w:lang w:val="en-GB" w:bidi="en-GB"/>
      </w:rPr>
      <w:tab/>
    </w:r>
    <w:r w:rsidR="00A34F68" w:rsidRPr="00F8411A">
      <w:rPr>
        <w:lang w:val="en-GB" w:bidi="en-GB"/>
      </w:rPr>
      <w:fldChar w:fldCharType="begin"/>
    </w:r>
    <w:r w:rsidR="00A34F68" w:rsidRPr="00F8411A">
      <w:rPr>
        <w:lang w:val="en-GB" w:bidi="en-GB"/>
      </w:rPr>
      <w:instrText xml:space="preserve"> PAGE   \* MERGEFORMAT </w:instrText>
    </w:r>
    <w:r w:rsidR="00A34F68" w:rsidRPr="00F8411A">
      <w:rPr>
        <w:lang w:val="en-GB" w:bidi="en-GB"/>
      </w:rPr>
      <w:fldChar w:fldCharType="separate"/>
    </w:r>
    <w:r w:rsidR="00A34F68">
      <w:rPr>
        <w:lang w:val="en-GB" w:bidi="en-GB"/>
      </w:rPr>
      <w:t>3</w:t>
    </w:r>
    <w:r w:rsidR="00A34F68" w:rsidRPr="00F8411A">
      <w:rPr>
        <w:lang w:val="en-GB" w:bidi="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BC91" w14:textId="77777777" w:rsidR="00A34F68" w:rsidRPr="00F8411A" w:rsidRDefault="00A34F68" w:rsidP="00807B66">
    <w:pPr>
      <w:pStyle w:val="Footer"/>
      <w:tabs>
        <w:tab w:val="clear" w:pos="10080"/>
        <w:tab w:val="right" w:pos="13680"/>
      </w:tabs>
      <w:jc w:val="right"/>
    </w:pPr>
    <w:r>
      <w:rPr>
        <w:lang w:val="en-GB" w:bidi="en-GB"/>
      </w:rPr>
      <w:tab/>
    </w:r>
    <w:r>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6038" w14:textId="77777777" w:rsidR="00A34F68" w:rsidRPr="00F8411A" w:rsidRDefault="00A34F68" w:rsidP="00F8411A">
    <w:pPr>
      <w:pStyle w:val="Footer"/>
    </w:pP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C3FC" w14:textId="77777777" w:rsidR="00A34F68" w:rsidRPr="00F8411A" w:rsidRDefault="00A34F68" w:rsidP="00807B66">
    <w:pPr>
      <w:pStyle w:val="Footer"/>
      <w:tabs>
        <w:tab w:val="clear" w:pos="10080"/>
        <w:tab w:val="right" w:pos="13680"/>
      </w:tabs>
      <w:jc w:val="right"/>
    </w:pPr>
    <w:r w:rsidRPr="00F8411A">
      <w:rPr>
        <w:lang w:val="en-GB" w:bidi="en-GB"/>
      </w:rPr>
      <w:tab/>
    </w: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3EC2" w14:textId="77777777" w:rsidR="00A34F68" w:rsidRPr="00F8411A" w:rsidRDefault="00A34F68" w:rsidP="00F8411A">
    <w:pPr>
      <w:pStyle w:val="Footer"/>
    </w:pP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663C8FE4" w14:textId="77777777" w:rsidR="00A34F68" w:rsidRDefault="00A34F68" w:rsidP="00F8411A">
            <w:pPr>
              <w:pStyle w:val="Footer"/>
            </w:pPr>
            <w:r w:rsidRPr="002135FB">
              <w:rPr>
                <w:lang w:val="en-GB" w:bidi="en-GB"/>
              </w:rPr>
              <w:t xml:space="preserve">January 24, 20XX                                                                                                                                                  </w:t>
            </w: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p w14:paraId="3C691590" w14:textId="77777777" w:rsidR="00A34F68" w:rsidRDefault="00275A43"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F48F4" w14:textId="77777777" w:rsidR="00B07AF3" w:rsidRDefault="00B07AF3" w:rsidP="005A20E2">
      <w:pPr>
        <w:spacing w:after="0"/>
      </w:pPr>
      <w:r>
        <w:separator/>
      </w:r>
    </w:p>
    <w:p w14:paraId="54BE76E8" w14:textId="77777777" w:rsidR="00B07AF3" w:rsidRDefault="00B07AF3"/>
    <w:p w14:paraId="29E479F3" w14:textId="77777777" w:rsidR="00B07AF3" w:rsidRDefault="00B07AF3" w:rsidP="009B4773"/>
    <w:p w14:paraId="3D2726AF" w14:textId="77777777" w:rsidR="00B07AF3" w:rsidRDefault="00B07AF3" w:rsidP="00513832"/>
  </w:footnote>
  <w:footnote w:type="continuationSeparator" w:id="0">
    <w:p w14:paraId="0A83CA54" w14:textId="77777777" w:rsidR="00B07AF3" w:rsidRDefault="00B07AF3" w:rsidP="005A20E2">
      <w:pPr>
        <w:spacing w:after="0"/>
      </w:pPr>
      <w:r>
        <w:continuationSeparator/>
      </w:r>
    </w:p>
    <w:p w14:paraId="7CF5B74D" w14:textId="77777777" w:rsidR="00B07AF3" w:rsidRDefault="00B07AF3"/>
    <w:p w14:paraId="79860D6A" w14:textId="77777777" w:rsidR="00B07AF3" w:rsidRDefault="00B07AF3" w:rsidP="009B4773"/>
    <w:p w14:paraId="26BD92DF" w14:textId="77777777" w:rsidR="00B07AF3" w:rsidRDefault="00B07AF3"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28C2" w14:textId="6061BF35" w:rsidR="00A34F68" w:rsidRDefault="007E689D" w:rsidP="005A20E2">
    <w:pPr>
      <w:pStyle w:val="Header"/>
      <w:tabs>
        <w:tab w:val="right" w:pos="11057"/>
      </w:tabs>
      <w:ind w:left="-1134" w:right="-1085"/>
    </w:pPr>
    <w:r>
      <w:rPr>
        <w:noProof/>
        <w:lang w:val="en-GB" w:bidi="en-GB"/>
      </w:rPr>
      <w:drawing>
        <wp:anchor distT="0" distB="0" distL="114300" distR="114300" simplePos="0" relativeHeight="251670528" behindDoc="1" locked="0" layoutInCell="1" allowOverlap="1" wp14:anchorId="4F99AAD8" wp14:editId="7DD53CF8">
          <wp:simplePos x="0" y="0"/>
          <wp:positionH relativeFrom="page">
            <wp:posOffset>214685</wp:posOffset>
          </wp:positionH>
          <wp:positionV relativeFrom="page">
            <wp:posOffset>190831</wp:posOffset>
          </wp:positionV>
          <wp:extent cx="7131488" cy="10034270"/>
          <wp:effectExtent l="0" t="0" r="0" b="508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56903" cy="1007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B7105" w14:textId="09F03D06" w:rsidR="00A34F68" w:rsidRDefault="00A34F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7A49" w14:textId="77777777" w:rsidR="00A34F68" w:rsidRDefault="00A34F68">
    <w:r>
      <w:rPr>
        <w:noProof/>
        <w:lang w:val="en-GB" w:bidi="en-GB"/>
      </w:rPr>
      <w:drawing>
        <wp:anchor distT="0" distB="0" distL="114300" distR="114300" simplePos="0" relativeHeight="251675648" behindDoc="1" locked="0" layoutInCell="1" allowOverlap="1" wp14:anchorId="790719FB" wp14:editId="054BBE74">
          <wp:simplePos x="0" y="0"/>
          <wp:positionH relativeFrom="page">
            <wp:posOffset>318052</wp:posOffset>
          </wp:positionH>
          <wp:positionV relativeFrom="page">
            <wp:posOffset>294198</wp:posOffset>
          </wp:positionV>
          <wp:extent cx="3522278" cy="9865360"/>
          <wp:effectExtent l="0" t="0" r="254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546108" cy="9932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1710F" w14:textId="2A266D69" w:rsidR="00A34F68" w:rsidRPr="00EB47F9" w:rsidRDefault="00B0668D" w:rsidP="00EB47F9">
    <w:pPr>
      <w:pStyle w:val="Header"/>
      <w:rPr>
        <w:rStyle w:val="TitleChar"/>
        <w:rFonts w:eastAsiaTheme="minorHAnsi" w:cstheme="minorBidi"/>
        <w:b/>
        <w:color w:val="107082" w:themeColor="accent2"/>
        <w:spacing w:val="0"/>
        <w:kern w:val="0"/>
        <w:sz w:val="28"/>
        <w:szCs w:val="24"/>
      </w:rPr>
    </w:pPr>
    <w:r>
      <w:rPr>
        <w:noProof/>
      </w:rPr>
      <w:pict w14:anchorId="6E7100A3">
        <v:shapetype id="_x0000_t202" coordsize="21600,21600" o:spt="202" path="m,l,21600r21600,l21600,xe">
          <v:stroke joinstyle="miter"/>
          <v:path gradientshapeok="t" o:connecttype="rect"/>
        </v:shapetype>
        <v:shape id="Text Box 2" o:spid="_x0000_s1025"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" fillcolor="#f0cda1" stroked="f">
          <v:fill opacity="32896f"/>
          <v:textbox inset="20mm,8mm">
            <w:txbxContent>
              <w:p w14:paraId="5B997CDC" w14:textId="77777777" w:rsidR="00A34F68" w:rsidRDefault="00A34F68" w:rsidP="00EB47F9"/>
            </w:txbxContent>
          </v:textbox>
          <w10:wrap anchorx="page" anchory="page"/>
        </v:shape>
      </w:pict>
    </w:r>
    <w:r w:rsidR="00A34F68" w:rsidRPr="00EB47F9">
      <w:rPr>
        <w:lang w:val="en-GB" w:bidi="en-GB"/>
      </w:rPr>
      <w:t xml:space="preserve"> </w:t>
    </w:r>
  </w:p>
  <w:p w14:paraId="071B23BF" w14:textId="77777777" w:rsidR="00A34F68" w:rsidRPr="00EB47F9" w:rsidRDefault="00A34F68" w:rsidP="00EB47F9">
    <w:pPr>
      <w:pStyle w:val="Header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E26A9090"/>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285870"/>
    <w:multiLevelType w:val="hybridMultilevel"/>
    <w:tmpl w:val="18DC2B7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81FF1"/>
    <w:multiLevelType w:val="hybridMultilevel"/>
    <w:tmpl w:val="0EF8871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DE5398"/>
    <w:multiLevelType w:val="hybridMultilevel"/>
    <w:tmpl w:val="794CE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238226">
    <w:abstractNumId w:val="30"/>
  </w:num>
  <w:num w:numId="2" w16cid:durableId="24719580">
    <w:abstractNumId w:val="38"/>
  </w:num>
  <w:num w:numId="3" w16cid:durableId="1428038238">
    <w:abstractNumId w:val="18"/>
  </w:num>
  <w:num w:numId="4" w16cid:durableId="1546673787">
    <w:abstractNumId w:val="26"/>
  </w:num>
  <w:num w:numId="5" w16cid:durableId="1512915086">
    <w:abstractNumId w:val="15"/>
  </w:num>
  <w:num w:numId="6" w16cid:durableId="1796175794">
    <w:abstractNumId w:val="8"/>
  </w:num>
  <w:num w:numId="7" w16cid:durableId="326902375">
    <w:abstractNumId w:val="37"/>
  </w:num>
  <w:num w:numId="8" w16cid:durableId="826170225">
    <w:abstractNumId w:val="14"/>
  </w:num>
  <w:num w:numId="9" w16cid:durableId="1848061852">
    <w:abstractNumId w:val="39"/>
  </w:num>
  <w:num w:numId="10" w16cid:durableId="1006785180">
    <w:abstractNumId w:val="34"/>
  </w:num>
  <w:num w:numId="11" w16cid:durableId="821190520">
    <w:abstractNumId w:val="4"/>
  </w:num>
  <w:num w:numId="12" w16cid:durableId="536890813">
    <w:abstractNumId w:val="11"/>
  </w:num>
  <w:num w:numId="13" w16cid:durableId="523599183">
    <w:abstractNumId w:val="17"/>
  </w:num>
  <w:num w:numId="14" w16cid:durableId="1933464411">
    <w:abstractNumId w:val="25"/>
  </w:num>
  <w:num w:numId="15" w16cid:durableId="1431467442">
    <w:abstractNumId w:val="21"/>
  </w:num>
  <w:num w:numId="16" w16cid:durableId="1026365547">
    <w:abstractNumId w:val="7"/>
  </w:num>
  <w:num w:numId="17" w16cid:durableId="717509610">
    <w:abstractNumId w:val="28"/>
  </w:num>
  <w:num w:numId="18" w16cid:durableId="747576895">
    <w:abstractNumId w:val="40"/>
  </w:num>
  <w:num w:numId="19" w16cid:durableId="1872067973">
    <w:abstractNumId w:val="10"/>
  </w:num>
  <w:num w:numId="20" w16cid:durableId="243993242">
    <w:abstractNumId w:val="32"/>
  </w:num>
  <w:num w:numId="21" w16cid:durableId="260644619">
    <w:abstractNumId w:val="13"/>
  </w:num>
  <w:num w:numId="22" w16cid:durableId="1693606445">
    <w:abstractNumId w:val="22"/>
  </w:num>
  <w:num w:numId="23" w16cid:durableId="1000498586">
    <w:abstractNumId w:val="24"/>
  </w:num>
  <w:num w:numId="24" w16cid:durableId="1247693413">
    <w:abstractNumId w:val="20"/>
  </w:num>
  <w:num w:numId="25" w16cid:durableId="2145393500">
    <w:abstractNumId w:val="23"/>
  </w:num>
  <w:num w:numId="26" w16cid:durableId="668213810">
    <w:abstractNumId w:val="9"/>
  </w:num>
  <w:num w:numId="27" w16cid:durableId="276135080">
    <w:abstractNumId w:val="35"/>
  </w:num>
  <w:num w:numId="28" w16cid:durableId="835078267">
    <w:abstractNumId w:val="16"/>
  </w:num>
  <w:num w:numId="29" w16cid:durableId="649405273">
    <w:abstractNumId w:val="6"/>
  </w:num>
  <w:num w:numId="30" w16cid:durableId="71781852">
    <w:abstractNumId w:val="19"/>
  </w:num>
  <w:num w:numId="31" w16cid:durableId="1272587572">
    <w:abstractNumId w:val="5"/>
  </w:num>
  <w:num w:numId="32" w16cid:durableId="1167020306">
    <w:abstractNumId w:val="31"/>
  </w:num>
  <w:num w:numId="33" w16cid:durableId="315186100">
    <w:abstractNumId w:val="33"/>
  </w:num>
  <w:num w:numId="34" w16cid:durableId="1634409917">
    <w:abstractNumId w:val="3"/>
  </w:num>
  <w:num w:numId="35" w16cid:durableId="541138376">
    <w:abstractNumId w:val="1"/>
  </w:num>
  <w:num w:numId="36" w16cid:durableId="486242394">
    <w:abstractNumId w:val="2"/>
  </w:num>
  <w:num w:numId="37" w16cid:durableId="561327957">
    <w:abstractNumId w:val="0"/>
  </w:num>
  <w:num w:numId="38" w16cid:durableId="1407340929">
    <w:abstractNumId w:val="36"/>
  </w:num>
  <w:num w:numId="39" w16cid:durableId="1664507648">
    <w:abstractNumId w:val="27"/>
  </w:num>
  <w:num w:numId="40" w16cid:durableId="1064912635">
    <w:abstractNumId w:val="29"/>
  </w:num>
  <w:num w:numId="41" w16cid:durableId="5702139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83C2A"/>
    <w:rsid w:val="0000092E"/>
    <w:rsid w:val="00012A83"/>
    <w:rsid w:val="00017C3C"/>
    <w:rsid w:val="00021F2E"/>
    <w:rsid w:val="00023F87"/>
    <w:rsid w:val="00026EAE"/>
    <w:rsid w:val="0003123C"/>
    <w:rsid w:val="00032A10"/>
    <w:rsid w:val="00043FFE"/>
    <w:rsid w:val="00044074"/>
    <w:rsid w:val="0004430C"/>
    <w:rsid w:val="00050FD4"/>
    <w:rsid w:val="00056F06"/>
    <w:rsid w:val="00066DE2"/>
    <w:rsid w:val="00077931"/>
    <w:rsid w:val="00084E91"/>
    <w:rsid w:val="000900B6"/>
    <w:rsid w:val="000A649E"/>
    <w:rsid w:val="000A7626"/>
    <w:rsid w:val="000B3EA9"/>
    <w:rsid w:val="000B5DA2"/>
    <w:rsid w:val="000B6B7A"/>
    <w:rsid w:val="000C1C28"/>
    <w:rsid w:val="000C5872"/>
    <w:rsid w:val="000D3D76"/>
    <w:rsid w:val="000D5150"/>
    <w:rsid w:val="000E0979"/>
    <w:rsid w:val="000E1544"/>
    <w:rsid w:val="001155CE"/>
    <w:rsid w:val="001225D9"/>
    <w:rsid w:val="00124370"/>
    <w:rsid w:val="00160392"/>
    <w:rsid w:val="00177861"/>
    <w:rsid w:val="001A2081"/>
    <w:rsid w:val="001A5429"/>
    <w:rsid w:val="001B1DAF"/>
    <w:rsid w:val="001C7F44"/>
    <w:rsid w:val="001D1C22"/>
    <w:rsid w:val="001E11F1"/>
    <w:rsid w:val="001E1E58"/>
    <w:rsid w:val="001F5E9D"/>
    <w:rsid w:val="001F7EE9"/>
    <w:rsid w:val="00206719"/>
    <w:rsid w:val="00212B1B"/>
    <w:rsid w:val="00215022"/>
    <w:rsid w:val="00240312"/>
    <w:rsid w:val="00245997"/>
    <w:rsid w:val="00247B17"/>
    <w:rsid w:val="00252E4A"/>
    <w:rsid w:val="002642A8"/>
    <w:rsid w:val="0026637B"/>
    <w:rsid w:val="00275A43"/>
    <w:rsid w:val="002848C4"/>
    <w:rsid w:val="002957D6"/>
    <w:rsid w:val="002A137B"/>
    <w:rsid w:val="0031130D"/>
    <w:rsid w:val="00314A6F"/>
    <w:rsid w:val="00334394"/>
    <w:rsid w:val="00345880"/>
    <w:rsid w:val="00347AF5"/>
    <w:rsid w:val="00360F98"/>
    <w:rsid w:val="00362478"/>
    <w:rsid w:val="00374421"/>
    <w:rsid w:val="00375DCE"/>
    <w:rsid w:val="00385D4D"/>
    <w:rsid w:val="003B5758"/>
    <w:rsid w:val="003D04F0"/>
    <w:rsid w:val="003D59A7"/>
    <w:rsid w:val="003E78A7"/>
    <w:rsid w:val="003F0714"/>
    <w:rsid w:val="003F13B0"/>
    <w:rsid w:val="003F5F4A"/>
    <w:rsid w:val="0040029B"/>
    <w:rsid w:val="00400698"/>
    <w:rsid w:val="00403423"/>
    <w:rsid w:val="004176AF"/>
    <w:rsid w:val="004211AF"/>
    <w:rsid w:val="00421AF1"/>
    <w:rsid w:val="00423A18"/>
    <w:rsid w:val="004262DD"/>
    <w:rsid w:val="0042646F"/>
    <w:rsid w:val="00435096"/>
    <w:rsid w:val="00440BF7"/>
    <w:rsid w:val="004411FB"/>
    <w:rsid w:val="00443212"/>
    <w:rsid w:val="004567E6"/>
    <w:rsid w:val="00493EC0"/>
    <w:rsid w:val="00495909"/>
    <w:rsid w:val="004A3042"/>
    <w:rsid w:val="004B5251"/>
    <w:rsid w:val="004C7B3E"/>
    <w:rsid w:val="004E7EC1"/>
    <w:rsid w:val="004F7BB0"/>
    <w:rsid w:val="00513832"/>
    <w:rsid w:val="00526C37"/>
    <w:rsid w:val="00533047"/>
    <w:rsid w:val="005356A3"/>
    <w:rsid w:val="00577B45"/>
    <w:rsid w:val="00582502"/>
    <w:rsid w:val="005919AF"/>
    <w:rsid w:val="005A20E2"/>
    <w:rsid w:val="005B13C1"/>
    <w:rsid w:val="005B5B61"/>
    <w:rsid w:val="005B6A1A"/>
    <w:rsid w:val="005D2146"/>
    <w:rsid w:val="005D369F"/>
    <w:rsid w:val="005F6388"/>
    <w:rsid w:val="00614293"/>
    <w:rsid w:val="00614452"/>
    <w:rsid w:val="006329E1"/>
    <w:rsid w:val="00633E73"/>
    <w:rsid w:val="00655308"/>
    <w:rsid w:val="00664450"/>
    <w:rsid w:val="00683C2A"/>
    <w:rsid w:val="006936EB"/>
    <w:rsid w:val="006B2383"/>
    <w:rsid w:val="006D0144"/>
    <w:rsid w:val="006D510F"/>
    <w:rsid w:val="006E03A6"/>
    <w:rsid w:val="006E3FC8"/>
    <w:rsid w:val="006E523A"/>
    <w:rsid w:val="006F35BA"/>
    <w:rsid w:val="00707756"/>
    <w:rsid w:val="007157EF"/>
    <w:rsid w:val="00730BAF"/>
    <w:rsid w:val="0073670F"/>
    <w:rsid w:val="00740FCE"/>
    <w:rsid w:val="007463B9"/>
    <w:rsid w:val="00753E67"/>
    <w:rsid w:val="0079015D"/>
    <w:rsid w:val="00795463"/>
    <w:rsid w:val="007979C9"/>
    <w:rsid w:val="007A517D"/>
    <w:rsid w:val="007B17C4"/>
    <w:rsid w:val="007B1F5A"/>
    <w:rsid w:val="007B3AB6"/>
    <w:rsid w:val="007B5AFF"/>
    <w:rsid w:val="007C0769"/>
    <w:rsid w:val="007C136F"/>
    <w:rsid w:val="007C56B4"/>
    <w:rsid w:val="007C5AF4"/>
    <w:rsid w:val="007D5767"/>
    <w:rsid w:val="007E689D"/>
    <w:rsid w:val="007F3038"/>
    <w:rsid w:val="007F793B"/>
    <w:rsid w:val="007F7FE0"/>
    <w:rsid w:val="00807B66"/>
    <w:rsid w:val="00810DF6"/>
    <w:rsid w:val="00813EC8"/>
    <w:rsid w:val="00817F8C"/>
    <w:rsid w:val="00823955"/>
    <w:rsid w:val="0083428B"/>
    <w:rsid w:val="00861AA4"/>
    <w:rsid w:val="00876F99"/>
    <w:rsid w:val="00877A44"/>
    <w:rsid w:val="008820B3"/>
    <w:rsid w:val="00886169"/>
    <w:rsid w:val="008925FC"/>
    <w:rsid w:val="008965F6"/>
    <w:rsid w:val="008A2B5E"/>
    <w:rsid w:val="008D3386"/>
    <w:rsid w:val="008D3518"/>
    <w:rsid w:val="008F704C"/>
    <w:rsid w:val="0090206C"/>
    <w:rsid w:val="00902998"/>
    <w:rsid w:val="00912C1B"/>
    <w:rsid w:val="0092125E"/>
    <w:rsid w:val="00924319"/>
    <w:rsid w:val="00952A7A"/>
    <w:rsid w:val="00972EBA"/>
    <w:rsid w:val="00974BF8"/>
    <w:rsid w:val="009A3B33"/>
    <w:rsid w:val="009A45A0"/>
    <w:rsid w:val="009B35B5"/>
    <w:rsid w:val="009B4773"/>
    <w:rsid w:val="009C018F"/>
    <w:rsid w:val="009D2556"/>
    <w:rsid w:val="009E55E1"/>
    <w:rsid w:val="00A34F68"/>
    <w:rsid w:val="00A44EEF"/>
    <w:rsid w:val="00A54002"/>
    <w:rsid w:val="00A630FD"/>
    <w:rsid w:val="00A745EA"/>
    <w:rsid w:val="00A74908"/>
    <w:rsid w:val="00A91213"/>
    <w:rsid w:val="00A960DC"/>
    <w:rsid w:val="00A9621B"/>
    <w:rsid w:val="00AA29B1"/>
    <w:rsid w:val="00AA66D7"/>
    <w:rsid w:val="00AC3653"/>
    <w:rsid w:val="00AE0241"/>
    <w:rsid w:val="00AE5008"/>
    <w:rsid w:val="00B0668D"/>
    <w:rsid w:val="00B07AF3"/>
    <w:rsid w:val="00B26302"/>
    <w:rsid w:val="00B33F42"/>
    <w:rsid w:val="00B37B3B"/>
    <w:rsid w:val="00B44C47"/>
    <w:rsid w:val="00B47912"/>
    <w:rsid w:val="00B54F0B"/>
    <w:rsid w:val="00B57756"/>
    <w:rsid w:val="00B57F4F"/>
    <w:rsid w:val="00B7636D"/>
    <w:rsid w:val="00B80CF1"/>
    <w:rsid w:val="00B8523C"/>
    <w:rsid w:val="00BA2A38"/>
    <w:rsid w:val="00BA31C4"/>
    <w:rsid w:val="00BA3E51"/>
    <w:rsid w:val="00BB02E6"/>
    <w:rsid w:val="00BC3564"/>
    <w:rsid w:val="00BC6C98"/>
    <w:rsid w:val="00BD0C60"/>
    <w:rsid w:val="00C17BCF"/>
    <w:rsid w:val="00C3246A"/>
    <w:rsid w:val="00C33FBE"/>
    <w:rsid w:val="00C55956"/>
    <w:rsid w:val="00C60C09"/>
    <w:rsid w:val="00C65564"/>
    <w:rsid w:val="00CA223E"/>
    <w:rsid w:val="00CA61D8"/>
    <w:rsid w:val="00CC0D9C"/>
    <w:rsid w:val="00CC5277"/>
    <w:rsid w:val="00CD1D98"/>
    <w:rsid w:val="00CE5D59"/>
    <w:rsid w:val="00CF1267"/>
    <w:rsid w:val="00D13200"/>
    <w:rsid w:val="00D26769"/>
    <w:rsid w:val="00D27AF8"/>
    <w:rsid w:val="00D53FBD"/>
    <w:rsid w:val="00D6543F"/>
    <w:rsid w:val="00D73B6E"/>
    <w:rsid w:val="00D74E0C"/>
    <w:rsid w:val="00D849A8"/>
    <w:rsid w:val="00D86A0A"/>
    <w:rsid w:val="00D94688"/>
    <w:rsid w:val="00DB5A2E"/>
    <w:rsid w:val="00DC0528"/>
    <w:rsid w:val="00DC1104"/>
    <w:rsid w:val="00DC3A45"/>
    <w:rsid w:val="00DC7466"/>
    <w:rsid w:val="00DC7E1C"/>
    <w:rsid w:val="00DE65A2"/>
    <w:rsid w:val="00DF2DCC"/>
    <w:rsid w:val="00E01D0E"/>
    <w:rsid w:val="00E16215"/>
    <w:rsid w:val="00E31650"/>
    <w:rsid w:val="00E33F50"/>
    <w:rsid w:val="00E35169"/>
    <w:rsid w:val="00E404DF"/>
    <w:rsid w:val="00E53724"/>
    <w:rsid w:val="00E541D8"/>
    <w:rsid w:val="00E552C8"/>
    <w:rsid w:val="00E57FA2"/>
    <w:rsid w:val="00E75006"/>
    <w:rsid w:val="00E757A0"/>
    <w:rsid w:val="00E84350"/>
    <w:rsid w:val="00E857E2"/>
    <w:rsid w:val="00E85863"/>
    <w:rsid w:val="00E91AE4"/>
    <w:rsid w:val="00E9703F"/>
    <w:rsid w:val="00EA431D"/>
    <w:rsid w:val="00EB47F9"/>
    <w:rsid w:val="00EC36ED"/>
    <w:rsid w:val="00EC4BCD"/>
    <w:rsid w:val="00F20CA8"/>
    <w:rsid w:val="00F26830"/>
    <w:rsid w:val="00F273EA"/>
    <w:rsid w:val="00F33F5E"/>
    <w:rsid w:val="00F36EA1"/>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3E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8569">
      <w:bodyDiv w:val="1"/>
      <w:marLeft w:val="0"/>
      <w:marRight w:val="0"/>
      <w:marTop w:val="0"/>
      <w:marBottom w:val="0"/>
      <w:divBdr>
        <w:top w:val="none" w:sz="0" w:space="0" w:color="auto"/>
        <w:left w:val="none" w:sz="0" w:space="0" w:color="auto"/>
        <w:bottom w:val="none" w:sz="0" w:space="0" w:color="auto"/>
        <w:right w:val="none" w:sz="0" w:space="0" w:color="auto"/>
      </w:divBdr>
    </w:div>
    <w:div w:id="66005332">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300814761">
      <w:bodyDiv w:val="1"/>
      <w:marLeft w:val="0"/>
      <w:marRight w:val="0"/>
      <w:marTop w:val="0"/>
      <w:marBottom w:val="0"/>
      <w:divBdr>
        <w:top w:val="none" w:sz="0" w:space="0" w:color="auto"/>
        <w:left w:val="none" w:sz="0" w:space="0" w:color="auto"/>
        <w:bottom w:val="none" w:sz="0" w:space="0" w:color="auto"/>
        <w:right w:val="none" w:sz="0" w:space="0" w:color="auto"/>
      </w:divBdr>
    </w:div>
    <w:div w:id="301423890">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451170532">
      <w:bodyDiv w:val="1"/>
      <w:marLeft w:val="0"/>
      <w:marRight w:val="0"/>
      <w:marTop w:val="0"/>
      <w:marBottom w:val="0"/>
      <w:divBdr>
        <w:top w:val="none" w:sz="0" w:space="0" w:color="auto"/>
        <w:left w:val="none" w:sz="0" w:space="0" w:color="auto"/>
        <w:bottom w:val="none" w:sz="0" w:space="0" w:color="auto"/>
        <w:right w:val="none" w:sz="0" w:space="0" w:color="auto"/>
      </w:divBdr>
    </w:div>
    <w:div w:id="760373887">
      <w:bodyDiv w:val="1"/>
      <w:marLeft w:val="0"/>
      <w:marRight w:val="0"/>
      <w:marTop w:val="0"/>
      <w:marBottom w:val="0"/>
      <w:divBdr>
        <w:top w:val="none" w:sz="0" w:space="0" w:color="auto"/>
        <w:left w:val="none" w:sz="0" w:space="0" w:color="auto"/>
        <w:bottom w:val="none" w:sz="0" w:space="0" w:color="auto"/>
        <w:right w:val="none" w:sz="0" w:space="0" w:color="auto"/>
      </w:divBdr>
    </w:div>
    <w:div w:id="820586537">
      <w:bodyDiv w:val="1"/>
      <w:marLeft w:val="0"/>
      <w:marRight w:val="0"/>
      <w:marTop w:val="0"/>
      <w:marBottom w:val="0"/>
      <w:divBdr>
        <w:top w:val="none" w:sz="0" w:space="0" w:color="auto"/>
        <w:left w:val="none" w:sz="0" w:space="0" w:color="auto"/>
        <w:bottom w:val="none" w:sz="0" w:space="0" w:color="auto"/>
        <w:right w:val="none" w:sz="0" w:space="0" w:color="auto"/>
      </w:divBdr>
    </w:div>
    <w:div w:id="1124806065">
      <w:bodyDiv w:val="1"/>
      <w:marLeft w:val="0"/>
      <w:marRight w:val="0"/>
      <w:marTop w:val="0"/>
      <w:marBottom w:val="0"/>
      <w:divBdr>
        <w:top w:val="none" w:sz="0" w:space="0" w:color="auto"/>
        <w:left w:val="none" w:sz="0" w:space="0" w:color="auto"/>
        <w:bottom w:val="none" w:sz="0" w:space="0" w:color="auto"/>
        <w:right w:val="none" w:sz="0" w:space="0" w:color="auto"/>
      </w:divBdr>
    </w:div>
    <w:div w:id="1222131938">
      <w:bodyDiv w:val="1"/>
      <w:marLeft w:val="0"/>
      <w:marRight w:val="0"/>
      <w:marTop w:val="0"/>
      <w:marBottom w:val="0"/>
      <w:divBdr>
        <w:top w:val="none" w:sz="0" w:space="0" w:color="auto"/>
        <w:left w:val="none" w:sz="0" w:space="0" w:color="auto"/>
        <w:bottom w:val="none" w:sz="0" w:space="0" w:color="auto"/>
        <w:right w:val="none" w:sz="0" w:space="0" w:color="auto"/>
      </w:divBdr>
    </w:div>
    <w:div w:id="1379476018">
      <w:bodyDiv w:val="1"/>
      <w:marLeft w:val="0"/>
      <w:marRight w:val="0"/>
      <w:marTop w:val="0"/>
      <w:marBottom w:val="0"/>
      <w:divBdr>
        <w:top w:val="none" w:sz="0" w:space="0" w:color="auto"/>
        <w:left w:val="none" w:sz="0" w:space="0" w:color="auto"/>
        <w:bottom w:val="none" w:sz="0" w:space="0" w:color="auto"/>
        <w:right w:val="none" w:sz="0" w:space="0" w:color="auto"/>
      </w:divBdr>
    </w:div>
    <w:div w:id="1537086501">
      <w:bodyDiv w:val="1"/>
      <w:marLeft w:val="0"/>
      <w:marRight w:val="0"/>
      <w:marTop w:val="0"/>
      <w:marBottom w:val="0"/>
      <w:divBdr>
        <w:top w:val="none" w:sz="0" w:space="0" w:color="auto"/>
        <w:left w:val="none" w:sz="0" w:space="0" w:color="auto"/>
        <w:bottom w:val="none" w:sz="0" w:space="0" w:color="auto"/>
        <w:right w:val="none" w:sz="0" w:space="0" w:color="auto"/>
      </w:divBdr>
    </w:div>
    <w:div w:id="181131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_CAN.DY_\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540B9EAEC447F6829D0C5CF96D1A8E"/>
        <w:category>
          <w:name w:val="General"/>
          <w:gallery w:val="placeholder"/>
        </w:category>
        <w:types>
          <w:type w:val="bbPlcHdr"/>
        </w:types>
        <w:behaviors>
          <w:behavior w:val="content"/>
        </w:behaviors>
        <w:guid w:val="{599BC6C0-E530-4D7E-9383-5C28310C7EA8}"/>
      </w:docPartPr>
      <w:docPartBody>
        <w:p w:rsidR="00335DD1" w:rsidRDefault="00B6365F">
          <w:pPr>
            <w:pStyle w:val="80540B9EAEC447F6829D0C5CF96D1A8E"/>
          </w:pPr>
          <w:r w:rsidRPr="00614293">
            <w:rPr>
              <w:lang w:bidi="en-GB"/>
            </w:rPr>
            <w:t>HOME BASED</w:t>
          </w:r>
        </w:p>
      </w:docPartBody>
    </w:docPart>
    <w:docPart>
      <w:docPartPr>
        <w:name w:val="33D17D58F9184B0994E590FA4DB55217"/>
        <w:category>
          <w:name w:val="General"/>
          <w:gallery w:val="placeholder"/>
        </w:category>
        <w:types>
          <w:type w:val="bbPlcHdr"/>
        </w:types>
        <w:behaviors>
          <w:behavior w:val="content"/>
        </w:behaviors>
        <w:guid w:val="{D3B99986-9B64-487D-A234-076005762592}"/>
      </w:docPartPr>
      <w:docPartBody>
        <w:p w:rsidR="00335DD1" w:rsidRDefault="00B6365F">
          <w:pPr>
            <w:pStyle w:val="33D17D58F9184B0994E590FA4DB55217"/>
          </w:pPr>
          <w:r w:rsidRPr="00614293">
            <w:rPr>
              <w:rStyle w:val="TitleChar"/>
              <w:b w:val="0"/>
              <w:lang w:bidi="en-GB"/>
            </w:rPr>
            <w:t>PROFESSIONAL SERVICES</w:t>
          </w:r>
        </w:p>
      </w:docPartBody>
    </w:docPart>
    <w:docPart>
      <w:docPartPr>
        <w:name w:val="6C3038A2409C445ABA40D7BAE718A4F7"/>
        <w:category>
          <w:name w:val="General"/>
          <w:gallery w:val="placeholder"/>
        </w:category>
        <w:types>
          <w:type w:val="bbPlcHdr"/>
        </w:types>
        <w:behaviors>
          <w:behavior w:val="content"/>
        </w:behaviors>
        <w:guid w:val="{FAD42AD6-3649-40DA-9A6D-CA4CF9203774}"/>
      </w:docPartPr>
      <w:docPartBody>
        <w:p w:rsidR="00335DD1" w:rsidRDefault="00B6365F">
          <w:pPr>
            <w:pStyle w:val="6C3038A2409C445ABA40D7BAE718A4F7"/>
          </w:pPr>
          <w:r w:rsidRPr="00614293">
            <w:rPr>
              <w:lang w:bidi="en-GB"/>
            </w:rPr>
            <w:t>Business Plan</w:t>
          </w:r>
        </w:p>
      </w:docPartBody>
    </w:docPart>
    <w:docPart>
      <w:docPartPr>
        <w:name w:val="CB0C6D65A1AE41E5AAB12710D55A1201"/>
        <w:category>
          <w:name w:val="General"/>
          <w:gallery w:val="placeholder"/>
        </w:category>
        <w:types>
          <w:type w:val="bbPlcHdr"/>
        </w:types>
        <w:behaviors>
          <w:behavior w:val="content"/>
        </w:behaviors>
        <w:guid w:val="{25BD60C5-332D-4E31-9A9B-379CD518AEE5}"/>
      </w:docPartPr>
      <w:docPartBody>
        <w:p w:rsidR="00335DD1" w:rsidRDefault="00B6365F">
          <w:pPr>
            <w:pStyle w:val="CB0C6D65A1AE41E5AAB12710D55A1201"/>
          </w:pPr>
          <w:r w:rsidRPr="00614293">
            <w:rPr>
              <w:lang w:bidi="en-GB"/>
            </w:rPr>
            <w:t>Introduction</w:t>
          </w:r>
        </w:p>
      </w:docPartBody>
    </w:docPart>
    <w:docPart>
      <w:docPartPr>
        <w:name w:val="41A31491BE3547328AE769E343A1FF7D"/>
        <w:category>
          <w:name w:val="General"/>
          <w:gallery w:val="placeholder"/>
        </w:category>
        <w:types>
          <w:type w:val="bbPlcHdr"/>
        </w:types>
        <w:behaviors>
          <w:behavior w:val="content"/>
        </w:behaviors>
        <w:guid w:val="{9792A367-1137-4FE8-99EF-253600E10C5E}"/>
      </w:docPartPr>
      <w:docPartBody>
        <w:p w:rsidR="00335DD1" w:rsidRDefault="00B6365F">
          <w:pPr>
            <w:pStyle w:val="41A31491BE3547328AE769E343A1FF7D"/>
          </w:pPr>
          <w:r w:rsidRPr="00614293">
            <w:rPr>
              <w:lang w:bidi="en-GB"/>
            </w:rPr>
            <w:t>Creating an extensive business plan is unnecessary for most businesses to get started. However, creating a short business plan offers several benefits that more than outweigh the investment of time:</w:t>
          </w:r>
        </w:p>
      </w:docPartBody>
    </w:docPart>
    <w:docPart>
      <w:docPartPr>
        <w:name w:val="CB71DE3023254AF496EEA9DDAF1F8879"/>
        <w:category>
          <w:name w:val="General"/>
          <w:gallery w:val="placeholder"/>
        </w:category>
        <w:types>
          <w:type w:val="bbPlcHdr"/>
        </w:types>
        <w:behaviors>
          <w:behavior w:val="content"/>
        </w:behaviors>
        <w:guid w:val="{229CBBC8-3CD1-4139-9D3E-11E6A7F8B47C}"/>
      </w:docPartPr>
      <w:docPartBody>
        <w:p w:rsidR="00335DD1" w:rsidRPr="00614293" w:rsidRDefault="00B6365F" w:rsidP="00B6365F">
          <w:pPr>
            <w:pStyle w:val="ListBullet"/>
          </w:pPr>
          <w:r w:rsidRPr="00614293">
            <w:rPr>
              <w:lang w:val="en-GB" w:bidi="en-GB"/>
            </w:rPr>
            <w:t>The process of thinking and writing the plan provides clarity for the business.</w:t>
          </w:r>
        </w:p>
        <w:p w:rsidR="00335DD1" w:rsidRPr="00614293" w:rsidRDefault="00B6365F" w:rsidP="00B6365F">
          <w:pPr>
            <w:pStyle w:val="ListBullet"/>
          </w:pPr>
          <w:r w:rsidRPr="00614293">
            <w:rPr>
              <w:lang w:val="en-GB" w:bidi="en-GB"/>
            </w:rPr>
            <w:t>If capital is needed from outside sources, investors want to see a plan that demonstrates a solid understanding and vision for the business.</w:t>
          </w:r>
        </w:p>
        <w:p w:rsidR="00335DD1" w:rsidRPr="00614293" w:rsidRDefault="00B6365F" w:rsidP="00B6365F">
          <w:pPr>
            <w:pStyle w:val="ListBullet"/>
          </w:pPr>
          <w:r w:rsidRPr="00614293">
            <w:rPr>
              <w:lang w:val="en-GB" w:bidi="en-GB"/>
            </w:rPr>
            <w:t>The plan will help prioritise tasks that are most important.</w:t>
          </w:r>
        </w:p>
        <w:p w:rsidR="00335DD1" w:rsidRDefault="00B6365F">
          <w:pPr>
            <w:pStyle w:val="CB71DE3023254AF496EEA9DDAF1F8879"/>
          </w:pPr>
          <w:r w:rsidRPr="00614293">
            <w:rPr>
              <w:lang w:bidi="en-GB"/>
            </w:rPr>
            <w:t xml:space="preserve">With growth, the plan offers a common understanding of the vision to new leaders. </w:t>
          </w:r>
        </w:p>
      </w:docPartBody>
    </w:docPart>
    <w:docPart>
      <w:docPartPr>
        <w:name w:val="3F3A56062A65486780C7C98B38AD895B"/>
        <w:category>
          <w:name w:val="General"/>
          <w:gallery w:val="placeholder"/>
        </w:category>
        <w:types>
          <w:type w:val="bbPlcHdr"/>
        </w:types>
        <w:behaviors>
          <w:behavior w:val="content"/>
        </w:behaviors>
        <w:guid w:val="{0236BBDB-71CE-48B6-A2E8-AAA59B8C994E}"/>
      </w:docPartPr>
      <w:docPartBody>
        <w:p w:rsidR="00335DD1" w:rsidRDefault="00B6365F">
          <w:pPr>
            <w:pStyle w:val="3F3A56062A65486780C7C98B38AD895B"/>
          </w:pPr>
          <w:r w:rsidRPr="00614293">
            <w:rPr>
              <w:lang w:bidi="en-GB"/>
            </w:rPr>
            <w:t>A simple business plan for a start-up service company can be completed rather quickly. Keeping in mind who the intended audience is, write simply. The plan needs to be understandable, readable, and realistic.</w:t>
          </w:r>
        </w:p>
      </w:docPartBody>
    </w:docPart>
    <w:docPart>
      <w:docPartPr>
        <w:name w:val="42F303B2CCD34295AF8E40EC695824D5"/>
        <w:category>
          <w:name w:val="General"/>
          <w:gallery w:val="placeholder"/>
        </w:category>
        <w:types>
          <w:type w:val="bbPlcHdr"/>
        </w:types>
        <w:behaviors>
          <w:behavior w:val="content"/>
        </w:behaviors>
        <w:guid w:val="{B1BEA601-C144-463B-A3A0-49D99248A93A}"/>
      </w:docPartPr>
      <w:docPartBody>
        <w:p w:rsidR="00335DD1" w:rsidRPr="00614293" w:rsidRDefault="00B6365F" w:rsidP="00B6365F">
          <w:pPr>
            <w:pStyle w:val="ListNumber"/>
          </w:pPr>
          <w:r w:rsidRPr="00614293">
            <w:rPr>
              <w:lang w:val="en-GB" w:bidi="en-GB"/>
            </w:rPr>
            <w:t>Executive summary</w:t>
          </w:r>
        </w:p>
        <w:p w:rsidR="00335DD1" w:rsidRPr="00614293" w:rsidRDefault="00B6365F" w:rsidP="00B6365F">
          <w:pPr>
            <w:pStyle w:val="ListNumber"/>
          </w:pPr>
          <w:r w:rsidRPr="00614293">
            <w:rPr>
              <w:lang w:val="en-GB" w:bidi="en-GB"/>
            </w:rPr>
            <w:t>Company Overview</w:t>
          </w:r>
        </w:p>
        <w:p w:rsidR="00335DD1" w:rsidRPr="00614293" w:rsidRDefault="00B6365F" w:rsidP="00B6365F">
          <w:pPr>
            <w:pStyle w:val="ListNumber"/>
          </w:pPr>
          <w:r w:rsidRPr="00614293">
            <w:rPr>
              <w:lang w:val="en-GB" w:bidi="en-GB"/>
            </w:rPr>
            <w:t>Business Description</w:t>
          </w:r>
        </w:p>
        <w:p w:rsidR="00335DD1" w:rsidRPr="00614293" w:rsidRDefault="00B6365F" w:rsidP="00B6365F">
          <w:pPr>
            <w:pStyle w:val="ListNumber"/>
          </w:pPr>
          <w:r w:rsidRPr="00614293">
            <w:rPr>
              <w:lang w:val="en-GB" w:bidi="en-GB"/>
            </w:rPr>
            <w:t>Market Analysis</w:t>
          </w:r>
        </w:p>
        <w:p w:rsidR="00335DD1" w:rsidRPr="00614293" w:rsidRDefault="00B6365F" w:rsidP="00B6365F">
          <w:pPr>
            <w:pStyle w:val="ListNumber"/>
          </w:pPr>
          <w:r w:rsidRPr="00614293">
            <w:rPr>
              <w:lang w:val="en-GB" w:bidi="en-GB"/>
            </w:rPr>
            <w:t>Operating Plan</w:t>
          </w:r>
        </w:p>
        <w:p w:rsidR="00335DD1" w:rsidRPr="00614293" w:rsidRDefault="00B6365F" w:rsidP="00B6365F">
          <w:pPr>
            <w:pStyle w:val="ListNumber"/>
          </w:pPr>
          <w:r w:rsidRPr="00614293">
            <w:rPr>
              <w:lang w:val="en-GB" w:bidi="en-GB"/>
            </w:rPr>
            <w:t>Marketing and Sales Plan</w:t>
          </w:r>
        </w:p>
        <w:p w:rsidR="00335DD1" w:rsidRDefault="00B6365F">
          <w:pPr>
            <w:pStyle w:val="42F303B2CCD34295AF8E40EC695824D5"/>
          </w:pPr>
          <w:r w:rsidRPr="00614293">
            <w:rPr>
              <w:lang w:bidi="en-GB"/>
            </w:rPr>
            <w:t>Financial Plan</w:t>
          </w:r>
        </w:p>
      </w:docPartBody>
    </w:docPart>
    <w:docPart>
      <w:docPartPr>
        <w:name w:val="56AD78487ED34537B1E401A4983758E3"/>
        <w:category>
          <w:name w:val="General"/>
          <w:gallery w:val="placeholder"/>
        </w:category>
        <w:types>
          <w:type w:val="bbPlcHdr"/>
        </w:types>
        <w:behaviors>
          <w:behavior w:val="content"/>
        </w:behaviors>
        <w:guid w:val="{EC3861AA-A6F9-4959-AB86-5A73B69AF2AA}"/>
      </w:docPartPr>
      <w:docPartBody>
        <w:p w:rsidR="00335DD1" w:rsidRDefault="00B6365F">
          <w:pPr>
            <w:pStyle w:val="56AD78487ED34537B1E401A4983758E3"/>
          </w:pPr>
          <w:r w:rsidRPr="00614293">
            <w:rPr>
              <w:lang w:bidi="en-GB"/>
            </w:rPr>
            <w:t>Executive summary</w:t>
          </w:r>
        </w:p>
      </w:docPartBody>
    </w:docPart>
    <w:docPart>
      <w:docPartPr>
        <w:name w:val="185F2F2BBAC4481F96B3E0CAE23AC21E"/>
        <w:category>
          <w:name w:val="General"/>
          <w:gallery w:val="placeholder"/>
        </w:category>
        <w:types>
          <w:type w:val="bbPlcHdr"/>
        </w:types>
        <w:behaviors>
          <w:behavior w:val="content"/>
        </w:behaviors>
        <w:guid w:val="{5A4E9BE4-1019-4CDA-9D81-F3047A1238EE}"/>
      </w:docPartPr>
      <w:docPartBody>
        <w:p w:rsidR="00335DD1" w:rsidRDefault="00B6365F">
          <w:pPr>
            <w:pStyle w:val="185F2F2BBAC4481F96B3E0CAE23AC21E"/>
          </w:pPr>
          <w:r w:rsidRPr="00614293">
            <w:rPr>
              <w:rStyle w:val="Bold"/>
              <w:lang w:bidi="en-GB"/>
            </w:rPr>
            <w:t>The Executive Summary should be written last</w:t>
          </w:r>
        </w:p>
      </w:docPartBody>
    </w:docPart>
    <w:docPart>
      <w:docPartPr>
        <w:name w:val="413FFE853CFC4030A6EFE8FD4DD40599"/>
        <w:category>
          <w:name w:val="General"/>
          <w:gallery w:val="placeholder"/>
        </w:category>
        <w:types>
          <w:type w:val="bbPlcHdr"/>
        </w:types>
        <w:behaviors>
          <w:behavior w:val="content"/>
        </w:behaviors>
        <w:guid w:val="{DBD15754-9D74-4AA1-8E71-1E8F1B97ADD6}"/>
      </w:docPartPr>
      <w:docPartBody>
        <w:p w:rsidR="00335DD1" w:rsidRDefault="00B6365F">
          <w:pPr>
            <w:pStyle w:val="413FFE853CFC4030A6EFE8FD4DD40599"/>
          </w:pPr>
          <w:r w:rsidRPr="00614293">
            <w:rPr>
              <w:lang w:bidi="en-GB"/>
            </w:rPr>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p>
      </w:docPartBody>
    </w:docPart>
    <w:docPart>
      <w:docPartPr>
        <w:name w:val="306DF4795F6949BDBD038490305CDCDA"/>
        <w:category>
          <w:name w:val="General"/>
          <w:gallery w:val="placeholder"/>
        </w:category>
        <w:types>
          <w:type w:val="bbPlcHdr"/>
        </w:types>
        <w:behaviors>
          <w:behavior w:val="content"/>
        </w:behaviors>
        <w:guid w:val="{14EBFB2E-E866-4680-A86D-4E277A53864A}"/>
      </w:docPartPr>
      <w:docPartBody>
        <w:p w:rsidR="00335DD1" w:rsidRPr="00614293" w:rsidRDefault="00B6365F" w:rsidP="00B6365F">
          <w:r w:rsidRPr="00614293">
            <w:rPr>
              <w:lang w:bidi="en-GB"/>
            </w:rPr>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335DD1" w:rsidRDefault="00B6365F">
          <w:pPr>
            <w:pStyle w:val="306DF4795F6949BDBD038490305CDCDA"/>
          </w:pPr>
          <w:r w:rsidRPr="00614293">
            <w:rPr>
              <w:lang w:bidi="en-GB"/>
            </w:rPr>
            <w:t>Suggested headings to organise this business plan include the following.</w:t>
          </w:r>
        </w:p>
      </w:docPartBody>
    </w:docPart>
    <w:docPart>
      <w:docPartPr>
        <w:name w:val="FB0DD9BBD1A4498A9F6012C4D5533F18"/>
        <w:category>
          <w:name w:val="General"/>
          <w:gallery w:val="placeholder"/>
        </w:category>
        <w:types>
          <w:type w:val="bbPlcHdr"/>
        </w:types>
        <w:behaviors>
          <w:behavior w:val="content"/>
        </w:behaviors>
        <w:guid w:val="{60A4813E-737E-48C6-B8B7-DF48FEBE38F4}"/>
      </w:docPartPr>
      <w:docPartBody>
        <w:p w:rsidR="00335DD1" w:rsidRDefault="00B6365F">
          <w:pPr>
            <w:pStyle w:val="FB0DD9BBD1A4498A9F6012C4D5533F18"/>
          </w:pPr>
          <w:r w:rsidRPr="00614293">
            <w:rPr>
              <w:rStyle w:val="Bold"/>
              <w:lang w:bidi="en-GB"/>
            </w:rPr>
            <w:t>Mission:</w:t>
          </w:r>
        </w:p>
      </w:docPartBody>
    </w:docPart>
    <w:docPart>
      <w:docPartPr>
        <w:name w:val="08FDED3FDDC74CF7966660FC87E0E9DF"/>
        <w:category>
          <w:name w:val="General"/>
          <w:gallery w:val="placeholder"/>
        </w:category>
        <w:types>
          <w:type w:val="bbPlcHdr"/>
        </w:types>
        <w:behaviors>
          <w:behavior w:val="content"/>
        </w:behaviors>
        <w:guid w:val="{9397790A-C1F4-4931-ACF6-D2F806DA78F1}"/>
      </w:docPartPr>
      <w:docPartBody>
        <w:p w:rsidR="00335DD1" w:rsidRDefault="00B6365F">
          <w:pPr>
            <w:pStyle w:val="08FDED3FDDC74CF7966660FC87E0E9DF"/>
          </w:pPr>
          <w:r w:rsidRPr="00614293">
            <w:rPr>
              <w:rStyle w:val="Bold"/>
              <w:lang w:bidi="en-GB"/>
            </w:rPr>
            <w:t>Solution:</w:t>
          </w:r>
        </w:p>
      </w:docPartBody>
    </w:docPart>
    <w:docPart>
      <w:docPartPr>
        <w:name w:val="F4276743EEA649718EE73D714B5A9F30"/>
        <w:category>
          <w:name w:val="General"/>
          <w:gallery w:val="placeholder"/>
        </w:category>
        <w:types>
          <w:type w:val="bbPlcHdr"/>
        </w:types>
        <w:behaviors>
          <w:behavior w:val="content"/>
        </w:behaviors>
        <w:guid w:val="{EA8A62DC-DD34-45D6-8CE7-728561767543}"/>
      </w:docPartPr>
      <w:docPartBody>
        <w:p w:rsidR="00335DD1" w:rsidRDefault="00B6365F">
          <w:pPr>
            <w:pStyle w:val="F4276743EEA649718EE73D714B5A9F30"/>
          </w:pPr>
          <w:r w:rsidRPr="00614293">
            <w:rPr>
              <w:rStyle w:val="Bold"/>
              <w:lang w:bidi="en-GB"/>
            </w:rPr>
            <w:t>Market focus:</w:t>
          </w:r>
        </w:p>
      </w:docPartBody>
    </w:docPart>
    <w:docPart>
      <w:docPartPr>
        <w:name w:val="F946938B15D04866A2D33F985CE481D3"/>
        <w:category>
          <w:name w:val="General"/>
          <w:gallery w:val="placeholder"/>
        </w:category>
        <w:types>
          <w:type w:val="bbPlcHdr"/>
        </w:types>
        <w:behaviors>
          <w:behavior w:val="content"/>
        </w:behaviors>
        <w:guid w:val="{4D047676-8A96-4CE7-896B-243B42191847}"/>
      </w:docPartPr>
      <w:docPartBody>
        <w:p w:rsidR="00335DD1" w:rsidRDefault="00B6365F">
          <w:pPr>
            <w:pStyle w:val="F946938B15D04866A2D33F985CE481D3"/>
          </w:pPr>
          <w:r w:rsidRPr="00614293">
            <w:rPr>
              <w:rStyle w:val="Bold"/>
              <w:lang w:bidi="en-GB"/>
            </w:rPr>
            <w:t>Competitive advantage:</w:t>
          </w:r>
        </w:p>
      </w:docPartBody>
    </w:docPart>
    <w:docPart>
      <w:docPartPr>
        <w:name w:val="7066406E18454AAABB58C5B8F15482D5"/>
        <w:category>
          <w:name w:val="General"/>
          <w:gallery w:val="placeholder"/>
        </w:category>
        <w:types>
          <w:type w:val="bbPlcHdr"/>
        </w:types>
        <w:behaviors>
          <w:behavior w:val="content"/>
        </w:behaviors>
        <w:guid w:val="{F065219F-5CA3-45B7-955A-7FA418AD46F4}"/>
      </w:docPartPr>
      <w:docPartBody>
        <w:p w:rsidR="00335DD1" w:rsidRDefault="00B6365F">
          <w:pPr>
            <w:pStyle w:val="7066406E18454AAABB58C5B8F15482D5"/>
          </w:pPr>
          <w:r w:rsidRPr="00614293">
            <w:rPr>
              <w:rStyle w:val="Bold"/>
              <w:lang w:bidi="en-GB"/>
            </w:rPr>
            <w:t>Ownership:</w:t>
          </w:r>
        </w:p>
      </w:docPartBody>
    </w:docPart>
    <w:docPart>
      <w:docPartPr>
        <w:name w:val="6B148DE7EE7C4409A69F381D5CABB995"/>
        <w:category>
          <w:name w:val="General"/>
          <w:gallery w:val="placeholder"/>
        </w:category>
        <w:types>
          <w:type w:val="bbPlcHdr"/>
        </w:types>
        <w:behaviors>
          <w:behavior w:val="content"/>
        </w:behaviors>
        <w:guid w:val="{5F2665CA-D3B7-491C-96FF-44882AF07CE6}"/>
      </w:docPartPr>
      <w:docPartBody>
        <w:p w:rsidR="00335DD1" w:rsidRDefault="00B6365F">
          <w:pPr>
            <w:pStyle w:val="6B148DE7EE7C4409A69F381D5CABB995"/>
          </w:pPr>
          <w:r w:rsidRPr="0026637B">
            <w:rPr>
              <w:lang w:bidi="en-GB"/>
            </w:rPr>
            <w:t>Company Overview</w:t>
          </w:r>
        </w:p>
      </w:docPartBody>
    </w:docPart>
    <w:docPart>
      <w:docPartPr>
        <w:name w:val="EBFA17D02BBC4360ADC52C22F03A0A15"/>
        <w:category>
          <w:name w:val="General"/>
          <w:gallery w:val="placeholder"/>
        </w:category>
        <w:types>
          <w:type w:val="bbPlcHdr"/>
        </w:types>
        <w:behaviors>
          <w:behavior w:val="content"/>
        </w:behaviors>
        <w:guid w:val="{4C5BE876-983F-41D0-B3A6-070FDEE53DB8}"/>
      </w:docPartPr>
      <w:docPartBody>
        <w:p w:rsidR="00335DD1" w:rsidRDefault="00B6365F">
          <w:pPr>
            <w:pStyle w:val="EBFA17D02BBC4360ADC52C22F03A0A15"/>
          </w:pPr>
          <w:r w:rsidRPr="00614293">
            <w:rPr>
              <w:rStyle w:val="Bold"/>
              <w:lang w:bidi="en-GB"/>
            </w:rPr>
            <w:t>Mission statement:</w:t>
          </w:r>
        </w:p>
      </w:docPartBody>
    </w:docPart>
    <w:docPart>
      <w:docPartPr>
        <w:name w:val="68855B04BE7545D9A26509E3032D20E6"/>
        <w:category>
          <w:name w:val="General"/>
          <w:gallery w:val="placeholder"/>
        </w:category>
        <w:types>
          <w:type w:val="bbPlcHdr"/>
        </w:types>
        <w:behaviors>
          <w:behavior w:val="content"/>
        </w:behaviors>
        <w:guid w:val="{A5F60C2A-31F1-4D2F-BEF6-9755FE7B9EE9}"/>
      </w:docPartPr>
      <w:docPartBody>
        <w:p w:rsidR="00335DD1" w:rsidRDefault="00B6365F">
          <w:pPr>
            <w:pStyle w:val="68855B04BE7545D9A26509E3032D20E6"/>
          </w:pPr>
          <w:r w:rsidRPr="00614293">
            <w:rPr>
              <w:rStyle w:val="Bold"/>
              <w:lang w:bidi="en-GB"/>
            </w:rPr>
            <w:t>Company history:</w:t>
          </w:r>
        </w:p>
      </w:docPartBody>
    </w:docPart>
    <w:docPart>
      <w:docPartPr>
        <w:name w:val="0AFE7533B96B4B6FACA224132944BBBB"/>
        <w:category>
          <w:name w:val="General"/>
          <w:gallery w:val="placeholder"/>
        </w:category>
        <w:types>
          <w:type w:val="bbPlcHdr"/>
        </w:types>
        <w:behaviors>
          <w:behavior w:val="content"/>
        </w:behaviors>
        <w:guid w:val="{3BB3E9C8-3068-4D04-AF97-65F27B8C9A7E}"/>
      </w:docPartPr>
      <w:docPartBody>
        <w:p w:rsidR="00335DD1" w:rsidRDefault="00B6365F">
          <w:pPr>
            <w:pStyle w:val="0AFE7533B96B4B6FACA224132944BBBB"/>
          </w:pPr>
          <w:r w:rsidRPr="00614293">
            <w:rPr>
              <w:rStyle w:val="Bold"/>
              <w:lang w:bidi="en-GB"/>
            </w:rPr>
            <w:t>Markets and services:</w:t>
          </w:r>
        </w:p>
      </w:docPartBody>
    </w:docPart>
    <w:docPart>
      <w:docPartPr>
        <w:name w:val="E34AAC55EEB84170A0903340542471C2"/>
        <w:category>
          <w:name w:val="General"/>
          <w:gallery w:val="placeholder"/>
        </w:category>
        <w:types>
          <w:type w:val="bbPlcHdr"/>
        </w:types>
        <w:behaviors>
          <w:behavior w:val="content"/>
        </w:behaviors>
        <w:guid w:val="{D46813EA-B385-41CC-B85E-93E810147B7D}"/>
      </w:docPartPr>
      <w:docPartBody>
        <w:p w:rsidR="00335DD1" w:rsidRDefault="00B6365F">
          <w:pPr>
            <w:pStyle w:val="E34AAC55EEB84170A0903340542471C2"/>
          </w:pPr>
          <w:r w:rsidRPr="00614293">
            <w:rPr>
              <w:rStyle w:val="Bold"/>
              <w:lang w:bidi="en-GB"/>
            </w:rPr>
            <w:t>Operational structure:</w:t>
          </w:r>
        </w:p>
      </w:docPartBody>
    </w:docPart>
    <w:docPart>
      <w:docPartPr>
        <w:name w:val="10C7472D9EDE4BBD886A9964C62E8A28"/>
        <w:category>
          <w:name w:val="General"/>
          <w:gallery w:val="placeholder"/>
        </w:category>
        <w:types>
          <w:type w:val="bbPlcHdr"/>
        </w:types>
        <w:behaviors>
          <w:behavior w:val="content"/>
        </w:behaviors>
        <w:guid w:val="{7A73E380-7972-4224-A2D8-FE4FEA70EF9F}"/>
      </w:docPartPr>
      <w:docPartBody>
        <w:p w:rsidR="00335DD1" w:rsidRDefault="00B6365F">
          <w:pPr>
            <w:pStyle w:val="10C7472D9EDE4BBD886A9964C62E8A28"/>
          </w:pPr>
          <w:r w:rsidRPr="00614293">
            <w:rPr>
              <w:rStyle w:val="Bold"/>
              <w:lang w:bidi="en-GB"/>
            </w:rPr>
            <w:t>Financial goals:</w:t>
          </w:r>
        </w:p>
      </w:docPartBody>
    </w:docPart>
    <w:docPart>
      <w:docPartPr>
        <w:name w:val="184A4737024E4B5A96EAD5B7B900AD51"/>
        <w:category>
          <w:name w:val="General"/>
          <w:gallery w:val="placeholder"/>
        </w:category>
        <w:types>
          <w:type w:val="bbPlcHdr"/>
        </w:types>
        <w:behaviors>
          <w:behavior w:val="content"/>
        </w:behaviors>
        <w:guid w:val="{6A516396-3B88-4497-BCBD-BA13899BC4D1}"/>
      </w:docPartPr>
      <w:docPartBody>
        <w:p w:rsidR="00335DD1" w:rsidRDefault="00B6365F">
          <w:pPr>
            <w:pStyle w:val="184A4737024E4B5A96EAD5B7B900AD51"/>
          </w:pPr>
          <w:r w:rsidRPr="00614293">
            <w:rPr>
              <w:lang w:bidi="en-GB"/>
            </w:rPr>
            <w:t>Business Description</w:t>
          </w:r>
        </w:p>
      </w:docPartBody>
    </w:docPart>
    <w:docPart>
      <w:docPartPr>
        <w:name w:val="9990D252B5014C41A15FD7D2430B83C6"/>
        <w:category>
          <w:name w:val="General"/>
          <w:gallery w:val="placeholder"/>
        </w:category>
        <w:types>
          <w:type w:val="bbPlcHdr"/>
        </w:types>
        <w:behaviors>
          <w:behavior w:val="content"/>
        </w:behaviors>
        <w:guid w:val="{4D28EA92-AA15-4B7B-8C7C-AFF7340385C6}"/>
      </w:docPartPr>
      <w:docPartBody>
        <w:p w:rsidR="00335DD1" w:rsidRPr="00614293" w:rsidRDefault="00B6365F" w:rsidP="00B6365F">
          <w:r w:rsidRPr="00614293">
            <w:rPr>
              <w:lang w:bidi="en-GB"/>
            </w:rPr>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335DD1" w:rsidRPr="00614293" w:rsidRDefault="00B6365F" w:rsidP="00B6365F">
          <w:r w:rsidRPr="00614293">
            <w:rPr>
              <w:lang w:bidi="en-GB"/>
            </w:rPr>
            <w:t>After framing the opportunity, describe the service in detail and how it is the solution the business offers, how it solves that problem, and what benefits customers will receive.</w:t>
          </w:r>
        </w:p>
        <w:p w:rsidR="00335DD1" w:rsidRPr="00614293" w:rsidRDefault="00B6365F" w:rsidP="00B6365F">
          <w:r w:rsidRPr="00614293">
            <w:rPr>
              <w:lang w:bidi="en-GB"/>
            </w:rPr>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335DD1" w:rsidRDefault="00B6365F">
          <w:pPr>
            <w:pStyle w:val="9990D252B5014C41A15FD7D2430B83C6"/>
          </w:pPr>
          <w:r w:rsidRPr="00614293">
            <w:rPr>
              <w:lang w:bidi="en-GB"/>
            </w:rPr>
            <w:t>Depending on the type of business, the following sections may or may not be necessary. Only include relevant sections and remove everything else.</w:t>
          </w:r>
        </w:p>
      </w:docPartBody>
    </w:docPart>
    <w:docPart>
      <w:docPartPr>
        <w:name w:val="C57FD0AB67264C608A88B1365CF68E59"/>
        <w:category>
          <w:name w:val="General"/>
          <w:gallery w:val="placeholder"/>
        </w:category>
        <w:types>
          <w:type w:val="bbPlcHdr"/>
        </w:types>
        <w:behaviors>
          <w:behavior w:val="content"/>
        </w:behaviors>
        <w:guid w:val="{C37718D5-88BA-43B0-91CD-8D176448C978}"/>
      </w:docPartPr>
      <w:docPartBody>
        <w:p w:rsidR="00335DD1" w:rsidRDefault="00B6365F">
          <w:pPr>
            <w:pStyle w:val="C57FD0AB67264C608A88B1365CF68E59"/>
          </w:pPr>
          <w:r w:rsidRPr="00614293">
            <w:rPr>
              <w:rStyle w:val="Bold"/>
              <w:lang w:bidi="en-GB"/>
            </w:rPr>
            <w:t>Opportunity:</w:t>
          </w:r>
        </w:p>
      </w:docPartBody>
    </w:docPart>
    <w:docPart>
      <w:docPartPr>
        <w:name w:val="ECB0526FB60F4D45BCAB8CEA2292928C"/>
        <w:category>
          <w:name w:val="General"/>
          <w:gallery w:val="placeholder"/>
        </w:category>
        <w:types>
          <w:type w:val="bbPlcHdr"/>
        </w:types>
        <w:behaviors>
          <w:behavior w:val="content"/>
        </w:behaviors>
        <w:guid w:val="{821797DD-EE3C-454F-93EA-8CFD2E72C12C}"/>
      </w:docPartPr>
      <w:docPartBody>
        <w:p w:rsidR="00335DD1" w:rsidRDefault="00B6365F">
          <w:pPr>
            <w:pStyle w:val="ECB0526FB60F4D45BCAB8CEA2292928C"/>
          </w:pPr>
          <w:r w:rsidRPr="00614293">
            <w:rPr>
              <w:lang w:bidi="en-GB"/>
            </w:rPr>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DBBA4219D8944F1BB092D9CEB8DCE45"/>
        <w:category>
          <w:name w:val="General"/>
          <w:gallery w:val="placeholder"/>
        </w:category>
        <w:types>
          <w:type w:val="bbPlcHdr"/>
        </w:types>
        <w:behaviors>
          <w:behavior w:val="content"/>
        </w:behaviors>
        <w:guid w:val="{8133C22C-9E06-4D57-AC10-C5D2C8F7BBA1}"/>
      </w:docPartPr>
      <w:docPartBody>
        <w:p w:rsidR="00335DD1" w:rsidRDefault="00B6365F">
          <w:pPr>
            <w:pStyle w:val="8DBBA4219D8944F1BB092D9CEB8DCE45"/>
          </w:pPr>
          <w:r w:rsidRPr="00614293">
            <w:rPr>
              <w:rStyle w:val="Bold"/>
              <w:lang w:bidi="en-GB"/>
            </w:rPr>
            <w:t>Product overview:</w:t>
          </w:r>
        </w:p>
      </w:docPartBody>
    </w:docPart>
    <w:docPart>
      <w:docPartPr>
        <w:name w:val="0EF92893D8DA49CBA5A8EAA2B4CA4332"/>
        <w:category>
          <w:name w:val="General"/>
          <w:gallery w:val="placeholder"/>
        </w:category>
        <w:types>
          <w:type w:val="bbPlcHdr"/>
        </w:types>
        <w:behaviors>
          <w:behavior w:val="content"/>
        </w:behaviors>
        <w:guid w:val="{361D0133-93DE-4F75-ABC5-9B654631084D}"/>
      </w:docPartPr>
      <w:docPartBody>
        <w:p w:rsidR="00335DD1" w:rsidRDefault="00B6365F">
          <w:pPr>
            <w:pStyle w:val="0EF92893D8DA49CBA5A8EAA2B4CA4332"/>
          </w:pPr>
          <w:bookmarkStart w:id="0" w:name="_Hlk786744"/>
          <w:bookmarkEnd w:id="0"/>
          <w:r w:rsidRPr="00614293">
            <w:rPr>
              <w:rStyle w:val="Bold"/>
              <w:lang w:bidi="en-GB"/>
            </w:rPr>
            <w:t>Key participants:</w:t>
          </w:r>
        </w:p>
      </w:docPartBody>
    </w:docPart>
    <w:docPart>
      <w:docPartPr>
        <w:name w:val="F875E38EF982481494042FBC755A9C15"/>
        <w:category>
          <w:name w:val="General"/>
          <w:gallery w:val="placeholder"/>
        </w:category>
        <w:types>
          <w:type w:val="bbPlcHdr"/>
        </w:types>
        <w:behaviors>
          <w:behavior w:val="content"/>
        </w:behaviors>
        <w:guid w:val="{DB511675-C377-4D4A-8532-D6559DC26594}"/>
      </w:docPartPr>
      <w:docPartBody>
        <w:p w:rsidR="00335DD1" w:rsidRDefault="00B6365F">
          <w:pPr>
            <w:pStyle w:val="F875E38EF982481494042FBC755A9C15"/>
          </w:pPr>
          <w:r w:rsidRPr="00614293">
            <w:rPr>
              <w:rStyle w:val="Bold"/>
              <w:lang w:bidi="en-GB"/>
            </w:rPr>
            <w:t>Pricing:</w:t>
          </w:r>
        </w:p>
        <w:bookmarkStart w:id="1" w:name="_Hlk786768"/>
        <w:bookmarkEnd w:id="1"/>
      </w:docPartBody>
    </w:docPart>
    <w:docPart>
      <w:docPartPr>
        <w:name w:val="507F36D957AA483F83B0019E4505BB44"/>
        <w:category>
          <w:name w:val="General"/>
          <w:gallery w:val="placeholder"/>
        </w:category>
        <w:types>
          <w:type w:val="bbPlcHdr"/>
        </w:types>
        <w:behaviors>
          <w:behavior w:val="content"/>
        </w:behaviors>
        <w:guid w:val="{694D62CF-BC3A-44B3-959E-19D49FFA0446}"/>
      </w:docPartPr>
      <w:docPartBody>
        <w:p w:rsidR="00335DD1" w:rsidRDefault="00B6365F">
          <w:pPr>
            <w:pStyle w:val="507F36D957AA483F83B0019E4505BB44"/>
          </w:pPr>
          <w:r w:rsidRPr="00614293">
            <w:rPr>
              <w:lang w:bidi="en-GB"/>
            </w:rPr>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2525B660DF4A7F84996A311344A58A"/>
        <w:category>
          <w:name w:val="General"/>
          <w:gallery w:val="placeholder"/>
        </w:category>
        <w:types>
          <w:type w:val="bbPlcHdr"/>
        </w:types>
        <w:behaviors>
          <w:behavior w:val="content"/>
        </w:behaviors>
        <w:guid w:val="{1BA2C8B8-E827-41AD-8664-0E9ECFFCD1D5}"/>
      </w:docPartPr>
      <w:docPartBody>
        <w:p w:rsidR="00335DD1" w:rsidRDefault="00B6365F">
          <w:pPr>
            <w:pStyle w:val="422525B660DF4A7F84996A311344A58A"/>
          </w:pPr>
          <w:r w:rsidRPr="00614293">
            <w:rPr>
              <w:lang w:bidi="en-GB"/>
            </w:rPr>
            <w:t>Communicate rates clearly to clients and customers. If there are potential additional fees which will be passed on to clients or customers, define and establish them up front.</w:t>
          </w:r>
        </w:p>
      </w:docPartBody>
    </w:docPart>
    <w:docPart>
      <w:docPartPr>
        <w:name w:val="D3739991923E42089509243F4459E33E"/>
        <w:category>
          <w:name w:val="General"/>
          <w:gallery w:val="placeholder"/>
        </w:category>
        <w:types>
          <w:type w:val="bbPlcHdr"/>
        </w:types>
        <w:behaviors>
          <w:behavior w:val="content"/>
        </w:behaviors>
        <w:guid w:val="{E45040B6-CC03-4475-9F1F-17B7CB109412}"/>
      </w:docPartPr>
      <w:docPartBody>
        <w:p w:rsidR="00335DD1" w:rsidRDefault="00B6365F">
          <w:pPr>
            <w:pStyle w:val="D3739991923E42089509243F4459E33E"/>
          </w:pPr>
          <w:r w:rsidRPr="00614293">
            <w:rPr>
              <w:lang w:bidi="en-GB"/>
            </w:rPr>
            <w:t>Market analysis</w:t>
          </w:r>
        </w:p>
      </w:docPartBody>
    </w:docPart>
    <w:docPart>
      <w:docPartPr>
        <w:name w:val="4B1C01D70DA24B1F8B433E87F26B890A"/>
        <w:category>
          <w:name w:val="General"/>
          <w:gallery w:val="placeholder"/>
        </w:category>
        <w:types>
          <w:type w:val="bbPlcHdr"/>
        </w:types>
        <w:behaviors>
          <w:behavior w:val="content"/>
        </w:behaviors>
        <w:guid w:val="{762098CA-C953-449A-AEAA-4E9E210137CA}"/>
      </w:docPartPr>
      <w:docPartBody>
        <w:p w:rsidR="00335DD1" w:rsidRPr="00614293" w:rsidRDefault="00B6365F" w:rsidP="00B6365F">
          <w:r w:rsidRPr="00614293">
            <w:rPr>
              <w:lang w:bidi="en-GB"/>
            </w:rPr>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335DD1" w:rsidRPr="00614293" w:rsidRDefault="00B6365F" w:rsidP="00B6365F">
          <w:r w:rsidRPr="00614293">
            <w:rPr>
              <w:lang w:bidi="en-GB"/>
            </w:rPr>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335DD1" w:rsidRPr="00614293" w:rsidRDefault="00B6365F" w:rsidP="00B6365F">
          <w:r w:rsidRPr="00614293">
            <w:rPr>
              <w:lang w:bidi="en-GB"/>
            </w:rPr>
            <w:t xml:space="preserve">This section may also include a Strengths, Weaknesses, Opportunities, and Threats (SWOT) Analysis as necessary, to better assess the business’ position against the competition. </w:t>
          </w:r>
        </w:p>
        <w:p w:rsidR="00335DD1" w:rsidRDefault="00B6365F">
          <w:pPr>
            <w:pStyle w:val="4B1C01D70DA24B1F8B433E87F26B890A"/>
          </w:pPr>
          <w:r w:rsidRPr="00614293">
            <w:rPr>
              <w:lang w:bidi="en-GB"/>
            </w:rPr>
            <w:t>Depending on the type of business, the following sections may or may not be necessary. Only include what is need and remove everything else.</w:t>
          </w:r>
        </w:p>
      </w:docPartBody>
    </w:docPart>
    <w:docPart>
      <w:docPartPr>
        <w:name w:val="58B7E4A71E4D4629A16BD1F4485527E5"/>
        <w:category>
          <w:name w:val="General"/>
          <w:gallery w:val="placeholder"/>
        </w:category>
        <w:types>
          <w:type w:val="bbPlcHdr"/>
        </w:types>
        <w:behaviors>
          <w:behavior w:val="content"/>
        </w:behaviors>
        <w:guid w:val="{EB196A92-70D0-4054-8986-2378043B0D43}"/>
      </w:docPartPr>
      <w:docPartBody>
        <w:p w:rsidR="00335DD1" w:rsidRDefault="00B6365F">
          <w:pPr>
            <w:pStyle w:val="58B7E4A71E4D4629A16BD1F4485527E5"/>
          </w:pPr>
          <w:r w:rsidRPr="00614293">
            <w:rPr>
              <w:rStyle w:val="Bold"/>
              <w:lang w:bidi="en-GB"/>
            </w:rPr>
            <w:t>Industry type:</w:t>
          </w:r>
        </w:p>
      </w:docPartBody>
    </w:docPart>
    <w:docPart>
      <w:docPartPr>
        <w:name w:val="D4BABF14802E4DF6A4A882D0B5C7935A"/>
        <w:category>
          <w:name w:val="General"/>
          <w:gallery w:val="placeholder"/>
        </w:category>
        <w:types>
          <w:type w:val="bbPlcHdr"/>
        </w:types>
        <w:behaviors>
          <w:behavior w:val="content"/>
        </w:behaviors>
        <w:guid w:val="{DE0750E9-3DE5-47DF-ACF0-FE1F14328377}"/>
      </w:docPartPr>
      <w:docPartBody>
        <w:p w:rsidR="00335DD1" w:rsidRDefault="00B6365F">
          <w:pPr>
            <w:pStyle w:val="D4BABF14802E4DF6A4A882D0B5C7935A"/>
          </w:pPr>
          <w:r w:rsidRPr="00614293">
            <w:rPr>
              <w:lang w:bidi="en-GB"/>
            </w:rPr>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AF014EF75D1441D1958FEB0021069601"/>
        <w:category>
          <w:name w:val="General"/>
          <w:gallery w:val="placeholder"/>
        </w:category>
        <w:types>
          <w:type w:val="bbPlcHdr"/>
        </w:types>
        <w:behaviors>
          <w:behavior w:val="content"/>
        </w:behaviors>
        <w:guid w:val="{25B408FE-5953-444F-A320-3F3CA8C9491E}"/>
      </w:docPartPr>
      <w:docPartBody>
        <w:p w:rsidR="00335DD1" w:rsidRDefault="00B6365F">
          <w:pPr>
            <w:pStyle w:val="AF014EF75D1441D1958FEB0021069601"/>
          </w:pPr>
          <w:r w:rsidRPr="00614293">
            <w:rPr>
              <w:rStyle w:val="Bold"/>
              <w:lang w:bidi="en-GB"/>
            </w:rPr>
            <w:t>Market segmentation:</w:t>
          </w:r>
        </w:p>
      </w:docPartBody>
    </w:docPart>
    <w:docPart>
      <w:docPartPr>
        <w:name w:val="60E9CFFB278741DC8732E4A94C14D25E"/>
        <w:category>
          <w:name w:val="General"/>
          <w:gallery w:val="placeholder"/>
        </w:category>
        <w:types>
          <w:type w:val="bbPlcHdr"/>
        </w:types>
        <w:behaviors>
          <w:behavior w:val="content"/>
        </w:behaviors>
        <w:guid w:val="{3FB57C91-2BDE-414B-B895-EB0D67561946}"/>
      </w:docPartPr>
      <w:docPartBody>
        <w:p w:rsidR="00335DD1" w:rsidRDefault="00B6365F">
          <w:pPr>
            <w:pStyle w:val="60E9CFFB278741DC8732E4A94C14D25E"/>
          </w:pPr>
          <w:r w:rsidRPr="00614293">
            <w:rPr>
              <w:lang w:bidi="en-GB"/>
            </w:rPr>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DC42A2982B56440D8BF5FEF4EE71D32B"/>
        <w:category>
          <w:name w:val="General"/>
          <w:gallery w:val="placeholder"/>
        </w:category>
        <w:types>
          <w:type w:val="bbPlcHdr"/>
        </w:types>
        <w:behaviors>
          <w:behavior w:val="content"/>
        </w:behaviors>
        <w:guid w:val="{EA4F1C11-1612-4F53-A1E6-8501A63B4A94}"/>
      </w:docPartPr>
      <w:docPartBody>
        <w:p w:rsidR="00335DD1" w:rsidRDefault="00B6365F">
          <w:pPr>
            <w:pStyle w:val="DC42A2982B56440D8BF5FEF4EE71D32B"/>
          </w:pPr>
          <w:r w:rsidRPr="00614293">
            <w:rPr>
              <w:rStyle w:val="Bold"/>
              <w:lang w:bidi="en-GB"/>
            </w:rPr>
            <w:t>Competition:</w:t>
          </w:r>
        </w:p>
      </w:docPartBody>
    </w:docPart>
    <w:docPart>
      <w:docPartPr>
        <w:name w:val="AB6518D7D59E4466BC63BF772C17C75B"/>
        <w:category>
          <w:name w:val="General"/>
          <w:gallery w:val="placeholder"/>
        </w:category>
        <w:types>
          <w:type w:val="bbPlcHdr"/>
        </w:types>
        <w:behaviors>
          <w:behavior w:val="content"/>
        </w:behaviors>
        <w:guid w:val="{3ABB73ED-A6D6-47E2-A6A9-2DAE49A9FB51}"/>
      </w:docPartPr>
      <w:docPartBody>
        <w:p w:rsidR="00335DD1" w:rsidRDefault="00B6365F">
          <w:pPr>
            <w:pStyle w:val="AB6518D7D59E4466BC63BF772C17C75B"/>
          </w:pPr>
          <w:r w:rsidRPr="00614293">
            <w:rPr>
              <w:lang w:bidi="en-GB"/>
            </w:rPr>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DB6A69F475442B48A6BD34CDA16FCEC"/>
        <w:category>
          <w:name w:val="General"/>
          <w:gallery w:val="placeholder"/>
        </w:category>
        <w:types>
          <w:type w:val="bbPlcHdr"/>
        </w:types>
        <w:behaviors>
          <w:behavior w:val="content"/>
        </w:behaviors>
        <w:guid w:val="{27B8C6E7-F10A-4549-9512-5FD08572E90A}"/>
      </w:docPartPr>
      <w:docPartBody>
        <w:p w:rsidR="00335DD1" w:rsidRDefault="00B6365F">
          <w:pPr>
            <w:pStyle w:val="8DB6A69F475442B48A6BD34CDA16FCEC"/>
          </w:pPr>
          <w:r w:rsidRPr="00614293">
            <w:rPr>
              <w:rStyle w:val="Bold"/>
              <w:lang w:bidi="en-GB"/>
            </w:rPr>
            <w:t>SWOT analysis:</w:t>
          </w:r>
        </w:p>
      </w:docPartBody>
    </w:docPart>
    <w:docPart>
      <w:docPartPr>
        <w:name w:val="A735C6171B4A435784A34BB48F50530E"/>
        <w:category>
          <w:name w:val="General"/>
          <w:gallery w:val="placeholder"/>
        </w:category>
        <w:types>
          <w:type w:val="bbPlcHdr"/>
        </w:types>
        <w:behaviors>
          <w:behavior w:val="content"/>
        </w:behaviors>
        <w:guid w:val="{1841492D-C62C-4959-B6C5-DCE8894F4E08}"/>
      </w:docPartPr>
      <w:docPartBody>
        <w:p w:rsidR="00335DD1" w:rsidRDefault="00B6365F">
          <w:pPr>
            <w:pStyle w:val="A735C6171B4A435784A34BB48F50530E"/>
          </w:pPr>
          <w:r w:rsidRPr="00614293">
            <w:rPr>
              <w:lang w:bidi="en-GB"/>
            </w:rPr>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maximise opportunities and minimise threats; how its weaknesses can slow the company’s ability to capitalise on the opportunities; and how the business’ weaknesses could expose it to threats.</w:t>
          </w:r>
        </w:p>
      </w:docPartBody>
    </w:docPart>
    <w:docPart>
      <w:docPartPr>
        <w:name w:val="D41B90783DDF4216BA696C892451BDC7"/>
        <w:category>
          <w:name w:val="General"/>
          <w:gallery w:val="placeholder"/>
        </w:category>
        <w:types>
          <w:type w:val="bbPlcHdr"/>
        </w:types>
        <w:behaviors>
          <w:behavior w:val="content"/>
        </w:behaviors>
        <w:guid w:val="{BD5F41C2-1BF1-4B71-A55E-1A25DA0AEB69}"/>
      </w:docPartPr>
      <w:docPartBody>
        <w:p w:rsidR="00335DD1" w:rsidRDefault="00B6365F">
          <w:pPr>
            <w:pStyle w:val="D41B90783DDF4216BA696C892451BDC7"/>
          </w:pPr>
          <w:r w:rsidRPr="00614293">
            <w:rPr>
              <w:lang w:bidi="en-GB"/>
            </w:rPr>
            <w:t>STRENGTHS</w:t>
          </w:r>
        </w:p>
      </w:docPartBody>
    </w:docPart>
    <w:docPart>
      <w:docPartPr>
        <w:name w:val="A8EEDF80EB3942A6A064077AF63B329A"/>
        <w:category>
          <w:name w:val="General"/>
          <w:gallery w:val="placeholder"/>
        </w:category>
        <w:types>
          <w:type w:val="bbPlcHdr"/>
        </w:types>
        <w:behaviors>
          <w:behavior w:val="content"/>
        </w:behaviors>
        <w:guid w:val="{68F93681-8D61-4538-8B41-991ED725AA7F}"/>
      </w:docPartPr>
      <w:docPartBody>
        <w:p w:rsidR="00335DD1" w:rsidRPr="00614293" w:rsidRDefault="00B6365F" w:rsidP="00B6365F">
          <w:pPr>
            <w:pStyle w:val="Graphbullet"/>
          </w:pPr>
          <w:r w:rsidRPr="00614293">
            <w:rPr>
              <w:lang w:val="en-GB" w:bidi="en-GB"/>
            </w:rPr>
            <w:t>Advantage</w:t>
          </w:r>
        </w:p>
        <w:p w:rsidR="00335DD1" w:rsidRPr="00614293" w:rsidRDefault="00B6365F" w:rsidP="00B6365F">
          <w:pPr>
            <w:pStyle w:val="Graphbullet"/>
          </w:pPr>
          <w:r w:rsidRPr="00614293">
            <w:rPr>
              <w:lang w:val="en-GB" w:bidi="en-GB"/>
            </w:rPr>
            <w:t>Capabilities</w:t>
          </w:r>
        </w:p>
        <w:p w:rsidR="00335DD1" w:rsidRPr="00614293" w:rsidRDefault="00B6365F" w:rsidP="00B6365F">
          <w:pPr>
            <w:pStyle w:val="Graphbullet"/>
          </w:pPr>
          <w:r w:rsidRPr="00614293">
            <w:rPr>
              <w:lang w:val="en-GB" w:bidi="en-GB"/>
            </w:rPr>
            <w:t>Assets, people</w:t>
          </w:r>
        </w:p>
        <w:p w:rsidR="00335DD1" w:rsidRPr="00614293" w:rsidRDefault="00B6365F" w:rsidP="00B6365F">
          <w:pPr>
            <w:pStyle w:val="Graphbullet"/>
          </w:pPr>
          <w:r w:rsidRPr="00614293">
            <w:rPr>
              <w:lang w:val="en-GB" w:bidi="en-GB"/>
            </w:rPr>
            <w:t>Experience</w:t>
          </w:r>
        </w:p>
        <w:p w:rsidR="00335DD1" w:rsidRPr="00614293" w:rsidRDefault="00B6365F" w:rsidP="00B6365F">
          <w:pPr>
            <w:pStyle w:val="Graphbullet"/>
          </w:pPr>
          <w:r w:rsidRPr="00614293">
            <w:rPr>
              <w:lang w:val="en-GB" w:bidi="en-GB"/>
            </w:rPr>
            <w:t>Financial reserves</w:t>
          </w:r>
        </w:p>
        <w:p w:rsidR="00335DD1" w:rsidRPr="00614293" w:rsidRDefault="00B6365F" w:rsidP="00B6365F">
          <w:pPr>
            <w:pStyle w:val="Graphbullet"/>
          </w:pPr>
          <w:r w:rsidRPr="00614293">
            <w:rPr>
              <w:lang w:val="en-GB" w:bidi="en-GB"/>
            </w:rPr>
            <w:t>Value proposition</w:t>
          </w:r>
        </w:p>
        <w:p w:rsidR="00335DD1" w:rsidRDefault="00B6365F">
          <w:pPr>
            <w:pStyle w:val="A8EEDF80EB3942A6A064077AF63B329A"/>
          </w:pPr>
          <w:r w:rsidRPr="00614293">
            <w:rPr>
              <w:lang w:bidi="en-GB"/>
            </w:rPr>
            <w:t>Price, value, quality</w:t>
          </w:r>
        </w:p>
      </w:docPartBody>
    </w:docPart>
    <w:docPart>
      <w:docPartPr>
        <w:name w:val="FE4394A8730547A88B642E3909B96BAA"/>
        <w:category>
          <w:name w:val="General"/>
          <w:gallery w:val="placeholder"/>
        </w:category>
        <w:types>
          <w:type w:val="bbPlcHdr"/>
        </w:types>
        <w:behaviors>
          <w:behavior w:val="content"/>
        </w:behaviors>
        <w:guid w:val="{0C63390B-7A6D-4438-8B05-A5BC1F7ADBF8}"/>
      </w:docPartPr>
      <w:docPartBody>
        <w:p w:rsidR="00335DD1" w:rsidRDefault="00B6365F">
          <w:pPr>
            <w:pStyle w:val="FE4394A8730547A88B642E3909B96BAA"/>
          </w:pPr>
          <w:r w:rsidRPr="00614293">
            <w:rPr>
              <w:lang w:bidi="en-GB"/>
            </w:rPr>
            <w:t>WEAKNESSES</w:t>
          </w:r>
        </w:p>
      </w:docPartBody>
    </w:docPart>
    <w:docPart>
      <w:docPartPr>
        <w:name w:val="36177B3C07334ADB875F746AA508E48C"/>
        <w:category>
          <w:name w:val="General"/>
          <w:gallery w:val="placeholder"/>
        </w:category>
        <w:types>
          <w:type w:val="bbPlcHdr"/>
        </w:types>
        <w:behaviors>
          <w:behavior w:val="content"/>
        </w:behaviors>
        <w:guid w:val="{D0F7C5A0-F4E7-49C9-805B-3D97803C8155}"/>
      </w:docPartPr>
      <w:docPartBody>
        <w:p w:rsidR="00335DD1" w:rsidRPr="00614293" w:rsidRDefault="00B6365F" w:rsidP="00B6365F">
          <w:pPr>
            <w:pStyle w:val="Graphbullet2"/>
          </w:pPr>
          <w:r w:rsidRPr="00614293">
            <w:rPr>
              <w:lang w:val="en-GB" w:bidi="en-GB"/>
            </w:rPr>
            <w:t>Disadvantages</w:t>
          </w:r>
        </w:p>
        <w:p w:rsidR="00335DD1" w:rsidRPr="00614293" w:rsidRDefault="00B6365F" w:rsidP="00B6365F">
          <w:pPr>
            <w:pStyle w:val="Graphbullet2"/>
          </w:pPr>
          <w:r w:rsidRPr="00614293">
            <w:rPr>
              <w:lang w:val="en-GB" w:bidi="en-GB"/>
            </w:rPr>
            <w:t>Gap in capabilities</w:t>
          </w:r>
        </w:p>
        <w:p w:rsidR="00335DD1" w:rsidRPr="00614293" w:rsidRDefault="00B6365F" w:rsidP="00B6365F">
          <w:pPr>
            <w:pStyle w:val="Graphbullet2"/>
          </w:pPr>
          <w:r w:rsidRPr="00614293">
            <w:rPr>
              <w:lang w:val="en-GB" w:bidi="en-GB"/>
            </w:rPr>
            <w:t>Cash flow</w:t>
          </w:r>
        </w:p>
        <w:p w:rsidR="00335DD1" w:rsidRPr="00614293" w:rsidRDefault="00B6365F" w:rsidP="00B6365F">
          <w:pPr>
            <w:pStyle w:val="Graphbullet2"/>
          </w:pPr>
          <w:r w:rsidRPr="00614293">
            <w:rPr>
              <w:lang w:val="en-GB" w:bidi="en-GB"/>
            </w:rPr>
            <w:t>Suppliers</w:t>
          </w:r>
        </w:p>
        <w:p w:rsidR="00335DD1" w:rsidRPr="00614293" w:rsidRDefault="00B6365F" w:rsidP="00B6365F">
          <w:pPr>
            <w:pStyle w:val="Graphbullet2"/>
          </w:pPr>
          <w:r w:rsidRPr="00614293">
            <w:rPr>
              <w:lang w:val="en-GB" w:bidi="en-GB"/>
            </w:rPr>
            <w:t>Experience</w:t>
          </w:r>
        </w:p>
        <w:p w:rsidR="00335DD1" w:rsidRPr="00614293" w:rsidRDefault="00B6365F" w:rsidP="00B6365F">
          <w:pPr>
            <w:pStyle w:val="Graphbullet2"/>
          </w:pPr>
          <w:r w:rsidRPr="00614293">
            <w:rPr>
              <w:lang w:val="en-GB" w:bidi="en-GB"/>
            </w:rPr>
            <w:t>Areas to improve</w:t>
          </w:r>
        </w:p>
        <w:p w:rsidR="00335DD1" w:rsidRDefault="00B6365F">
          <w:pPr>
            <w:pStyle w:val="36177B3C07334ADB875F746AA508E48C"/>
          </w:pPr>
          <w:r w:rsidRPr="00614293">
            <w:rPr>
              <w:lang w:bidi="en-GB"/>
            </w:rPr>
            <w:t>Causes of lost sales</w:t>
          </w:r>
        </w:p>
      </w:docPartBody>
    </w:docPart>
    <w:docPart>
      <w:docPartPr>
        <w:name w:val="1DB2EF1CA739410F9644D1618E43380A"/>
        <w:category>
          <w:name w:val="General"/>
          <w:gallery w:val="placeholder"/>
        </w:category>
        <w:types>
          <w:type w:val="bbPlcHdr"/>
        </w:types>
        <w:behaviors>
          <w:behavior w:val="content"/>
        </w:behaviors>
        <w:guid w:val="{964728A9-4613-415E-B518-946034648260}"/>
      </w:docPartPr>
      <w:docPartBody>
        <w:p w:rsidR="00335DD1" w:rsidRDefault="00B6365F">
          <w:pPr>
            <w:pStyle w:val="1DB2EF1CA739410F9644D1618E43380A"/>
          </w:pPr>
          <w:r w:rsidRPr="00614293">
            <w:rPr>
              <w:lang w:bidi="en-GB"/>
            </w:rPr>
            <w:t>OPPORTUNITIES</w:t>
          </w:r>
        </w:p>
      </w:docPartBody>
    </w:docPart>
    <w:docPart>
      <w:docPartPr>
        <w:name w:val="E56308C202B14F2598C7488756C70914"/>
        <w:category>
          <w:name w:val="General"/>
          <w:gallery w:val="placeholder"/>
        </w:category>
        <w:types>
          <w:type w:val="bbPlcHdr"/>
        </w:types>
        <w:behaviors>
          <w:behavior w:val="content"/>
        </w:behaviors>
        <w:guid w:val="{BE6353FD-E74F-4BBC-B097-6FAF6C75E043}"/>
      </w:docPartPr>
      <w:docPartBody>
        <w:p w:rsidR="00335DD1" w:rsidRPr="00614293" w:rsidRDefault="00B6365F" w:rsidP="00B6365F">
          <w:pPr>
            <w:pStyle w:val="Graphbullet3"/>
          </w:pPr>
          <w:r w:rsidRPr="00614293">
            <w:rPr>
              <w:lang w:val="en-GB" w:bidi="en-GB"/>
            </w:rPr>
            <w:t>Areas to improve</w:t>
          </w:r>
        </w:p>
        <w:p w:rsidR="00335DD1" w:rsidRPr="00614293" w:rsidRDefault="00B6365F" w:rsidP="00B6365F">
          <w:pPr>
            <w:pStyle w:val="Graphbullet3"/>
          </w:pPr>
          <w:r w:rsidRPr="00614293">
            <w:rPr>
              <w:lang w:val="en-GB" w:bidi="en-GB"/>
            </w:rPr>
            <w:t>New segments</w:t>
          </w:r>
        </w:p>
        <w:p w:rsidR="00335DD1" w:rsidRPr="00614293" w:rsidRDefault="00B6365F" w:rsidP="00B6365F">
          <w:pPr>
            <w:pStyle w:val="Graphbullet3"/>
          </w:pPr>
          <w:r w:rsidRPr="00614293">
            <w:rPr>
              <w:lang w:val="en-GB" w:bidi="en-GB"/>
            </w:rPr>
            <w:t>Industry trends</w:t>
          </w:r>
        </w:p>
        <w:p w:rsidR="00335DD1" w:rsidRPr="00614293" w:rsidRDefault="00B6365F" w:rsidP="00B6365F">
          <w:pPr>
            <w:pStyle w:val="Graphbullet3"/>
          </w:pPr>
          <w:r w:rsidRPr="00614293">
            <w:rPr>
              <w:lang w:val="en-GB" w:bidi="en-GB"/>
            </w:rPr>
            <w:t>New products</w:t>
          </w:r>
        </w:p>
        <w:p w:rsidR="00335DD1" w:rsidRPr="00614293" w:rsidRDefault="00B6365F" w:rsidP="00B6365F">
          <w:pPr>
            <w:pStyle w:val="Graphbullet3"/>
          </w:pPr>
          <w:r w:rsidRPr="00614293">
            <w:rPr>
              <w:lang w:val="en-GB" w:bidi="en-GB"/>
            </w:rPr>
            <w:t>New innovations</w:t>
          </w:r>
        </w:p>
        <w:p w:rsidR="00335DD1" w:rsidRDefault="00B6365F">
          <w:pPr>
            <w:pStyle w:val="E56308C202B14F2598C7488756C70914"/>
          </w:pPr>
          <w:r w:rsidRPr="00614293">
            <w:rPr>
              <w:lang w:bidi="en-GB"/>
            </w:rPr>
            <w:t>Key partnership</w:t>
          </w:r>
        </w:p>
      </w:docPartBody>
    </w:docPart>
    <w:docPart>
      <w:docPartPr>
        <w:name w:val="88114C93C54B4A8AA8EC0B4D41E22847"/>
        <w:category>
          <w:name w:val="General"/>
          <w:gallery w:val="placeholder"/>
        </w:category>
        <w:types>
          <w:type w:val="bbPlcHdr"/>
        </w:types>
        <w:behaviors>
          <w:behavior w:val="content"/>
        </w:behaviors>
        <w:guid w:val="{1A694298-196B-439B-ABC4-365A2FCFE4B2}"/>
      </w:docPartPr>
      <w:docPartBody>
        <w:p w:rsidR="00335DD1" w:rsidRDefault="00B6365F">
          <w:pPr>
            <w:pStyle w:val="88114C93C54B4A8AA8EC0B4D41E22847"/>
          </w:pPr>
          <w:r w:rsidRPr="00614293">
            <w:rPr>
              <w:lang w:bidi="en-GB"/>
            </w:rPr>
            <w:t>THREATS</w:t>
          </w:r>
        </w:p>
      </w:docPartBody>
    </w:docPart>
    <w:docPart>
      <w:docPartPr>
        <w:name w:val="BB2FA60EAE4F4C668A980B07B2B208CE"/>
        <w:category>
          <w:name w:val="General"/>
          <w:gallery w:val="placeholder"/>
        </w:category>
        <w:types>
          <w:type w:val="bbPlcHdr"/>
        </w:types>
        <w:behaviors>
          <w:behavior w:val="content"/>
        </w:behaviors>
        <w:guid w:val="{14E38D7D-8E1D-451F-A28B-E28E6F187CF8}"/>
      </w:docPartPr>
      <w:docPartBody>
        <w:p w:rsidR="00335DD1" w:rsidRPr="00614293" w:rsidRDefault="00B6365F" w:rsidP="00B6365F">
          <w:pPr>
            <w:pStyle w:val="Graphbullet4"/>
          </w:pPr>
          <w:r w:rsidRPr="00614293">
            <w:rPr>
              <w:lang w:val="en-GB" w:bidi="en-GB"/>
            </w:rPr>
            <w:t>Economy movement</w:t>
          </w:r>
        </w:p>
        <w:p w:rsidR="00335DD1" w:rsidRPr="00614293" w:rsidRDefault="00B6365F" w:rsidP="00B6365F">
          <w:pPr>
            <w:pStyle w:val="Graphbullet4"/>
          </w:pPr>
          <w:r w:rsidRPr="00614293">
            <w:rPr>
              <w:lang w:val="en-GB" w:bidi="en-GB"/>
            </w:rPr>
            <w:t>Obstacles faced</w:t>
          </w:r>
        </w:p>
        <w:p w:rsidR="00335DD1" w:rsidRPr="00614293" w:rsidRDefault="00B6365F" w:rsidP="00B6365F">
          <w:pPr>
            <w:pStyle w:val="Graphbullet4"/>
          </w:pPr>
          <w:r w:rsidRPr="00614293">
            <w:rPr>
              <w:lang w:val="en-GB" w:bidi="en-GB"/>
            </w:rPr>
            <w:t>Competitor actions</w:t>
          </w:r>
        </w:p>
        <w:p w:rsidR="00335DD1" w:rsidRPr="00614293" w:rsidRDefault="00B6365F" w:rsidP="00B6365F">
          <w:pPr>
            <w:pStyle w:val="Graphbullet4"/>
          </w:pPr>
          <w:r w:rsidRPr="00614293">
            <w:rPr>
              <w:lang w:val="en-GB" w:bidi="en-GB"/>
            </w:rPr>
            <w:t>Political impacts</w:t>
          </w:r>
        </w:p>
        <w:p w:rsidR="00335DD1" w:rsidRPr="00614293" w:rsidRDefault="00B6365F" w:rsidP="00B6365F">
          <w:pPr>
            <w:pStyle w:val="Graphbullet4"/>
          </w:pPr>
          <w:r w:rsidRPr="00614293">
            <w:rPr>
              <w:lang w:val="en-GB" w:bidi="en-GB"/>
            </w:rPr>
            <w:t>Environmental effects</w:t>
          </w:r>
        </w:p>
        <w:p w:rsidR="00335DD1" w:rsidRPr="00614293" w:rsidRDefault="00B6365F" w:rsidP="00B6365F">
          <w:pPr>
            <w:pStyle w:val="Graphbullet4"/>
          </w:pPr>
          <w:r w:rsidRPr="00614293">
            <w:rPr>
              <w:lang w:val="en-GB" w:bidi="en-GB"/>
            </w:rPr>
            <w:t>Loss of key staff</w:t>
          </w:r>
        </w:p>
        <w:p w:rsidR="00335DD1" w:rsidRDefault="00B6365F">
          <w:pPr>
            <w:pStyle w:val="BB2FA60EAE4F4C668A980B07B2B208CE"/>
          </w:pPr>
          <w:r w:rsidRPr="00614293">
            <w:rPr>
              <w:lang w:bidi="en-GB"/>
            </w:rPr>
            <w:t>Market demand</w:t>
          </w:r>
        </w:p>
      </w:docPartBody>
    </w:docPart>
    <w:docPart>
      <w:docPartPr>
        <w:name w:val="DD968C27E8C741D0A25CBFAF7F329003"/>
        <w:category>
          <w:name w:val="General"/>
          <w:gallery w:val="placeholder"/>
        </w:category>
        <w:types>
          <w:type w:val="bbPlcHdr"/>
        </w:types>
        <w:behaviors>
          <w:behavior w:val="content"/>
        </w:behaviors>
        <w:guid w:val="{F046FBC6-606B-498F-B72A-2281ED124F2A}"/>
      </w:docPartPr>
      <w:docPartBody>
        <w:p w:rsidR="00335DD1" w:rsidRDefault="00B6365F">
          <w:pPr>
            <w:pStyle w:val="DD968C27E8C741D0A25CBFAF7F329003"/>
          </w:pPr>
          <w:r w:rsidRPr="00614293">
            <w:rPr>
              <w:lang w:bidi="en-GB"/>
            </w:rPr>
            <w:t>Operating Plan</w:t>
          </w:r>
        </w:p>
      </w:docPartBody>
    </w:docPart>
    <w:docPart>
      <w:docPartPr>
        <w:name w:val="1EAFC437DD3444ECA059C9134D9879EB"/>
        <w:category>
          <w:name w:val="General"/>
          <w:gallery w:val="placeholder"/>
        </w:category>
        <w:types>
          <w:type w:val="bbPlcHdr"/>
        </w:types>
        <w:behaviors>
          <w:behavior w:val="content"/>
        </w:behaviors>
        <w:guid w:val="{99169226-FFA1-4E0C-9FDE-75EC5330E9C7}"/>
      </w:docPartPr>
      <w:docPartBody>
        <w:p w:rsidR="00335DD1" w:rsidRPr="00614293" w:rsidRDefault="00B6365F" w:rsidP="00B6365F">
          <w:r w:rsidRPr="00614293">
            <w:rPr>
              <w:lang w:bidi="en-GB"/>
            </w:rPr>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realise growth?</w:t>
          </w:r>
        </w:p>
        <w:p w:rsidR="00335DD1" w:rsidRPr="00614293" w:rsidRDefault="00B6365F" w:rsidP="00B6365F">
          <w:r w:rsidRPr="00614293">
            <w:rPr>
              <w:lang w:bidi="en-GB"/>
            </w:rPr>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335DD1" w:rsidRDefault="00B6365F">
          <w:pPr>
            <w:pStyle w:val="1EAFC437DD3444ECA059C9134D9879EB"/>
          </w:pPr>
          <w:r w:rsidRPr="00614293">
            <w:rPr>
              <w:lang w:bidi="en-GB"/>
            </w:rPr>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E8CF92889B9345FD84F0D40F344B7CEE"/>
        <w:category>
          <w:name w:val="General"/>
          <w:gallery w:val="placeholder"/>
        </w:category>
        <w:types>
          <w:type w:val="bbPlcHdr"/>
        </w:types>
        <w:behaviors>
          <w:behavior w:val="content"/>
        </w:behaviors>
        <w:guid w:val="{1623AADD-1931-436C-90B0-6998E426678B}"/>
      </w:docPartPr>
      <w:docPartBody>
        <w:p w:rsidR="00335DD1" w:rsidRDefault="00B6365F">
          <w:pPr>
            <w:pStyle w:val="E8CF92889B9345FD84F0D40F344B7CEE"/>
          </w:pPr>
          <w:r w:rsidRPr="00614293">
            <w:rPr>
              <w:rStyle w:val="Bold"/>
              <w:lang w:bidi="en-GB"/>
            </w:rPr>
            <w:t>Order fulfilment:</w:t>
          </w:r>
        </w:p>
      </w:docPartBody>
    </w:docPart>
    <w:docPart>
      <w:docPartPr>
        <w:name w:val="20A978D31D3C48C99D45E336EAED9777"/>
        <w:category>
          <w:name w:val="General"/>
          <w:gallery w:val="placeholder"/>
        </w:category>
        <w:types>
          <w:type w:val="bbPlcHdr"/>
        </w:types>
        <w:behaviors>
          <w:behavior w:val="content"/>
        </w:behaviors>
        <w:guid w:val="{D9656A42-A2C1-4E7B-AF6E-B1FAB5D50AB1}"/>
      </w:docPartPr>
      <w:docPartBody>
        <w:p w:rsidR="00335DD1" w:rsidRDefault="00B6365F">
          <w:pPr>
            <w:pStyle w:val="20A978D31D3C48C99D45E336EAED9777"/>
          </w:pPr>
          <w:r w:rsidRPr="00614293">
            <w:rPr>
              <w:lang w:bidi="en-GB"/>
            </w:rPr>
            <w:t>Describe the company’s procedures for delivering services to its customers. As a service company, determine how to keep track of the customer base, form of communications, and how best to manage sales and data.</w:t>
          </w:r>
        </w:p>
      </w:docPartBody>
    </w:docPart>
    <w:docPart>
      <w:docPartPr>
        <w:name w:val="8C74DD8711CD486189B515B5283C2B8C"/>
        <w:category>
          <w:name w:val="General"/>
          <w:gallery w:val="placeholder"/>
        </w:category>
        <w:types>
          <w:type w:val="bbPlcHdr"/>
        </w:types>
        <w:behaviors>
          <w:behavior w:val="content"/>
        </w:behaviors>
        <w:guid w:val="{B793B880-7198-4241-94D4-614125368165}"/>
      </w:docPartPr>
      <w:docPartBody>
        <w:p w:rsidR="00335DD1" w:rsidRDefault="00B6365F">
          <w:pPr>
            <w:pStyle w:val="8C74DD8711CD486189B515B5283C2B8C"/>
          </w:pPr>
          <w:r w:rsidRPr="00614293">
            <w:rPr>
              <w:rStyle w:val="Bold"/>
              <w:lang w:bidi="en-GB"/>
            </w:rPr>
            <w:t>Payment:</w:t>
          </w:r>
        </w:p>
      </w:docPartBody>
    </w:docPart>
    <w:docPart>
      <w:docPartPr>
        <w:name w:val="0B485D27F099471FA1D18DE5D0C52E0B"/>
        <w:category>
          <w:name w:val="General"/>
          <w:gallery w:val="placeholder"/>
        </w:category>
        <w:types>
          <w:type w:val="bbPlcHdr"/>
        </w:types>
        <w:behaviors>
          <w:behavior w:val="content"/>
        </w:behaviors>
        <w:guid w:val="{F5E4B434-39CA-40E0-A87B-848A0355BC69}"/>
      </w:docPartPr>
      <w:docPartBody>
        <w:p w:rsidR="00335DD1" w:rsidRDefault="00B6365F">
          <w:pPr>
            <w:pStyle w:val="0B485D27F099471FA1D18DE5D0C52E0B"/>
          </w:pPr>
          <w:r w:rsidRPr="00614293">
            <w:rPr>
              <w:lang w:bidi="en-GB"/>
            </w:rPr>
            <w:t>Describe the standard payment terms and the payment methods accepted. Describe the pricing plans (one-time service fees, hourly-based fees, mark-ups, and any other fees) and any impact on cash flow.</w:t>
          </w:r>
        </w:p>
      </w:docPartBody>
    </w:docPart>
    <w:docPart>
      <w:docPartPr>
        <w:name w:val="E9F22EEDA8A74E978FBF54903F04519E"/>
        <w:category>
          <w:name w:val="General"/>
          <w:gallery w:val="placeholder"/>
        </w:category>
        <w:types>
          <w:type w:val="bbPlcHdr"/>
        </w:types>
        <w:behaviors>
          <w:behavior w:val="content"/>
        </w:behaviors>
        <w:guid w:val="{AF0B56DF-0AAE-4A2D-BD0A-1BF0050C619E}"/>
      </w:docPartPr>
      <w:docPartBody>
        <w:p w:rsidR="00335DD1" w:rsidRDefault="00B6365F">
          <w:pPr>
            <w:pStyle w:val="E9F22EEDA8A74E978FBF54903F04519E"/>
          </w:pPr>
          <w:r w:rsidRPr="00614293">
            <w:rPr>
              <w:rStyle w:val="Bold"/>
              <w:lang w:bidi="en-GB"/>
            </w:rPr>
            <w:t>Technology:</w:t>
          </w:r>
        </w:p>
      </w:docPartBody>
    </w:docPart>
    <w:docPart>
      <w:docPartPr>
        <w:name w:val="C03D36208E5C4B449F68F3CE2B030275"/>
        <w:category>
          <w:name w:val="General"/>
          <w:gallery w:val="placeholder"/>
        </w:category>
        <w:types>
          <w:type w:val="bbPlcHdr"/>
        </w:types>
        <w:behaviors>
          <w:behavior w:val="content"/>
        </w:behaviors>
        <w:guid w:val="{FB9D7FD0-693D-49E6-9749-F12DE9AFB139}"/>
      </w:docPartPr>
      <w:docPartBody>
        <w:p w:rsidR="00335DD1" w:rsidRDefault="00B6365F">
          <w:pPr>
            <w:pStyle w:val="C03D36208E5C4B449F68F3CE2B030275"/>
          </w:pPr>
          <w:r w:rsidRPr="00614293">
            <w:rPr>
              <w:lang w:bidi="en-GB"/>
            </w:rPr>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 up or recovery in the case of a disaster or outage.</w:t>
          </w:r>
        </w:p>
      </w:docPartBody>
    </w:docPart>
    <w:docPart>
      <w:docPartPr>
        <w:name w:val="CF58AEFAA34B4486891B143B0EE242C6"/>
        <w:category>
          <w:name w:val="General"/>
          <w:gallery w:val="placeholder"/>
        </w:category>
        <w:types>
          <w:type w:val="bbPlcHdr"/>
        </w:types>
        <w:behaviors>
          <w:behavior w:val="content"/>
        </w:behaviors>
        <w:guid w:val="{CF2C2C93-57CA-410C-BF45-771CC3ABCC05}"/>
      </w:docPartPr>
      <w:docPartBody>
        <w:p w:rsidR="00335DD1" w:rsidRDefault="00B6365F">
          <w:pPr>
            <w:pStyle w:val="CF58AEFAA34B4486891B143B0EE242C6"/>
          </w:pPr>
          <w:r w:rsidRPr="00614293">
            <w:rPr>
              <w:rStyle w:val="Bold"/>
              <w:lang w:bidi="en-GB"/>
            </w:rPr>
            <w:t>Key customers:</w:t>
          </w:r>
        </w:p>
      </w:docPartBody>
    </w:docPart>
    <w:docPart>
      <w:docPartPr>
        <w:name w:val="46B6115A7EC049BFA6B4B79154228C3B"/>
        <w:category>
          <w:name w:val="General"/>
          <w:gallery w:val="placeholder"/>
        </w:category>
        <w:types>
          <w:type w:val="bbPlcHdr"/>
        </w:types>
        <w:behaviors>
          <w:behavior w:val="content"/>
        </w:behaviors>
        <w:guid w:val="{86F67576-3485-4190-9850-E47BE4431EE6}"/>
      </w:docPartPr>
      <w:docPartBody>
        <w:p w:rsidR="00335DD1" w:rsidRDefault="00B6365F">
          <w:pPr>
            <w:pStyle w:val="46B6115A7EC049BFA6B4B79154228C3B"/>
          </w:pPr>
          <w:r w:rsidRPr="00614293">
            <w:rPr>
              <w:lang w:bidi="en-GB"/>
            </w:rPr>
            <w:t>Identify any customers that are important to the success of the business due to a partnership, volume, or pathway to a new market. Also identify any customers who bring in more than 10% of the company’s revenues.</w:t>
          </w:r>
        </w:p>
      </w:docPartBody>
    </w:docPart>
    <w:docPart>
      <w:docPartPr>
        <w:name w:val="E09E8BC505664A7BB02E9E8D52D36AEC"/>
        <w:category>
          <w:name w:val="General"/>
          <w:gallery w:val="placeholder"/>
        </w:category>
        <w:types>
          <w:type w:val="bbPlcHdr"/>
        </w:types>
        <w:behaviors>
          <w:behavior w:val="content"/>
        </w:behaviors>
        <w:guid w:val="{61DA7984-B750-40D0-BA8D-319AD69049C5}"/>
      </w:docPartPr>
      <w:docPartBody>
        <w:p w:rsidR="00335DD1" w:rsidRDefault="00B6365F">
          <w:pPr>
            <w:pStyle w:val="E09E8BC505664A7BB02E9E8D52D36AEC"/>
          </w:pPr>
          <w:r w:rsidRPr="00614293">
            <w:rPr>
              <w:rStyle w:val="Bold"/>
              <w:lang w:bidi="en-GB"/>
            </w:rPr>
            <w:t>Key employees and organisation:</w:t>
          </w:r>
        </w:p>
      </w:docPartBody>
    </w:docPart>
    <w:docPart>
      <w:docPartPr>
        <w:name w:val="B4DB6E9249CF4E2B871CE40144B841AF"/>
        <w:category>
          <w:name w:val="General"/>
          <w:gallery w:val="placeholder"/>
        </w:category>
        <w:types>
          <w:type w:val="bbPlcHdr"/>
        </w:types>
        <w:behaviors>
          <w:behavior w:val="content"/>
        </w:behaviors>
        <w:guid w:val="{70DD72C4-06FC-4A43-81B6-005468010420}"/>
      </w:docPartPr>
      <w:docPartBody>
        <w:p w:rsidR="00335DD1" w:rsidRDefault="00B6365F">
          <w:pPr>
            <w:pStyle w:val="B4DB6E9249CF4E2B871CE40144B841AF"/>
          </w:pPr>
          <w:r w:rsidRPr="00614293">
            <w:rPr>
              <w:lang w:bidi="en-GB"/>
            </w:rPr>
            <w:t>Describe unique skills or experiences that are required of the current team. If necessary, describe any proprietary recruiting or training processes in place. List key employees that are necessary for success. Include an organisation chart to support this section.</w:t>
          </w:r>
        </w:p>
      </w:docPartBody>
    </w:docPart>
    <w:docPart>
      <w:docPartPr>
        <w:name w:val="C0BA189C94754E8C8DD1F36A4A20F589"/>
        <w:category>
          <w:name w:val="General"/>
          <w:gallery w:val="placeholder"/>
        </w:category>
        <w:types>
          <w:type w:val="bbPlcHdr"/>
        </w:types>
        <w:behaviors>
          <w:behavior w:val="content"/>
        </w:behaviors>
        <w:guid w:val="{E5ABBA12-CAF9-4333-8B5D-8CCE9E1B6D2B}"/>
      </w:docPartPr>
      <w:docPartBody>
        <w:p w:rsidR="00335DD1" w:rsidRDefault="00B6365F">
          <w:pPr>
            <w:pStyle w:val="C0BA189C94754E8C8DD1F36A4A20F589"/>
          </w:pPr>
          <w:r w:rsidRPr="00614293">
            <w:rPr>
              <w:rStyle w:val="Bold"/>
              <w:lang w:bidi="en-GB"/>
            </w:rPr>
            <w:t>Facilities:</w:t>
          </w:r>
        </w:p>
      </w:docPartBody>
    </w:docPart>
    <w:docPart>
      <w:docPartPr>
        <w:name w:val="36C686098E9F4342ADBA8B8C1B3C7B49"/>
        <w:category>
          <w:name w:val="General"/>
          <w:gallery w:val="placeholder"/>
        </w:category>
        <w:types>
          <w:type w:val="bbPlcHdr"/>
        </w:types>
        <w:behaviors>
          <w:behavior w:val="content"/>
        </w:behaviors>
        <w:guid w:val="{9303A461-6434-456D-9906-C7F38A78E171}"/>
      </w:docPartPr>
      <w:docPartBody>
        <w:p w:rsidR="00335DD1" w:rsidRDefault="00B6365F">
          <w:pPr>
            <w:pStyle w:val="36C686098E9F4342ADBA8B8C1B3C7B49"/>
          </w:pPr>
          <w:r w:rsidRPr="00614293">
            <w:rPr>
              <w:lang w:bidi="en-GB"/>
            </w:rPr>
            <w:t>As a home-based business, be educated on legalities and tax filings for such business types.</w:t>
          </w:r>
        </w:p>
      </w:docPartBody>
    </w:docPart>
    <w:docPart>
      <w:docPartPr>
        <w:name w:val="14A348B3B908434DA192C147D60B3783"/>
        <w:category>
          <w:name w:val="General"/>
          <w:gallery w:val="placeholder"/>
        </w:category>
        <w:types>
          <w:type w:val="bbPlcHdr"/>
        </w:types>
        <w:behaviors>
          <w:behavior w:val="content"/>
        </w:behaviors>
        <w:guid w:val="{0057CE80-149F-447C-8760-FD98B25F7966}"/>
      </w:docPartPr>
      <w:docPartBody>
        <w:p w:rsidR="00335DD1" w:rsidRDefault="00B6365F">
          <w:pPr>
            <w:pStyle w:val="14A348B3B908434DA192C147D60B3783"/>
          </w:pPr>
          <w:r w:rsidRPr="00614293">
            <w:rPr>
              <w:lang w:bidi="en-GB"/>
            </w:rPr>
            <w:t>Marketing and Sales Plan</w:t>
          </w:r>
        </w:p>
      </w:docPartBody>
    </w:docPart>
    <w:docPart>
      <w:docPartPr>
        <w:name w:val="414864278A5F48CD9E6437198BC72E83"/>
        <w:category>
          <w:name w:val="General"/>
          <w:gallery w:val="placeholder"/>
        </w:category>
        <w:types>
          <w:type w:val="bbPlcHdr"/>
        </w:types>
        <w:behaviors>
          <w:behavior w:val="content"/>
        </w:behaviors>
        <w:guid w:val="{9B8D08D3-979D-408E-BFCE-94DCAA42863D}"/>
      </w:docPartPr>
      <w:docPartBody>
        <w:p w:rsidR="00335DD1" w:rsidRPr="00614293" w:rsidRDefault="00B6365F" w:rsidP="00B6365F">
          <w:pPr>
            <w:pStyle w:val="ListBullet2"/>
          </w:pPr>
          <w:r w:rsidRPr="00614293">
            <w:rPr>
              <w:lang w:val="en-GB" w:bidi="en-GB"/>
            </w:rPr>
            <w:t>Media advertising (newspaper, magazine, television, radio)</w:t>
          </w:r>
        </w:p>
        <w:p w:rsidR="00335DD1" w:rsidRPr="00614293" w:rsidRDefault="00B6365F" w:rsidP="00B6365F">
          <w:pPr>
            <w:pStyle w:val="ListBullet2"/>
          </w:pPr>
          <w:r w:rsidRPr="00614293">
            <w:rPr>
              <w:lang w:val="en-GB" w:bidi="en-GB"/>
            </w:rPr>
            <w:t>Direct mail</w:t>
          </w:r>
        </w:p>
        <w:p w:rsidR="00335DD1" w:rsidRPr="00614293" w:rsidRDefault="00B6365F" w:rsidP="00B6365F">
          <w:pPr>
            <w:pStyle w:val="ListBullet2"/>
          </w:pPr>
          <w:r w:rsidRPr="00614293">
            <w:rPr>
              <w:lang w:val="en-GB" w:bidi="en-GB"/>
            </w:rPr>
            <w:t>Telephone solicitation</w:t>
          </w:r>
        </w:p>
        <w:p w:rsidR="00335DD1" w:rsidRPr="00614293" w:rsidRDefault="00B6365F" w:rsidP="00B6365F">
          <w:pPr>
            <w:pStyle w:val="ListBullet2"/>
          </w:pPr>
          <w:r w:rsidRPr="00614293">
            <w:rPr>
              <w:lang w:val="en-GB" w:bidi="en-GB"/>
            </w:rPr>
            <w:t>Seminars or business conferences</w:t>
          </w:r>
        </w:p>
        <w:p w:rsidR="00335DD1" w:rsidRPr="00614293" w:rsidRDefault="00B6365F" w:rsidP="00B6365F">
          <w:pPr>
            <w:pStyle w:val="ListBullet2"/>
          </w:pPr>
          <w:r w:rsidRPr="00614293">
            <w:rPr>
              <w:lang w:val="en-GB" w:bidi="en-GB"/>
            </w:rPr>
            <w:t>Joint advertising with other companies</w:t>
          </w:r>
        </w:p>
        <w:p w:rsidR="00335DD1" w:rsidRPr="00614293" w:rsidRDefault="00B6365F" w:rsidP="00B6365F">
          <w:pPr>
            <w:pStyle w:val="ListBullet2"/>
          </w:pPr>
          <w:r w:rsidRPr="00614293">
            <w:rPr>
              <w:lang w:val="en-GB" w:bidi="en-GB"/>
            </w:rPr>
            <w:t>Word of mouth or fixed signage</w:t>
          </w:r>
        </w:p>
        <w:p w:rsidR="00335DD1" w:rsidRDefault="00B6365F">
          <w:pPr>
            <w:pStyle w:val="414864278A5F48CD9E6437198BC72E83"/>
          </w:pPr>
          <w:r w:rsidRPr="00614293">
            <w:rPr>
              <w:lang w:bidi="en-GB"/>
            </w:rPr>
            <w:t>Digital marketing such as social media, email marketing, or SEO</w:t>
          </w:r>
        </w:p>
      </w:docPartBody>
    </w:docPart>
    <w:docPart>
      <w:docPartPr>
        <w:name w:val="24A4AA83A8EB478A8F24111636B67B6B"/>
        <w:category>
          <w:name w:val="General"/>
          <w:gallery w:val="placeholder"/>
        </w:category>
        <w:types>
          <w:type w:val="bbPlcHdr"/>
        </w:types>
        <w:behaviors>
          <w:behavior w:val="content"/>
        </w:behaviors>
        <w:guid w:val="{F5740A2A-080D-45F6-9601-EBC96E4E397B}"/>
      </w:docPartPr>
      <w:docPartBody>
        <w:p w:rsidR="00335DD1" w:rsidRDefault="00B6365F">
          <w:pPr>
            <w:pStyle w:val="24A4AA83A8EB478A8F24111636B67B6B"/>
          </w:pPr>
          <w:r w:rsidRPr="00614293">
            <w:rPr>
              <w:rStyle w:val="Bold"/>
              <w:lang w:bidi="en-GB"/>
            </w:rPr>
            <w:t>Sales strategy:</w:t>
          </w:r>
        </w:p>
      </w:docPartBody>
    </w:docPart>
    <w:docPart>
      <w:docPartPr>
        <w:name w:val="3D332FCA5BF04408A467229211104E7F"/>
        <w:category>
          <w:name w:val="General"/>
          <w:gallery w:val="placeholder"/>
        </w:category>
        <w:types>
          <w:type w:val="bbPlcHdr"/>
        </w:types>
        <w:behaviors>
          <w:behavior w:val="content"/>
        </w:behaviors>
        <w:guid w:val="{06E6F56F-D1D0-40EF-A657-C5EC1FB697C4}"/>
      </w:docPartPr>
      <w:docPartBody>
        <w:p w:rsidR="00335DD1" w:rsidRDefault="00B6365F">
          <w:pPr>
            <w:pStyle w:val="3D332FCA5BF04408A467229211104E7F"/>
          </w:pPr>
          <w:r w:rsidRPr="00614293">
            <w:rPr>
              <w:lang w:bidi="en-GB"/>
            </w:rPr>
            <w:t>Financial Plan</w:t>
          </w:r>
        </w:p>
      </w:docPartBody>
    </w:docPart>
    <w:docPart>
      <w:docPartPr>
        <w:name w:val="4982243B2C8345E2BF21D591926DCA3F"/>
        <w:category>
          <w:name w:val="General"/>
          <w:gallery w:val="placeholder"/>
        </w:category>
        <w:types>
          <w:type w:val="bbPlcHdr"/>
        </w:types>
        <w:behaviors>
          <w:behavior w:val="content"/>
        </w:behaviors>
        <w:guid w:val="{BAE61F61-3840-453A-8341-4470B3326A0E}"/>
      </w:docPartPr>
      <w:docPartBody>
        <w:p w:rsidR="00335DD1" w:rsidRPr="00614293" w:rsidRDefault="00B6365F" w:rsidP="00B6365F">
          <w:r w:rsidRPr="00614293">
            <w:rPr>
              <w:lang w:bidi="en-GB"/>
            </w:rPr>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rsidR="00335DD1" w:rsidRDefault="00B6365F">
          <w:pPr>
            <w:pStyle w:val="4982243B2C8345E2BF21D591926DCA3F"/>
          </w:pPr>
          <w:r w:rsidRPr="00614293">
            <w:rPr>
              <w:lang w:bidi="en-GB"/>
            </w:rPr>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7FA0BF2C01C84A9AB87103EE2011F276"/>
        <w:category>
          <w:name w:val="General"/>
          <w:gallery w:val="placeholder"/>
        </w:category>
        <w:types>
          <w:type w:val="bbPlcHdr"/>
        </w:types>
        <w:behaviors>
          <w:behavior w:val="content"/>
        </w:behaviors>
        <w:guid w:val="{996043CE-3E04-4C27-8BE4-3B24664BE150}"/>
      </w:docPartPr>
      <w:docPartBody>
        <w:p w:rsidR="00335DD1" w:rsidRDefault="00B6365F">
          <w:pPr>
            <w:pStyle w:val="7FA0BF2C01C84A9AB87103EE2011F276"/>
          </w:pPr>
          <w:r w:rsidRPr="00614293">
            <w:rPr>
              <w:rStyle w:val="Bold"/>
              <w:lang w:bidi="en-GB"/>
            </w:rPr>
            <w:t>Projected start-up costs:</w:t>
          </w:r>
        </w:p>
      </w:docPartBody>
    </w:docPart>
    <w:docPart>
      <w:docPartPr>
        <w:name w:val="2D0A6CEC90264D0B8ADF3BD30D22315C"/>
        <w:category>
          <w:name w:val="General"/>
          <w:gallery w:val="placeholder"/>
        </w:category>
        <w:types>
          <w:type w:val="bbPlcHdr"/>
        </w:types>
        <w:behaviors>
          <w:behavior w:val="content"/>
        </w:behaviors>
        <w:guid w:val="{C4CFBD06-5FB1-4303-A62D-8F08AF1B8C32}"/>
      </w:docPartPr>
      <w:docPartBody>
        <w:p w:rsidR="00335DD1" w:rsidRDefault="00B6365F">
          <w:pPr>
            <w:pStyle w:val="2D0A6CEC90264D0B8ADF3BD30D22315C"/>
          </w:pPr>
          <w:r w:rsidRPr="00614293">
            <w:rPr>
              <w:lang w:bidi="en-GB"/>
            </w:rPr>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B7DC33224E7146888D9ED31A5961C7B9"/>
        <w:category>
          <w:name w:val="General"/>
          <w:gallery w:val="placeholder"/>
        </w:category>
        <w:types>
          <w:type w:val="bbPlcHdr"/>
        </w:types>
        <w:behaviors>
          <w:behavior w:val="content"/>
        </w:behaviors>
        <w:guid w:val="{30F8A3FB-55F9-464E-B80D-2196D5701994}"/>
      </w:docPartPr>
      <w:docPartBody>
        <w:p w:rsidR="00335DD1" w:rsidRDefault="00B6365F">
          <w:pPr>
            <w:pStyle w:val="B7DC33224E7146888D9ED31A5961C7B9"/>
          </w:pPr>
          <w:r w:rsidRPr="00810DF6">
            <w:rPr>
              <w:lang w:bidi="en-GB"/>
            </w:rPr>
            <w:t>START-UP COSTS</w:t>
          </w:r>
        </w:p>
      </w:docPartBody>
    </w:docPart>
    <w:docPart>
      <w:docPartPr>
        <w:name w:val="4E8F647411F24253A523FFEE8BADFE34"/>
        <w:category>
          <w:name w:val="General"/>
          <w:gallery w:val="placeholder"/>
        </w:category>
        <w:types>
          <w:type w:val="bbPlcHdr"/>
        </w:types>
        <w:behaviors>
          <w:behavior w:val="content"/>
        </w:behaviors>
        <w:guid w:val="{EABC3F4F-F96D-4FAC-8750-2B6A32340E89}"/>
      </w:docPartPr>
      <w:docPartBody>
        <w:p w:rsidR="00335DD1" w:rsidRDefault="00B6365F">
          <w:pPr>
            <w:pStyle w:val="4E8F647411F24253A523FFEE8BADFE34"/>
          </w:pPr>
          <w:r w:rsidRPr="00810DF6">
            <w:rPr>
              <w:lang w:bidi="en-GB"/>
            </w:rPr>
            <w:t>Your Home-Based Agency</w:t>
          </w:r>
        </w:p>
      </w:docPartBody>
    </w:docPart>
    <w:docPart>
      <w:docPartPr>
        <w:name w:val="110EC93A54DE4D009D4A4954EAFF686F"/>
        <w:category>
          <w:name w:val="General"/>
          <w:gallery w:val="placeholder"/>
        </w:category>
        <w:types>
          <w:type w:val="bbPlcHdr"/>
        </w:types>
        <w:behaviors>
          <w:behavior w:val="content"/>
        </w:behaviors>
        <w:guid w:val="{72D73410-F107-4867-98D3-234F7CCB432A}"/>
      </w:docPartPr>
      <w:docPartBody>
        <w:p w:rsidR="00335DD1" w:rsidRDefault="00B6365F">
          <w:pPr>
            <w:pStyle w:val="110EC93A54DE4D009D4A4954EAFF686F"/>
          </w:pPr>
          <w:r w:rsidRPr="00810DF6">
            <w:rPr>
              <w:lang w:bidi="en-GB"/>
            </w:rPr>
            <w:t>January 1, 2018</w:t>
          </w:r>
        </w:p>
      </w:docPartBody>
    </w:docPart>
    <w:docPart>
      <w:docPartPr>
        <w:name w:val="702E879B52C542298E9A53005714221F"/>
        <w:category>
          <w:name w:val="General"/>
          <w:gallery w:val="placeholder"/>
        </w:category>
        <w:types>
          <w:type w:val="bbPlcHdr"/>
        </w:types>
        <w:behaviors>
          <w:behavior w:val="content"/>
        </w:behaviors>
        <w:guid w:val="{E1FB647C-06A6-4CE0-B2DC-CF9CC1AE53DA}"/>
      </w:docPartPr>
      <w:docPartBody>
        <w:p w:rsidR="00335DD1" w:rsidRDefault="00B6365F">
          <w:pPr>
            <w:pStyle w:val="702E879B52C542298E9A53005714221F"/>
          </w:pPr>
          <w:r w:rsidRPr="00810DF6">
            <w:rPr>
              <w:lang w:bidi="en-GB"/>
            </w:rPr>
            <w:t>COST ITEMS</w:t>
          </w:r>
        </w:p>
      </w:docPartBody>
    </w:docPart>
    <w:docPart>
      <w:docPartPr>
        <w:name w:val="223992CCCDCE46B9BC2ECAC2F9A0F111"/>
        <w:category>
          <w:name w:val="General"/>
          <w:gallery w:val="placeholder"/>
        </w:category>
        <w:types>
          <w:type w:val="bbPlcHdr"/>
        </w:types>
        <w:behaviors>
          <w:behavior w:val="content"/>
        </w:behaviors>
        <w:guid w:val="{1E18EEF0-C2C3-4DEA-B3FA-5586EB28AD80}"/>
      </w:docPartPr>
      <w:docPartBody>
        <w:p w:rsidR="00335DD1" w:rsidRDefault="00B6365F">
          <w:pPr>
            <w:pStyle w:val="223992CCCDCE46B9BC2ECAC2F9A0F111"/>
          </w:pPr>
          <w:r w:rsidRPr="00810DF6">
            <w:rPr>
              <w:lang w:bidi="en-GB"/>
            </w:rPr>
            <w:t>MONTHS</w:t>
          </w:r>
        </w:p>
      </w:docPartBody>
    </w:docPart>
    <w:docPart>
      <w:docPartPr>
        <w:name w:val="9007029C59B5497488866678B455583B"/>
        <w:category>
          <w:name w:val="General"/>
          <w:gallery w:val="placeholder"/>
        </w:category>
        <w:types>
          <w:type w:val="bbPlcHdr"/>
        </w:types>
        <w:behaviors>
          <w:behavior w:val="content"/>
        </w:behaviors>
        <w:guid w:val="{889EDD47-1574-41EF-8EB8-2DEDD4C32743}"/>
      </w:docPartPr>
      <w:docPartBody>
        <w:p w:rsidR="00335DD1" w:rsidRDefault="00B6365F">
          <w:pPr>
            <w:pStyle w:val="9007029C59B5497488866678B455583B"/>
          </w:pPr>
          <w:r w:rsidRPr="00810DF6">
            <w:rPr>
              <w:lang w:bidi="en-GB"/>
            </w:rPr>
            <w:t>COST/MONTH</w:t>
          </w:r>
        </w:p>
      </w:docPartBody>
    </w:docPart>
    <w:docPart>
      <w:docPartPr>
        <w:name w:val="04397E7F5AFB44EC8D1B4C8BCB4DFE42"/>
        <w:category>
          <w:name w:val="General"/>
          <w:gallery w:val="placeholder"/>
        </w:category>
        <w:types>
          <w:type w:val="bbPlcHdr"/>
        </w:types>
        <w:behaviors>
          <w:behavior w:val="content"/>
        </w:behaviors>
        <w:guid w:val="{04C4C12A-7439-4F40-BC2E-1F9F1FDF6E42}"/>
      </w:docPartPr>
      <w:docPartBody>
        <w:p w:rsidR="00335DD1" w:rsidRDefault="00B6365F">
          <w:pPr>
            <w:pStyle w:val="04397E7F5AFB44EC8D1B4C8BCB4DFE42"/>
          </w:pPr>
          <w:r w:rsidRPr="00810DF6">
            <w:rPr>
              <w:lang w:bidi="en-GB"/>
            </w:rPr>
            <w:t>ONE-OFF COST</w:t>
          </w:r>
        </w:p>
      </w:docPartBody>
    </w:docPart>
    <w:docPart>
      <w:docPartPr>
        <w:name w:val="88525F0C332548E3A0628DEC09DB9671"/>
        <w:category>
          <w:name w:val="General"/>
          <w:gallery w:val="placeholder"/>
        </w:category>
        <w:types>
          <w:type w:val="bbPlcHdr"/>
        </w:types>
        <w:behaviors>
          <w:behavior w:val="content"/>
        </w:behaviors>
        <w:guid w:val="{D6C197B1-8B0C-4EFB-91DF-F299B020ADCA}"/>
      </w:docPartPr>
      <w:docPartBody>
        <w:p w:rsidR="00335DD1" w:rsidRDefault="00B6365F">
          <w:pPr>
            <w:pStyle w:val="88525F0C332548E3A0628DEC09DB9671"/>
          </w:pPr>
          <w:r w:rsidRPr="00810DF6">
            <w:rPr>
              <w:lang w:bidi="en-GB"/>
            </w:rPr>
            <w:t>TOTAL COST</w:t>
          </w:r>
        </w:p>
      </w:docPartBody>
    </w:docPart>
    <w:docPart>
      <w:docPartPr>
        <w:name w:val="C4E1E3F6C0BE41768D76DDE2D5095A7B"/>
        <w:category>
          <w:name w:val="General"/>
          <w:gallery w:val="placeholder"/>
        </w:category>
        <w:types>
          <w:type w:val="bbPlcHdr"/>
        </w:types>
        <w:behaviors>
          <w:behavior w:val="content"/>
        </w:behaviors>
        <w:guid w:val="{285A9896-C65A-49FD-BCDA-6395154BCF01}"/>
      </w:docPartPr>
      <w:docPartBody>
        <w:p w:rsidR="00335DD1" w:rsidRDefault="00B6365F">
          <w:pPr>
            <w:pStyle w:val="C4E1E3F6C0BE41768D76DDE2D5095A7B"/>
          </w:pPr>
          <w:r w:rsidRPr="00810DF6">
            <w:rPr>
              <w:lang w:bidi="en-GB"/>
            </w:rPr>
            <w:t>Advertising/Marketing</w:t>
          </w:r>
        </w:p>
      </w:docPartBody>
    </w:docPart>
    <w:docPart>
      <w:docPartPr>
        <w:name w:val="032CAAF54F5F403F892B7C2EFEC2A883"/>
        <w:category>
          <w:name w:val="General"/>
          <w:gallery w:val="placeholder"/>
        </w:category>
        <w:types>
          <w:type w:val="bbPlcHdr"/>
        </w:types>
        <w:behaviors>
          <w:behavior w:val="content"/>
        </w:behaviors>
        <w:guid w:val="{13FAFBAD-145A-4426-A9E5-0F15896164A9}"/>
      </w:docPartPr>
      <w:docPartBody>
        <w:p w:rsidR="00335DD1" w:rsidRDefault="00B6365F">
          <w:pPr>
            <w:pStyle w:val="032CAAF54F5F403F892B7C2EFEC2A883"/>
          </w:pPr>
          <w:r w:rsidRPr="00810DF6">
            <w:rPr>
              <w:lang w:bidi="en-GB"/>
            </w:rPr>
            <w:t>3</w:t>
          </w:r>
        </w:p>
      </w:docPartBody>
    </w:docPart>
    <w:docPart>
      <w:docPartPr>
        <w:name w:val="D9C832BAA759435FA42A7BA50C80F04C"/>
        <w:category>
          <w:name w:val="General"/>
          <w:gallery w:val="placeholder"/>
        </w:category>
        <w:types>
          <w:type w:val="bbPlcHdr"/>
        </w:types>
        <w:behaviors>
          <w:behavior w:val="content"/>
        </w:behaviors>
        <w:guid w:val="{90C14816-BFC2-41C2-824C-D3CCA97120BF}"/>
      </w:docPartPr>
      <w:docPartBody>
        <w:p w:rsidR="00335DD1" w:rsidRDefault="00B6365F">
          <w:pPr>
            <w:pStyle w:val="D9C832BAA759435FA42A7BA50C80F04C"/>
          </w:pPr>
          <w:r w:rsidRPr="00810DF6">
            <w:rPr>
              <w:lang w:bidi="en-GB"/>
            </w:rPr>
            <w:t>£300</w:t>
          </w:r>
        </w:p>
      </w:docPartBody>
    </w:docPart>
    <w:docPart>
      <w:docPartPr>
        <w:name w:val="4FE4C7C46A9B443E9E763EA5A262DC21"/>
        <w:category>
          <w:name w:val="General"/>
          <w:gallery w:val="placeholder"/>
        </w:category>
        <w:types>
          <w:type w:val="bbPlcHdr"/>
        </w:types>
        <w:behaviors>
          <w:behavior w:val="content"/>
        </w:behaviors>
        <w:guid w:val="{B28C782E-FB08-4A86-8FB9-1995053EC201}"/>
      </w:docPartPr>
      <w:docPartBody>
        <w:p w:rsidR="00335DD1" w:rsidRDefault="00B6365F">
          <w:pPr>
            <w:pStyle w:val="4FE4C7C46A9B443E9E763EA5A262DC21"/>
          </w:pPr>
          <w:r w:rsidRPr="00810DF6">
            <w:rPr>
              <w:lang w:bidi="en-GB"/>
            </w:rPr>
            <w:t>£2,000</w:t>
          </w:r>
        </w:p>
      </w:docPartBody>
    </w:docPart>
    <w:docPart>
      <w:docPartPr>
        <w:name w:val="08B4CDD5821B41699BA049B976401E9B"/>
        <w:category>
          <w:name w:val="General"/>
          <w:gallery w:val="placeholder"/>
        </w:category>
        <w:types>
          <w:type w:val="bbPlcHdr"/>
        </w:types>
        <w:behaviors>
          <w:behavior w:val="content"/>
        </w:behaviors>
        <w:guid w:val="{1243DC81-C28A-4185-8DDB-B07864D442E4}"/>
      </w:docPartPr>
      <w:docPartBody>
        <w:p w:rsidR="00335DD1" w:rsidRDefault="00B6365F">
          <w:pPr>
            <w:pStyle w:val="08B4CDD5821B41699BA049B976401E9B"/>
          </w:pPr>
          <w:r w:rsidRPr="00810DF6">
            <w:rPr>
              <w:lang w:bidi="en-GB"/>
            </w:rPr>
            <w:t>$2,900</w:t>
          </w:r>
        </w:p>
      </w:docPartBody>
    </w:docPart>
    <w:docPart>
      <w:docPartPr>
        <w:name w:val="7292533DFABF4829B04C92F8C98186D7"/>
        <w:category>
          <w:name w:val="General"/>
          <w:gallery w:val="placeholder"/>
        </w:category>
        <w:types>
          <w:type w:val="bbPlcHdr"/>
        </w:types>
        <w:behaviors>
          <w:behavior w:val="content"/>
        </w:behaviors>
        <w:guid w:val="{1FEB09B1-20CF-4036-8C43-19C522EB55FC}"/>
      </w:docPartPr>
      <w:docPartBody>
        <w:p w:rsidR="00335DD1" w:rsidRDefault="00B6365F">
          <w:pPr>
            <w:pStyle w:val="7292533DFABF4829B04C92F8C98186D7"/>
          </w:pPr>
          <w:r w:rsidRPr="00810DF6">
            <w:rPr>
              <w:lang w:bidi="en-GB"/>
            </w:rPr>
            <w:t>Employee Salaries*</w:t>
          </w:r>
        </w:p>
      </w:docPartBody>
    </w:docPart>
    <w:docPart>
      <w:docPartPr>
        <w:name w:val="AEE64E83285143B2B145E1D4C3EB347F"/>
        <w:category>
          <w:name w:val="General"/>
          <w:gallery w:val="placeholder"/>
        </w:category>
        <w:types>
          <w:type w:val="bbPlcHdr"/>
        </w:types>
        <w:behaviors>
          <w:behavior w:val="content"/>
        </w:behaviors>
        <w:guid w:val="{B7C36D5C-4037-4417-B8A3-A1F549BD0DB8}"/>
      </w:docPartPr>
      <w:docPartBody>
        <w:p w:rsidR="00335DD1" w:rsidRDefault="00B6365F">
          <w:pPr>
            <w:pStyle w:val="AEE64E83285143B2B145E1D4C3EB347F"/>
          </w:pPr>
          <w:r w:rsidRPr="00810DF6">
            <w:rPr>
              <w:lang w:bidi="en-GB"/>
            </w:rPr>
            <w:t>4</w:t>
          </w:r>
        </w:p>
      </w:docPartBody>
    </w:docPart>
    <w:docPart>
      <w:docPartPr>
        <w:name w:val="8BD3274B083542AF92E832581D63800C"/>
        <w:category>
          <w:name w:val="General"/>
          <w:gallery w:val="placeholder"/>
        </w:category>
        <w:types>
          <w:type w:val="bbPlcHdr"/>
        </w:types>
        <w:behaviors>
          <w:behavior w:val="content"/>
        </w:behaviors>
        <w:guid w:val="{A5DD9430-E325-4899-83C1-EEE4C0D2D839}"/>
      </w:docPartPr>
      <w:docPartBody>
        <w:p w:rsidR="00335DD1" w:rsidRDefault="00B6365F">
          <w:pPr>
            <w:pStyle w:val="8BD3274B083542AF92E832581D63800C"/>
          </w:pPr>
          <w:r w:rsidRPr="00810DF6">
            <w:rPr>
              <w:lang w:bidi="en-GB"/>
            </w:rPr>
            <w:t>£500</w:t>
          </w:r>
        </w:p>
      </w:docPartBody>
    </w:docPart>
    <w:docPart>
      <w:docPartPr>
        <w:name w:val="B0A08FCECAE24C50BE62121F16B20044"/>
        <w:category>
          <w:name w:val="General"/>
          <w:gallery w:val="placeholder"/>
        </w:category>
        <w:types>
          <w:type w:val="bbPlcHdr"/>
        </w:types>
        <w:behaviors>
          <w:behavior w:val="content"/>
        </w:behaviors>
        <w:guid w:val="{D93678B2-6D8A-48EA-9B4B-83A80F2B96CD}"/>
      </w:docPartPr>
      <w:docPartBody>
        <w:p w:rsidR="00335DD1" w:rsidRDefault="00B6365F">
          <w:pPr>
            <w:pStyle w:val="B0A08FCECAE24C50BE62121F16B20044"/>
          </w:pPr>
          <w:r w:rsidRPr="00810DF6">
            <w:rPr>
              <w:lang w:bidi="en-GB"/>
            </w:rPr>
            <w:t>$2</w:t>
          </w:r>
        </w:p>
      </w:docPartBody>
    </w:docPart>
    <w:docPart>
      <w:docPartPr>
        <w:name w:val="86596C4C931C43B684374F4AD8018DCA"/>
        <w:category>
          <w:name w:val="General"/>
          <w:gallery w:val="placeholder"/>
        </w:category>
        <w:types>
          <w:type w:val="bbPlcHdr"/>
        </w:types>
        <w:behaviors>
          <w:behavior w:val="content"/>
        </w:behaviors>
        <w:guid w:val="{32687C75-8C8D-4C27-A092-96CFAE306F5C}"/>
      </w:docPartPr>
      <w:docPartBody>
        <w:p w:rsidR="00335DD1" w:rsidRDefault="00B6365F">
          <w:pPr>
            <w:pStyle w:val="86596C4C931C43B684374F4AD8018DCA"/>
          </w:pPr>
          <w:r w:rsidRPr="00810DF6">
            <w:rPr>
              <w:lang w:bidi="en-GB"/>
            </w:rPr>
            <w:t>$2,002</w:t>
          </w:r>
        </w:p>
      </w:docPartBody>
    </w:docPart>
    <w:docPart>
      <w:docPartPr>
        <w:name w:val="939A3AEEECAE4F3B830A4B43969DFF7A"/>
        <w:category>
          <w:name w:val="General"/>
          <w:gallery w:val="placeholder"/>
        </w:category>
        <w:types>
          <w:type w:val="bbPlcHdr"/>
        </w:types>
        <w:behaviors>
          <w:behavior w:val="content"/>
        </w:behaviors>
        <w:guid w:val="{5DF4B3CA-0BE3-4D13-B82B-7B21CCBB5EE4}"/>
      </w:docPartPr>
      <w:docPartBody>
        <w:p w:rsidR="00335DD1" w:rsidRDefault="00B6365F">
          <w:pPr>
            <w:pStyle w:val="939A3AEEECAE4F3B830A4B43969DFF7A"/>
          </w:pPr>
          <w:r w:rsidRPr="00810DF6">
            <w:rPr>
              <w:lang w:bidi="en-GB"/>
            </w:rPr>
            <w:t>Employee payroll taxes and benefits</w:t>
          </w:r>
        </w:p>
      </w:docPartBody>
    </w:docPart>
    <w:docPart>
      <w:docPartPr>
        <w:name w:val="1D9D103200CF46E48FFD079D4BC86B42"/>
        <w:category>
          <w:name w:val="General"/>
          <w:gallery w:val="placeholder"/>
        </w:category>
        <w:types>
          <w:type w:val="bbPlcHdr"/>
        </w:types>
        <w:behaviors>
          <w:behavior w:val="content"/>
        </w:behaviors>
        <w:guid w:val="{F90066FD-65A8-4581-AE2B-8FD0DFEFC98B}"/>
      </w:docPartPr>
      <w:docPartBody>
        <w:p w:rsidR="00335DD1" w:rsidRDefault="00B6365F">
          <w:pPr>
            <w:pStyle w:val="1D9D103200CF46E48FFD079D4BC86B42"/>
          </w:pPr>
          <w:r w:rsidRPr="00810DF6">
            <w:rPr>
              <w:lang w:bidi="en-GB"/>
            </w:rPr>
            <w:t>4</w:t>
          </w:r>
        </w:p>
      </w:docPartBody>
    </w:docPart>
    <w:docPart>
      <w:docPartPr>
        <w:name w:val="40C3E79A64074A2DA2658041EACB7B10"/>
        <w:category>
          <w:name w:val="General"/>
          <w:gallery w:val="placeholder"/>
        </w:category>
        <w:types>
          <w:type w:val="bbPlcHdr"/>
        </w:types>
        <w:behaviors>
          <w:behavior w:val="content"/>
        </w:behaviors>
        <w:guid w:val="{37A36180-CF20-4489-9B19-0BC5DE89EFF8}"/>
      </w:docPartPr>
      <w:docPartBody>
        <w:p w:rsidR="00335DD1" w:rsidRDefault="00B6365F">
          <w:pPr>
            <w:pStyle w:val="40C3E79A64074A2DA2658041EACB7B10"/>
          </w:pPr>
          <w:r w:rsidRPr="00810DF6">
            <w:rPr>
              <w:lang w:bidi="en-GB"/>
            </w:rPr>
            <w:t>£100</w:t>
          </w:r>
        </w:p>
      </w:docPartBody>
    </w:docPart>
    <w:docPart>
      <w:docPartPr>
        <w:name w:val="E72750C2891B4C75BECC8E2F9E12A03B"/>
        <w:category>
          <w:name w:val="General"/>
          <w:gallery w:val="placeholder"/>
        </w:category>
        <w:types>
          <w:type w:val="bbPlcHdr"/>
        </w:types>
        <w:behaviors>
          <w:behavior w:val="content"/>
        </w:behaviors>
        <w:guid w:val="{1FA6E4CB-91BA-4DB8-A8EB-3D68E0759E04}"/>
      </w:docPartPr>
      <w:docPartBody>
        <w:p w:rsidR="00335DD1" w:rsidRDefault="00B6365F">
          <w:pPr>
            <w:pStyle w:val="E72750C2891B4C75BECC8E2F9E12A03B"/>
          </w:pPr>
          <w:r w:rsidRPr="00810DF6">
            <w:rPr>
              <w:lang w:bidi="en-GB"/>
            </w:rPr>
            <w:t>£1,500</w:t>
          </w:r>
        </w:p>
      </w:docPartBody>
    </w:docPart>
    <w:docPart>
      <w:docPartPr>
        <w:name w:val="1506AFBCE54A4FC3A9D326A50BE313D4"/>
        <w:category>
          <w:name w:val="General"/>
          <w:gallery w:val="placeholder"/>
        </w:category>
        <w:types>
          <w:type w:val="bbPlcHdr"/>
        </w:types>
        <w:behaviors>
          <w:behavior w:val="content"/>
        </w:behaviors>
        <w:guid w:val="{6F5BF875-DCC9-4B27-BEC7-992129C1846C}"/>
      </w:docPartPr>
      <w:docPartBody>
        <w:p w:rsidR="00335DD1" w:rsidRDefault="00B6365F">
          <w:pPr>
            <w:pStyle w:val="1506AFBCE54A4FC3A9D326A50BE313D4"/>
          </w:pPr>
          <w:r w:rsidRPr="00810DF6">
            <w:rPr>
              <w:lang w:bidi="en-GB"/>
            </w:rPr>
            <w:t>$1,600</w:t>
          </w:r>
        </w:p>
      </w:docPartBody>
    </w:docPart>
    <w:docPart>
      <w:docPartPr>
        <w:name w:val="14CD3DBFD91F4EC286BC05ADA6E18147"/>
        <w:category>
          <w:name w:val="General"/>
          <w:gallery w:val="placeholder"/>
        </w:category>
        <w:types>
          <w:type w:val="bbPlcHdr"/>
        </w:types>
        <w:behaviors>
          <w:behavior w:val="content"/>
        </w:behaviors>
        <w:guid w:val="{EE404D88-7F5C-4251-A72D-81361B0DB346}"/>
      </w:docPartPr>
      <w:docPartBody>
        <w:p w:rsidR="00335DD1" w:rsidRDefault="00B6365F">
          <w:pPr>
            <w:pStyle w:val="14CD3DBFD91F4EC286BC05ADA6E18147"/>
          </w:pPr>
          <w:r w:rsidRPr="00810DF6">
            <w:rPr>
              <w:lang w:bidi="en-GB"/>
            </w:rPr>
            <w:t>Rent/Lease payments/Utilities</w:t>
          </w:r>
        </w:p>
      </w:docPartBody>
    </w:docPart>
    <w:docPart>
      <w:docPartPr>
        <w:name w:val="AE3D57EF1BCC4E3F8B74B31FF82060F2"/>
        <w:category>
          <w:name w:val="General"/>
          <w:gallery w:val="placeholder"/>
        </w:category>
        <w:types>
          <w:type w:val="bbPlcHdr"/>
        </w:types>
        <w:behaviors>
          <w:behavior w:val="content"/>
        </w:behaviors>
        <w:guid w:val="{0E564F0D-A56B-431D-A798-9D673D7B74C5}"/>
      </w:docPartPr>
      <w:docPartBody>
        <w:p w:rsidR="00335DD1" w:rsidRDefault="00B6365F">
          <w:pPr>
            <w:pStyle w:val="AE3D57EF1BCC4E3F8B74B31FF82060F2"/>
          </w:pPr>
          <w:r w:rsidRPr="00810DF6">
            <w:rPr>
              <w:lang w:bidi="en-GB"/>
            </w:rPr>
            <w:t>4</w:t>
          </w:r>
        </w:p>
      </w:docPartBody>
    </w:docPart>
    <w:docPart>
      <w:docPartPr>
        <w:name w:val="59E20134DCBB428EA1CF56971FA9C08E"/>
        <w:category>
          <w:name w:val="General"/>
          <w:gallery w:val="placeholder"/>
        </w:category>
        <w:types>
          <w:type w:val="bbPlcHdr"/>
        </w:types>
        <w:behaviors>
          <w:behavior w:val="content"/>
        </w:behaviors>
        <w:guid w:val="{B9926882-B2EF-4883-BC58-078122B3FC1F}"/>
      </w:docPartPr>
      <w:docPartBody>
        <w:p w:rsidR="00335DD1" w:rsidRDefault="00B6365F">
          <w:pPr>
            <w:pStyle w:val="59E20134DCBB428EA1CF56971FA9C08E"/>
          </w:pPr>
          <w:r w:rsidRPr="00810DF6">
            <w:rPr>
              <w:lang w:bidi="en-GB"/>
            </w:rPr>
            <w:t>£750</w:t>
          </w:r>
        </w:p>
      </w:docPartBody>
    </w:docPart>
    <w:docPart>
      <w:docPartPr>
        <w:name w:val="955B25CFEE0648288CF9157621B5D755"/>
        <w:category>
          <w:name w:val="General"/>
          <w:gallery w:val="placeholder"/>
        </w:category>
        <w:types>
          <w:type w:val="bbPlcHdr"/>
        </w:types>
        <w:behaviors>
          <w:behavior w:val="content"/>
        </w:behaviors>
        <w:guid w:val="{D3584F41-E68A-4229-AA26-2BFF559436F8}"/>
      </w:docPartPr>
      <w:docPartBody>
        <w:p w:rsidR="00335DD1" w:rsidRDefault="00B6365F">
          <w:pPr>
            <w:pStyle w:val="955B25CFEE0648288CF9157621B5D755"/>
          </w:pPr>
          <w:r w:rsidRPr="00810DF6">
            <w:rPr>
              <w:lang w:bidi="en-GB"/>
            </w:rPr>
            <w:t>£2,500</w:t>
          </w:r>
        </w:p>
      </w:docPartBody>
    </w:docPart>
    <w:docPart>
      <w:docPartPr>
        <w:name w:val="34EC0A10C5064ABF8FAFC6FAAFCD353C"/>
        <w:category>
          <w:name w:val="General"/>
          <w:gallery w:val="placeholder"/>
        </w:category>
        <w:types>
          <w:type w:val="bbPlcHdr"/>
        </w:types>
        <w:behaviors>
          <w:behavior w:val="content"/>
        </w:behaviors>
        <w:guid w:val="{BBF6F0FA-D427-433F-B19A-3F49644A615F}"/>
      </w:docPartPr>
      <w:docPartBody>
        <w:p w:rsidR="00335DD1" w:rsidRDefault="00B6365F">
          <w:pPr>
            <w:pStyle w:val="34EC0A10C5064ABF8FAFC6FAAFCD353C"/>
          </w:pPr>
          <w:r w:rsidRPr="00810DF6">
            <w:rPr>
              <w:lang w:bidi="en-GB"/>
            </w:rPr>
            <w:t>$5,500</w:t>
          </w:r>
        </w:p>
      </w:docPartBody>
    </w:docPart>
    <w:docPart>
      <w:docPartPr>
        <w:name w:val="E3D4236F51CF4772828C238773AD0F3E"/>
        <w:category>
          <w:name w:val="General"/>
          <w:gallery w:val="placeholder"/>
        </w:category>
        <w:types>
          <w:type w:val="bbPlcHdr"/>
        </w:types>
        <w:behaviors>
          <w:behavior w:val="content"/>
        </w:behaviors>
        <w:guid w:val="{EEB14B1A-69F0-4EFA-8161-C24B9EC8A032}"/>
      </w:docPartPr>
      <w:docPartBody>
        <w:p w:rsidR="00335DD1" w:rsidRDefault="00B6365F">
          <w:pPr>
            <w:pStyle w:val="E3D4236F51CF4772828C238773AD0F3E"/>
          </w:pPr>
          <w:r w:rsidRPr="00810DF6">
            <w:rPr>
              <w:lang w:bidi="en-GB"/>
            </w:rPr>
            <w:t>Postage/Shipping</w:t>
          </w:r>
        </w:p>
      </w:docPartBody>
    </w:docPart>
    <w:docPart>
      <w:docPartPr>
        <w:name w:val="CF79A105A23B4641AADA8B9B994FF2EC"/>
        <w:category>
          <w:name w:val="General"/>
          <w:gallery w:val="placeholder"/>
        </w:category>
        <w:types>
          <w:type w:val="bbPlcHdr"/>
        </w:types>
        <w:behaviors>
          <w:behavior w:val="content"/>
        </w:behaviors>
        <w:guid w:val="{70D4BA37-B822-4C6F-827D-75E0C2975359}"/>
      </w:docPartPr>
      <w:docPartBody>
        <w:p w:rsidR="00335DD1" w:rsidRDefault="00B6365F">
          <w:pPr>
            <w:pStyle w:val="CF79A105A23B4641AADA8B9B994FF2EC"/>
          </w:pPr>
          <w:r w:rsidRPr="00810DF6">
            <w:rPr>
              <w:lang w:bidi="en-GB"/>
            </w:rPr>
            <w:t>1</w:t>
          </w:r>
        </w:p>
      </w:docPartBody>
    </w:docPart>
    <w:docPart>
      <w:docPartPr>
        <w:name w:val="FF7C33C1ED924BE58DAA61EF8CD42446"/>
        <w:category>
          <w:name w:val="General"/>
          <w:gallery w:val="placeholder"/>
        </w:category>
        <w:types>
          <w:type w:val="bbPlcHdr"/>
        </w:types>
        <w:behaviors>
          <w:behavior w:val="content"/>
        </w:behaviors>
        <w:guid w:val="{F049C666-0E60-4085-A459-98065E403BB3}"/>
      </w:docPartPr>
      <w:docPartBody>
        <w:p w:rsidR="00335DD1" w:rsidRDefault="00B6365F">
          <w:pPr>
            <w:pStyle w:val="FF7C33C1ED924BE58DAA61EF8CD42446"/>
          </w:pPr>
          <w:r w:rsidRPr="00810DF6">
            <w:rPr>
              <w:lang w:bidi="en-GB"/>
            </w:rPr>
            <w:t>£25</w:t>
          </w:r>
        </w:p>
      </w:docPartBody>
    </w:docPart>
    <w:docPart>
      <w:docPartPr>
        <w:name w:val="A8EB5AA0B4164DA88011406B6A3C79B3"/>
        <w:category>
          <w:name w:val="General"/>
          <w:gallery w:val="placeholder"/>
        </w:category>
        <w:types>
          <w:type w:val="bbPlcHdr"/>
        </w:types>
        <w:behaviors>
          <w:behavior w:val="content"/>
        </w:behaviors>
        <w:guid w:val="{624E0152-DFA5-44EB-A84A-3A8D91F0A45C}"/>
      </w:docPartPr>
      <w:docPartBody>
        <w:p w:rsidR="00335DD1" w:rsidRDefault="00B6365F">
          <w:pPr>
            <w:pStyle w:val="A8EB5AA0B4164DA88011406B6A3C79B3"/>
          </w:pPr>
          <w:r w:rsidRPr="00810DF6">
            <w:rPr>
              <w:lang w:bidi="en-GB"/>
            </w:rPr>
            <w:t>£25</w:t>
          </w:r>
        </w:p>
      </w:docPartBody>
    </w:docPart>
    <w:docPart>
      <w:docPartPr>
        <w:name w:val="FB0D0265254D467DB0587067924621E3"/>
        <w:category>
          <w:name w:val="General"/>
          <w:gallery w:val="placeholder"/>
        </w:category>
        <w:types>
          <w:type w:val="bbPlcHdr"/>
        </w:types>
        <w:behaviors>
          <w:behavior w:val="content"/>
        </w:behaviors>
        <w:guid w:val="{6C7066F7-60B1-4022-840A-BE6671F27815}"/>
      </w:docPartPr>
      <w:docPartBody>
        <w:p w:rsidR="00335DD1" w:rsidRDefault="00B6365F">
          <w:pPr>
            <w:pStyle w:val="FB0D0265254D467DB0587067924621E3"/>
          </w:pPr>
          <w:r w:rsidRPr="00810DF6">
            <w:rPr>
              <w:lang w:bidi="en-GB"/>
            </w:rPr>
            <w:t>£50</w:t>
          </w:r>
        </w:p>
      </w:docPartBody>
    </w:docPart>
    <w:docPart>
      <w:docPartPr>
        <w:name w:val="64B5504B31FB468495F95CEA8EBEB69A"/>
        <w:category>
          <w:name w:val="General"/>
          <w:gallery w:val="placeholder"/>
        </w:category>
        <w:types>
          <w:type w:val="bbPlcHdr"/>
        </w:types>
        <w:behaviors>
          <w:behavior w:val="content"/>
        </w:behaviors>
        <w:guid w:val="{6A018EC1-D77B-4188-9D0C-776A38709815}"/>
      </w:docPartPr>
      <w:docPartBody>
        <w:p w:rsidR="00335DD1" w:rsidRDefault="00B6365F">
          <w:pPr>
            <w:pStyle w:val="64B5504B31FB468495F95CEA8EBEB69A"/>
          </w:pPr>
          <w:r w:rsidRPr="00810DF6">
            <w:rPr>
              <w:lang w:bidi="en-GB"/>
            </w:rPr>
            <w:t>Communication/Telephone</w:t>
          </w:r>
        </w:p>
      </w:docPartBody>
    </w:docPart>
    <w:docPart>
      <w:docPartPr>
        <w:name w:val="67657710B85C41A7B7A8AC8373AFBF4C"/>
        <w:category>
          <w:name w:val="General"/>
          <w:gallery w:val="placeholder"/>
        </w:category>
        <w:types>
          <w:type w:val="bbPlcHdr"/>
        </w:types>
        <w:behaviors>
          <w:behavior w:val="content"/>
        </w:behaviors>
        <w:guid w:val="{58FE9140-FA89-4E20-B601-EA4ABE1AEF96}"/>
      </w:docPartPr>
      <w:docPartBody>
        <w:p w:rsidR="00335DD1" w:rsidRDefault="00B6365F">
          <w:pPr>
            <w:pStyle w:val="67657710B85C41A7B7A8AC8373AFBF4C"/>
          </w:pPr>
          <w:r w:rsidRPr="00810DF6">
            <w:rPr>
              <w:lang w:bidi="en-GB"/>
            </w:rPr>
            <w:t>4</w:t>
          </w:r>
        </w:p>
      </w:docPartBody>
    </w:docPart>
    <w:docPart>
      <w:docPartPr>
        <w:name w:val="710F7EADB9AD4DCB8D56CD26EA67D83F"/>
        <w:category>
          <w:name w:val="General"/>
          <w:gallery w:val="placeholder"/>
        </w:category>
        <w:types>
          <w:type w:val="bbPlcHdr"/>
        </w:types>
        <w:behaviors>
          <w:behavior w:val="content"/>
        </w:behaviors>
        <w:guid w:val="{C1A597C6-A881-4E8A-A85B-7EE8D2F68F02}"/>
      </w:docPartPr>
      <w:docPartBody>
        <w:p w:rsidR="00335DD1" w:rsidRDefault="00B6365F">
          <w:pPr>
            <w:pStyle w:val="710F7EADB9AD4DCB8D56CD26EA67D83F"/>
          </w:pPr>
          <w:r w:rsidRPr="00810DF6">
            <w:rPr>
              <w:lang w:bidi="en-GB"/>
            </w:rPr>
            <w:t>$70</w:t>
          </w:r>
        </w:p>
      </w:docPartBody>
    </w:docPart>
    <w:docPart>
      <w:docPartPr>
        <w:name w:val="75D111BDD0D54F0EA79B6E197989C7C2"/>
        <w:category>
          <w:name w:val="General"/>
          <w:gallery w:val="placeholder"/>
        </w:category>
        <w:types>
          <w:type w:val="bbPlcHdr"/>
        </w:types>
        <w:behaviors>
          <w:behavior w:val="content"/>
        </w:behaviors>
        <w:guid w:val="{F015ABE0-65DA-40C5-A219-EFB608F863D1}"/>
      </w:docPartPr>
      <w:docPartBody>
        <w:p w:rsidR="00335DD1" w:rsidRDefault="00B6365F">
          <w:pPr>
            <w:pStyle w:val="75D111BDD0D54F0EA79B6E197989C7C2"/>
          </w:pPr>
          <w:r w:rsidRPr="00810DF6">
            <w:rPr>
              <w:lang w:bidi="en-GB"/>
            </w:rPr>
            <w:t>$280</w:t>
          </w:r>
        </w:p>
      </w:docPartBody>
    </w:docPart>
    <w:docPart>
      <w:docPartPr>
        <w:name w:val="7AFD0137137A448FBB098A9B1D9D3FB6"/>
        <w:category>
          <w:name w:val="General"/>
          <w:gallery w:val="placeholder"/>
        </w:category>
        <w:types>
          <w:type w:val="bbPlcHdr"/>
        </w:types>
        <w:behaviors>
          <w:behavior w:val="content"/>
        </w:behaviors>
        <w:guid w:val="{6ED5B648-B094-436C-A4CB-422336E3D2BF}"/>
      </w:docPartPr>
      <w:docPartBody>
        <w:p w:rsidR="00335DD1" w:rsidRDefault="00B6365F">
          <w:pPr>
            <w:pStyle w:val="7AFD0137137A448FBB098A9B1D9D3FB6"/>
          </w:pPr>
          <w:r w:rsidRPr="00810DF6">
            <w:rPr>
              <w:lang w:bidi="en-GB"/>
            </w:rPr>
            <w:t>$560</w:t>
          </w:r>
        </w:p>
      </w:docPartBody>
    </w:docPart>
    <w:docPart>
      <w:docPartPr>
        <w:name w:val="1BF2107D1F1644E8863EC7214E552826"/>
        <w:category>
          <w:name w:val="General"/>
          <w:gallery w:val="placeholder"/>
        </w:category>
        <w:types>
          <w:type w:val="bbPlcHdr"/>
        </w:types>
        <w:behaviors>
          <w:behavior w:val="content"/>
        </w:behaviors>
        <w:guid w:val="{649EF195-A703-42E6-B8CB-BDE67231F73C}"/>
      </w:docPartPr>
      <w:docPartBody>
        <w:p w:rsidR="00335DD1" w:rsidRDefault="00B6365F">
          <w:pPr>
            <w:pStyle w:val="1BF2107D1F1644E8863EC7214E552826"/>
          </w:pPr>
          <w:r w:rsidRPr="00810DF6">
            <w:rPr>
              <w:lang w:bidi="en-GB"/>
            </w:rPr>
            <w:t>Computer equipment</w:t>
          </w:r>
        </w:p>
      </w:docPartBody>
    </w:docPart>
    <w:docPart>
      <w:docPartPr>
        <w:name w:val="1F4527CC2905416A8FA7F842F32030C5"/>
        <w:category>
          <w:name w:val="General"/>
          <w:gallery w:val="placeholder"/>
        </w:category>
        <w:types>
          <w:type w:val="bbPlcHdr"/>
        </w:types>
        <w:behaviors>
          <w:behavior w:val="content"/>
        </w:behaviors>
        <w:guid w:val="{D937BCE1-1ABE-42ED-BD3A-8F1D72DC54AA}"/>
      </w:docPartPr>
      <w:docPartBody>
        <w:p w:rsidR="00335DD1" w:rsidRDefault="00B6365F">
          <w:pPr>
            <w:pStyle w:val="1F4527CC2905416A8FA7F842F32030C5"/>
          </w:pPr>
          <w:r w:rsidRPr="00810DF6">
            <w:rPr>
              <w:lang w:bidi="en-GB"/>
            </w:rPr>
            <w:t>£0</w:t>
          </w:r>
        </w:p>
      </w:docPartBody>
    </w:docPart>
    <w:docPart>
      <w:docPartPr>
        <w:name w:val="8179F09DCA9E4AEDB5289F2903D34E67"/>
        <w:category>
          <w:name w:val="General"/>
          <w:gallery w:val="placeholder"/>
        </w:category>
        <w:types>
          <w:type w:val="bbPlcHdr"/>
        </w:types>
        <w:behaviors>
          <w:behavior w:val="content"/>
        </w:behaviors>
        <w:guid w:val="{BCB99748-4384-40CE-92CE-AFC94AEB3D19}"/>
      </w:docPartPr>
      <w:docPartBody>
        <w:p w:rsidR="00335DD1" w:rsidRDefault="00B6365F">
          <w:pPr>
            <w:pStyle w:val="8179F09DCA9E4AEDB5289F2903D34E67"/>
          </w:pPr>
          <w:r w:rsidRPr="00810DF6">
            <w:rPr>
              <w:lang w:bidi="en-GB"/>
            </w:rPr>
            <w:t>£1,500</w:t>
          </w:r>
        </w:p>
      </w:docPartBody>
    </w:docPart>
    <w:docPart>
      <w:docPartPr>
        <w:name w:val="DB550064D6154F4F9D0C9246D04EA863"/>
        <w:category>
          <w:name w:val="General"/>
          <w:gallery w:val="placeholder"/>
        </w:category>
        <w:types>
          <w:type w:val="bbPlcHdr"/>
        </w:types>
        <w:behaviors>
          <w:behavior w:val="content"/>
        </w:behaviors>
        <w:guid w:val="{B7BD6831-A7DF-4D52-BDEA-8DE6F92D8919}"/>
      </w:docPartPr>
      <w:docPartBody>
        <w:p w:rsidR="00335DD1" w:rsidRDefault="00B6365F">
          <w:pPr>
            <w:pStyle w:val="DB550064D6154F4F9D0C9246D04EA863"/>
          </w:pPr>
          <w:r w:rsidRPr="00810DF6">
            <w:rPr>
              <w:lang w:bidi="en-GB"/>
            </w:rPr>
            <w:t>£1,500</w:t>
          </w:r>
        </w:p>
      </w:docPartBody>
    </w:docPart>
    <w:docPart>
      <w:docPartPr>
        <w:name w:val="D1DC67A174E8402A95338AD1C55F9F20"/>
        <w:category>
          <w:name w:val="General"/>
          <w:gallery w:val="placeholder"/>
        </w:category>
        <w:types>
          <w:type w:val="bbPlcHdr"/>
        </w:types>
        <w:behaviors>
          <w:behavior w:val="content"/>
        </w:behaviors>
        <w:guid w:val="{6860A564-C944-44B7-8D1B-D82A1174B675}"/>
      </w:docPartPr>
      <w:docPartBody>
        <w:p w:rsidR="00335DD1" w:rsidRDefault="00B6365F">
          <w:pPr>
            <w:pStyle w:val="D1DC67A174E8402A95338AD1C55F9F20"/>
          </w:pPr>
          <w:r w:rsidRPr="00810DF6">
            <w:rPr>
              <w:lang w:bidi="en-GB"/>
            </w:rPr>
            <w:t>Computer software</w:t>
          </w:r>
        </w:p>
      </w:docPartBody>
    </w:docPart>
    <w:docPart>
      <w:docPartPr>
        <w:name w:val="6A74000614A4448E99FEA5C0DF27EBB9"/>
        <w:category>
          <w:name w:val="General"/>
          <w:gallery w:val="placeholder"/>
        </w:category>
        <w:types>
          <w:type w:val="bbPlcHdr"/>
        </w:types>
        <w:behaviors>
          <w:behavior w:val="content"/>
        </w:behaviors>
        <w:guid w:val="{CA4289AC-A0BD-46B1-BC75-1B3A949876D6}"/>
      </w:docPartPr>
      <w:docPartBody>
        <w:p w:rsidR="00335DD1" w:rsidRDefault="00B6365F">
          <w:pPr>
            <w:pStyle w:val="6A74000614A4448E99FEA5C0DF27EBB9"/>
          </w:pPr>
          <w:r w:rsidRPr="00810DF6">
            <w:rPr>
              <w:lang w:bidi="en-GB"/>
            </w:rPr>
            <w:t>£0</w:t>
          </w:r>
        </w:p>
      </w:docPartBody>
    </w:docPart>
    <w:docPart>
      <w:docPartPr>
        <w:name w:val="157C7643B70045C0ABB92D94E486655E"/>
        <w:category>
          <w:name w:val="General"/>
          <w:gallery w:val="placeholder"/>
        </w:category>
        <w:types>
          <w:type w:val="bbPlcHdr"/>
        </w:types>
        <w:behaviors>
          <w:behavior w:val="content"/>
        </w:behaviors>
        <w:guid w:val="{C475E0CE-ADD8-4823-97C0-2E9328DE81A6}"/>
      </w:docPartPr>
      <w:docPartBody>
        <w:p w:rsidR="00335DD1" w:rsidRDefault="00B6365F">
          <w:pPr>
            <w:pStyle w:val="157C7643B70045C0ABB92D94E486655E"/>
          </w:pPr>
          <w:r w:rsidRPr="00810DF6">
            <w:rPr>
              <w:lang w:bidi="en-GB"/>
            </w:rPr>
            <w:t>£300</w:t>
          </w:r>
        </w:p>
      </w:docPartBody>
    </w:docPart>
    <w:docPart>
      <w:docPartPr>
        <w:name w:val="E5A3FE5FEE94451C8AFE87CE75A6800A"/>
        <w:category>
          <w:name w:val="General"/>
          <w:gallery w:val="placeholder"/>
        </w:category>
        <w:types>
          <w:type w:val="bbPlcHdr"/>
        </w:types>
        <w:behaviors>
          <w:behavior w:val="content"/>
        </w:behaviors>
        <w:guid w:val="{735E4AFB-0862-42D8-A9E1-18764501428B}"/>
      </w:docPartPr>
      <w:docPartBody>
        <w:p w:rsidR="00335DD1" w:rsidRDefault="00B6365F">
          <w:pPr>
            <w:pStyle w:val="E5A3FE5FEE94451C8AFE87CE75A6800A"/>
          </w:pPr>
          <w:r w:rsidRPr="00810DF6">
            <w:rPr>
              <w:lang w:bidi="en-GB"/>
            </w:rPr>
            <w:t>£300</w:t>
          </w:r>
        </w:p>
      </w:docPartBody>
    </w:docPart>
    <w:docPart>
      <w:docPartPr>
        <w:name w:val="BD9C91AB0F0145BC8BF4E3D512CC5679"/>
        <w:category>
          <w:name w:val="General"/>
          <w:gallery w:val="placeholder"/>
        </w:category>
        <w:types>
          <w:type w:val="bbPlcHdr"/>
        </w:types>
        <w:behaviors>
          <w:behavior w:val="content"/>
        </w:behaviors>
        <w:guid w:val="{3BCB3475-2264-4108-86FC-E40BF3F918E5}"/>
      </w:docPartPr>
      <w:docPartBody>
        <w:p w:rsidR="00335DD1" w:rsidRDefault="00B6365F">
          <w:pPr>
            <w:pStyle w:val="BD9C91AB0F0145BC8BF4E3D512CC5679"/>
          </w:pPr>
          <w:r w:rsidRPr="00810DF6">
            <w:rPr>
              <w:lang w:bidi="en-GB"/>
            </w:rPr>
            <w:t>Insurance</w:t>
          </w:r>
        </w:p>
      </w:docPartBody>
    </w:docPart>
    <w:docPart>
      <w:docPartPr>
        <w:name w:val="CCFD4904DBB949948D93DDBC870BCDE0"/>
        <w:category>
          <w:name w:val="General"/>
          <w:gallery w:val="placeholder"/>
        </w:category>
        <w:types>
          <w:type w:val="bbPlcHdr"/>
        </w:types>
        <w:behaviors>
          <w:behavior w:val="content"/>
        </w:behaviors>
        <w:guid w:val="{E6744DFC-1EC8-4C17-B3C1-9BD8DD50F8DF}"/>
      </w:docPartPr>
      <w:docPartBody>
        <w:p w:rsidR="00335DD1" w:rsidRDefault="00B6365F">
          <w:pPr>
            <w:pStyle w:val="CCFD4904DBB949948D93DDBC870BCDE0"/>
          </w:pPr>
          <w:r w:rsidRPr="00810DF6">
            <w:rPr>
              <w:lang w:bidi="en-GB"/>
            </w:rPr>
            <w:t>£0</w:t>
          </w:r>
        </w:p>
      </w:docPartBody>
    </w:docPart>
    <w:docPart>
      <w:docPartPr>
        <w:name w:val="427355AD41944F8389B4556F33CF372F"/>
        <w:category>
          <w:name w:val="General"/>
          <w:gallery w:val="placeholder"/>
        </w:category>
        <w:types>
          <w:type w:val="bbPlcHdr"/>
        </w:types>
        <w:behaviors>
          <w:behavior w:val="content"/>
        </w:behaviors>
        <w:guid w:val="{37405977-A078-4150-A94D-C585A7B2CEA4}"/>
      </w:docPartPr>
      <w:docPartBody>
        <w:p w:rsidR="00335DD1" w:rsidRDefault="00B6365F">
          <w:pPr>
            <w:pStyle w:val="427355AD41944F8389B4556F33CF372F"/>
          </w:pPr>
          <w:r w:rsidRPr="00810DF6">
            <w:rPr>
              <w:lang w:bidi="en-GB"/>
            </w:rPr>
            <w:t>$60</w:t>
          </w:r>
        </w:p>
      </w:docPartBody>
    </w:docPart>
    <w:docPart>
      <w:docPartPr>
        <w:name w:val="5B6583DFF6B64E10871CF649BA08BB82"/>
        <w:category>
          <w:name w:val="General"/>
          <w:gallery w:val="placeholder"/>
        </w:category>
        <w:types>
          <w:type w:val="bbPlcHdr"/>
        </w:types>
        <w:behaviors>
          <w:behavior w:val="content"/>
        </w:behaviors>
        <w:guid w:val="{394A68E5-CC67-4A31-9F0D-5B2F556EB7FC}"/>
      </w:docPartPr>
      <w:docPartBody>
        <w:p w:rsidR="00335DD1" w:rsidRDefault="00B6365F">
          <w:pPr>
            <w:pStyle w:val="5B6583DFF6B64E10871CF649BA08BB82"/>
          </w:pPr>
          <w:r w:rsidRPr="00810DF6">
            <w:rPr>
              <w:lang w:bidi="en-GB"/>
            </w:rPr>
            <w:t>$60</w:t>
          </w:r>
        </w:p>
      </w:docPartBody>
    </w:docPart>
    <w:docPart>
      <w:docPartPr>
        <w:name w:val="00FEEEA3901D4471984A9B7AE92FE5D9"/>
        <w:category>
          <w:name w:val="General"/>
          <w:gallery w:val="placeholder"/>
        </w:category>
        <w:types>
          <w:type w:val="bbPlcHdr"/>
        </w:types>
        <w:behaviors>
          <w:behavior w:val="content"/>
        </w:behaviors>
        <w:guid w:val="{47A024D9-8FDB-4AFB-BAA9-107B01162842}"/>
      </w:docPartPr>
      <w:docPartBody>
        <w:p w:rsidR="00335DD1" w:rsidRDefault="00B6365F">
          <w:pPr>
            <w:pStyle w:val="00FEEEA3901D4471984A9B7AE92FE5D9"/>
          </w:pPr>
          <w:r w:rsidRPr="00810DF6">
            <w:rPr>
              <w:lang w:bidi="en-GB"/>
            </w:rPr>
            <w:t>Interest expense</w:t>
          </w:r>
        </w:p>
      </w:docPartBody>
    </w:docPart>
    <w:docPart>
      <w:docPartPr>
        <w:name w:val="05FBC66A24024D419AB18D42F0977284"/>
        <w:category>
          <w:name w:val="General"/>
          <w:gallery w:val="placeholder"/>
        </w:category>
        <w:types>
          <w:type w:val="bbPlcHdr"/>
        </w:types>
        <w:behaviors>
          <w:behavior w:val="content"/>
        </w:behaviors>
        <w:guid w:val="{5C36762E-C9F1-4512-A007-750C388B8B4D}"/>
      </w:docPartPr>
      <w:docPartBody>
        <w:p w:rsidR="00335DD1" w:rsidRDefault="00B6365F">
          <w:pPr>
            <w:pStyle w:val="05FBC66A24024D419AB18D42F0977284"/>
          </w:pPr>
          <w:r w:rsidRPr="00810DF6">
            <w:rPr>
              <w:lang w:bidi="en-GB"/>
            </w:rPr>
            <w:t>£0</w:t>
          </w:r>
        </w:p>
      </w:docPartBody>
    </w:docPart>
    <w:docPart>
      <w:docPartPr>
        <w:name w:val="5DA6D1FECF644E9D91FB03F8D707AA71"/>
        <w:category>
          <w:name w:val="General"/>
          <w:gallery w:val="placeholder"/>
        </w:category>
        <w:types>
          <w:type w:val="bbPlcHdr"/>
        </w:types>
        <w:behaviors>
          <w:behavior w:val="content"/>
        </w:behaviors>
        <w:guid w:val="{1271C3E6-28EE-4384-BFBE-F619FC9DEA1C}"/>
      </w:docPartPr>
      <w:docPartBody>
        <w:p w:rsidR="00335DD1" w:rsidRDefault="00B6365F">
          <w:pPr>
            <w:pStyle w:val="5DA6D1FECF644E9D91FB03F8D707AA71"/>
          </w:pPr>
          <w:r w:rsidRPr="00810DF6">
            <w:rPr>
              <w:lang w:bidi="en-GB"/>
            </w:rPr>
            <w:t>£0</w:t>
          </w:r>
        </w:p>
      </w:docPartBody>
    </w:docPart>
    <w:docPart>
      <w:docPartPr>
        <w:name w:val="C8355053FBA54E728C835D6EEB9DB826"/>
        <w:category>
          <w:name w:val="General"/>
          <w:gallery w:val="placeholder"/>
        </w:category>
        <w:types>
          <w:type w:val="bbPlcHdr"/>
        </w:types>
        <w:behaviors>
          <w:behavior w:val="content"/>
        </w:behaviors>
        <w:guid w:val="{70A838DF-D5DD-4A25-8575-01AB5A0397B1}"/>
      </w:docPartPr>
      <w:docPartBody>
        <w:p w:rsidR="00335DD1" w:rsidRDefault="00B6365F">
          <w:pPr>
            <w:pStyle w:val="C8355053FBA54E728C835D6EEB9DB826"/>
          </w:pPr>
          <w:r w:rsidRPr="00810DF6">
            <w:rPr>
              <w:lang w:bidi="en-GB"/>
            </w:rPr>
            <w:t>£0</w:t>
          </w:r>
        </w:p>
      </w:docPartBody>
    </w:docPart>
    <w:docPart>
      <w:docPartPr>
        <w:name w:val="6DC5C016F8B64DC6883AB9CE24F28E16"/>
        <w:category>
          <w:name w:val="General"/>
          <w:gallery w:val="placeholder"/>
        </w:category>
        <w:types>
          <w:type w:val="bbPlcHdr"/>
        </w:types>
        <w:behaviors>
          <w:behavior w:val="content"/>
        </w:behaviors>
        <w:guid w:val="{4F52D255-78D4-4E17-BDFE-937CC8202356}"/>
      </w:docPartPr>
      <w:docPartBody>
        <w:p w:rsidR="00335DD1" w:rsidRDefault="00B6365F">
          <w:pPr>
            <w:pStyle w:val="6DC5C016F8B64DC6883AB9CE24F28E16"/>
          </w:pPr>
          <w:r w:rsidRPr="00810DF6">
            <w:rPr>
              <w:lang w:bidi="en-GB"/>
            </w:rPr>
            <w:t>Bank service charges</w:t>
          </w:r>
        </w:p>
      </w:docPartBody>
    </w:docPart>
    <w:docPart>
      <w:docPartPr>
        <w:name w:val="507E432906C845D3A5C0CF72874615AD"/>
        <w:category>
          <w:name w:val="General"/>
          <w:gallery w:val="placeholder"/>
        </w:category>
        <w:types>
          <w:type w:val="bbPlcHdr"/>
        </w:types>
        <w:behaviors>
          <w:behavior w:val="content"/>
        </w:behaviors>
        <w:guid w:val="{05264DC9-71FD-4DB3-82A6-27DFAF5C9C21}"/>
      </w:docPartPr>
      <w:docPartBody>
        <w:p w:rsidR="00335DD1" w:rsidRDefault="00B6365F">
          <w:pPr>
            <w:pStyle w:val="507E432906C845D3A5C0CF72874615AD"/>
          </w:pPr>
          <w:r w:rsidRPr="00810DF6">
            <w:rPr>
              <w:lang w:bidi="en-GB"/>
            </w:rPr>
            <w:t>£0</w:t>
          </w:r>
        </w:p>
      </w:docPartBody>
    </w:docPart>
    <w:docPart>
      <w:docPartPr>
        <w:name w:val="B3368414E93940A989D783D40E1C2219"/>
        <w:category>
          <w:name w:val="General"/>
          <w:gallery w:val="placeholder"/>
        </w:category>
        <w:types>
          <w:type w:val="bbPlcHdr"/>
        </w:types>
        <w:behaviors>
          <w:behavior w:val="content"/>
        </w:behaviors>
        <w:guid w:val="{CCEFEF2A-3C89-4B70-A190-18CC4E6E3BFB}"/>
      </w:docPartPr>
      <w:docPartBody>
        <w:p w:rsidR="00335DD1" w:rsidRDefault="00B6365F">
          <w:pPr>
            <w:pStyle w:val="B3368414E93940A989D783D40E1C2219"/>
          </w:pPr>
          <w:r w:rsidRPr="00810DF6">
            <w:rPr>
              <w:lang w:bidi="en-GB"/>
            </w:rPr>
            <w:t>£0</w:t>
          </w:r>
        </w:p>
      </w:docPartBody>
    </w:docPart>
    <w:docPart>
      <w:docPartPr>
        <w:name w:val="35A82E277C294ACF9CFEA65FBF09E866"/>
        <w:category>
          <w:name w:val="General"/>
          <w:gallery w:val="placeholder"/>
        </w:category>
        <w:types>
          <w:type w:val="bbPlcHdr"/>
        </w:types>
        <w:behaviors>
          <w:behavior w:val="content"/>
        </w:behaviors>
        <w:guid w:val="{BB71596E-7C6D-4448-9274-BFF39CC739B8}"/>
      </w:docPartPr>
      <w:docPartBody>
        <w:p w:rsidR="00335DD1" w:rsidRDefault="00B6365F">
          <w:pPr>
            <w:pStyle w:val="35A82E277C294ACF9CFEA65FBF09E866"/>
          </w:pPr>
          <w:r w:rsidRPr="00810DF6">
            <w:rPr>
              <w:lang w:bidi="en-GB"/>
            </w:rPr>
            <w:t>£0</w:t>
          </w:r>
        </w:p>
      </w:docPartBody>
    </w:docPart>
    <w:docPart>
      <w:docPartPr>
        <w:name w:val="F654FC12B14B48718071138A12E353A0"/>
        <w:category>
          <w:name w:val="General"/>
          <w:gallery w:val="placeholder"/>
        </w:category>
        <w:types>
          <w:type w:val="bbPlcHdr"/>
        </w:types>
        <w:behaviors>
          <w:behavior w:val="content"/>
        </w:behaviors>
        <w:guid w:val="{24F5A142-FA7A-4731-B120-7030BBA72C0C}"/>
      </w:docPartPr>
      <w:docPartBody>
        <w:p w:rsidR="00335DD1" w:rsidRDefault="00B6365F">
          <w:pPr>
            <w:pStyle w:val="F654FC12B14B48718071138A12E353A0"/>
          </w:pPr>
          <w:r w:rsidRPr="00810DF6">
            <w:rPr>
              <w:lang w:bidi="en-GB"/>
            </w:rPr>
            <w:t>Supplies</w:t>
          </w:r>
        </w:p>
      </w:docPartBody>
    </w:docPart>
    <w:docPart>
      <w:docPartPr>
        <w:name w:val="549086687B5542E78B3E858F9D002959"/>
        <w:category>
          <w:name w:val="General"/>
          <w:gallery w:val="placeholder"/>
        </w:category>
        <w:types>
          <w:type w:val="bbPlcHdr"/>
        </w:types>
        <w:behaviors>
          <w:behavior w:val="content"/>
        </w:behaviors>
        <w:guid w:val="{7E78CA30-7285-4221-A160-E3F89648716D}"/>
      </w:docPartPr>
      <w:docPartBody>
        <w:p w:rsidR="00335DD1" w:rsidRDefault="00B6365F">
          <w:pPr>
            <w:pStyle w:val="549086687B5542E78B3E858F9D002959"/>
          </w:pPr>
          <w:r w:rsidRPr="00810DF6">
            <w:rPr>
              <w:lang w:bidi="en-GB"/>
            </w:rPr>
            <w:t>£0</w:t>
          </w:r>
        </w:p>
      </w:docPartBody>
    </w:docPart>
    <w:docPart>
      <w:docPartPr>
        <w:name w:val="6B36D7D73DFE492FADC673A74B8DB3E1"/>
        <w:category>
          <w:name w:val="General"/>
          <w:gallery w:val="placeholder"/>
        </w:category>
        <w:types>
          <w:type w:val="bbPlcHdr"/>
        </w:types>
        <w:behaviors>
          <w:behavior w:val="content"/>
        </w:behaviors>
        <w:guid w:val="{23D72B81-BF72-4E03-ADD8-A5B456F396CA}"/>
      </w:docPartPr>
      <w:docPartBody>
        <w:p w:rsidR="00335DD1" w:rsidRDefault="00B6365F">
          <w:pPr>
            <w:pStyle w:val="6B36D7D73DFE492FADC673A74B8DB3E1"/>
          </w:pPr>
          <w:r w:rsidRPr="00810DF6">
            <w:rPr>
              <w:lang w:bidi="en-GB"/>
            </w:rPr>
            <w:t>£0</w:t>
          </w:r>
        </w:p>
      </w:docPartBody>
    </w:docPart>
    <w:docPart>
      <w:docPartPr>
        <w:name w:val="40D41B3CC73A4D6EBBD78356C62D86FB"/>
        <w:category>
          <w:name w:val="General"/>
          <w:gallery w:val="placeholder"/>
        </w:category>
        <w:types>
          <w:type w:val="bbPlcHdr"/>
        </w:types>
        <w:behaviors>
          <w:behavior w:val="content"/>
        </w:behaviors>
        <w:guid w:val="{24BA36E3-3262-4F41-A1CC-CB6FA7D13F53}"/>
      </w:docPartPr>
      <w:docPartBody>
        <w:p w:rsidR="00335DD1" w:rsidRDefault="00B6365F">
          <w:pPr>
            <w:pStyle w:val="40D41B3CC73A4D6EBBD78356C62D86FB"/>
          </w:pPr>
          <w:r w:rsidRPr="00810DF6">
            <w:rPr>
              <w:lang w:bidi="en-GB"/>
            </w:rPr>
            <w:t>£0</w:t>
          </w:r>
        </w:p>
      </w:docPartBody>
    </w:docPart>
    <w:docPart>
      <w:docPartPr>
        <w:name w:val="3E7284A1BA3B4CEC8B947656350CA0E0"/>
        <w:category>
          <w:name w:val="General"/>
          <w:gallery w:val="placeholder"/>
        </w:category>
        <w:types>
          <w:type w:val="bbPlcHdr"/>
        </w:types>
        <w:behaviors>
          <w:behavior w:val="content"/>
        </w:behaviors>
        <w:guid w:val="{F94BA105-65C9-43D2-A339-5EA648FC8E6C}"/>
      </w:docPartPr>
      <w:docPartBody>
        <w:p w:rsidR="00335DD1" w:rsidRDefault="00B6365F">
          <w:pPr>
            <w:pStyle w:val="3E7284A1BA3B4CEC8B947656350CA0E0"/>
          </w:pPr>
          <w:r w:rsidRPr="00810DF6">
            <w:rPr>
              <w:lang w:bidi="en-GB"/>
            </w:rPr>
            <w:t>Travel &amp; entertainment</w:t>
          </w:r>
        </w:p>
      </w:docPartBody>
    </w:docPart>
    <w:docPart>
      <w:docPartPr>
        <w:name w:val="4DC5A142353E48E79A50A16142C20836"/>
        <w:category>
          <w:name w:val="General"/>
          <w:gallery w:val="placeholder"/>
        </w:category>
        <w:types>
          <w:type w:val="bbPlcHdr"/>
        </w:types>
        <w:behaviors>
          <w:behavior w:val="content"/>
        </w:behaviors>
        <w:guid w:val="{B6EADF31-2077-495D-BE66-BD9E008C0800}"/>
      </w:docPartPr>
      <w:docPartBody>
        <w:p w:rsidR="00335DD1" w:rsidRDefault="00B6365F">
          <w:pPr>
            <w:pStyle w:val="4DC5A142353E48E79A50A16142C20836"/>
          </w:pPr>
          <w:r w:rsidRPr="00810DF6">
            <w:rPr>
              <w:lang w:bidi="en-GB"/>
            </w:rPr>
            <w:t>£0</w:t>
          </w:r>
        </w:p>
      </w:docPartBody>
    </w:docPart>
    <w:docPart>
      <w:docPartPr>
        <w:name w:val="0A8D4A910C6049A79CCBF5712FB4C06C"/>
        <w:category>
          <w:name w:val="General"/>
          <w:gallery w:val="placeholder"/>
        </w:category>
        <w:types>
          <w:type w:val="bbPlcHdr"/>
        </w:types>
        <w:behaviors>
          <w:behavior w:val="content"/>
        </w:behaviors>
        <w:guid w:val="{B6D0D99C-82A6-49F9-B510-8D8E947C70ED}"/>
      </w:docPartPr>
      <w:docPartBody>
        <w:p w:rsidR="00335DD1" w:rsidRDefault="00B6365F">
          <w:pPr>
            <w:pStyle w:val="0A8D4A910C6049A79CCBF5712FB4C06C"/>
          </w:pPr>
          <w:r w:rsidRPr="00810DF6">
            <w:rPr>
              <w:lang w:bidi="en-GB"/>
            </w:rPr>
            <w:t>£0</w:t>
          </w:r>
        </w:p>
      </w:docPartBody>
    </w:docPart>
    <w:docPart>
      <w:docPartPr>
        <w:name w:val="5C20BBA3224B4E56AFFDF431B0F19FFE"/>
        <w:category>
          <w:name w:val="General"/>
          <w:gallery w:val="placeholder"/>
        </w:category>
        <w:types>
          <w:type w:val="bbPlcHdr"/>
        </w:types>
        <w:behaviors>
          <w:behavior w:val="content"/>
        </w:behaviors>
        <w:guid w:val="{67DC2080-FC9D-4A3A-ABC8-38C83D84756B}"/>
      </w:docPartPr>
      <w:docPartBody>
        <w:p w:rsidR="00335DD1" w:rsidRDefault="00B6365F">
          <w:pPr>
            <w:pStyle w:val="5C20BBA3224B4E56AFFDF431B0F19FFE"/>
          </w:pPr>
          <w:r w:rsidRPr="00810DF6">
            <w:rPr>
              <w:lang w:bidi="en-GB"/>
            </w:rPr>
            <w:t>£0</w:t>
          </w:r>
        </w:p>
      </w:docPartBody>
    </w:docPart>
    <w:docPart>
      <w:docPartPr>
        <w:name w:val="6B9D318286AC4DD7A8860637F5A6CDA2"/>
        <w:category>
          <w:name w:val="General"/>
          <w:gallery w:val="placeholder"/>
        </w:category>
        <w:types>
          <w:type w:val="bbPlcHdr"/>
        </w:types>
        <w:behaviors>
          <w:behavior w:val="content"/>
        </w:behaviors>
        <w:guid w:val="{43E60BDF-A15F-446A-AF52-F2FAE98BF925}"/>
      </w:docPartPr>
      <w:docPartBody>
        <w:p w:rsidR="00335DD1" w:rsidRDefault="00B6365F">
          <w:pPr>
            <w:pStyle w:val="6B9D318286AC4DD7A8860637F5A6CDA2"/>
          </w:pPr>
          <w:r w:rsidRPr="00810DF6">
            <w:rPr>
              <w:lang w:bidi="en-GB"/>
            </w:rPr>
            <w:t>Equipment</w:t>
          </w:r>
        </w:p>
      </w:docPartBody>
    </w:docPart>
    <w:docPart>
      <w:docPartPr>
        <w:name w:val="FEF3ABFC5D844A969E938C9D3F48E91A"/>
        <w:category>
          <w:name w:val="General"/>
          <w:gallery w:val="placeholder"/>
        </w:category>
        <w:types>
          <w:type w:val="bbPlcHdr"/>
        </w:types>
        <w:behaviors>
          <w:behavior w:val="content"/>
        </w:behaviors>
        <w:guid w:val="{BAB106E1-266C-4D40-A96E-D0AD86A82B40}"/>
      </w:docPartPr>
      <w:docPartBody>
        <w:p w:rsidR="00335DD1" w:rsidRDefault="00B6365F">
          <w:pPr>
            <w:pStyle w:val="FEF3ABFC5D844A969E938C9D3F48E91A"/>
          </w:pPr>
          <w:r w:rsidRPr="00810DF6">
            <w:rPr>
              <w:lang w:bidi="en-GB"/>
            </w:rPr>
            <w:t>£0</w:t>
          </w:r>
        </w:p>
      </w:docPartBody>
    </w:docPart>
    <w:docPart>
      <w:docPartPr>
        <w:name w:val="1C09DA7D793743EEB1BBBD8C02A9A1A7"/>
        <w:category>
          <w:name w:val="General"/>
          <w:gallery w:val="placeholder"/>
        </w:category>
        <w:types>
          <w:type w:val="bbPlcHdr"/>
        </w:types>
        <w:behaviors>
          <w:behavior w:val="content"/>
        </w:behaviors>
        <w:guid w:val="{FF424651-CBC8-4A6E-89CF-4FEDE78AB100}"/>
      </w:docPartPr>
      <w:docPartBody>
        <w:p w:rsidR="00335DD1" w:rsidRDefault="00B6365F">
          <w:pPr>
            <w:pStyle w:val="1C09DA7D793743EEB1BBBD8C02A9A1A7"/>
          </w:pPr>
          <w:r w:rsidRPr="00810DF6">
            <w:rPr>
              <w:lang w:bidi="en-GB"/>
            </w:rPr>
            <w:t>£2,500</w:t>
          </w:r>
        </w:p>
      </w:docPartBody>
    </w:docPart>
    <w:docPart>
      <w:docPartPr>
        <w:name w:val="4F982B07CCC142378B72EA4F917CC2F4"/>
        <w:category>
          <w:name w:val="General"/>
          <w:gallery w:val="placeholder"/>
        </w:category>
        <w:types>
          <w:type w:val="bbPlcHdr"/>
        </w:types>
        <w:behaviors>
          <w:behavior w:val="content"/>
        </w:behaviors>
        <w:guid w:val="{B2DB5330-0B24-48CB-99F1-647D30F18262}"/>
      </w:docPartPr>
      <w:docPartBody>
        <w:p w:rsidR="00335DD1" w:rsidRDefault="00B6365F">
          <w:pPr>
            <w:pStyle w:val="4F982B07CCC142378B72EA4F917CC2F4"/>
          </w:pPr>
          <w:r w:rsidRPr="00810DF6">
            <w:rPr>
              <w:lang w:bidi="en-GB"/>
            </w:rPr>
            <w:t>£2,500</w:t>
          </w:r>
        </w:p>
      </w:docPartBody>
    </w:docPart>
    <w:docPart>
      <w:docPartPr>
        <w:name w:val="13AE5473898B4A7E9E6B6F0FA173B78B"/>
        <w:category>
          <w:name w:val="General"/>
          <w:gallery w:val="placeholder"/>
        </w:category>
        <w:types>
          <w:type w:val="bbPlcHdr"/>
        </w:types>
        <w:behaviors>
          <w:behavior w:val="content"/>
        </w:behaviors>
        <w:guid w:val="{2652CEC5-98CB-4E15-AF7A-98E76E1E9FEE}"/>
      </w:docPartPr>
      <w:docPartBody>
        <w:p w:rsidR="00335DD1" w:rsidRDefault="00B6365F">
          <w:pPr>
            <w:pStyle w:val="13AE5473898B4A7E9E6B6F0FA173B78B"/>
          </w:pPr>
          <w:r w:rsidRPr="00810DF6">
            <w:rPr>
              <w:lang w:bidi="en-GB"/>
            </w:rPr>
            <w:t>Furniture &amp; fixtures</w:t>
          </w:r>
        </w:p>
      </w:docPartBody>
    </w:docPart>
    <w:docPart>
      <w:docPartPr>
        <w:name w:val="641FAE09DB294DB58AFF77DD71A82BAD"/>
        <w:category>
          <w:name w:val="General"/>
          <w:gallery w:val="placeholder"/>
        </w:category>
        <w:types>
          <w:type w:val="bbPlcHdr"/>
        </w:types>
        <w:behaviors>
          <w:behavior w:val="content"/>
        </w:behaviors>
        <w:guid w:val="{587D79F3-A43D-4B12-B480-096828E74734}"/>
      </w:docPartPr>
      <w:docPartBody>
        <w:p w:rsidR="00335DD1" w:rsidRDefault="00B6365F">
          <w:pPr>
            <w:pStyle w:val="641FAE09DB294DB58AFF77DD71A82BAD"/>
          </w:pPr>
          <w:r w:rsidRPr="00810DF6">
            <w:rPr>
              <w:lang w:bidi="en-GB"/>
            </w:rPr>
            <w:t>£0</w:t>
          </w:r>
        </w:p>
      </w:docPartBody>
    </w:docPart>
    <w:docPart>
      <w:docPartPr>
        <w:name w:val="D64861D9DD914A03B53A31A2A4337AE7"/>
        <w:category>
          <w:name w:val="General"/>
          <w:gallery w:val="placeholder"/>
        </w:category>
        <w:types>
          <w:type w:val="bbPlcHdr"/>
        </w:types>
        <w:behaviors>
          <w:behavior w:val="content"/>
        </w:behaviors>
        <w:guid w:val="{21C4927D-B4D5-4BB8-B752-269BE0B372AF}"/>
      </w:docPartPr>
      <w:docPartBody>
        <w:p w:rsidR="00335DD1" w:rsidRDefault="00B6365F">
          <w:pPr>
            <w:pStyle w:val="D64861D9DD914A03B53A31A2A4337AE7"/>
          </w:pPr>
          <w:r w:rsidRPr="00810DF6">
            <w:rPr>
              <w:lang w:bidi="en-GB"/>
            </w:rPr>
            <w:t>£0</w:t>
          </w:r>
        </w:p>
      </w:docPartBody>
    </w:docPart>
    <w:docPart>
      <w:docPartPr>
        <w:name w:val="72B011802E044619B3376E7650DD869D"/>
        <w:category>
          <w:name w:val="General"/>
          <w:gallery w:val="placeholder"/>
        </w:category>
        <w:types>
          <w:type w:val="bbPlcHdr"/>
        </w:types>
        <w:behaviors>
          <w:behavior w:val="content"/>
        </w:behaviors>
        <w:guid w:val="{5754AABD-BD2E-4FFD-9C22-CAE9446F2CFC}"/>
      </w:docPartPr>
      <w:docPartBody>
        <w:p w:rsidR="00335DD1" w:rsidRDefault="00B6365F">
          <w:pPr>
            <w:pStyle w:val="72B011802E044619B3376E7650DD869D"/>
          </w:pPr>
          <w:r w:rsidRPr="00810DF6">
            <w:rPr>
              <w:lang w:bidi="en-GB"/>
            </w:rPr>
            <w:t>£0</w:t>
          </w:r>
        </w:p>
      </w:docPartBody>
    </w:docPart>
    <w:docPart>
      <w:docPartPr>
        <w:name w:val="7F5F2DAE033741F1BC416467F7281E54"/>
        <w:category>
          <w:name w:val="General"/>
          <w:gallery w:val="placeholder"/>
        </w:category>
        <w:types>
          <w:type w:val="bbPlcHdr"/>
        </w:types>
        <w:behaviors>
          <w:behavior w:val="content"/>
        </w:behaviors>
        <w:guid w:val="{A83B84EA-2E74-4818-821E-44FBC145B1C7}"/>
      </w:docPartPr>
      <w:docPartBody>
        <w:p w:rsidR="00335DD1" w:rsidRDefault="00B6365F">
          <w:pPr>
            <w:pStyle w:val="7F5F2DAE033741F1BC416467F7281E54"/>
          </w:pPr>
          <w:r w:rsidRPr="00810DF6">
            <w:rPr>
              <w:lang w:bidi="en-GB"/>
            </w:rPr>
            <w:t>Leasehold improvements</w:t>
          </w:r>
        </w:p>
      </w:docPartBody>
    </w:docPart>
    <w:docPart>
      <w:docPartPr>
        <w:name w:val="B5AF2E06F1D743B4B35B9F96E196DAC4"/>
        <w:category>
          <w:name w:val="General"/>
          <w:gallery w:val="placeholder"/>
        </w:category>
        <w:types>
          <w:type w:val="bbPlcHdr"/>
        </w:types>
        <w:behaviors>
          <w:behavior w:val="content"/>
        </w:behaviors>
        <w:guid w:val="{EE867809-5D93-417B-8227-87A8BAE63863}"/>
      </w:docPartPr>
      <w:docPartBody>
        <w:p w:rsidR="00335DD1" w:rsidRDefault="00B6365F">
          <w:pPr>
            <w:pStyle w:val="B5AF2E06F1D743B4B35B9F96E196DAC4"/>
          </w:pPr>
          <w:r w:rsidRPr="00810DF6">
            <w:rPr>
              <w:lang w:bidi="en-GB"/>
            </w:rPr>
            <w:t>£0</w:t>
          </w:r>
        </w:p>
      </w:docPartBody>
    </w:docPart>
    <w:docPart>
      <w:docPartPr>
        <w:name w:val="B9C66E9398824606B352CD2F218FA9BA"/>
        <w:category>
          <w:name w:val="General"/>
          <w:gallery w:val="placeholder"/>
        </w:category>
        <w:types>
          <w:type w:val="bbPlcHdr"/>
        </w:types>
        <w:behaviors>
          <w:behavior w:val="content"/>
        </w:behaviors>
        <w:guid w:val="{074A1642-6247-40D4-A92B-A4C77B91FBFA}"/>
      </w:docPartPr>
      <w:docPartBody>
        <w:p w:rsidR="00335DD1" w:rsidRDefault="00B6365F">
          <w:pPr>
            <w:pStyle w:val="B9C66E9398824606B352CD2F218FA9BA"/>
          </w:pPr>
          <w:r w:rsidRPr="00810DF6">
            <w:rPr>
              <w:lang w:bidi="en-GB"/>
            </w:rPr>
            <w:t>£0</w:t>
          </w:r>
        </w:p>
      </w:docPartBody>
    </w:docPart>
    <w:docPart>
      <w:docPartPr>
        <w:name w:val="1C9D9E5D34DC47618AA2FD7393D7D1F4"/>
        <w:category>
          <w:name w:val="General"/>
          <w:gallery w:val="placeholder"/>
        </w:category>
        <w:types>
          <w:type w:val="bbPlcHdr"/>
        </w:types>
        <w:behaviors>
          <w:behavior w:val="content"/>
        </w:behaviors>
        <w:guid w:val="{F8F4BDE8-A1C2-4F7A-90B9-9701FF4F3FD5}"/>
      </w:docPartPr>
      <w:docPartBody>
        <w:p w:rsidR="00335DD1" w:rsidRDefault="00B6365F">
          <w:pPr>
            <w:pStyle w:val="1C9D9E5D34DC47618AA2FD7393D7D1F4"/>
          </w:pPr>
          <w:r w:rsidRPr="00810DF6">
            <w:rPr>
              <w:lang w:bidi="en-GB"/>
            </w:rPr>
            <w:t>£0</w:t>
          </w:r>
        </w:p>
      </w:docPartBody>
    </w:docPart>
    <w:docPart>
      <w:docPartPr>
        <w:name w:val="6DB83AA5B8144F52A3E0A1EF793AF31B"/>
        <w:category>
          <w:name w:val="General"/>
          <w:gallery w:val="placeholder"/>
        </w:category>
        <w:types>
          <w:type w:val="bbPlcHdr"/>
        </w:types>
        <w:behaviors>
          <w:behavior w:val="content"/>
        </w:behaviors>
        <w:guid w:val="{827305C7-4628-470D-A6D6-03883A251686}"/>
      </w:docPartPr>
      <w:docPartBody>
        <w:p w:rsidR="00335DD1" w:rsidRDefault="00B6365F">
          <w:pPr>
            <w:pStyle w:val="6DB83AA5B8144F52A3E0A1EF793AF31B"/>
          </w:pPr>
          <w:r w:rsidRPr="00810DF6">
            <w:rPr>
              <w:lang w:bidi="en-GB"/>
            </w:rPr>
            <w:t>Security deposit(s)</w:t>
          </w:r>
        </w:p>
      </w:docPartBody>
    </w:docPart>
    <w:docPart>
      <w:docPartPr>
        <w:name w:val="ACD74B0C5F474B9E84A1ACC7270905B9"/>
        <w:category>
          <w:name w:val="General"/>
          <w:gallery w:val="placeholder"/>
        </w:category>
        <w:types>
          <w:type w:val="bbPlcHdr"/>
        </w:types>
        <w:behaviors>
          <w:behavior w:val="content"/>
        </w:behaviors>
        <w:guid w:val="{E680C438-054E-440F-99FB-D7B7CED5DDBA}"/>
      </w:docPartPr>
      <w:docPartBody>
        <w:p w:rsidR="00335DD1" w:rsidRDefault="00B6365F">
          <w:pPr>
            <w:pStyle w:val="ACD74B0C5F474B9E84A1ACC7270905B9"/>
          </w:pPr>
          <w:r w:rsidRPr="00810DF6">
            <w:rPr>
              <w:lang w:bidi="en-GB"/>
            </w:rPr>
            <w:t>£0</w:t>
          </w:r>
        </w:p>
      </w:docPartBody>
    </w:docPart>
    <w:docPart>
      <w:docPartPr>
        <w:name w:val="4B1EF57971444D768AB33E7436096036"/>
        <w:category>
          <w:name w:val="General"/>
          <w:gallery w:val="placeholder"/>
        </w:category>
        <w:types>
          <w:type w:val="bbPlcHdr"/>
        </w:types>
        <w:behaviors>
          <w:behavior w:val="content"/>
        </w:behaviors>
        <w:guid w:val="{C40B3735-2DA9-47C8-86AB-39D9EC389727}"/>
      </w:docPartPr>
      <w:docPartBody>
        <w:p w:rsidR="00335DD1" w:rsidRDefault="00B6365F">
          <w:pPr>
            <w:pStyle w:val="4B1EF57971444D768AB33E7436096036"/>
          </w:pPr>
          <w:r w:rsidRPr="00810DF6">
            <w:rPr>
              <w:lang w:bidi="en-GB"/>
            </w:rPr>
            <w:t>£0</w:t>
          </w:r>
        </w:p>
      </w:docPartBody>
    </w:docPart>
    <w:docPart>
      <w:docPartPr>
        <w:name w:val="4726FC026C99444B80874C1E9403D1FB"/>
        <w:category>
          <w:name w:val="General"/>
          <w:gallery w:val="placeholder"/>
        </w:category>
        <w:types>
          <w:type w:val="bbPlcHdr"/>
        </w:types>
        <w:behaviors>
          <w:behavior w:val="content"/>
        </w:behaviors>
        <w:guid w:val="{DDDEBF1D-22D3-4C9B-87BD-80922F093966}"/>
      </w:docPartPr>
      <w:docPartBody>
        <w:p w:rsidR="00335DD1" w:rsidRDefault="00B6365F">
          <w:pPr>
            <w:pStyle w:val="4726FC026C99444B80874C1E9403D1FB"/>
          </w:pPr>
          <w:r w:rsidRPr="00810DF6">
            <w:rPr>
              <w:lang w:bidi="en-GB"/>
            </w:rPr>
            <w:t>£0</w:t>
          </w:r>
        </w:p>
      </w:docPartBody>
    </w:docPart>
    <w:docPart>
      <w:docPartPr>
        <w:name w:val="2151048DD4CF4FB49C03F123677F6DE7"/>
        <w:category>
          <w:name w:val="General"/>
          <w:gallery w:val="placeholder"/>
        </w:category>
        <w:types>
          <w:type w:val="bbPlcHdr"/>
        </w:types>
        <w:behaviors>
          <w:behavior w:val="content"/>
        </w:behaviors>
        <w:guid w:val="{33D92685-B226-439E-912B-AD21C2AB1EF4}"/>
      </w:docPartPr>
      <w:docPartBody>
        <w:p w:rsidR="00335DD1" w:rsidRDefault="00B6365F">
          <w:pPr>
            <w:pStyle w:val="2151048DD4CF4FB49C03F123677F6DE7"/>
          </w:pPr>
          <w:r w:rsidRPr="00810DF6">
            <w:rPr>
              <w:lang w:bidi="en-GB"/>
            </w:rPr>
            <w:t>Business licences/Permits/Fees</w:t>
          </w:r>
        </w:p>
      </w:docPartBody>
    </w:docPart>
    <w:docPart>
      <w:docPartPr>
        <w:name w:val="9737B0E89B9C43D5909DD1DFAA0E6A72"/>
        <w:category>
          <w:name w:val="General"/>
          <w:gallery w:val="placeholder"/>
        </w:category>
        <w:types>
          <w:type w:val="bbPlcHdr"/>
        </w:types>
        <w:behaviors>
          <w:behavior w:val="content"/>
        </w:behaviors>
        <w:guid w:val="{17BEEED9-1631-4A5E-B76B-1B8DB2D4B31C}"/>
      </w:docPartPr>
      <w:docPartBody>
        <w:p w:rsidR="00335DD1" w:rsidRDefault="00B6365F">
          <w:pPr>
            <w:pStyle w:val="9737B0E89B9C43D5909DD1DFAA0E6A72"/>
          </w:pPr>
          <w:r w:rsidRPr="00810DF6">
            <w:rPr>
              <w:lang w:bidi="en-GB"/>
            </w:rPr>
            <w:t>£0</w:t>
          </w:r>
        </w:p>
      </w:docPartBody>
    </w:docPart>
    <w:docPart>
      <w:docPartPr>
        <w:name w:val="364A3946C10A44FBAC79A864CBC7876F"/>
        <w:category>
          <w:name w:val="General"/>
          <w:gallery w:val="placeholder"/>
        </w:category>
        <w:types>
          <w:type w:val="bbPlcHdr"/>
        </w:types>
        <w:behaviors>
          <w:behavior w:val="content"/>
        </w:behaviors>
        <w:guid w:val="{7F5A9322-3302-467F-ACFA-2BA092203C2C}"/>
      </w:docPartPr>
      <w:docPartBody>
        <w:p w:rsidR="00335DD1" w:rsidRDefault="00B6365F">
          <w:pPr>
            <w:pStyle w:val="364A3946C10A44FBAC79A864CBC7876F"/>
          </w:pPr>
          <w:r w:rsidRPr="00810DF6">
            <w:rPr>
              <w:lang w:bidi="en-GB"/>
            </w:rPr>
            <w:t>£5,000</w:t>
          </w:r>
        </w:p>
      </w:docPartBody>
    </w:docPart>
    <w:docPart>
      <w:docPartPr>
        <w:name w:val="EA6BE328D5FF4664BB680D1022B4BBA9"/>
        <w:category>
          <w:name w:val="General"/>
          <w:gallery w:val="placeholder"/>
        </w:category>
        <w:types>
          <w:type w:val="bbPlcHdr"/>
        </w:types>
        <w:behaviors>
          <w:behavior w:val="content"/>
        </w:behaviors>
        <w:guid w:val="{5EB5E8A2-358D-46ED-9607-3458F85FE52B}"/>
      </w:docPartPr>
      <w:docPartBody>
        <w:p w:rsidR="00335DD1" w:rsidRDefault="00B6365F">
          <w:pPr>
            <w:pStyle w:val="EA6BE328D5FF4664BB680D1022B4BBA9"/>
          </w:pPr>
          <w:r w:rsidRPr="00810DF6">
            <w:rPr>
              <w:lang w:bidi="en-GB"/>
            </w:rPr>
            <w:t>£5,000</w:t>
          </w:r>
        </w:p>
      </w:docPartBody>
    </w:docPart>
    <w:docPart>
      <w:docPartPr>
        <w:name w:val="6338CE9EEB844C869F30BC3DE6A048AA"/>
        <w:category>
          <w:name w:val="General"/>
          <w:gallery w:val="placeholder"/>
        </w:category>
        <w:types>
          <w:type w:val="bbPlcHdr"/>
        </w:types>
        <w:behaviors>
          <w:behavior w:val="content"/>
        </w:behaviors>
        <w:guid w:val="{7FAC5E6E-FCF4-4075-9D3A-62A9C3D9613A}"/>
      </w:docPartPr>
      <w:docPartBody>
        <w:p w:rsidR="00335DD1" w:rsidRDefault="00B6365F">
          <w:pPr>
            <w:pStyle w:val="6338CE9EEB844C869F30BC3DE6A048AA"/>
          </w:pPr>
          <w:r w:rsidRPr="00810DF6">
            <w:rPr>
              <w:lang w:bidi="en-GB"/>
            </w:rPr>
            <w:t>Professional Services - Legal, Accounting</w:t>
          </w:r>
        </w:p>
      </w:docPartBody>
    </w:docPart>
    <w:docPart>
      <w:docPartPr>
        <w:name w:val="0B428364E52A42BBA7C3A2859F695FE0"/>
        <w:category>
          <w:name w:val="General"/>
          <w:gallery w:val="placeholder"/>
        </w:category>
        <w:types>
          <w:type w:val="bbPlcHdr"/>
        </w:types>
        <w:behaviors>
          <w:behavior w:val="content"/>
        </w:behaviors>
        <w:guid w:val="{F05D9DAD-9152-4476-87EF-4A0E3B644B79}"/>
      </w:docPartPr>
      <w:docPartBody>
        <w:p w:rsidR="00335DD1" w:rsidRDefault="00B6365F">
          <w:pPr>
            <w:pStyle w:val="0B428364E52A42BBA7C3A2859F695FE0"/>
          </w:pPr>
          <w:r w:rsidRPr="00810DF6">
            <w:rPr>
              <w:lang w:bidi="en-GB"/>
            </w:rPr>
            <w:t>£0</w:t>
          </w:r>
        </w:p>
      </w:docPartBody>
    </w:docPart>
    <w:docPart>
      <w:docPartPr>
        <w:name w:val="890B93532F6A4BCAAB25FB6053766191"/>
        <w:category>
          <w:name w:val="General"/>
          <w:gallery w:val="placeholder"/>
        </w:category>
        <w:types>
          <w:type w:val="bbPlcHdr"/>
        </w:types>
        <w:behaviors>
          <w:behavior w:val="content"/>
        </w:behaviors>
        <w:guid w:val="{4C8AD23D-EF47-4167-BA71-7EA2F1712DC5}"/>
      </w:docPartPr>
      <w:docPartBody>
        <w:p w:rsidR="00335DD1" w:rsidRDefault="00B6365F">
          <w:pPr>
            <w:pStyle w:val="890B93532F6A4BCAAB25FB6053766191"/>
          </w:pPr>
          <w:r w:rsidRPr="00810DF6">
            <w:rPr>
              <w:lang w:bidi="en-GB"/>
            </w:rPr>
            <w:t>£1,500</w:t>
          </w:r>
        </w:p>
      </w:docPartBody>
    </w:docPart>
    <w:docPart>
      <w:docPartPr>
        <w:name w:val="C87DDA7465484C4E9080592B1DAC69E1"/>
        <w:category>
          <w:name w:val="General"/>
          <w:gallery w:val="placeholder"/>
        </w:category>
        <w:types>
          <w:type w:val="bbPlcHdr"/>
        </w:types>
        <w:behaviors>
          <w:behavior w:val="content"/>
        </w:behaviors>
        <w:guid w:val="{98BF3E2D-6D5A-4F08-A2C0-9D01906AD3A2}"/>
      </w:docPartPr>
      <w:docPartBody>
        <w:p w:rsidR="00335DD1" w:rsidRDefault="00B6365F">
          <w:pPr>
            <w:pStyle w:val="C87DDA7465484C4E9080592B1DAC69E1"/>
          </w:pPr>
          <w:r w:rsidRPr="00810DF6">
            <w:rPr>
              <w:lang w:bidi="en-GB"/>
            </w:rPr>
            <w:t>£1,500</w:t>
          </w:r>
        </w:p>
      </w:docPartBody>
    </w:docPart>
    <w:docPart>
      <w:docPartPr>
        <w:name w:val="E0DEB35ADCFB4BFFB79D65A201BF75DF"/>
        <w:category>
          <w:name w:val="General"/>
          <w:gallery w:val="placeholder"/>
        </w:category>
        <w:types>
          <w:type w:val="bbPlcHdr"/>
        </w:types>
        <w:behaviors>
          <w:behavior w:val="content"/>
        </w:behaviors>
        <w:guid w:val="{3F0369E7-A551-4CCD-84BF-5A4734D8F133}"/>
      </w:docPartPr>
      <w:docPartBody>
        <w:p w:rsidR="00335DD1" w:rsidRDefault="00B6365F">
          <w:pPr>
            <w:pStyle w:val="E0DEB35ADCFB4BFFB79D65A201BF75DF"/>
          </w:pPr>
          <w:r w:rsidRPr="00810DF6">
            <w:rPr>
              <w:lang w:bidi="en-GB"/>
            </w:rPr>
            <w:t>Consultant(s)</w:t>
          </w:r>
        </w:p>
      </w:docPartBody>
    </w:docPart>
    <w:docPart>
      <w:docPartPr>
        <w:name w:val="6DF51765E1D149668E47211D8CE30B2E"/>
        <w:category>
          <w:name w:val="General"/>
          <w:gallery w:val="placeholder"/>
        </w:category>
        <w:types>
          <w:type w:val="bbPlcHdr"/>
        </w:types>
        <w:behaviors>
          <w:behavior w:val="content"/>
        </w:behaviors>
        <w:guid w:val="{9A1EBB44-58B7-47D9-BABF-BA6156C2CCEA}"/>
      </w:docPartPr>
      <w:docPartBody>
        <w:p w:rsidR="00335DD1" w:rsidRDefault="00B6365F">
          <w:pPr>
            <w:pStyle w:val="6DF51765E1D149668E47211D8CE30B2E"/>
          </w:pPr>
          <w:r w:rsidRPr="00810DF6">
            <w:rPr>
              <w:lang w:bidi="en-GB"/>
            </w:rPr>
            <w:t>£0</w:t>
          </w:r>
        </w:p>
      </w:docPartBody>
    </w:docPart>
    <w:docPart>
      <w:docPartPr>
        <w:name w:val="73EFBA8865274CA09D23B5C57AD70602"/>
        <w:category>
          <w:name w:val="General"/>
          <w:gallery w:val="placeholder"/>
        </w:category>
        <w:types>
          <w:type w:val="bbPlcHdr"/>
        </w:types>
        <w:behaviors>
          <w:behavior w:val="content"/>
        </w:behaviors>
        <w:guid w:val="{7F4F173C-04EF-4931-A0CE-1DBA7BDEC89F}"/>
      </w:docPartPr>
      <w:docPartBody>
        <w:p w:rsidR="00335DD1" w:rsidRDefault="00B6365F">
          <w:pPr>
            <w:pStyle w:val="73EFBA8865274CA09D23B5C57AD70602"/>
          </w:pPr>
          <w:r w:rsidRPr="00810DF6">
            <w:rPr>
              <w:lang w:bidi="en-GB"/>
            </w:rPr>
            <w:t>£0</w:t>
          </w:r>
        </w:p>
      </w:docPartBody>
    </w:docPart>
    <w:docPart>
      <w:docPartPr>
        <w:name w:val="1B98271699B647E78CD3404579640686"/>
        <w:category>
          <w:name w:val="General"/>
          <w:gallery w:val="placeholder"/>
        </w:category>
        <w:types>
          <w:type w:val="bbPlcHdr"/>
        </w:types>
        <w:behaviors>
          <w:behavior w:val="content"/>
        </w:behaviors>
        <w:guid w:val="{9F24C134-676C-4722-B22D-F2961F7687FB}"/>
      </w:docPartPr>
      <w:docPartBody>
        <w:p w:rsidR="00335DD1" w:rsidRDefault="00B6365F">
          <w:pPr>
            <w:pStyle w:val="1B98271699B647E78CD3404579640686"/>
          </w:pPr>
          <w:r w:rsidRPr="00810DF6">
            <w:rPr>
              <w:lang w:bidi="en-GB"/>
            </w:rPr>
            <w:t>£0</w:t>
          </w:r>
        </w:p>
      </w:docPartBody>
    </w:docPart>
    <w:docPart>
      <w:docPartPr>
        <w:name w:val="986B916EA1A842AB9CBCF7640336D57A"/>
        <w:category>
          <w:name w:val="General"/>
          <w:gallery w:val="placeholder"/>
        </w:category>
        <w:types>
          <w:type w:val="bbPlcHdr"/>
        </w:types>
        <w:behaviors>
          <w:behavior w:val="content"/>
        </w:behaviors>
        <w:guid w:val="{87AF5AAF-5A57-4E87-8BED-74CA64B7312D}"/>
      </w:docPartPr>
      <w:docPartBody>
        <w:p w:rsidR="00335DD1" w:rsidRDefault="00B6365F">
          <w:pPr>
            <w:pStyle w:val="986B916EA1A842AB9CBCF7640336D57A"/>
          </w:pPr>
          <w:r w:rsidRPr="00810DF6">
            <w:rPr>
              <w:lang w:bidi="en-GB"/>
            </w:rPr>
            <w:t>Inventory</w:t>
          </w:r>
        </w:p>
      </w:docPartBody>
    </w:docPart>
    <w:docPart>
      <w:docPartPr>
        <w:name w:val="5338384E74CC41A3AB789D7CD876DEDA"/>
        <w:category>
          <w:name w:val="General"/>
          <w:gallery w:val="placeholder"/>
        </w:category>
        <w:types>
          <w:type w:val="bbPlcHdr"/>
        </w:types>
        <w:behaviors>
          <w:behavior w:val="content"/>
        </w:behaviors>
        <w:guid w:val="{2A1196A7-44B1-403D-9319-6D8E238463CD}"/>
      </w:docPartPr>
      <w:docPartBody>
        <w:p w:rsidR="00335DD1" w:rsidRDefault="00B6365F">
          <w:pPr>
            <w:pStyle w:val="5338384E74CC41A3AB789D7CD876DEDA"/>
          </w:pPr>
          <w:r w:rsidRPr="00810DF6">
            <w:rPr>
              <w:lang w:bidi="en-GB"/>
            </w:rPr>
            <w:t>£0</w:t>
          </w:r>
        </w:p>
      </w:docPartBody>
    </w:docPart>
    <w:docPart>
      <w:docPartPr>
        <w:name w:val="5A1E64ED923D4630A4C8D48B567913A9"/>
        <w:category>
          <w:name w:val="General"/>
          <w:gallery w:val="placeholder"/>
        </w:category>
        <w:types>
          <w:type w:val="bbPlcHdr"/>
        </w:types>
        <w:behaviors>
          <w:behavior w:val="content"/>
        </w:behaviors>
        <w:guid w:val="{4920258D-A33F-4ABD-BA2B-E900887D08EF}"/>
      </w:docPartPr>
      <w:docPartBody>
        <w:p w:rsidR="00335DD1" w:rsidRDefault="00B6365F">
          <w:pPr>
            <w:pStyle w:val="5A1E64ED923D4630A4C8D48B567913A9"/>
          </w:pPr>
          <w:r w:rsidRPr="00810DF6">
            <w:rPr>
              <w:lang w:bidi="en-GB"/>
            </w:rPr>
            <w:t>£0</w:t>
          </w:r>
        </w:p>
      </w:docPartBody>
    </w:docPart>
    <w:docPart>
      <w:docPartPr>
        <w:name w:val="29D3E330368B4D30BCB9A5B063CA9DBA"/>
        <w:category>
          <w:name w:val="General"/>
          <w:gallery w:val="placeholder"/>
        </w:category>
        <w:types>
          <w:type w:val="bbPlcHdr"/>
        </w:types>
        <w:behaviors>
          <w:behavior w:val="content"/>
        </w:behaviors>
        <w:guid w:val="{6A0B9871-9332-495F-9F28-8EA43CD72C19}"/>
      </w:docPartPr>
      <w:docPartBody>
        <w:p w:rsidR="00335DD1" w:rsidRDefault="00B6365F">
          <w:pPr>
            <w:pStyle w:val="29D3E330368B4D30BCB9A5B063CA9DBA"/>
          </w:pPr>
          <w:r w:rsidRPr="00810DF6">
            <w:rPr>
              <w:lang w:bidi="en-GB"/>
            </w:rPr>
            <w:t>£0</w:t>
          </w:r>
        </w:p>
      </w:docPartBody>
    </w:docPart>
    <w:docPart>
      <w:docPartPr>
        <w:name w:val="0B484B53331A4EE0B723A43B830C1B1A"/>
        <w:category>
          <w:name w:val="General"/>
          <w:gallery w:val="placeholder"/>
        </w:category>
        <w:types>
          <w:type w:val="bbPlcHdr"/>
        </w:types>
        <w:behaviors>
          <w:behavior w:val="content"/>
        </w:behaviors>
        <w:guid w:val="{1023409C-3BB1-4350-8583-2342B3CEE7E4}"/>
      </w:docPartPr>
      <w:docPartBody>
        <w:p w:rsidR="00335DD1" w:rsidRDefault="00B6365F">
          <w:pPr>
            <w:pStyle w:val="0B484B53331A4EE0B723A43B830C1B1A"/>
          </w:pPr>
          <w:r w:rsidRPr="00810DF6">
            <w:rPr>
              <w:lang w:bidi="en-GB"/>
            </w:rPr>
            <w:t>Cash on hand (working capital)</w:t>
          </w:r>
        </w:p>
      </w:docPartBody>
    </w:docPart>
    <w:docPart>
      <w:docPartPr>
        <w:name w:val="42E50E4B8263413EAE346AF5A914EB5A"/>
        <w:category>
          <w:name w:val="General"/>
          <w:gallery w:val="placeholder"/>
        </w:category>
        <w:types>
          <w:type w:val="bbPlcHdr"/>
        </w:types>
        <w:behaviors>
          <w:behavior w:val="content"/>
        </w:behaviors>
        <w:guid w:val="{5B424306-BC98-4D06-8AE5-8B284FFCE287}"/>
      </w:docPartPr>
      <w:docPartBody>
        <w:p w:rsidR="00335DD1" w:rsidRDefault="00B6365F">
          <w:pPr>
            <w:pStyle w:val="42E50E4B8263413EAE346AF5A914EB5A"/>
          </w:pPr>
          <w:r w:rsidRPr="00810DF6">
            <w:rPr>
              <w:lang w:bidi="en-GB"/>
            </w:rPr>
            <w:t>£0</w:t>
          </w:r>
        </w:p>
      </w:docPartBody>
    </w:docPart>
    <w:docPart>
      <w:docPartPr>
        <w:name w:val="43EA990C5BEF41EFBB55147CEDA21F41"/>
        <w:category>
          <w:name w:val="General"/>
          <w:gallery w:val="placeholder"/>
        </w:category>
        <w:types>
          <w:type w:val="bbPlcHdr"/>
        </w:types>
        <w:behaviors>
          <w:behavior w:val="content"/>
        </w:behaviors>
        <w:guid w:val="{09EB7185-D283-41EF-9EB5-DCC19E0B17A9}"/>
      </w:docPartPr>
      <w:docPartBody>
        <w:p w:rsidR="00335DD1" w:rsidRDefault="00B6365F">
          <w:pPr>
            <w:pStyle w:val="43EA990C5BEF41EFBB55147CEDA21F41"/>
          </w:pPr>
          <w:r w:rsidRPr="00810DF6">
            <w:rPr>
              <w:lang w:bidi="en-GB"/>
            </w:rPr>
            <w:t>£1,000</w:t>
          </w:r>
        </w:p>
      </w:docPartBody>
    </w:docPart>
    <w:docPart>
      <w:docPartPr>
        <w:name w:val="A2B58EA532E84D0F96EDFD33EFC5B4DD"/>
        <w:category>
          <w:name w:val="General"/>
          <w:gallery w:val="placeholder"/>
        </w:category>
        <w:types>
          <w:type w:val="bbPlcHdr"/>
        </w:types>
        <w:behaviors>
          <w:behavior w:val="content"/>
        </w:behaviors>
        <w:guid w:val="{47E20AE0-8520-4284-B585-DF9F063330AD}"/>
      </w:docPartPr>
      <w:docPartBody>
        <w:p w:rsidR="00335DD1" w:rsidRDefault="00B6365F">
          <w:pPr>
            <w:pStyle w:val="A2B58EA532E84D0F96EDFD33EFC5B4DD"/>
          </w:pPr>
          <w:r w:rsidRPr="00810DF6">
            <w:rPr>
              <w:lang w:bidi="en-GB"/>
            </w:rPr>
            <w:t>£1,000</w:t>
          </w:r>
        </w:p>
      </w:docPartBody>
    </w:docPart>
    <w:docPart>
      <w:docPartPr>
        <w:name w:val="8534F0A2E8C74972A0F8FBE1B97FCF69"/>
        <w:category>
          <w:name w:val="General"/>
          <w:gallery w:val="placeholder"/>
        </w:category>
        <w:types>
          <w:type w:val="bbPlcHdr"/>
        </w:types>
        <w:behaviors>
          <w:behavior w:val="content"/>
        </w:behaviors>
        <w:guid w:val="{A3E256A5-356C-4CB5-911D-45EFDBEE9303}"/>
      </w:docPartPr>
      <w:docPartBody>
        <w:p w:rsidR="00335DD1" w:rsidRDefault="00B6365F">
          <w:pPr>
            <w:pStyle w:val="8534F0A2E8C74972A0F8FBE1B97FCF69"/>
          </w:pPr>
          <w:r w:rsidRPr="00810DF6">
            <w:rPr>
              <w:lang w:bidi="en-GB"/>
            </w:rPr>
            <w:t>Miscellaneous</w:t>
          </w:r>
        </w:p>
      </w:docPartBody>
    </w:docPart>
    <w:docPart>
      <w:docPartPr>
        <w:name w:val="1C8C0CFA6DC745FE86F63B2CE6F13A9D"/>
        <w:category>
          <w:name w:val="General"/>
          <w:gallery w:val="placeholder"/>
        </w:category>
        <w:types>
          <w:type w:val="bbPlcHdr"/>
        </w:types>
        <w:behaviors>
          <w:behavior w:val="content"/>
        </w:behaviors>
        <w:guid w:val="{F9F27824-A5D9-432D-B04C-184324C1D29D}"/>
      </w:docPartPr>
      <w:docPartBody>
        <w:p w:rsidR="00335DD1" w:rsidRDefault="00B6365F">
          <w:pPr>
            <w:pStyle w:val="1C8C0CFA6DC745FE86F63B2CE6F13A9D"/>
          </w:pPr>
          <w:r w:rsidRPr="00810DF6">
            <w:rPr>
              <w:lang w:bidi="en-GB"/>
            </w:rPr>
            <w:t>£0</w:t>
          </w:r>
        </w:p>
      </w:docPartBody>
    </w:docPart>
    <w:docPart>
      <w:docPartPr>
        <w:name w:val="165ED8D500474434951B2894BDBBA7FA"/>
        <w:category>
          <w:name w:val="General"/>
          <w:gallery w:val="placeholder"/>
        </w:category>
        <w:types>
          <w:type w:val="bbPlcHdr"/>
        </w:types>
        <w:behaviors>
          <w:behavior w:val="content"/>
        </w:behaviors>
        <w:guid w:val="{B8284260-CAED-4954-833D-5DB6DB953808}"/>
      </w:docPartPr>
      <w:docPartBody>
        <w:p w:rsidR="00335DD1" w:rsidRDefault="00B6365F">
          <w:pPr>
            <w:pStyle w:val="165ED8D500474434951B2894BDBBA7FA"/>
          </w:pPr>
          <w:r w:rsidRPr="00810DF6">
            <w:rPr>
              <w:lang w:bidi="en-GB"/>
            </w:rPr>
            <w:t>£2,000</w:t>
          </w:r>
        </w:p>
      </w:docPartBody>
    </w:docPart>
    <w:docPart>
      <w:docPartPr>
        <w:name w:val="F55D64C4DF3443EAB6595A46CB201732"/>
        <w:category>
          <w:name w:val="General"/>
          <w:gallery w:val="placeholder"/>
        </w:category>
        <w:types>
          <w:type w:val="bbPlcHdr"/>
        </w:types>
        <w:behaviors>
          <w:behavior w:val="content"/>
        </w:behaviors>
        <w:guid w:val="{385D0A01-4093-4CF8-9101-AF2B56BC79B7}"/>
      </w:docPartPr>
      <w:docPartBody>
        <w:p w:rsidR="00335DD1" w:rsidRDefault="00B6365F">
          <w:pPr>
            <w:pStyle w:val="F55D64C4DF3443EAB6595A46CB201732"/>
          </w:pPr>
          <w:r w:rsidRPr="00810DF6">
            <w:rPr>
              <w:lang w:bidi="en-GB"/>
            </w:rPr>
            <w:t>£2,000</w:t>
          </w:r>
        </w:p>
      </w:docPartBody>
    </w:docPart>
    <w:docPart>
      <w:docPartPr>
        <w:name w:val="D3C0A2CE7C0D48B18A1765DD425D6F90"/>
        <w:category>
          <w:name w:val="General"/>
          <w:gallery w:val="placeholder"/>
        </w:category>
        <w:types>
          <w:type w:val="bbPlcHdr"/>
        </w:types>
        <w:behaviors>
          <w:behavior w:val="content"/>
        </w:behaviors>
        <w:guid w:val="{D30E12B7-DD27-4DE0-A3D9-6FB230FF20D5}"/>
      </w:docPartPr>
      <w:docPartBody>
        <w:p w:rsidR="00335DD1" w:rsidRDefault="00B6365F">
          <w:pPr>
            <w:pStyle w:val="D3C0A2CE7C0D48B18A1765DD425D6F90"/>
          </w:pPr>
          <w:r w:rsidRPr="00810DF6">
            <w:rPr>
              <w:lang w:bidi="en-GB"/>
            </w:rPr>
            <w:t>ESTIMATED START-UP BUDGET</w:t>
          </w:r>
        </w:p>
      </w:docPartBody>
    </w:docPart>
    <w:docPart>
      <w:docPartPr>
        <w:name w:val="2AD02699A7E949498A34012D9C573AC0"/>
        <w:category>
          <w:name w:val="General"/>
          <w:gallery w:val="placeholder"/>
        </w:category>
        <w:types>
          <w:type w:val="bbPlcHdr"/>
        </w:types>
        <w:behaviors>
          <w:behavior w:val="content"/>
        </w:behaviors>
        <w:guid w:val="{2A5F8CC3-E15A-41B6-8D4D-793A087C9C60}"/>
      </w:docPartPr>
      <w:docPartBody>
        <w:p w:rsidR="00335DD1" w:rsidRDefault="00B6365F">
          <w:pPr>
            <w:pStyle w:val="2AD02699A7E949498A34012D9C573AC0"/>
          </w:pPr>
          <w:r w:rsidRPr="00810DF6">
            <w:rPr>
              <w:lang w:bidi="en-GB"/>
            </w:rPr>
            <w:t>$26,472</w:t>
          </w:r>
        </w:p>
      </w:docPartBody>
    </w:docPart>
    <w:docPart>
      <w:docPartPr>
        <w:name w:val="234DA1063B114783978E651CBC9FCD46"/>
        <w:category>
          <w:name w:val="General"/>
          <w:gallery w:val="placeholder"/>
        </w:category>
        <w:types>
          <w:type w:val="bbPlcHdr"/>
        </w:types>
        <w:behaviors>
          <w:behavior w:val="content"/>
        </w:behaviors>
        <w:guid w:val="{3B8F0C02-A304-4CC2-8F37-37300FEB42F7}"/>
      </w:docPartPr>
      <w:docPartBody>
        <w:p w:rsidR="00335DD1" w:rsidRDefault="00B6365F">
          <w:pPr>
            <w:pStyle w:val="234DA1063B114783978E651CBC9FCD46"/>
          </w:pPr>
          <w:r w:rsidRPr="00810DF6">
            <w:rPr>
              <w:lang w:bidi="en-GB"/>
            </w:rPr>
            <w:t>*Based on part-time employees. This may change once you hit your growth benchmark.</w:t>
          </w:r>
        </w:p>
      </w:docPartBody>
    </w:docPart>
    <w:docPart>
      <w:docPartPr>
        <w:name w:val="708B66AA291F42E79D0F6670C168B3AC"/>
        <w:category>
          <w:name w:val="General"/>
          <w:gallery w:val="placeholder"/>
        </w:category>
        <w:types>
          <w:type w:val="bbPlcHdr"/>
        </w:types>
        <w:behaviors>
          <w:behavior w:val="content"/>
        </w:behaviors>
        <w:guid w:val="{240FCBDF-9688-47D1-B440-32C7C63A167B}"/>
      </w:docPartPr>
      <w:docPartBody>
        <w:p w:rsidR="00335DD1" w:rsidRDefault="00B6365F">
          <w:pPr>
            <w:pStyle w:val="708B66AA291F42E79D0F6670C168B3AC"/>
          </w:pPr>
          <w:r w:rsidRPr="00614293">
            <w:rPr>
              <w:b/>
              <w:lang w:bidi="en-GB"/>
            </w:rPr>
            <w:t>Projected profit and loss model:</w:t>
          </w:r>
        </w:p>
      </w:docPartBody>
    </w:docPart>
    <w:docPart>
      <w:docPartPr>
        <w:name w:val="5894777983DA4D7EA40A6CE3912E6E7A"/>
        <w:category>
          <w:name w:val="General"/>
          <w:gallery w:val="placeholder"/>
        </w:category>
        <w:types>
          <w:type w:val="bbPlcHdr"/>
        </w:types>
        <w:behaviors>
          <w:behavior w:val="content"/>
        </w:behaviors>
        <w:guid w:val="{CC93D095-8355-4E38-A54D-812D583CE87B}"/>
      </w:docPartPr>
      <w:docPartBody>
        <w:p w:rsidR="00335DD1" w:rsidRDefault="00B6365F">
          <w:pPr>
            <w:pStyle w:val="5894777983DA4D7EA40A6CE3912E6E7A"/>
          </w:pPr>
          <w:r w:rsidRPr="00614293">
            <w:rPr>
              <w:lang w:bidi="en-GB"/>
            </w:rPr>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itemises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AF021008526C41D7BB382748F861B145"/>
        <w:category>
          <w:name w:val="General"/>
          <w:gallery w:val="placeholder"/>
        </w:category>
        <w:types>
          <w:type w:val="bbPlcHdr"/>
        </w:types>
        <w:behaviors>
          <w:behavior w:val="content"/>
        </w:behaviors>
        <w:guid w:val="{C13566B7-ACBD-4EBD-AA2C-B923374596BE}"/>
      </w:docPartPr>
      <w:docPartBody>
        <w:p w:rsidR="00335DD1" w:rsidRDefault="00B6365F">
          <w:pPr>
            <w:pStyle w:val="AF021008526C41D7BB382748F861B145"/>
          </w:pPr>
          <w:r w:rsidRPr="00810DF6">
            <w:rPr>
              <w:lang w:bidi="en-GB"/>
            </w:rPr>
            <w:t>START-UP COSTS</w:t>
          </w:r>
        </w:p>
      </w:docPartBody>
    </w:docPart>
    <w:docPart>
      <w:docPartPr>
        <w:name w:val="E5993D044CEF4BDCB28693F7FFBEC8F7"/>
        <w:category>
          <w:name w:val="General"/>
          <w:gallery w:val="placeholder"/>
        </w:category>
        <w:types>
          <w:type w:val="bbPlcHdr"/>
        </w:types>
        <w:behaviors>
          <w:behavior w:val="content"/>
        </w:behaviors>
        <w:guid w:val="{393A3EAF-1ACB-4653-BB74-478E720662CD}"/>
      </w:docPartPr>
      <w:docPartBody>
        <w:p w:rsidR="00335DD1" w:rsidRDefault="00B6365F">
          <w:pPr>
            <w:pStyle w:val="E5993D044CEF4BDCB28693F7FFBEC8F7"/>
          </w:pPr>
          <w:r w:rsidRPr="00810DF6">
            <w:rPr>
              <w:lang w:bidi="en-GB"/>
            </w:rPr>
            <w:t>Your Home-Based Agency</w:t>
          </w:r>
        </w:p>
      </w:docPartBody>
    </w:docPart>
    <w:docPart>
      <w:docPartPr>
        <w:name w:val="C2C7057A808042149105E742EAB15736"/>
        <w:category>
          <w:name w:val="General"/>
          <w:gallery w:val="placeholder"/>
        </w:category>
        <w:types>
          <w:type w:val="bbPlcHdr"/>
        </w:types>
        <w:behaviors>
          <w:behavior w:val="content"/>
        </w:behaviors>
        <w:guid w:val="{3D130CE9-5473-42E4-BB65-66EC48C488FF}"/>
      </w:docPartPr>
      <w:docPartBody>
        <w:p w:rsidR="00335DD1" w:rsidRDefault="00B6365F">
          <w:pPr>
            <w:pStyle w:val="C2C7057A808042149105E742EAB15736"/>
          </w:pPr>
          <w:r w:rsidRPr="00810DF6">
            <w:rPr>
              <w:lang w:bidi="en-GB"/>
            </w:rPr>
            <w:t>January 1, 2018</w:t>
          </w:r>
        </w:p>
      </w:docPartBody>
    </w:docPart>
    <w:docPart>
      <w:docPartPr>
        <w:name w:val="AB7174ACD9FF4E8CA1549D75221749EB"/>
        <w:category>
          <w:name w:val="General"/>
          <w:gallery w:val="placeholder"/>
        </w:category>
        <w:types>
          <w:type w:val="bbPlcHdr"/>
        </w:types>
        <w:behaviors>
          <w:behavior w:val="content"/>
        </w:behaviors>
        <w:guid w:val="{A548733E-AD16-4180-A5D9-196AB6DCA145}"/>
      </w:docPartPr>
      <w:docPartBody>
        <w:p w:rsidR="00335DD1" w:rsidRDefault="00B6365F">
          <w:pPr>
            <w:pStyle w:val="AB7174ACD9FF4E8CA1549D75221749EB"/>
          </w:pPr>
          <w:r w:rsidRPr="00810DF6">
            <w:rPr>
              <w:lang w:bidi="en-GB"/>
            </w:rPr>
            <w:t>INCOME</w:t>
          </w:r>
        </w:p>
      </w:docPartBody>
    </w:docPart>
    <w:docPart>
      <w:docPartPr>
        <w:name w:val="E065349767004F1BBCD4790DF8D939CD"/>
        <w:category>
          <w:name w:val="General"/>
          <w:gallery w:val="placeholder"/>
        </w:category>
        <w:types>
          <w:type w:val="bbPlcHdr"/>
        </w:types>
        <w:behaviors>
          <w:behavior w:val="content"/>
        </w:behaviors>
        <w:guid w:val="{ECAA70AB-0BC9-48D3-B379-92B6F7137AD6}"/>
      </w:docPartPr>
      <w:docPartBody>
        <w:p w:rsidR="00335DD1" w:rsidRDefault="00B6365F">
          <w:pPr>
            <w:pStyle w:val="E065349767004F1BBCD4790DF8D939CD"/>
          </w:pPr>
          <w:r w:rsidRPr="00810DF6">
            <w:rPr>
              <w:lang w:bidi="en-GB"/>
            </w:rPr>
            <w:t>JAN</w:t>
          </w:r>
        </w:p>
      </w:docPartBody>
    </w:docPart>
    <w:docPart>
      <w:docPartPr>
        <w:name w:val="838914FBE7B94EEF88E74E2820DCD000"/>
        <w:category>
          <w:name w:val="General"/>
          <w:gallery w:val="placeholder"/>
        </w:category>
        <w:types>
          <w:type w:val="bbPlcHdr"/>
        </w:types>
        <w:behaviors>
          <w:behavior w:val="content"/>
        </w:behaviors>
        <w:guid w:val="{1CFE38A6-CA25-4DB0-BE9C-A1B047AC9D59}"/>
      </w:docPartPr>
      <w:docPartBody>
        <w:p w:rsidR="00335DD1" w:rsidRDefault="00B6365F">
          <w:pPr>
            <w:pStyle w:val="838914FBE7B94EEF88E74E2820DCD000"/>
          </w:pPr>
          <w:r w:rsidRPr="00810DF6">
            <w:rPr>
              <w:lang w:bidi="en-GB"/>
            </w:rPr>
            <w:t>FEB</w:t>
          </w:r>
        </w:p>
      </w:docPartBody>
    </w:docPart>
    <w:docPart>
      <w:docPartPr>
        <w:name w:val="40F9AC1058094770A262C31CC070F823"/>
        <w:category>
          <w:name w:val="General"/>
          <w:gallery w:val="placeholder"/>
        </w:category>
        <w:types>
          <w:type w:val="bbPlcHdr"/>
        </w:types>
        <w:behaviors>
          <w:behavior w:val="content"/>
        </w:behaviors>
        <w:guid w:val="{00157186-F17E-4421-BBF8-3DB35F0E5641}"/>
      </w:docPartPr>
      <w:docPartBody>
        <w:p w:rsidR="00335DD1" w:rsidRDefault="00B6365F">
          <w:pPr>
            <w:pStyle w:val="40F9AC1058094770A262C31CC070F823"/>
          </w:pPr>
          <w:r w:rsidRPr="00810DF6">
            <w:rPr>
              <w:lang w:bidi="en-GB"/>
            </w:rPr>
            <w:t>MAR</w:t>
          </w:r>
        </w:p>
      </w:docPartBody>
    </w:docPart>
    <w:docPart>
      <w:docPartPr>
        <w:name w:val="14EDA4196E37459993B923678D171B16"/>
        <w:category>
          <w:name w:val="General"/>
          <w:gallery w:val="placeholder"/>
        </w:category>
        <w:types>
          <w:type w:val="bbPlcHdr"/>
        </w:types>
        <w:behaviors>
          <w:behavior w:val="content"/>
        </w:behaviors>
        <w:guid w:val="{F6CE5A8A-CCF0-4BB4-9D16-D22A306B5860}"/>
      </w:docPartPr>
      <w:docPartBody>
        <w:p w:rsidR="00335DD1" w:rsidRDefault="00B6365F">
          <w:pPr>
            <w:pStyle w:val="14EDA4196E37459993B923678D171B16"/>
          </w:pPr>
          <w:r w:rsidRPr="00810DF6">
            <w:rPr>
              <w:lang w:bidi="en-GB"/>
            </w:rPr>
            <w:t>APR</w:t>
          </w:r>
        </w:p>
      </w:docPartBody>
    </w:docPart>
    <w:docPart>
      <w:docPartPr>
        <w:name w:val="3D8E2B6BA1C04B448109BD1FCB0C1578"/>
        <w:category>
          <w:name w:val="General"/>
          <w:gallery w:val="placeholder"/>
        </w:category>
        <w:types>
          <w:type w:val="bbPlcHdr"/>
        </w:types>
        <w:behaviors>
          <w:behavior w:val="content"/>
        </w:behaviors>
        <w:guid w:val="{95A6A861-7A27-4534-BD50-B266704F4D35}"/>
      </w:docPartPr>
      <w:docPartBody>
        <w:p w:rsidR="00335DD1" w:rsidRDefault="00B6365F">
          <w:pPr>
            <w:pStyle w:val="3D8E2B6BA1C04B448109BD1FCB0C1578"/>
          </w:pPr>
          <w:r w:rsidRPr="00810DF6">
            <w:rPr>
              <w:lang w:bidi="en-GB"/>
            </w:rPr>
            <w:t>MAY</w:t>
          </w:r>
        </w:p>
      </w:docPartBody>
    </w:docPart>
    <w:docPart>
      <w:docPartPr>
        <w:name w:val="C9E43BFDCE404ACDBDE229F7FDD50EB9"/>
        <w:category>
          <w:name w:val="General"/>
          <w:gallery w:val="placeholder"/>
        </w:category>
        <w:types>
          <w:type w:val="bbPlcHdr"/>
        </w:types>
        <w:behaviors>
          <w:behavior w:val="content"/>
        </w:behaviors>
        <w:guid w:val="{FA19A99A-055F-4A41-B2A8-45C102F63EFD}"/>
      </w:docPartPr>
      <w:docPartBody>
        <w:p w:rsidR="00335DD1" w:rsidRDefault="00B6365F">
          <w:pPr>
            <w:pStyle w:val="C9E43BFDCE404ACDBDE229F7FDD50EB9"/>
          </w:pPr>
          <w:r w:rsidRPr="00810DF6">
            <w:rPr>
              <w:lang w:bidi="en-GB"/>
            </w:rPr>
            <w:t>JUN</w:t>
          </w:r>
        </w:p>
      </w:docPartBody>
    </w:docPart>
    <w:docPart>
      <w:docPartPr>
        <w:name w:val="A2EF7045742F4766919E0872BD3EAD35"/>
        <w:category>
          <w:name w:val="General"/>
          <w:gallery w:val="placeholder"/>
        </w:category>
        <w:types>
          <w:type w:val="bbPlcHdr"/>
        </w:types>
        <w:behaviors>
          <w:behavior w:val="content"/>
        </w:behaviors>
        <w:guid w:val="{FA694F1D-2849-49B5-8F13-CE9C406D528D}"/>
      </w:docPartPr>
      <w:docPartBody>
        <w:p w:rsidR="00335DD1" w:rsidRDefault="00B6365F">
          <w:pPr>
            <w:pStyle w:val="A2EF7045742F4766919E0872BD3EAD35"/>
          </w:pPr>
          <w:r w:rsidRPr="00810DF6">
            <w:rPr>
              <w:lang w:bidi="en-GB"/>
            </w:rPr>
            <w:t>JUL</w:t>
          </w:r>
        </w:p>
      </w:docPartBody>
    </w:docPart>
    <w:docPart>
      <w:docPartPr>
        <w:name w:val="B05636AC43AF48B28A84E960A0D6D305"/>
        <w:category>
          <w:name w:val="General"/>
          <w:gallery w:val="placeholder"/>
        </w:category>
        <w:types>
          <w:type w:val="bbPlcHdr"/>
        </w:types>
        <w:behaviors>
          <w:behavior w:val="content"/>
        </w:behaviors>
        <w:guid w:val="{ACC45A3D-D961-49DB-98AF-9E932EFA3D69}"/>
      </w:docPartPr>
      <w:docPartBody>
        <w:p w:rsidR="00335DD1" w:rsidRDefault="00B6365F">
          <w:pPr>
            <w:pStyle w:val="B05636AC43AF48B28A84E960A0D6D305"/>
          </w:pPr>
          <w:r w:rsidRPr="00810DF6">
            <w:rPr>
              <w:lang w:bidi="en-GB"/>
            </w:rPr>
            <w:t>AUG</w:t>
          </w:r>
        </w:p>
      </w:docPartBody>
    </w:docPart>
    <w:docPart>
      <w:docPartPr>
        <w:name w:val="E636391C688943C5A4D6BD06016534E7"/>
        <w:category>
          <w:name w:val="General"/>
          <w:gallery w:val="placeholder"/>
        </w:category>
        <w:types>
          <w:type w:val="bbPlcHdr"/>
        </w:types>
        <w:behaviors>
          <w:behavior w:val="content"/>
        </w:behaviors>
        <w:guid w:val="{8FA08DF6-B6D8-414F-BC2F-6FF94F09F7B0}"/>
      </w:docPartPr>
      <w:docPartBody>
        <w:p w:rsidR="00335DD1" w:rsidRDefault="00B6365F">
          <w:pPr>
            <w:pStyle w:val="E636391C688943C5A4D6BD06016534E7"/>
          </w:pPr>
          <w:r w:rsidRPr="00810DF6">
            <w:rPr>
              <w:lang w:bidi="en-GB"/>
            </w:rPr>
            <w:t>SEP</w:t>
          </w:r>
        </w:p>
      </w:docPartBody>
    </w:docPart>
    <w:docPart>
      <w:docPartPr>
        <w:name w:val="8D2B8CD6C5D34A86825D56DFEB81D029"/>
        <w:category>
          <w:name w:val="General"/>
          <w:gallery w:val="placeholder"/>
        </w:category>
        <w:types>
          <w:type w:val="bbPlcHdr"/>
        </w:types>
        <w:behaviors>
          <w:behavior w:val="content"/>
        </w:behaviors>
        <w:guid w:val="{B4AA7CFE-E4B9-40E4-9C79-E11D48BB9693}"/>
      </w:docPartPr>
      <w:docPartBody>
        <w:p w:rsidR="00335DD1" w:rsidRDefault="00B6365F">
          <w:pPr>
            <w:pStyle w:val="8D2B8CD6C5D34A86825D56DFEB81D029"/>
          </w:pPr>
          <w:r w:rsidRPr="00810DF6">
            <w:rPr>
              <w:lang w:bidi="en-GB"/>
            </w:rPr>
            <w:t>OCT</w:t>
          </w:r>
        </w:p>
      </w:docPartBody>
    </w:docPart>
    <w:docPart>
      <w:docPartPr>
        <w:name w:val="D7C6A648471240588287B3331DDAAEC4"/>
        <w:category>
          <w:name w:val="General"/>
          <w:gallery w:val="placeholder"/>
        </w:category>
        <w:types>
          <w:type w:val="bbPlcHdr"/>
        </w:types>
        <w:behaviors>
          <w:behavior w:val="content"/>
        </w:behaviors>
        <w:guid w:val="{A808C1A9-1F07-4D60-B6FA-533813EF4F23}"/>
      </w:docPartPr>
      <w:docPartBody>
        <w:p w:rsidR="00335DD1" w:rsidRDefault="00B6365F">
          <w:pPr>
            <w:pStyle w:val="D7C6A648471240588287B3331DDAAEC4"/>
          </w:pPr>
          <w:r w:rsidRPr="00810DF6">
            <w:rPr>
              <w:lang w:bidi="en-GB"/>
            </w:rPr>
            <w:t>NOV</w:t>
          </w:r>
        </w:p>
      </w:docPartBody>
    </w:docPart>
    <w:docPart>
      <w:docPartPr>
        <w:name w:val="4B2856A8155A4B7491ECB3D57811AE90"/>
        <w:category>
          <w:name w:val="General"/>
          <w:gallery w:val="placeholder"/>
        </w:category>
        <w:types>
          <w:type w:val="bbPlcHdr"/>
        </w:types>
        <w:behaviors>
          <w:behavior w:val="content"/>
        </w:behaviors>
        <w:guid w:val="{CBCC2052-B03B-4F23-A826-84A780811F61}"/>
      </w:docPartPr>
      <w:docPartBody>
        <w:p w:rsidR="00335DD1" w:rsidRDefault="00B6365F">
          <w:pPr>
            <w:pStyle w:val="4B2856A8155A4B7491ECB3D57811AE90"/>
          </w:pPr>
          <w:r w:rsidRPr="00810DF6">
            <w:rPr>
              <w:lang w:bidi="en-GB"/>
            </w:rPr>
            <w:t>DEC</w:t>
          </w:r>
        </w:p>
      </w:docPartBody>
    </w:docPart>
    <w:docPart>
      <w:docPartPr>
        <w:name w:val="00E51B16B35B4DAF911A3093B827835F"/>
        <w:category>
          <w:name w:val="General"/>
          <w:gallery w:val="placeholder"/>
        </w:category>
        <w:types>
          <w:type w:val="bbPlcHdr"/>
        </w:types>
        <w:behaviors>
          <w:behavior w:val="content"/>
        </w:behaviors>
        <w:guid w:val="{A1475D4B-29F7-4627-9A52-FABB359D2B83}"/>
      </w:docPartPr>
      <w:docPartBody>
        <w:p w:rsidR="00335DD1" w:rsidRDefault="00B6365F">
          <w:pPr>
            <w:pStyle w:val="00E51B16B35B4DAF911A3093B827835F"/>
          </w:pPr>
          <w:r w:rsidRPr="00810DF6">
            <w:rPr>
              <w:lang w:bidi="en-GB"/>
            </w:rPr>
            <w:t>YTD</w:t>
          </w:r>
        </w:p>
      </w:docPartBody>
    </w:docPart>
    <w:docPart>
      <w:docPartPr>
        <w:name w:val="BB8A8B2F72404BA9ABCB015EC03C02E2"/>
        <w:category>
          <w:name w:val="General"/>
          <w:gallery w:val="placeholder"/>
        </w:category>
        <w:types>
          <w:type w:val="bbPlcHdr"/>
        </w:types>
        <w:behaviors>
          <w:behavior w:val="content"/>
        </w:behaviors>
        <w:guid w:val="{BEEAC8B5-EFA3-4F28-8F21-B43C19C8EF0F}"/>
      </w:docPartPr>
      <w:docPartBody>
        <w:p w:rsidR="00335DD1" w:rsidRDefault="00B6365F">
          <w:pPr>
            <w:pStyle w:val="BB8A8B2F72404BA9ABCB015EC03C02E2"/>
          </w:pPr>
          <w:r w:rsidRPr="00810DF6">
            <w:rPr>
              <w:lang w:bidi="en-GB"/>
            </w:rPr>
            <w:t>Estimated Sales</w:t>
          </w:r>
        </w:p>
      </w:docPartBody>
    </w:docPart>
    <w:docPart>
      <w:docPartPr>
        <w:name w:val="84D3539AACDF4D4B81410CF6A7A4B7D3"/>
        <w:category>
          <w:name w:val="General"/>
          <w:gallery w:val="placeholder"/>
        </w:category>
        <w:types>
          <w:type w:val="bbPlcHdr"/>
        </w:types>
        <w:behaviors>
          <w:behavior w:val="content"/>
        </w:behaviors>
        <w:guid w:val="{BC3F6984-176F-4C1B-A180-69429AC64734}"/>
      </w:docPartPr>
      <w:docPartBody>
        <w:p w:rsidR="00335DD1" w:rsidRDefault="00B6365F">
          <w:pPr>
            <w:pStyle w:val="84D3539AACDF4D4B81410CF6A7A4B7D3"/>
          </w:pPr>
          <w:r w:rsidRPr="00810DF6">
            <w:rPr>
              <w:lang w:bidi="en-GB"/>
            </w:rPr>
            <w:t>£5,000</w:t>
          </w:r>
        </w:p>
      </w:docPartBody>
    </w:docPart>
    <w:docPart>
      <w:docPartPr>
        <w:name w:val="007B8B60B51B40D4A0B53291DEA060D8"/>
        <w:category>
          <w:name w:val="General"/>
          <w:gallery w:val="placeholder"/>
        </w:category>
        <w:types>
          <w:type w:val="bbPlcHdr"/>
        </w:types>
        <w:behaviors>
          <w:behavior w:val="content"/>
        </w:behaviors>
        <w:guid w:val="{BAB875E8-2538-40D4-A4F2-71635D735C61}"/>
      </w:docPartPr>
      <w:docPartBody>
        <w:p w:rsidR="00335DD1" w:rsidRDefault="00B6365F">
          <w:pPr>
            <w:pStyle w:val="007B8B60B51B40D4A0B53291DEA060D8"/>
          </w:pPr>
          <w:r w:rsidRPr="00810DF6">
            <w:rPr>
              <w:lang w:bidi="en-GB"/>
            </w:rPr>
            <w:t>$13,000</w:t>
          </w:r>
        </w:p>
      </w:docPartBody>
    </w:docPart>
    <w:docPart>
      <w:docPartPr>
        <w:name w:val="B3EE9242E01A4C0A98307D4F4815707C"/>
        <w:category>
          <w:name w:val="General"/>
          <w:gallery w:val="placeholder"/>
        </w:category>
        <w:types>
          <w:type w:val="bbPlcHdr"/>
        </w:types>
        <w:behaviors>
          <w:behavior w:val="content"/>
        </w:behaviors>
        <w:guid w:val="{C76EAA4E-08F0-4546-ACD8-91D0F191DE38}"/>
      </w:docPartPr>
      <w:docPartBody>
        <w:p w:rsidR="00335DD1" w:rsidRDefault="00B6365F">
          <w:pPr>
            <w:pStyle w:val="B3EE9242E01A4C0A98307D4F4815707C"/>
          </w:pPr>
          <w:r w:rsidRPr="00810DF6">
            <w:rPr>
              <w:lang w:bidi="en-GB"/>
            </w:rPr>
            <w:t>£16,000</w:t>
          </w:r>
        </w:p>
      </w:docPartBody>
    </w:docPart>
    <w:docPart>
      <w:docPartPr>
        <w:name w:val="AF84ED254B054BE0801BEF82FD41F4A1"/>
        <w:category>
          <w:name w:val="General"/>
          <w:gallery w:val="placeholder"/>
        </w:category>
        <w:types>
          <w:type w:val="bbPlcHdr"/>
        </w:types>
        <w:behaviors>
          <w:behavior w:val="content"/>
        </w:behaviors>
        <w:guid w:val="{2767BBEE-584E-4960-81D8-4E1C761E0633}"/>
      </w:docPartPr>
      <w:docPartBody>
        <w:p w:rsidR="00335DD1" w:rsidRDefault="00B6365F">
          <w:pPr>
            <w:pStyle w:val="AF84ED254B054BE0801BEF82FD41F4A1"/>
          </w:pPr>
          <w:r w:rsidRPr="00810DF6">
            <w:rPr>
              <w:lang w:bidi="en-GB"/>
            </w:rPr>
            <w:t>£7,000</w:t>
          </w:r>
        </w:p>
      </w:docPartBody>
    </w:docPart>
    <w:docPart>
      <w:docPartPr>
        <w:name w:val="316B4E3BA9374F12A6C39731BBC0CB2C"/>
        <w:category>
          <w:name w:val="General"/>
          <w:gallery w:val="placeholder"/>
        </w:category>
        <w:types>
          <w:type w:val="bbPlcHdr"/>
        </w:types>
        <w:behaviors>
          <w:behavior w:val="content"/>
        </w:behaviors>
        <w:guid w:val="{8FFA9BFC-B719-474C-9912-C6C065307052}"/>
      </w:docPartPr>
      <w:docPartBody>
        <w:p w:rsidR="00335DD1" w:rsidRDefault="00B6365F">
          <w:pPr>
            <w:pStyle w:val="316B4E3BA9374F12A6C39731BBC0CB2C"/>
          </w:pPr>
          <w:r w:rsidRPr="00810DF6">
            <w:rPr>
              <w:lang w:bidi="en-GB"/>
            </w:rPr>
            <w:t>$14,500</w:t>
          </w:r>
        </w:p>
      </w:docPartBody>
    </w:docPart>
    <w:docPart>
      <w:docPartPr>
        <w:name w:val="4816B335C5864696861A572B3E172F08"/>
        <w:category>
          <w:name w:val="General"/>
          <w:gallery w:val="placeholder"/>
        </w:category>
        <w:types>
          <w:type w:val="bbPlcHdr"/>
        </w:types>
        <w:behaviors>
          <w:behavior w:val="content"/>
        </w:behaviors>
        <w:guid w:val="{71A8A4D2-2364-4385-A8F2-B9D41FF98486}"/>
      </w:docPartPr>
      <w:docPartBody>
        <w:p w:rsidR="00335DD1" w:rsidRDefault="00B6365F">
          <w:pPr>
            <w:pStyle w:val="4816B335C5864696861A572B3E172F08"/>
          </w:pPr>
          <w:r w:rsidRPr="00810DF6">
            <w:rPr>
              <w:lang w:bidi="en-GB"/>
            </w:rPr>
            <w:t>$16,400</w:t>
          </w:r>
        </w:p>
      </w:docPartBody>
    </w:docPart>
    <w:docPart>
      <w:docPartPr>
        <w:name w:val="B218434A231445CA973E368A16F58875"/>
        <w:category>
          <w:name w:val="General"/>
          <w:gallery w:val="placeholder"/>
        </w:category>
        <w:types>
          <w:type w:val="bbPlcHdr"/>
        </w:types>
        <w:behaviors>
          <w:behavior w:val="content"/>
        </w:behaviors>
        <w:guid w:val="{47ED1E2B-B3B3-4297-A611-C81ED1E4A5C1}"/>
      </w:docPartPr>
      <w:docPartBody>
        <w:p w:rsidR="00335DD1" w:rsidRDefault="00B6365F">
          <w:pPr>
            <w:pStyle w:val="B218434A231445CA973E368A16F58875"/>
          </w:pPr>
          <w:r w:rsidRPr="00810DF6">
            <w:rPr>
              <w:lang w:bidi="en-GB"/>
            </w:rPr>
            <w:t>$22,500</w:t>
          </w:r>
        </w:p>
      </w:docPartBody>
    </w:docPart>
    <w:docPart>
      <w:docPartPr>
        <w:name w:val="C54DF6A078964547BD8E729F848391EA"/>
        <w:category>
          <w:name w:val="General"/>
          <w:gallery w:val="placeholder"/>
        </w:category>
        <w:types>
          <w:type w:val="bbPlcHdr"/>
        </w:types>
        <w:behaviors>
          <w:behavior w:val="content"/>
        </w:behaviors>
        <w:guid w:val="{39C79CAD-4372-4CC2-AC30-217A4C660964}"/>
      </w:docPartPr>
      <w:docPartBody>
        <w:p w:rsidR="00335DD1" w:rsidRDefault="00B6365F">
          <w:pPr>
            <w:pStyle w:val="C54DF6A078964547BD8E729F848391EA"/>
          </w:pPr>
          <w:r w:rsidRPr="00810DF6">
            <w:rPr>
              <w:lang w:bidi="en-GB"/>
            </w:rPr>
            <w:t>$23,125</w:t>
          </w:r>
        </w:p>
      </w:docPartBody>
    </w:docPart>
    <w:docPart>
      <w:docPartPr>
        <w:name w:val="04F03BE2EC1B4933B6330F546887D979"/>
        <w:category>
          <w:name w:val="General"/>
          <w:gallery w:val="placeholder"/>
        </w:category>
        <w:types>
          <w:type w:val="bbPlcHdr"/>
        </w:types>
        <w:behaviors>
          <w:behavior w:val="content"/>
        </w:behaviors>
        <w:guid w:val="{99B3A121-73C7-4D56-87C1-DDB7134603D8}"/>
      </w:docPartPr>
      <w:docPartBody>
        <w:p w:rsidR="00335DD1" w:rsidRDefault="00B6365F">
          <w:pPr>
            <w:pStyle w:val="04F03BE2EC1B4933B6330F546887D979"/>
          </w:pPr>
          <w:r w:rsidRPr="00810DF6">
            <w:rPr>
              <w:lang w:bidi="en-GB"/>
            </w:rPr>
            <w:t>$24,549</w:t>
          </w:r>
        </w:p>
      </w:docPartBody>
    </w:docPart>
    <w:docPart>
      <w:docPartPr>
        <w:name w:val="E058FF6961CD42EFAC2E2CD3BE0CC5B7"/>
        <w:category>
          <w:name w:val="General"/>
          <w:gallery w:val="placeholder"/>
        </w:category>
        <w:types>
          <w:type w:val="bbPlcHdr"/>
        </w:types>
        <w:behaviors>
          <w:behavior w:val="content"/>
        </w:behaviors>
        <w:guid w:val="{32EF14C9-36EC-49FA-A64B-D172D4944563}"/>
      </w:docPartPr>
      <w:docPartBody>
        <w:p w:rsidR="00335DD1" w:rsidRDefault="00B6365F">
          <w:pPr>
            <w:pStyle w:val="E058FF6961CD42EFAC2E2CD3BE0CC5B7"/>
          </w:pPr>
          <w:r w:rsidRPr="00810DF6">
            <w:rPr>
              <w:lang w:bidi="en-GB"/>
            </w:rPr>
            <w:t>£22,000</w:t>
          </w:r>
        </w:p>
      </w:docPartBody>
    </w:docPart>
    <w:docPart>
      <w:docPartPr>
        <w:name w:val="C719835D334D4D3EA16816E6C31DCE9F"/>
        <w:category>
          <w:name w:val="General"/>
          <w:gallery w:val="placeholder"/>
        </w:category>
        <w:types>
          <w:type w:val="bbPlcHdr"/>
        </w:types>
        <w:behaviors>
          <w:behavior w:val="content"/>
        </w:behaviors>
        <w:guid w:val="{2C09D838-1484-4D2F-B704-3D4284B001EB}"/>
      </w:docPartPr>
      <w:docPartBody>
        <w:p w:rsidR="00335DD1" w:rsidRDefault="00B6365F">
          <w:pPr>
            <w:pStyle w:val="C719835D334D4D3EA16816E6C31DCE9F"/>
          </w:pPr>
          <w:r w:rsidRPr="00810DF6">
            <w:rPr>
              <w:lang w:bidi="en-GB"/>
            </w:rPr>
            <w:t>£25,000</w:t>
          </w:r>
        </w:p>
      </w:docPartBody>
    </w:docPart>
    <w:docPart>
      <w:docPartPr>
        <w:name w:val="1D99910CEDBA43338DBD7A3D03D1477F"/>
        <w:category>
          <w:name w:val="General"/>
          <w:gallery w:val="placeholder"/>
        </w:category>
        <w:types>
          <w:type w:val="bbPlcHdr"/>
        </w:types>
        <w:behaviors>
          <w:behavior w:val="content"/>
        </w:behaviors>
        <w:guid w:val="{47F82B1F-9B0D-4F33-B8D1-B9D7F33509E3}"/>
      </w:docPartPr>
      <w:docPartBody>
        <w:p w:rsidR="00335DD1" w:rsidRDefault="00B6365F">
          <w:pPr>
            <w:pStyle w:val="1D99910CEDBA43338DBD7A3D03D1477F"/>
          </w:pPr>
          <w:r w:rsidRPr="00810DF6">
            <w:rPr>
              <w:lang w:bidi="en-GB"/>
            </w:rPr>
            <w:t>$27,349</w:t>
          </w:r>
        </w:p>
      </w:docPartBody>
    </w:docPart>
    <w:docPart>
      <w:docPartPr>
        <w:name w:val="3692F120DDAE4B54B3B0A9627327C051"/>
        <w:category>
          <w:name w:val="General"/>
          <w:gallery w:val="placeholder"/>
        </w:category>
        <w:types>
          <w:type w:val="bbPlcHdr"/>
        </w:types>
        <w:behaviors>
          <w:behavior w:val="content"/>
        </w:behaviors>
        <w:guid w:val="{7714E69B-C480-4C49-8233-D8443E0EB572}"/>
      </w:docPartPr>
      <w:docPartBody>
        <w:p w:rsidR="00335DD1" w:rsidRDefault="00B6365F">
          <w:pPr>
            <w:pStyle w:val="3692F120DDAE4B54B3B0A9627327C051"/>
          </w:pPr>
          <w:r w:rsidRPr="00810DF6">
            <w:rPr>
              <w:lang w:bidi="en-GB"/>
            </w:rPr>
            <w:t>$216,423</w:t>
          </w:r>
        </w:p>
      </w:docPartBody>
    </w:docPart>
    <w:docPart>
      <w:docPartPr>
        <w:name w:val="A9D78CE0F1F843799D2D778B63DEE7B5"/>
        <w:category>
          <w:name w:val="General"/>
          <w:gallery w:val="placeholder"/>
        </w:category>
        <w:types>
          <w:type w:val="bbPlcHdr"/>
        </w:types>
        <w:behaviors>
          <w:behavior w:val="content"/>
        </w:behaviors>
        <w:guid w:val="{21CA6AFD-4625-4E53-B81A-551AEBD79678}"/>
      </w:docPartPr>
      <w:docPartBody>
        <w:p w:rsidR="00335DD1" w:rsidRDefault="00B6365F">
          <w:pPr>
            <w:pStyle w:val="A9D78CE0F1F843799D2D778B63DEE7B5"/>
          </w:pPr>
          <w:r w:rsidRPr="00810DF6">
            <w:rPr>
              <w:lang w:bidi="en-GB"/>
            </w:rPr>
            <w:t>Less sales returns &amp; discounts</w:t>
          </w:r>
        </w:p>
      </w:docPartBody>
    </w:docPart>
    <w:docPart>
      <w:docPartPr>
        <w:name w:val="303A868CBFF5498480357C1DD71B469E"/>
        <w:category>
          <w:name w:val="General"/>
          <w:gallery w:val="placeholder"/>
        </w:category>
        <w:types>
          <w:type w:val="bbPlcHdr"/>
        </w:types>
        <w:behaviors>
          <w:behavior w:val="content"/>
        </w:behaviors>
        <w:guid w:val="{FA9BDEE4-B03B-4C21-847A-281EE18B5B2B}"/>
      </w:docPartPr>
      <w:docPartBody>
        <w:p w:rsidR="00335DD1" w:rsidRDefault="00B6365F">
          <w:pPr>
            <w:pStyle w:val="303A868CBFF5498480357C1DD71B469E"/>
          </w:pPr>
          <w:r w:rsidRPr="00810DF6">
            <w:rPr>
              <w:lang w:bidi="en-GB"/>
            </w:rPr>
            <w:t>£0</w:t>
          </w:r>
        </w:p>
      </w:docPartBody>
    </w:docPart>
    <w:docPart>
      <w:docPartPr>
        <w:name w:val="E5E0FF6896204F688B07E73A4F3DCBFE"/>
        <w:category>
          <w:name w:val="General"/>
          <w:gallery w:val="placeholder"/>
        </w:category>
        <w:types>
          <w:type w:val="bbPlcHdr"/>
        </w:types>
        <w:behaviors>
          <w:behavior w:val="content"/>
        </w:behaviors>
        <w:guid w:val="{98199329-7E7F-4D45-AD54-53BF6C7FF0AD}"/>
      </w:docPartPr>
      <w:docPartBody>
        <w:p w:rsidR="00335DD1" w:rsidRDefault="00B6365F">
          <w:pPr>
            <w:pStyle w:val="E5E0FF6896204F688B07E73A4F3DCBFE"/>
          </w:pPr>
          <w:r w:rsidRPr="00810DF6">
            <w:rPr>
              <w:lang w:bidi="en-GB"/>
            </w:rPr>
            <w:t>($350)</w:t>
          </w:r>
        </w:p>
      </w:docPartBody>
    </w:docPart>
    <w:docPart>
      <w:docPartPr>
        <w:name w:val="006A4CFFB229419687546282B2110C57"/>
        <w:category>
          <w:name w:val="General"/>
          <w:gallery w:val="placeholder"/>
        </w:category>
        <w:types>
          <w:type w:val="bbPlcHdr"/>
        </w:types>
        <w:behaviors>
          <w:behavior w:val="content"/>
        </w:behaviors>
        <w:guid w:val="{7F641CA9-3F42-4D2C-9852-867AF5ED1433}"/>
      </w:docPartPr>
      <w:docPartBody>
        <w:p w:rsidR="00335DD1" w:rsidRDefault="00B6365F">
          <w:pPr>
            <w:pStyle w:val="006A4CFFB229419687546282B2110C57"/>
          </w:pPr>
          <w:r w:rsidRPr="00810DF6">
            <w:rPr>
              <w:lang w:bidi="en-GB"/>
            </w:rPr>
            <w:t>£0</w:t>
          </w:r>
        </w:p>
      </w:docPartBody>
    </w:docPart>
    <w:docPart>
      <w:docPartPr>
        <w:name w:val="04BD9A4FCFD44CC18CC2CDD2DD0885DD"/>
        <w:category>
          <w:name w:val="General"/>
          <w:gallery w:val="placeholder"/>
        </w:category>
        <w:types>
          <w:type w:val="bbPlcHdr"/>
        </w:types>
        <w:behaviors>
          <w:behavior w:val="content"/>
        </w:behaviors>
        <w:guid w:val="{CB2D476F-5190-412A-8595-ADA1BE06F6BD}"/>
      </w:docPartPr>
      <w:docPartBody>
        <w:p w:rsidR="00335DD1" w:rsidRDefault="00B6365F">
          <w:pPr>
            <w:pStyle w:val="04BD9A4FCFD44CC18CC2CDD2DD0885DD"/>
          </w:pPr>
          <w:r w:rsidRPr="00810DF6">
            <w:rPr>
              <w:lang w:bidi="en-GB"/>
            </w:rPr>
            <w:t>($206)</w:t>
          </w:r>
        </w:p>
      </w:docPartBody>
    </w:docPart>
    <w:docPart>
      <w:docPartPr>
        <w:name w:val="2326132961E1443381F30B82B765C69C"/>
        <w:category>
          <w:name w:val="General"/>
          <w:gallery w:val="placeholder"/>
        </w:category>
        <w:types>
          <w:type w:val="bbPlcHdr"/>
        </w:types>
        <w:behaviors>
          <w:behavior w:val="content"/>
        </w:behaviors>
        <w:guid w:val="{5ABF6FDC-15A8-440D-A4CA-1F2931DC9705}"/>
      </w:docPartPr>
      <w:docPartBody>
        <w:p w:rsidR="00335DD1" w:rsidRDefault="00B6365F">
          <w:pPr>
            <w:pStyle w:val="2326132961E1443381F30B82B765C69C"/>
          </w:pPr>
          <w:r w:rsidRPr="00810DF6">
            <w:rPr>
              <w:lang w:bidi="en-GB"/>
            </w:rPr>
            <w:t>($234)</w:t>
          </w:r>
        </w:p>
      </w:docPartBody>
    </w:docPart>
    <w:docPart>
      <w:docPartPr>
        <w:name w:val="A5210A34F2BB44D788D338F90BFD2A36"/>
        <w:category>
          <w:name w:val="General"/>
          <w:gallery w:val="placeholder"/>
        </w:category>
        <w:types>
          <w:type w:val="bbPlcHdr"/>
        </w:types>
        <w:behaviors>
          <w:behavior w:val="content"/>
        </w:behaviors>
        <w:guid w:val="{3067F850-1521-4875-B6BA-025C24EC9751}"/>
      </w:docPartPr>
      <w:docPartBody>
        <w:p w:rsidR="00335DD1" w:rsidRDefault="00B6365F">
          <w:pPr>
            <w:pStyle w:val="A5210A34F2BB44D788D338F90BFD2A36"/>
          </w:pPr>
          <w:r w:rsidRPr="00810DF6">
            <w:rPr>
              <w:lang w:bidi="en-GB"/>
            </w:rPr>
            <w:t>£0</w:t>
          </w:r>
        </w:p>
      </w:docPartBody>
    </w:docPart>
    <w:docPart>
      <w:docPartPr>
        <w:name w:val="F4190E83F8934DA38B0AFD80730D5303"/>
        <w:category>
          <w:name w:val="General"/>
          <w:gallery w:val="placeholder"/>
        </w:category>
        <w:types>
          <w:type w:val="bbPlcHdr"/>
        </w:types>
        <w:behaviors>
          <w:behavior w:val="content"/>
        </w:behaviors>
        <w:guid w:val="{DF5E159B-2EE1-4E36-8443-9FB66397C4E5}"/>
      </w:docPartPr>
      <w:docPartBody>
        <w:p w:rsidR="00335DD1" w:rsidRDefault="00B6365F">
          <w:pPr>
            <w:pStyle w:val="F4190E83F8934DA38B0AFD80730D5303"/>
          </w:pPr>
          <w:r w:rsidRPr="00810DF6">
            <w:rPr>
              <w:lang w:bidi="en-GB"/>
            </w:rPr>
            <w:t>£0</w:t>
          </w:r>
        </w:p>
      </w:docPartBody>
    </w:docPart>
    <w:docPart>
      <w:docPartPr>
        <w:name w:val="5D40EEB7581B4101917982469531CAAF"/>
        <w:category>
          <w:name w:val="General"/>
          <w:gallery w:val="placeholder"/>
        </w:category>
        <w:types>
          <w:type w:val="bbPlcHdr"/>
        </w:types>
        <w:behaviors>
          <w:behavior w:val="content"/>
        </w:behaviors>
        <w:guid w:val="{C38CDD42-0CD7-41A6-8C03-20C0BEF5D0AA}"/>
      </w:docPartPr>
      <w:docPartBody>
        <w:p w:rsidR="00335DD1" w:rsidRDefault="00B6365F">
          <w:pPr>
            <w:pStyle w:val="5D40EEB7581B4101917982469531CAAF"/>
          </w:pPr>
          <w:r w:rsidRPr="00810DF6">
            <w:rPr>
              <w:lang w:bidi="en-GB"/>
            </w:rPr>
            <w:t>($280)</w:t>
          </w:r>
        </w:p>
      </w:docPartBody>
    </w:docPart>
    <w:docPart>
      <w:docPartPr>
        <w:name w:val="15BBC5BE27BF4E0FBC1D7D58AE7C069E"/>
        <w:category>
          <w:name w:val="General"/>
          <w:gallery w:val="placeholder"/>
        </w:category>
        <w:types>
          <w:type w:val="bbPlcHdr"/>
        </w:types>
        <w:behaviors>
          <w:behavior w:val="content"/>
        </w:behaviors>
        <w:guid w:val="{553A7B18-36C9-47FB-980F-46143DDC2FBA}"/>
      </w:docPartPr>
      <w:docPartBody>
        <w:p w:rsidR="00335DD1" w:rsidRDefault="00B6365F">
          <w:pPr>
            <w:pStyle w:val="15BBC5BE27BF4E0FBC1D7D58AE7C069E"/>
          </w:pPr>
          <w:r w:rsidRPr="00810DF6">
            <w:rPr>
              <w:lang w:bidi="en-GB"/>
            </w:rPr>
            <w:t>($1,200)</w:t>
          </w:r>
        </w:p>
      </w:docPartBody>
    </w:docPart>
    <w:docPart>
      <w:docPartPr>
        <w:name w:val="877167239E844C808772C27D490223FA"/>
        <w:category>
          <w:name w:val="General"/>
          <w:gallery w:val="placeholder"/>
        </w:category>
        <w:types>
          <w:type w:val="bbPlcHdr"/>
        </w:types>
        <w:behaviors>
          <w:behavior w:val="content"/>
        </w:behaviors>
        <w:guid w:val="{7ECD5299-195E-4827-AADB-BF1C08ECDA8A}"/>
      </w:docPartPr>
      <w:docPartBody>
        <w:p w:rsidR="00335DD1" w:rsidRDefault="00B6365F">
          <w:pPr>
            <w:pStyle w:val="877167239E844C808772C27D490223FA"/>
          </w:pPr>
          <w:r w:rsidRPr="00810DF6">
            <w:rPr>
              <w:lang w:bidi="en-GB"/>
            </w:rPr>
            <w:t>($1,600)</w:t>
          </w:r>
        </w:p>
      </w:docPartBody>
    </w:docPart>
    <w:docPart>
      <w:docPartPr>
        <w:name w:val="62CCE90925E84E228989339159656533"/>
        <w:category>
          <w:name w:val="General"/>
          <w:gallery w:val="placeholder"/>
        </w:category>
        <w:types>
          <w:type w:val="bbPlcHdr"/>
        </w:types>
        <w:behaviors>
          <w:behavior w:val="content"/>
        </w:behaviors>
        <w:guid w:val="{AC303F8C-0FD8-4F4B-A4B8-8F7D9D29AD24}"/>
      </w:docPartPr>
      <w:docPartBody>
        <w:p w:rsidR="00335DD1" w:rsidRDefault="00B6365F">
          <w:pPr>
            <w:pStyle w:val="62CCE90925E84E228989339159656533"/>
          </w:pPr>
          <w:r w:rsidRPr="00810DF6">
            <w:rPr>
              <w:lang w:bidi="en-GB"/>
            </w:rPr>
            <w:t>£0</w:t>
          </w:r>
        </w:p>
      </w:docPartBody>
    </w:docPart>
    <w:docPart>
      <w:docPartPr>
        <w:name w:val="D40FE290F88842E08ABDC015B00366ED"/>
        <w:category>
          <w:name w:val="General"/>
          <w:gallery w:val="placeholder"/>
        </w:category>
        <w:types>
          <w:type w:val="bbPlcHdr"/>
        </w:types>
        <w:behaviors>
          <w:behavior w:val="content"/>
        </w:behaviors>
        <w:guid w:val="{ACC0BA4E-CB67-47BF-A888-FA04DC494C2F}"/>
      </w:docPartPr>
      <w:docPartBody>
        <w:p w:rsidR="00335DD1" w:rsidRDefault="00B6365F">
          <w:pPr>
            <w:pStyle w:val="D40FE290F88842E08ABDC015B00366ED"/>
          </w:pPr>
          <w:r w:rsidRPr="00810DF6">
            <w:rPr>
              <w:lang w:bidi="en-GB"/>
            </w:rPr>
            <w:t>($2,400)</w:t>
          </w:r>
        </w:p>
      </w:docPartBody>
    </w:docPart>
    <w:docPart>
      <w:docPartPr>
        <w:name w:val="4AAA490F7FD74C37B1E9089400034409"/>
        <w:category>
          <w:name w:val="General"/>
          <w:gallery w:val="placeholder"/>
        </w:category>
        <w:types>
          <w:type w:val="bbPlcHdr"/>
        </w:types>
        <w:behaviors>
          <w:behavior w:val="content"/>
        </w:behaviors>
        <w:guid w:val="{2D0D6178-EB43-42C7-BBF3-64DA3D8A39B9}"/>
      </w:docPartPr>
      <w:docPartBody>
        <w:p w:rsidR="00335DD1" w:rsidRDefault="00B6365F">
          <w:pPr>
            <w:pStyle w:val="4AAA490F7FD74C37B1E9089400034409"/>
          </w:pPr>
          <w:r w:rsidRPr="00810DF6">
            <w:rPr>
              <w:lang w:bidi="en-GB"/>
            </w:rPr>
            <w:t>($6,270)</w:t>
          </w:r>
        </w:p>
      </w:docPartBody>
    </w:docPart>
    <w:docPart>
      <w:docPartPr>
        <w:name w:val="CA1B902D2B904CFFA31073829AE345C1"/>
        <w:category>
          <w:name w:val="General"/>
          <w:gallery w:val="placeholder"/>
        </w:category>
        <w:types>
          <w:type w:val="bbPlcHdr"/>
        </w:types>
        <w:behaviors>
          <w:behavior w:val="content"/>
        </w:behaviors>
        <w:guid w:val="{90E35B0E-F5A1-4938-BAD7-F4E22D8525BE}"/>
      </w:docPartPr>
      <w:docPartBody>
        <w:p w:rsidR="00335DD1" w:rsidRDefault="00B6365F">
          <w:pPr>
            <w:pStyle w:val="CA1B902D2B904CFFA31073829AE345C1"/>
          </w:pPr>
          <w:r w:rsidRPr="00810DF6">
            <w:rPr>
              <w:lang w:bidi="en-GB"/>
            </w:rPr>
            <w:t>Service revenue</w:t>
          </w:r>
        </w:p>
      </w:docPartBody>
    </w:docPart>
    <w:docPart>
      <w:docPartPr>
        <w:name w:val="F7AE4BF2C0844F9C929BD18D2A83E60D"/>
        <w:category>
          <w:name w:val="General"/>
          <w:gallery w:val="placeholder"/>
        </w:category>
        <w:types>
          <w:type w:val="bbPlcHdr"/>
        </w:types>
        <w:behaviors>
          <w:behavior w:val="content"/>
        </w:behaviors>
        <w:guid w:val="{16C0DEF3-9902-483A-B3D7-07F24BD0A548}"/>
      </w:docPartPr>
      <w:docPartBody>
        <w:p w:rsidR="00335DD1" w:rsidRDefault="00B6365F">
          <w:pPr>
            <w:pStyle w:val="F7AE4BF2C0844F9C929BD18D2A83E60D"/>
          </w:pPr>
          <w:r w:rsidRPr="00810DF6">
            <w:rPr>
              <w:lang w:bidi="en-GB"/>
            </w:rPr>
            <w:t>£0</w:t>
          </w:r>
        </w:p>
      </w:docPartBody>
    </w:docPart>
    <w:docPart>
      <w:docPartPr>
        <w:name w:val="41C82B68AECE44979499C54FE6B5D944"/>
        <w:category>
          <w:name w:val="General"/>
          <w:gallery w:val="placeholder"/>
        </w:category>
        <w:types>
          <w:type w:val="bbPlcHdr"/>
        </w:types>
        <w:behaviors>
          <w:behavior w:val="content"/>
        </w:behaviors>
        <w:guid w:val="{ED0AD3E4-84FB-4181-8C16-CA0B99E9F84D}"/>
      </w:docPartPr>
      <w:docPartBody>
        <w:p w:rsidR="00335DD1" w:rsidRDefault="00B6365F">
          <w:pPr>
            <w:pStyle w:val="41C82B68AECE44979499C54FE6B5D944"/>
          </w:pPr>
          <w:r w:rsidRPr="00810DF6">
            <w:rPr>
              <w:lang w:bidi="en-GB"/>
            </w:rPr>
            <w:t>£0</w:t>
          </w:r>
        </w:p>
      </w:docPartBody>
    </w:docPart>
    <w:docPart>
      <w:docPartPr>
        <w:name w:val="B075FD00C1C0442693C59B763AA0BBDC"/>
        <w:category>
          <w:name w:val="General"/>
          <w:gallery w:val="placeholder"/>
        </w:category>
        <w:types>
          <w:type w:val="bbPlcHdr"/>
        </w:types>
        <w:behaviors>
          <w:behavior w:val="content"/>
        </w:behaviors>
        <w:guid w:val="{0EA99112-8BC2-400A-A50B-09F191B0C74B}"/>
      </w:docPartPr>
      <w:docPartBody>
        <w:p w:rsidR="00335DD1" w:rsidRDefault="00B6365F">
          <w:pPr>
            <w:pStyle w:val="B075FD00C1C0442693C59B763AA0BBDC"/>
          </w:pPr>
          <w:r w:rsidRPr="00810DF6">
            <w:rPr>
              <w:lang w:bidi="en-GB"/>
            </w:rPr>
            <w:t>£0</w:t>
          </w:r>
        </w:p>
      </w:docPartBody>
    </w:docPart>
    <w:docPart>
      <w:docPartPr>
        <w:name w:val="0B0944ED4DB84FB49C216ADCB5973720"/>
        <w:category>
          <w:name w:val="General"/>
          <w:gallery w:val="placeholder"/>
        </w:category>
        <w:types>
          <w:type w:val="bbPlcHdr"/>
        </w:types>
        <w:behaviors>
          <w:behavior w:val="content"/>
        </w:behaviors>
        <w:guid w:val="{52B2F49D-BADC-476D-A57B-BB9288FE6E63}"/>
      </w:docPartPr>
      <w:docPartBody>
        <w:p w:rsidR="00335DD1" w:rsidRDefault="00B6365F">
          <w:pPr>
            <w:pStyle w:val="0B0944ED4DB84FB49C216ADCB5973720"/>
          </w:pPr>
          <w:r w:rsidRPr="00810DF6">
            <w:rPr>
              <w:lang w:bidi="en-GB"/>
            </w:rPr>
            <w:t>£0</w:t>
          </w:r>
        </w:p>
      </w:docPartBody>
    </w:docPart>
    <w:docPart>
      <w:docPartPr>
        <w:name w:val="0B7D3D814B2F4EDCA0FED6B9395C2542"/>
        <w:category>
          <w:name w:val="General"/>
          <w:gallery w:val="placeholder"/>
        </w:category>
        <w:types>
          <w:type w:val="bbPlcHdr"/>
        </w:types>
        <w:behaviors>
          <w:behavior w:val="content"/>
        </w:behaviors>
        <w:guid w:val="{8A38AC9A-3BD4-4D38-A755-AD120EEAD49D}"/>
      </w:docPartPr>
      <w:docPartBody>
        <w:p w:rsidR="00335DD1" w:rsidRDefault="00B6365F">
          <w:pPr>
            <w:pStyle w:val="0B7D3D814B2F4EDCA0FED6B9395C2542"/>
          </w:pPr>
          <w:r w:rsidRPr="00810DF6">
            <w:rPr>
              <w:lang w:bidi="en-GB"/>
            </w:rPr>
            <w:t>£0</w:t>
          </w:r>
        </w:p>
      </w:docPartBody>
    </w:docPart>
    <w:docPart>
      <w:docPartPr>
        <w:name w:val="6F87BF2198D7417C9CAFB6A08B195099"/>
        <w:category>
          <w:name w:val="General"/>
          <w:gallery w:val="placeholder"/>
        </w:category>
        <w:types>
          <w:type w:val="bbPlcHdr"/>
        </w:types>
        <w:behaviors>
          <w:behavior w:val="content"/>
        </w:behaviors>
        <w:guid w:val="{61A8CAA4-4C49-440A-8DE9-3F547A51B655}"/>
      </w:docPartPr>
      <w:docPartBody>
        <w:p w:rsidR="00335DD1" w:rsidRDefault="00B6365F">
          <w:pPr>
            <w:pStyle w:val="6F87BF2198D7417C9CAFB6A08B195099"/>
          </w:pPr>
          <w:r w:rsidRPr="00810DF6">
            <w:rPr>
              <w:lang w:bidi="en-GB"/>
            </w:rPr>
            <w:t>$250</w:t>
          </w:r>
        </w:p>
      </w:docPartBody>
    </w:docPart>
    <w:docPart>
      <w:docPartPr>
        <w:name w:val="73A3D7A0E28F47459203C9FBEA7DBD38"/>
        <w:category>
          <w:name w:val="General"/>
          <w:gallery w:val="placeholder"/>
        </w:category>
        <w:types>
          <w:type w:val="bbPlcHdr"/>
        </w:types>
        <w:behaviors>
          <w:behavior w:val="content"/>
        </w:behaviors>
        <w:guid w:val="{7A01C8CD-1A2D-4523-A75C-C5C5346E85EE}"/>
      </w:docPartPr>
      <w:docPartBody>
        <w:p w:rsidR="00335DD1" w:rsidRDefault="00B6365F">
          <w:pPr>
            <w:pStyle w:val="73A3D7A0E28F47459203C9FBEA7DBD38"/>
          </w:pPr>
          <w:r w:rsidRPr="00810DF6">
            <w:rPr>
              <w:lang w:bidi="en-GB"/>
            </w:rPr>
            <w:t>$350</w:t>
          </w:r>
        </w:p>
      </w:docPartBody>
    </w:docPart>
    <w:docPart>
      <w:docPartPr>
        <w:name w:val="2E5195ABA02C46478AA5DE70ADFFB251"/>
        <w:category>
          <w:name w:val="General"/>
          <w:gallery w:val="placeholder"/>
        </w:category>
        <w:types>
          <w:type w:val="bbPlcHdr"/>
        </w:types>
        <w:behaviors>
          <w:behavior w:val="content"/>
        </w:behaviors>
        <w:guid w:val="{C64D5645-8587-48EE-9B50-00AFD961592D}"/>
      </w:docPartPr>
      <w:docPartBody>
        <w:p w:rsidR="00335DD1" w:rsidRDefault="00B6365F">
          <w:pPr>
            <w:pStyle w:val="2E5195ABA02C46478AA5DE70ADFFB251"/>
          </w:pPr>
          <w:r w:rsidRPr="00810DF6">
            <w:rPr>
              <w:lang w:bidi="en-GB"/>
            </w:rPr>
            <w:t>£100</w:t>
          </w:r>
        </w:p>
      </w:docPartBody>
    </w:docPart>
    <w:docPart>
      <w:docPartPr>
        <w:name w:val="3A7FBB3F7F92484B9A0FA3EA17A64947"/>
        <w:category>
          <w:name w:val="General"/>
          <w:gallery w:val="placeholder"/>
        </w:category>
        <w:types>
          <w:type w:val="bbPlcHdr"/>
        </w:types>
        <w:behaviors>
          <w:behavior w:val="content"/>
        </w:behaviors>
        <w:guid w:val="{C99309DD-B769-40E5-B9EE-DDE79601290D}"/>
      </w:docPartPr>
      <w:docPartBody>
        <w:p w:rsidR="00335DD1" w:rsidRDefault="00B6365F">
          <w:pPr>
            <w:pStyle w:val="3A7FBB3F7F92484B9A0FA3EA17A64947"/>
          </w:pPr>
          <w:r w:rsidRPr="00810DF6">
            <w:rPr>
              <w:lang w:bidi="en-GB"/>
            </w:rPr>
            <w:t>£0</w:t>
          </w:r>
        </w:p>
      </w:docPartBody>
    </w:docPart>
    <w:docPart>
      <w:docPartPr>
        <w:name w:val="C227FA407B9B41138B5C3BFD10B6307D"/>
        <w:category>
          <w:name w:val="General"/>
          <w:gallery w:val="placeholder"/>
        </w:category>
        <w:types>
          <w:type w:val="bbPlcHdr"/>
        </w:types>
        <w:behaviors>
          <w:behavior w:val="content"/>
        </w:behaviors>
        <w:guid w:val="{117D33AC-E460-413A-9842-E6DC3840C7B5}"/>
      </w:docPartPr>
      <w:docPartBody>
        <w:p w:rsidR="00335DD1" w:rsidRDefault="00B6365F">
          <w:pPr>
            <w:pStyle w:val="C227FA407B9B41138B5C3BFD10B6307D"/>
          </w:pPr>
          <w:r w:rsidRPr="00810DF6">
            <w:rPr>
              <w:lang w:bidi="en-GB"/>
            </w:rPr>
            <w:t>£0</w:t>
          </w:r>
        </w:p>
      </w:docPartBody>
    </w:docPart>
    <w:docPart>
      <w:docPartPr>
        <w:name w:val="D46B8D0DEFFA4E60A17883FA7159B74D"/>
        <w:category>
          <w:name w:val="General"/>
          <w:gallery w:val="placeholder"/>
        </w:category>
        <w:types>
          <w:type w:val="bbPlcHdr"/>
        </w:types>
        <w:behaviors>
          <w:behavior w:val="content"/>
        </w:behaviors>
        <w:guid w:val="{5C492C34-0491-4FCD-AC67-6749FE2F87DF}"/>
      </w:docPartPr>
      <w:docPartBody>
        <w:p w:rsidR="00335DD1" w:rsidRDefault="00B6365F">
          <w:pPr>
            <w:pStyle w:val="D46B8D0DEFFA4E60A17883FA7159B74D"/>
          </w:pPr>
          <w:r w:rsidRPr="00810DF6">
            <w:rPr>
              <w:lang w:bidi="en-GB"/>
            </w:rPr>
            <w:t>$1,245</w:t>
          </w:r>
        </w:p>
      </w:docPartBody>
    </w:docPart>
    <w:docPart>
      <w:docPartPr>
        <w:name w:val="2CF384551C7A415E901A4F002C6D37C0"/>
        <w:category>
          <w:name w:val="General"/>
          <w:gallery w:val="placeholder"/>
        </w:category>
        <w:types>
          <w:type w:val="bbPlcHdr"/>
        </w:types>
        <w:behaviors>
          <w:behavior w:val="content"/>
        </w:behaviors>
        <w:guid w:val="{4C04E66A-EB1C-4E9C-9240-DC9772EA988F}"/>
      </w:docPartPr>
      <w:docPartBody>
        <w:p w:rsidR="00335DD1" w:rsidRDefault="00B6365F">
          <w:pPr>
            <w:pStyle w:val="2CF384551C7A415E901A4F002C6D37C0"/>
          </w:pPr>
          <w:r w:rsidRPr="00810DF6">
            <w:rPr>
              <w:lang w:bidi="en-GB"/>
            </w:rPr>
            <w:t>$1,360</w:t>
          </w:r>
        </w:p>
      </w:docPartBody>
    </w:docPart>
    <w:docPart>
      <w:docPartPr>
        <w:name w:val="4FD2C2810E5547E5B307DCBCD4B7186B"/>
        <w:category>
          <w:name w:val="General"/>
          <w:gallery w:val="placeholder"/>
        </w:category>
        <w:types>
          <w:type w:val="bbPlcHdr"/>
        </w:types>
        <w:behaviors>
          <w:behavior w:val="content"/>
        </w:behaviors>
        <w:guid w:val="{BCCF6822-2E92-4E03-A178-78386FCAB73A}"/>
      </w:docPartPr>
      <w:docPartBody>
        <w:p w:rsidR="00335DD1" w:rsidRDefault="00B6365F">
          <w:pPr>
            <w:pStyle w:val="4FD2C2810E5547E5B307DCBCD4B7186B"/>
          </w:pPr>
          <w:r w:rsidRPr="00810DF6">
            <w:rPr>
              <w:lang w:bidi="en-GB"/>
            </w:rPr>
            <w:t>$3,305</w:t>
          </w:r>
        </w:p>
      </w:docPartBody>
    </w:docPart>
    <w:docPart>
      <w:docPartPr>
        <w:name w:val="1010D6A61B1E4085AFCA45F494F8CC73"/>
        <w:category>
          <w:name w:val="General"/>
          <w:gallery w:val="placeholder"/>
        </w:category>
        <w:types>
          <w:type w:val="bbPlcHdr"/>
        </w:types>
        <w:behaviors>
          <w:behavior w:val="content"/>
        </w:behaviors>
        <w:guid w:val="{49CCD2A3-14E1-44C3-88C0-A7925E98D505}"/>
      </w:docPartPr>
      <w:docPartBody>
        <w:p w:rsidR="00335DD1" w:rsidRDefault="00B6365F">
          <w:pPr>
            <w:pStyle w:val="1010D6A61B1E4085AFCA45F494F8CC73"/>
          </w:pPr>
          <w:r w:rsidRPr="00810DF6">
            <w:rPr>
              <w:lang w:bidi="en-GB"/>
            </w:rPr>
            <w:t>Other revenue</w:t>
          </w:r>
        </w:p>
      </w:docPartBody>
    </w:docPart>
    <w:docPart>
      <w:docPartPr>
        <w:name w:val="9D201BB8C91D41B9BF18D92C9884139B"/>
        <w:category>
          <w:name w:val="General"/>
          <w:gallery w:val="placeholder"/>
        </w:category>
        <w:types>
          <w:type w:val="bbPlcHdr"/>
        </w:types>
        <w:behaviors>
          <w:behavior w:val="content"/>
        </w:behaviors>
        <w:guid w:val="{D69F01F2-C314-4786-8E57-AD965A0599BF}"/>
      </w:docPartPr>
      <w:docPartBody>
        <w:p w:rsidR="00335DD1" w:rsidRDefault="00B6365F">
          <w:pPr>
            <w:pStyle w:val="9D201BB8C91D41B9BF18D92C9884139B"/>
          </w:pPr>
          <w:r w:rsidRPr="00810DF6">
            <w:rPr>
              <w:lang w:bidi="en-GB"/>
            </w:rPr>
            <w:t>£0</w:t>
          </w:r>
        </w:p>
      </w:docPartBody>
    </w:docPart>
    <w:docPart>
      <w:docPartPr>
        <w:name w:val="F5741BAC652F4B61B701C93539BC8526"/>
        <w:category>
          <w:name w:val="General"/>
          <w:gallery w:val="placeholder"/>
        </w:category>
        <w:types>
          <w:type w:val="bbPlcHdr"/>
        </w:types>
        <w:behaviors>
          <w:behavior w:val="content"/>
        </w:behaviors>
        <w:guid w:val="{617683F9-C4B7-49DF-A92C-BD6AB238448A}"/>
      </w:docPartPr>
      <w:docPartBody>
        <w:p w:rsidR="00335DD1" w:rsidRDefault="00B6365F">
          <w:pPr>
            <w:pStyle w:val="F5741BAC652F4B61B701C93539BC8526"/>
          </w:pPr>
          <w:r w:rsidRPr="00810DF6">
            <w:rPr>
              <w:lang w:bidi="en-GB"/>
            </w:rPr>
            <w:t>£0</w:t>
          </w:r>
        </w:p>
      </w:docPartBody>
    </w:docPart>
    <w:docPart>
      <w:docPartPr>
        <w:name w:val="84CDEF60995A4806A46251F4C24F9A28"/>
        <w:category>
          <w:name w:val="General"/>
          <w:gallery w:val="placeholder"/>
        </w:category>
        <w:types>
          <w:type w:val="bbPlcHdr"/>
        </w:types>
        <w:behaviors>
          <w:behavior w:val="content"/>
        </w:behaviors>
        <w:guid w:val="{EE7AC87D-4B34-43DB-A149-C692D37BF7E7}"/>
      </w:docPartPr>
      <w:docPartBody>
        <w:p w:rsidR="00335DD1" w:rsidRDefault="00B6365F">
          <w:pPr>
            <w:pStyle w:val="84CDEF60995A4806A46251F4C24F9A28"/>
          </w:pPr>
          <w:r w:rsidRPr="00810DF6">
            <w:rPr>
              <w:lang w:bidi="en-GB"/>
            </w:rPr>
            <w:t>£0</w:t>
          </w:r>
        </w:p>
      </w:docPartBody>
    </w:docPart>
    <w:docPart>
      <w:docPartPr>
        <w:name w:val="DCF1E1241EA6447FBF8C831B0D96BF40"/>
        <w:category>
          <w:name w:val="General"/>
          <w:gallery w:val="placeholder"/>
        </w:category>
        <w:types>
          <w:type w:val="bbPlcHdr"/>
        </w:types>
        <w:behaviors>
          <w:behavior w:val="content"/>
        </w:behaviors>
        <w:guid w:val="{AF1B5B44-4BBB-4CDF-87FA-D8B51ED8F4B8}"/>
      </w:docPartPr>
      <w:docPartBody>
        <w:p w:rsidR="00335DD1" w:rsidRDefault="00B6365F">
          <w:pPr>
            <w:pStyle w:val="DCF1E1241EA6447FBF8C831B0D96BF40"/>
          </w:pPr>
          <w:r w:rsidRPr="00810DF6">
            <w:rPr>
              <w:lang w:bidi="en-GB"/>
            </w:rPr>
            <w:t>£0</w:t>
          </w:r>
        </w:p>
      </w:docPartBody>
    </w:docPart>
    <w:docPart>
      <w:docPartPr>
        <w:name w:val="11E951390522437EBFE90AA98D373C56"/>
        <w:category>
          <w:name w:val="General"/>
          <w:gallery w:val="placeholder"/>
        </w:category>
        <w:types>
          <w:type w:val="bbPlcHdr"/>
        </w:types>
        <w:behaviors>
          <w:behavior w:val="content"/>
        </w:behaviors>
        <w:guid w:val="{6B8323B6-A3D7-4B4E-8939-23B5402C823F}"/>
      </w:docPartPr>
      <w:docPartBody>
        <w:p w:rsidR="00335DD1" w:rsidRDefault="00B6365F">
          <w:pPr>
            <w:pStyle w:val="11E951390522437EBFE90AA98D373C56"/>
          </w:pPr>
          <w:r w:rsidRPr="00810DF6">
            <w:rPr>
              <w:lang w:bidi="en-GB"/>
            </w:rPr>
            <w:t>£0</w:t>
          </w:r>
        </w:p>
      </w:docPartBody>
    </w:docPart>
    <w:docPart>
      <w:docPartPr>
        <w:name w:val="B94CE10534AF4E9CB79A660C3683858D"/>
        <w:category>
          <w:name w:val="General"/>
          <w:gallery w:val="placeholder"/>
        </w:category>
        <w:types>
          <w:type w:val="bbPlcHdr"/>
        </w:types>
        <w:behaviors>
          <w:behavior w:val="content"/>
        </w:behaviors>
        <w:guid w:val="{BFE12C05-09F8-4CC5-B1E5-CF9D1BFF8B68}"/>
      </w:docPartPr>
      <w:docPartBody>
        <w:p w:rsidR="00335DD1" w:rsidRDefault="00B6365F">
          <w:pPr>
            <w:pStyle w:val="B94CE10534AF4E9CB79A660C3683858D"/>
          </w:pPr>
          <w:r w:rsidRPr="00810DF6">
            <w:rPr>
              <w:lang w:bidi="en-GB"/>
            </w:rPr>
            <w:t>£0</w:t>
          </w:r>
        </w:p>
      </w:docPartBody>
    </w:docPart>
    <w:docPart>
      <w:docPartPr>
        <w:name w:val="E1560C7AA5C8423599B3ECA4EBF5723F"/>
        <w:category>
          <w:name w:val="General"/>
          <w:gallery w:val="placeholder"/>
        </w:category>
        <w:types>
          <w:type w:val="bbPlcHdr"/>
        </w:types>
        <w:behaviors>
          <w:behavior w:val="content"/>
        </w:behaviors>
        <w:guid w:val="{B2891599-DCF4-49D9-ADF8-03A042645AE3}"/>
      </w:docPartPr>
      <w:docPartBody>
        <w:p w:rsidR="00335DD1" w:rsidRDefault="00B6365F">
          <w:pPr>
            <w:pStyle w:val="E1560C7AA5C8423599B3ECA4EBF5723F"/>
          </w:pPr>
          <w:r w:rsidRPr="00810DF6">
            <w:rPr>
              <w:lang w:bidi="en-GB"/>
            </w:rPr>
            <w:t>£0</w:t>
          </w:r>
        </w:p>
      </w:docPartBody>
    </w:docPart>
    <w:docPart>
      <w:docPartPr>
        <w:name w:val="345FC0DF3D9045DFB02BD0FB27D4BE4B"/>
        <w:category>
          <w:name w:val="General"/>
          <w:gallery w:val="placeholder"/>
        </w:category>
        <w:types>
          <w:type w:val="bbPlcHdr"/>
        </w:types>
        <w:behaviors>
          <w:behavior w:val="content"/>
        </w:behaviors>
        <w:guid w:val="{937DF6C2-6205-443E-B5D0-9AA07C72973E}"/>
      </w:docPartPr>
      <w:docPartBody>
        <w:p w:rsidR="00335DD1" w:rsidRDefault="00B6365F">
          <w:pPr>
            <w:pStyle w:val="345FC0DF3D9045DFB02BD0FB27D4BE4B"/>
          </w:pPr>
          <w:r w:rsidRPr="00810DF6">
            <w:rPr>
              <w:lang w:bidi="en-GB"/>
            </w:rPr>
            <w:t>£1,500</w:t>
          </w:r>
        </w:p>
      </w:docPartBody>
    </w:docPart>
    <w:docPart>
      <w:docPartPr>
        <w:name w:val="1C06C1A6117840E88EDC6E6CEE92DD91"/>
        <w:category>
          <w:name w:val="General"/>
          <w:gallery w:val="placeholder"/>
        </w:category>
        <w:types>
          <w:type w:val="bbPlcHdr"/>
        </w:types>
        <w:behaviors>
          <w:behavior w:val="content"/>
        </w:behaviors>
        <w:guid w:val="{505D9E28-5289-4F3C-82A9-ADC513345018}"/>
      </w:docPartPr>
      <w:docPartBody>
        <w:p w:rsidR="00335DD1" w:rsidRDefault="00B6365F">
          <w:pPr>
            <w:pStyle w:val="1C06C1A6117840E88EDC6E6CEE92DD91"/>
          </w:pPr>
          <w:r w:rsidRPr="00810DF6">
            <w:rPr>
              <w:lang w:bidi="en-GB"/>
            </w:rPr>
            <w:t>£0</w:t>
          </w:r>
        </w:p>
      </w:docPartBody>
    </w:docPart>
    <w:docPart>
      <w:docPartPr>
        <w:name w:val="8E9ADBC9D409491AAEE71489D2E12BDE"/>
        <w:category>
          <w:name w:val="General"/>
          <w:gallery w:val="placeholder"/>
        </w:category>
        <w:types>
          <w:type w:val="bbPlcHdr"/>
        </w:types>
        <w:behaviors>
          <w:behavior w:val="content"/>
        </w:behaviors>
        <w:guid w:val="{A9B0CF95-BE0E-497B-A323-33BAEE038573}"/>
      </w:docPartPr>
      <w:docPartBody>
        <w:p w:rsidR="00335DD1" w:rsidRDefault="00B6365F">
          <w:pPr>
            <w:pStyle w:val="8E9ADBC9D409491AAEE71489D2E12BDE"/>
          </w:pPr>
          <w:r w:rsidRPr="00810DF6">
            <w:rPr>
              <w:lang w:bidi="en-GB"/>
            </w:rPr>
            <w:t>£0</w:t>
          </w:r>
        </w:p>
      </w:docPartBody>
    </w:docPart>
    <w:docPart>
      <w:docPartPr>
        <w:name w:val="D020D11F9B8240F086BE79C3FB51A1D4"/>
        <w:category>
          <w:name w:val="General"/>
          <w:gallery w:val="placeholder"/>
        </w:category>
        <w:types>
          <w:type w:val="bbPlcHdr"/>
        </w:types>
        <w:behaviors>
          <w:behavior w:val="content"/>
        </w:behaviors>
        <w:guid w:val="{FD30C4C3-02A1-47B0-824F-E1150264F4FA}"/>
      </w:docPartPr>
      <w:docPartBody>
        <w:p w:rsidR="00335DD1" w:rsidRDefault="00B6365F">
          <w:pPr>
            <w:pStyle w:val="D020D11F9B8240F086BE79C3FB51A1D4"/>
          </w:pPr>
          <w:r w:rsidRPr="00810DF6">
            <w:rPr>
              <w:lang w:bidi="en-GB"/>
            </w:rPr>
            <w:t>£0</w:t>
          </w:r>
        </w:p>
      </w:docPartBody>
    </w:docPart>
    <w:docPart>
      <w:docPartPr>
        <w:name w:val="32C93E13F68A4C21BAE22B7562DF7515"/>
        <w:category>
          <w:name w:val="General"/>
          <w:gallery w:val="placeholder"/>
        </w:category>
        <w:types>
          <w:type w:val="bbPlcHdr"/>
        </w:types>
        <w:behaviors>
          <w:behavior w:val="content"/>
        </w:behaviors>
        <w:guid w:val="{C4377E1B-7944-4F7E-833C-E71BB4D90D27}"/>
      </w:docPartPr>
      <w:docPartBody>
        <w:p w:rsidR="00335DD1" w:rsidRDefault="00B6365F">
          <w:pPr>
            <w:pStyle w:val="32C93E13F68A4C21BAE22B7562DF7515"/>
          </w:pPr>
          <w:r w:rsidRPr="00810DF6">
            <w:rPr>
              <w:lang w:bidi="en-GB"/>
            </w:rPr>
            <w:t>£0</w:t>
          </w:r>
        </w:p>
      </w:docPartBody>
    </w:docPart>
    <w:docPart>
      <w:docPartPr>
        <w:name w:val="4C85499D1A8F4C43BCF39F023C7B19A7"/>
        <w:category>
          <w:name w:val="General"/>
          <w:gallery w:val="placeholder"/>
        </w:category>
        <w:types>
          <w:type w:val="bbPlcHdr"/>
        </w:types>
        <w:behaviors>
          <w:behavior w:val="content"/>
        </w:behaviors>
        <w:guid w:val="{5CCEC1E5-4CA0-4A38-92AB-DA70DC12B872}"/>
      </w:docPartPr>
      <w:docPartBody>
        <w:p w:rsidR="00335DD1" w:rsidRDefault="00B6365F">
          <w:pPr>
            <w:pStyle w:val="4C85499D1A8F4C43BCF39F023C7B19A7"/>
          </w:pPr>
          <w:r w:rsidRPr="00810DF6">
            <w:rPr>
              <w:lang w:bidi="en-GB"/>
            </w:rPr>
            <w:t>£1,500</w:t>
          </w:r>
        </w:p>
      </w:docPartBody>
    </w:docPart>
    <w:docPart>
      <w:docPartPr>
        <w:name w:val="9C66F7B27BDB4B92A287DA1165997039"/>
        <w:category>
          <w:name w:val="General"/>
          <w:gallery w:val="placeholder"/>
        </w:category>
        <w:types>
          <w:type w:val="bbPlcHdr"/>
        </w:types>
        <w:behaviors>
          <w:behavior w:val="content"/>
        </w:behaviors>
        <w:guid w:val="{3A43DA4E-EFDA-47D9-8C2A-1D879D41D8E5}"/>
      </w:docPartPr>
      <w:docPartBody>
        <w:p w:rsidR="00335DD1" w:rsidRDefault="00B6365F">
          <w:pPr>
            <w:pStyle w:val="9C66F7B27BDB4B92A287DA1165997039"/>
          </w:pPr>
          <w:r w:rsidRPr="00810DF6">
            <w:rPr>
              <w:lang w:bidi="en-GB"/>
            </w:rPr>
            <w:t>Net sales</w:t>
          </w:r>
        </w:p>
      </w:docPartBody>
    </w:docPart>
    <w:docPart>
      <w:docPartPr>
        <w:name w:val="07AC1A879A804A9FA61EAB1BD39D80CD"/>
        <w:category>
          <w:name w:val="General"/>
          <w:gallery w:val="placeholder"/>
        </w:category>
        <w:types>
          <w:type w:val="bbPlcHdr"/>
        </w:types>
        <w:behaviors>
          <w:behavior w:val="content"/>
        </w:behaviors>
        <w:guid w:val="{BB835C71-129C-416F-8E65-58D6765B2C6E}"/>
      </w:docPartPr>
      <w:docPartBody>
        <w:p w:rsidR="00335DD1" w:rsidRDefault="00B6365F">
          <w:pPr>
            <w:pStyle w:val="07AC1A879A804A9FA61EAB1BD39D80CD"/>
          </w:pPr>
          <w:r w:rsidRPr="00810DF6">
            <w:rPr>
              <w:lang w:bidi="en-GB"/>
            </w:rPr>
            <w:t>£5,000</w:t>
          </w:r>
        </w:p>
      </w:docPartBody>
    </w:docPart>
    <w:docPart>
      <w:docPartPr>
        <w:name w:val="DC9ED10006984692864001FBEF430753"/>
        <w:category>
          <w:name w:val="General"/>
          <w:gallery w:val="placeholder"/>
        </w:category>
        <w:types>
          <w:type w:val="bbPlcHdr"/>
        </w:types>
        <w:behaviors>
          <w:behavior w:val="content"/>
        </w:behaviors>
        <w:guid w:val="{C4BA3487-89C8-4E2B-98DB-7FC54AE00CB4}"/>
      </w:docPartPr>
      <w:docPartBody>
        <w:p w:rsidR="00335DD1" w:rsidRDefault="00B6365F">
          <w:pPr>
            <w:pStyle w:val="DC9ED10006984692864001FBEF430753"/>
          </w:pPr>
          <w:r w:rsidRPr="00810DF6">
            <w:rPr>
              <w:lang w:bidi="en-GB"/>
            </w:rPr>
            <w:t>$12,650</w:t>
          </w:r>
        </w:p>
      </w:docPartBody>
    </w:docPart>
    <w:docPart>
      <w:docPartPr>
        <w:name w:val="97F6DF46B31344469768756220336133"/>
        <w:category>
          <w:name w:val="General"/>
          <w:gallery w:val="placeholder"/>
        </w:category>
        <w:types>
          <w:type w:val="bbPlcHdr"/>
        </w:types>
        <w:behaviors>
          <w:behavior w:val="content"/>
        </w:behaviors>
        <w:guid w:val="{8378CB73-0D26-479B-A1A8-D7C44E86D5DB}"/>
      </w:docPartPr>
      <w:docPartBody>
        <w:p w:rsidR="00335DD1" w:rsidRDefault="00B6365F">
          <w:pPr>
            <w:pStyle w:val="97F6DF46B31344469768756220336133"/>
          </w:pPr>
          <w:r w:rsidRPr="00810DF6">
            <w:rPr>
              <w:lang w:bidi="en-GB"/>
            </w:rPr>
            <w:t>£16,000</w:t>
          </w:r>
        </w:p>
      </w:docPartBody>
    </w:docPart>
    <w:docPart>
      <w:docPartPr>
        <w:name w:val="074A3356F0464AA9B9AB77AA9C802703"/>
        <w:category>
          <w:name w:val="General"/>
          <w:gallery w:val="placeholder"/>
        </w:category>
        <w:types>
          <w:type w:val="bbPlcHdr"/>
        </w:types>
        <w:behaviors>
          <w:behavior w:val="content"/>
        </w:behaviors>
        <w:guid w:val="{FD997C00-49B4-4575-905E-3E024C1C0303}"/>
      </w:docPartPr>
      <w:docPartBody>
        <w:p w:rsidR="00335DD1" w:rsidRDefault="00B6365F">
          <w:pPr>
            <w:pStyle w:val="074A3356F0464AA9B9AB77AA9C802703"/>
          </w:pPr>
          <w:r w:rsidRPr="00810DF6">
            <w:rPr>
              <w:lang w:bidi="en-GB"/>
            </w:rPr>
            <w:t>$6,794</w:t>
          </w:r>
        </w:p>
      </w:docPartBody>
    </w:docPart>
    <w:docPart>
      <w:docPartPr>
        <w:name w:val="83831338D7DA4BE997606E708D201C7C"/>
        <w:category>
          <w:name w:val="General"/>
          <w:gallery w:val="placeholder"/>
        </w:category>
        <w:types>
          <w:type w:val="bbPlcHdr"/>
        </w:types>
        <w:behaviors>
          <w:behavior w:val="content"/>
        </w:behaviors>
        <w:guid w:val="{70D1860D-FD7F-4467-B871-7AE62BB9A871}"/>
      </w:docPartPr>
      <w:docPartBody>
        <w:p w:rsidR="00335DD1" w:rsidRDefault="00B6365F">
          <w:pPr>
            <w:pStyle w:val="83831338D7DA4BE997606E708D201C7C"/>
          </w:pPr>
          <w:r w:rsidRPr="00810DF6">
            <w:rPr>
              <w:lang w:bidi="en-GB"/>
            </w:rPr>
            <w:t>$14,266</w:t>
          </w:r>
        </w:p>
      </w:docPartBody>
    </w:docPart>
    <w:docPart>
      <w:docPartPr>
        <w:name w:val="31598D90587C4B8493A3992485CF35F4"/>
        <w:category>
          <w:name w:val="General"/>
          <w:gallery w:val="placeholder"/>
        </w:category>
        <w:types>
          <w:type w:val="bbPlcHdr"/>
        </w:types>
        <w:behaviors>
          <w:behavior w:val="content"/>
        </w:behaviors>
        <w:guid w:val="{3A2C35CC-763B-4B3B-9EA3-8955DB734B20}"/>
      </w:docPartPr>
      <w:docPartBody>
        <w:p w:rsidR="00335DD1" w:rsidRDefault="00B6365F">
          <w:pPr>
            <w:pStyle w:val="31598D90587C4B8493A3992485CF35F4"/>
          </w:pPr>
          <w:r w:rsidRPr="00810DF6">
            <w:rPr>
              <w:lang w:bidi="en-GB"/>
            </w:rPr>
            <w:t>$16,650</w:t>
          </w:r>
        </w:p>
      </w:docPartBody>
    </w:docPart>
    <w:docPart>
      <w:docPartPr>
        <w:name w:val="65647931554D48F293AA9B3A31DFD4F7"/>
        <w:category>
          <w:name w:val="General"/>
          <w:gallery w:val="placeholder"/>
        </w:category>
        <w:types>
          <w:type w:val="bbPlcHdr"/>
        </w:types>
        <w:behaviors>
          <w:behavior w:val="content"/>
        </w:behaviors>
        <w:guid w:val="{2614F1E2-25B2-4274-8C83-73066C538FE1}"/>
      </w:docPartPr>
      <w:docPartBody>
        <w:p w:rsidR="00335DD1" w:rsidRDefault="00B6365F">
          <w:pPr>
            <w:pStyle w:val="65647931554D48F293AA9B3A31DFD4F7"/>
          </w:pPr>
          <w:r w:rsidRPr="00810DF6">
            <w:rPr>
              <w:lang w:bidi="en-GB"/>
            </w:rPr>
            <w:t>$22,850</w:t>
          </w:r>
        </w:p>
      </w:docPartBody>
    </w:docPart>
    <w:docPart>
      <w:docPartPr>
        <w:name w:val="8F089D4368B541888DA99BB4C4A48BCB"/>
        <w:category>
          <w:name w:val="General"/>
          <w:gallery w:val="placeholder"/>
        </w:category>
        <w:types>
          <w:type w:val="bbPlcHdr"/>
        </w:types>
        <w:behaviors>
          <w:behavior w:val="content"/>
        </w:behaviors>
        <w:guid w:val="{88709697-AD66-4A58-8E5A-C07E11DFEF55}"/>
      </w:docPartPr>
      <w:docPartBody>
        <w:p w:rsidR="00335DD1" w:rsidRDefault="00B6365F">
          <w:pPr>
            <w:pStyle w:val="8F089D4368B541888DA99BB4C4A48BCB"/>
          </w:pPr>
          <w:r w:rsidRPr="00810DF6">
            <w:rPr>
              <w:lang w:bidi="en-GB"/>
            </w:rPr>
            <w:t>$24,445</w:t>
          </w:r>
        </w:p>
      </w:docPartBody>
    </w:docPart>
    <w:docPart>
      <w:docPartPr>
        <w:name w:val="5A8BFD2152DE47BEA52ADC405BE7031E"/>
        <w:category>
          <w:name w:val="General"/>
          <w:gallery w:val="placeholder"/>
        </w:category>
        <w:types>
          <w:type w:val="bbPlcHdr"/>
        </w:types>
        <w:behaviors>
          <w:behavior w:val="content"/>
        </w:behaviors>
        <w:guid w:val="{A8C9341D-F8E9-4E04-82DD-5E3A727CEB43}"/>
      </w:docPartPr>
      <w:docPartBody>
        <w:p w:rsidR="00335DD1" w:rsidRDefault="00B6365F">
          <w:pPr>
            <w:pStyle w:val="5A8BFD2152DE47BEA52ADC405BE7031E"/>
          </w:pPr>
          <w:r w:rsidRPr="00810DF6">
            <w:rPr>
              <w:lang w:bidi="en-GB"/>
            </w:rPr>
            <w:t>$23,349</w:t>
          </w:r>
        </w:p>
      </w:docPartBody>
    </w:docPart>
    <w:docPart>
      <w:docPartPr>
        <w:name w:val="9830D0422658446C85E2C986CB4D4471"/>
        <w:category>
          <w:name w:val="General"/>
          <w:gallery w:val="placeholder"/>
        </w:category>
        <w:types>
          <w:type w:val="bbPlcHdr"/>
        </w:types>
        <w:behaviors>
          <w:behavior w:val="content"/>
        </w:behaviors>
        <w:guid w:val="{97587E10-77E9-40A7-A899-F171905A15D4}"/>
      </w:docPartPr>
      <w:docPartBody>
        <w:p w:rsidR="00335DD1" w:rsidRDefault="00B6365F">
          <w:pPr>
            <w:pStyle w:val="9830D0422658446C85E2C986CB4D4471"/>
          </w:pPr>
          <w:r w:rsidRPr="00810DF6">
            <w:rPr>
              <w:lang w:bidi="en-GB"/>
            </w:rPr>
            <w:t>$20,400</w:t>
          </w:r>
        </w:p>
      </w:docPartBody>
    </w:docPart>
    <w:docPart>
      <w:docPartPr>
        <w:name w:val="202C267D4FAA45E4BA20D0C0F2BC71EA"/>
        <w:category>
          <w:name w:val="General"/>
          <w:gallery w:val="placeholder"/>
        </w:category>
        <w:types>
          <w:type w:val="bbPlcHdr"/>
        </w:types>
        <w:behaviors>
          <w:behavior w:val="content"/>
        </w:behaviors>
        <w:guid w:val="{E2DD53B3-3D54-49BF-9D42-BC5917488259}"/>
      </w:docPartPr>
      <w:docPartBody>
        <w:p w:rsidR="00335DD1" w:rsidRDefault="00B6365F">
          <w:pPr>
            <w:pStyle w:val="202C267D4FAA45E4BA20D0C0F2BC71EA"/>
          </w:pPr>
          <w:r w:rsidRPr="00810DF6">
            <w:rPr>
              <w:lang w:bidi="en-GB"/>
            </w:rPr>
            <w:t>$26,245</w:t>
          </w:r>
        </w:p>
      </w:docPartBody>
    </w:docPart>
    <w:docPart>
      <w:docPartPr>
        <w:name w:val="3BC348AD4E904A2284CFD9688E1FD2FE"/>
        <w:category>
          <w:name w:val="General"/>
          <w:gallery w:val="placeholder"/>
        </w:category>
        <w:types>
          <w:type w:val="bbPlcHdr"/>
        </w:types>
        <w:behaviors>
          <w:behavior w:val="content"/>
        </w:behaviors>
        <w:guid w:val="{9C8F3113-EAF9-42D6-988E-34ED530725F1}"/>
      </w:docPartPr>
      <w:docPartBody>
        <w:p w:rsidR="00335DD1" w:rsidRDefault="00B6365F">
          <w:pPr>
            <w:pStyle w:val="3BC348AD4E904A2284CFD9688E1FD2FE"/>
          </w:pPr>
          <w:r w:rsidRPr="00810DF6">
            <w:rPr>
              <w:lang w:bidi="en-GB"/>
            </w:rPr>
            <w:t>$26,309</w:t>
          </w:r>
        </w:p>
      </w:docPartBody>
    </w:docPart>
    <w:docPart>
      <w:docPartPr>
        <w:name w:val="FC1145F2A5F3424D830E43E3090D3610"/>
        <w:category>
          <w:name w:val="General"/>
          <w:gallery w:val="placeholder"/>
        </w:category>
        <w:types>
          <w:type w:val="bbPlcHdr"/>
        </w:types>
        <w:behaviors>
          <w:behavior w:val="content"/>
        </w:behaviors>
        <w:guid w:val="{39DB190F-F48B-469D-896C-E2B863411775}"/>
      </w:docPartPr>
      <w:docPartBody>
        <w:p w:rsidR="00335DD1" w:rsidRDefault="00B6365F">
          <w:pPr>
            <w:pStyle w:val="FC1145F2A5F3424D830E43E3090D3610"/>
          </w:pPr>
          <w:r w:rsidRPr="00810DF6">
            <w:rPr>
              <w:lang w:bidi="en-GB"/>
            </w:rPr>
            <w:t>$214,958</w:t>
          </w:r>
        </w:p>
      </w:docPartBody>
    </w:docPart>
    <w:docPart>
      <w:docPartPr>
        <w:name w:val="19249264ECB94D7A802EEB602D7D9895"/>
        <w:category>
          <w:name w:val="General"/>
          <w:gallery w:val="placeholder"/>
        </w:category>
        <w:types>
          <w:type w:val="bbPlcHdr"/>
        </w:types>
        <w:behaviors>
          <w:behavior w:val="content"/>
        </w:behaviors>
        <w:guid w:val="{B22BC88C-DB74-44F9-B76B-E4899DD8D003}"/>
      </w:docPartPr>
      <w:docPartBody>
        <w:p w:rsidR="00335DD1" w:rsidRDefault="00B6365F">
          <w:pPr>
            <w:pStyle w:val="19249264ECB94D7A802EEB602D7D9895"/>
          </w:pPr>
          <w:r w:rsidRPr="00810DF6">
            <w:rPr>
              <w:lang w:bidi="en-GB"/>
            </w:rPr>
            <w:t>Cost of Goods Sold*</w:t>
          </w:r>
        </w:p>
      </w:docPartBody>
    </w:docPart>
    <w:docPart>
      <w:docPartPr>
        <w:name w:val="9C17E8424D634F34812A386CAF7DF448"/>
        <w:category>
          <w:name w:val="General"/>
          <w:gallery w:val="placeholder"/>
        </w:category>
        <w:types>
          <w:type w:val="bbPlcHdr"/>
        </w:types>
        <w:behaviors>
          <w:behavior w:val="content"/>
        </w:behaviors>
        <w:guid w:val="{D66AF727-FBE5-4038-AB56-343A45BCE28C}"/>
      </w:docPartPr>
      <w:docPartBody>
        <w:p w:rsidR="00335DD1" w:rsidRDefault="00B6365F">
          <w:pPr>
            <w:pStyle w:val="9C17E8424D634F34812A386CAF7DF448"/>
          </w:pPr>
          <w:r w:rsidRPr="00810DF6">
            <w:rPr>
              <w:lang w:bidi="en-GB"/>
            </w:rPr>
            <w:t>£2,000</w:t>
          </w:r>
        </w:p>
      </w:docPartBody>
    </w:docPart>
    <w:docPart>
      <w:docPartPr>
        <w:name w:val="D34CA1918B4249E4AFDAB9B7864F9DE1"/>
        <w:category>
          <w:name w:val="General"/>
          <w:gallery w:val="placeholder"/>
        </w:category>
        <w:types>
          <w:type w:val="bbPlcHdr"/>
        </w:types>
        <w:behaviors>
          <w:behavior w:val="content"/>
        </w:behaviors>
        <w:guid w:val="{39958E19-6D15-407A-A533-8D2C3245B802}"/>
      </w:docPartPr>
      <w:docPartBody>
        <w:p w:rsidR="00335DD1" w:rsidRDefault="00B6365F">
          <w:pPr>
            <w:pStyle w:val="D34CA1918B4249E4AFDAB9B7864F9DE1"/>
          </w:pPr>
          <w:r w:rsidRPr="00810DF6">
            <w:rPr>
              <w:lang w:bidi="en-GB"/>
            </w:rPr>
            <w:t>$5,200</w:t>
          </w:r>
        </w:p>
      </w:docPartBody>
    </w:docPart>
    <w:docPart>
      <w:docPartPr>
        <w:name w:val="683D1E4684EC4AABA3276FE522A5B80B"/>
        <w:category>
          <w:name w:val="General"/>
          <w:gallery w:val="placeholder"/>
        </w:category>
        <w:types>
          <w:type w:val="bbPlcHdr"/>
        </w:types>
        <w:behaviors>
          <w:behavior w:val="content"/>
        </w:behaviors>
        <w:guid w:val="{385FA951-022F-4D63-8BBE-95CEA75508A3}"/>
      </w:docPartPr>
      <w:docPartBody>
        <w:p w:rsidR="00335DD1" w:rsidRDefault="00B6365F">
          <w:pPr>
            <w:pStyle w:val="683D1E4684EC4AABA3276FE522A5B80B"/>
          </w:pPr>
          <w:r w:rsidRPr="00810DF6">
            <w:rPr>
              <w:lang w:bidi="en-GB"/>
            </w:rPr>
            <w:t>$6,400</w:t>
          </w:r>
        </w:p>
      </w:docPartBody>
    </w:docPart>
    <w:docPart>
      <w:docPartPr>
        <w:name w:val="49825AB790284FC48A26FEC96089CDE5"/>
        <w:category>
          <w:name w:val="General"/>
          <w:gallery w:val="placeholder"/>
        </w:category>
        <w:types>
          <w:type w:val="bbPlcHdr"/>
        </w:types>
        <w:behaviors>
          <w:behavior w:val="content"/>
        </w:behaviors>
        <w:guid w:val="{D825DDBB-B0DF-4EDD-8C9A-1FFC1DCCDF70}"/>
      </w:docPartPr>
      <w:docPartBody>
        <w:p w:rsidR="00335DD1" w:rsidRDefault="00B6365F">
          <w:pPr>
            <w:pStyle w:val="49825AB790284FC48A26FEC96089CDE5"/>
          </w:pPr>
          <w:r w:rsidRPr="00810DF6">
            <w:rPr>
              <w:lang w:bidi="en-GB"/>
            </w:rPr>
            <w:t>$2,800</w:t>
          </w:r>
        </w:p>
      </w:docPartBody>
    </w:docPart>
    <w:docPart>
      <w:docPartPr>
        <w:name w:val="B35917B3D3E8482D8556AF9C3C85B847"/>
        <w:category>
          <w:name w:val="General"/>
          <w:gallery w:val="placeholder"/>
        </w:category>
        <w:types>
          <w:type w:val="bbPlcHdr"/>
        </w:types>
        <w:behaviors>
          <w:behavior w:val="content"/>
        </w:behaviors>
        <w:guid w:val="{74383EEF-7B17-4061-98E7-1B2C29BCC58A}"/>
      </w:docPartPr>
      <w:docPartBody>
        <w:p w:rsidR="00335DD1" w:rsidRDefault="00B6365F">
          <w:pPr>
            <w:pStyle w:val="B35917B3D3E8482D8556AF9C3C85B847"/>
          </w:pPr>
          <w:r w:rsidRPr="00810DF6">
            <w:rPr>
              <w:lang w:bidi="en-GB"/>
            </w:rPr>
            <w:t>$5,800</w:t>
          </w:r>
        </w:p>
      </w:docPartBody>
    </w:docPart>
    <w:docPart>
      <w:docPartPr>
        <w:name w:val="E5BFE09B0D744A188FB5B7C423A1B478"/>
        <w:category>
          <w:name w:val="General"/>
          <w:gallery w:val="placeholder"/>
        </w:category>
        <w:types>
          <w:type w:val="bbPlcHdr"/>
        </w:types>
        <w:behaviors>
          <w:behavior w:val="content"/>
        </w:behaviors>
        <w:guid w:val="{BDFD4CF8-A291-4CBD-8923-ADB66A07F870}"/>
      </w:docPartPr>
      <w:docPartBody>
        <w:p w:rsidR="00335DD1" w:rsidRDefault="00B6365F">
          <w:pPr>
            <w:pStyle w:val="E5BFE09B0D744A188FB5B7C423A1B478"/>
          </w:pPr>
          <w:r w:rsidRPr="00810DF6">
            <w:rPr>
              <w:lang w:bidi="en-GB"/>
            </w:rPr>
            <w:t>$6,560</w:t>
          </w:r>
        </w:p>
      </w:docPartBody>
    </w:docPart>
    <w:docPart>
      <w:docPartPr>
        <w:name w:val="2594896620AE4ACBAEC7980FABBEEB65"/>
        <w:category>
          <w:name w:val="General"/>
          <w:gallery w:val="placeholder"/>
        </w:category>
        <w:types>
          <w:type w:val="bbPlcHdr"/>
        </w:types>
        <w:behaviors>
          <w:behavior w:val="content"/>
        </w:behaviors>
        <w:guid w:val="{FB0FAA39-60EB-44B3-95B8-AF0F08A98D64}"/>
      </w:docPartPr>
      <w:docPartBody>
        <w:p w:rsidR="00335DD1" w:rsidRDefault="00B6365F">
          <w:pPr>
            <w:pStyle w:val="2594896620AE4ACBAEC7980FABBEEB65"/>
          </w:pPr>
          <w:r w:rsidRPr="00810DF6">
            <w:rPr>
              <w:lang w:bidi="en-GB"/>
            </w:rPr>
            <w:t>$9,000</w:t>
          </w:r>
        </w:p>
      </w:docPartBody>
    </w:docPart>
    <w:docPart>
      <w:docPartPr>
        <w:name w:val="7C22B5FD2AFC4EDAB4A854897A43807E"/>
        <w:category>
          <w:name w:val="General"/>
          <w:gallery w:val="placeholder"/>
        </w:category>
        <w:types>
          <w:type w:val="bbPlcHdr"/>
        </w:types>
        <w:behaviors>
          <w:behavior w:val="content"/>
        </w:behaviors>
        <w:guid w:val="{2B9502D1-0586-482F-8B3B-36ADE246526F}"/>
      </w:docPartPr>
      <w:docPartBody>
        <w:p w:rsidR="00335DD1" w:rsidRDefault="00B6365F">
          <w:pPr>
            <w:pStyle w:val="7C22B5FD2AFC4EDAB4A854897A43807E"/>
          </w:pPr>
          <w:r w:rsidRPr="00810DF6">
            <w:rPr>
              <w:lang w:bidi="en-GB"/>
            </w:rPr>
            <w:t>$9,250</w:t>
          </w:r>
        </w:p>
      </w:docPartBody>
    </w:docPart>
    <w:docPart>
      <w:docPartPr>
        <w:name w:val="2E5D0B1278404D74BE12DCC67B362043"/>
        <w:category>
          <w:name w:val="General"/>
          <w:gallery w:val="placeholder"/>
        </w:category>
        <w:types>
          <w:type w:val="bbPlcHdr"/>
        </w:types>
        <w:behaviors>
          <w:behavior w:val="content"/>
        </w:behaviors>
        <w:guid w:val="{9C36CA53-2A9F-4C65-BEA9-2D9AD48824B3}"/>
      </w:docPartPr>
      <w:docPartBody>
        <w:p w:rsidR="00335DD1" w:rsidRDefault="00B6365F">
          <w:pPr>
            <w:pStyle w:val="2E5D0B1278404D74BE12DCC67B362043"/>
          </w:pPr>
          <w:r w:rsidRPr="00810DF6">
            <w:rPr>
              <w:lang w:bidi="en-GB"/>
            </w:rPr>
            <w:t>$9,820</w:t>
          </w:r>
        </w:p>
      </w:docPartBody>
    </w:docPart>
    <w:docPart>
      <w:docPartPr>
        <w:name w:val="A13F07956BC54EF4AD840E64CB10CEDB"/>
        <w:category>
          <w:name w:val="General"/>
          <w:gallery w:val="placeholder"/>
        </w:category>
        <w:types>
          <w:type w:val="bbPlcHdr"/>
        </w:types>
        <w:behaviors>
          <w:behavior w:val="content"/>
        </w:behaviors>
        <w:guid w:val="{5100DE3F-4387-43D6-9F88-FFA7406FE4E4}"/>
      </w:docPartPr>
      <w:docPartBody>
        <w:p w:rsidR="00335DD1" w:rsidRDefault="00B6365F">
          <w:pPr>
            <w:pStyle w:val="A13F07956BC54EF4AD840E64CB10CEDB"/>
          </w:pPr>
          <w:r w:rsidRPr="00810DF6">
            <w:rPr>
              <w:lang w:bidi="en-GB"/>
            </w:rPr>
            <w:t>$8,800</w:t>
          </w:r>
        </w:p>
      </w:docPartBody>
    </w:docPart>
    <w:docPart>
      <w:docPartPr>
        <w:name w:val="9C661965A9094B659AD18A8C3C1A9CA5"/>
        <w:category>
          <w:name w:val="General"/>
          <w:gallery w:val="placeholder"/>
        </w:category>
        <w:types>
          <w:type w:val="bbPlcHdr"/>
        </w:types>
        <w:behaviors>
          <w:behavior w:val="content"/>
        </w:behaviors>
        <w:guid w:val="{01BD3C87-5D34-4BAB-A652-4FA6CF83BB42}"/>
      </w:docPartPr>
      <w:docPartBody>
        <w:p w:rsidR="00335DD1" w:rsidRDefault="00B6365F">
          <w:pPr>
            <w:pStyle w:val="9C661965A9094B659AD18A8C3C1A9CA5"/>
          </w:pPr>
          <w:r w:rsidRPr="00810DF6">
            <w:rPr>
              <w:lang w:bidi="en-GB"/>
            </w:rPr>
            <w:t>£10,000</w:t>
          </w:r>
        </w:p>
      </w:docPartBody>
    </w:docPart>
    <w:docPart>
      <w:docPartPr>
        <w:name w:val="C89C6D5554554777B45E2A7F7F143232"/>
        <w:category>
          <w:name w:val="General"/>
          <w:gallery w:val="placeholder"/>
        </w:category>
        <w:types>
          <w:type w:val="bbPlcHdr"/>
        </w:types>
        <w:behaviors>
          <w:behavior w:val="content"/>
        </w:behaviors>
        <w:guid w:val="{37372F41-B13D-4CBC-A1BB-2D4AC6791D7B}"/>
      </w:docPartPr>
      <w:docPartBody>
        <w:p w:rsidR="00335DD1" w:rsidRDefault="00B6365F">
          <w:pPr>
            <w:pStyle w:val="C89C6D5554554777B45E2A7F7F143232"/>
          </w:pPr>
          <w:r w:rsidRPr="00810DF6">
            <w:rPr>
              <w:lang w:bidi="en-GB"/>
            </w:rPr>
            <w:t>$10,940</w:t>
          </w:r>
        </w:p>
      </w:docPartBody>
    </w:docPart>
    <w:docPart>
      <w:docPartPr>
        <w:name w:val="384222EF5D5C4278BD641B25583D47E3"/>
        <w:category>
          <w:name w:val="General"/>
          <w:gallery w:val="placeholder"/>
        </w:category>
        <w:types>
          <w:type w:val="bbPlcHdr"/>
        </w:types>
        <w:behaviors>
          <w:behavior w:val="content"/>
        </w:behaviors>
        <w:guid w:val="{2B2A18A2-E3BB-48A9-BE3E-133261FED1EA}"/>
      </w:docPartPr>
      <w:docPartBody>
        <w:p w:rsidR="00335DD1" w:rsidRDefault="00B6365F">
          <w:pPr>
            <w:pStyle w:val="384222EF5D5C4278BD641B25583D47E3"/>
          </w:pPr>
          <w:r w:rsidRPr="00810DF6">
            <w:rPr>
              <w:lang w:bidi="en-GB"/>
            </w:rPr>
            <w:t>$86,569</w:t>
          </w:r>
        </w:p>
      </w:docPartBody>
    </w:docPart>
    <w:docPart>
      <w:docPartPr>
        <w:name w:val="B796AD41EB3A4125AF292375E7C72905"/>
        <w:category>
          <w:name w:val="General"/>
          <w:gallery w:val="placeholder"/>
        </w:category>
        <w:types>
          <w:type w:val="bbPlcHdr"/>
        </w:types>
        <w:behaviors>
          <w:behavior w:val="content"/>
        </w:behaviors>
        <w:guid w:val="{78CEBAE4-588B-46CA-BA67-C9C6C479257D}"/>
      </w:docPartPr>
      <w:docPartBody>
        <w:p w:rsidR="00335DD1" w:rsidRDefault="00B6365F">
          <w:pPr>
            <w:pStyle w:val="B796AD41EB3A4125AF292375E7C72905"/>
          </w:pPr>
          <w:r w:rsidRPr="00810DF6">
            <w:rPr>
              <w:lang w:bidi="en-GB"/>
            </w:rPr>
            <w:t>Gross profit</w:t>
          </w:r>
        </w:p>
      </w:docPartBody>
    </w:docPart>
    <w:docPart>
      <w:docPartPr>
        <w:name w:val="DBD2CED531F246659267EA9303CBCB99"/>
        <w:category>
          <w:name w:val="General"/>
          <w:gallery w:val="placeholder"/>
        </w:category>
        <w:types>
          <w:type w:val="bbPlcHdr"/>
        </w:types>
        <w:behaviors>
          <w:behavior w:val="content"/>
        </w:behaviors>
        <w:guid w:val="{E982628E-3F69-4989-BBE5-6FF899982D07}"/>
      </w:docPartPr>
      <w:docPartBody>
        <w:p w:rsidR="00335DD1" w:rsidRDefault="00B6365F">
          <w:pPr>
            <w:pStyle w:val="DBD2CED531F246659267EA9303CBCB99"/>
          </w:pPr>
          <w:r w:rsidRPr="00810DF6">
            <w:rPr>
              <w:lang w:bidi="en-GB"/>
            </w:rPr>
            <w:t>$3,000</w:t>
          </w:r>
        </w:p>
      </w:docPartBody>
    </w:docPart>
    <w:docPart>
      <w:docPartPr>
        <w:name w:val="27FBC3745801451FB184272B0CE3C89F"/>
        <w:category>
          <w:name w:val="General"/>
          <w:gallery w:val="placeholder"/>
        </w:category>
        <w:types>
          <w:type w:val="bbPlcHdr"/>
        </w:types>
        <w:behaviors>
          <w:behavior w:val="content"/>
        </w:behaviors>
        <w:guid w:val="{934306C3-1788-49EA-8D45-B2B015388034}"/>
      </w:docPartPr>
      <w:docPartBody>
        <w:p w:rsidR="00335DD1" w:rsidRDefault="00B6365F">
          <w:pPr>
            <w:pStyle w:val="27FBC3745801451FB184272B0CE3C89F"/>
          </w:pPr>
          <w:r w:rsidRPr="00810DF6">
            <w:rPr>
              <w:lang w:bidi="en-GB"/>
            </w:rPr>
            <w:t>$7,450</w:t>
          </w:r>
        </w:p>
      </w:docPartBody>
    </w:docPart>
    <w:docPart>
      <w:docPartPr>
        <w:name w:val="EF635A26BDDE4FD39BA3236C7793DF78"/>
        <w:category>
          <w:name w:val="General"/>
          <w:gallery w:val="placeholder"/>
        </w:category>
        <w:types>
          <w:type w:val="bbPlcHdr"/>
        </w:types>
        <w:behaviors>
          <w:behavior w:val="content"/>
        </w:behaviors>
        <w:guid w:val="{26EEB773-C33D-4576-B8CD-57356AFB453B}"/>
      </w:docPartPr>
      <w:docPartBody>
        <w:p w:rsidR="00335DD1" w:rsidRDefault="00B6365F">
          <w:pPr>
            <w:pStyle w:val="EF635A26BDDE4FD39BA3236C7793DF78"/>
          </w:pPr>
          <w:r w:rsidRPr="00810DF6">
            <w:rPr>
              <w:lang w:bidi="en-GB"/>
            </w:rPr>
            <w:t>$9,600</w:t>
          </w:r>
        </w:p>
      </w:docPartBody>
    </w:docPart>
    <w:docPart>
      <w:docPartPr>
        <w:name w:val="BE0238E2B2154D66AC10FD8A929DB76A"/>
        <w:category>
          <w:name w:val="General"/>
          <w:gallery w:val="placeholder"/>
        </w:category>
        <w:types>
          <w:type w:val="bbPlcHdr"/>
        </w:types>
        <w:behaviors>
          <w:behavior w:val="content"/>
        </w:behaviors>
        <w:guid w:val="{553EE9EB-E27E-4692-820C-F08316BF6EE2}"/>
      </w:docPartPr>
      <w:docPartBody>
        <w:p w:rsidR="00335DD1" w:rsidRDefault="00B6365F">
          <w:pPr>
            <w:pStyle w:val="BE0238E2B2154D66AC10FD8A929DB76A"/>
          </w:pPr>
          <w:r w:rsidRPr="00810DF6">
            <w:rPr>
              <w:lang w:bidi="en-GB"/>
            </w:rPr>
            <w:t>$3,994</w:t>
          </w:r>
        </w:p>
      </w:docPartBody>
    </w:docPart>
    <w:docPart>
      <w:docPartPr>
        <w:name w:val="C8805F3269234400B27A3542ED287131"/>
        <w:category>
          <w:name w:val="General"/>
          <w:gallery w:val="placeholder"/>
        </w:category>
        <w:types>
          <w:type w:val="bbPlcHdr"/>
        </w:types>
        <w:behaviors>
          <w:behavior w:val="content"/>
        </w:behaviors>
        <w:guid w:val="{0746F674-2170-4AC3-822B-B8D2343821CF}"/>
      </w:docPartPr>
      <w:docPartBody>
        <w:p w:rsidR="00335DD1" w:rsidRDefault="00B6365F">
          <w:pPr>
            <w:pStyle w:val="C8805F3269234400B27A3542ED287131"/>
          </w:pPr>
          <w:r w:rsidRPr="00810DF6">
            <w:rPr>
              <w:lang w:bidi="en-GB"/>
            </w:rPr>
            <w:t>$8,466</w:t>
          </w:r>
        </w:p>
      </w:docPartBody>
    </w:docPart>
    <w:docPart>
      <w:docPartPr>
        <w:name w:val="E36890209BC24A8B8CF873EBE75A1DAF"/>
        <w:category>
          <w:name w:val="General"/>
          <w:gallery w:val="placeholder"/>
        </w:category>
        <w:types>
          <w:type w:val="bbPlcHdr"/>
        </w:types>
        <w:behaviors>
          <w:behavior w:val="content"/>
        </w:behaviors>
        <w:guid w:val="{C04ADD59-CD38-4AD1-9250-B952CD08AE81}"/>
      </w:docPartPr>
      <w:docPartBody>
        <w:p w:rsidR="00335DD1" w:rsidRDefault="00B6365F">
          <w:pPr>
            <w:pStyle w:val="E36890209BC24A8B8CF873EBE75A1DAF"/>
          </w:pPr>
          <w:r w:rsidRPr="00810DF6">
            <w:rPr>
              <w:lang w:bidi="en-GB"/>
            </w:rPr>
            <w:t>$10,090</w:t>
          </w:r>
        </w:p>
      </w:docPartBody>
    </w:docPart>
    <w:docPart>
      <w:docPartPr>
        <w:name w:val="96686D1C9BAD4EE0A62DD24D4CB70536"/>
        <w:category>
          <w:name w:val="General"/>
          <w:gallery w:val="placeholder"/>
        </w:category>
        <w:types>
          <w:type w:val="bbPlcHdr"/>
        </w:types>
        <w:behaviors>
          <w:behavior w:val="content"/>
        </w:behaviors>
        <w:guid w:val="{FC9834DA-AD7B-4F43-8C35-73B0CAC7C902}"/>
      </w:docPartPr>
      <w:docPartBody>
        <w:p w:rsidR="00335DD1" w:rsidRDefault="00B6365F">
          <w:pPr>
            <w:pStyle w:val="96686D1C9BAD4EE0A62DD24D4CB70536"/>
          </w:pPr>
          <w:r w:rsidRPr="00810DF6">
            <w:rPr>
              <w:lang w:bidi="en-GB"/>
            </w:rPr>
            <w:t>$13,850</w:t>
          </w:r>
        </w:p>
      </w:docPartBody>
    </w:docPart>
    <w:docPart>
      <w:docPartPr>
        <w:name w:val="C62906DA82C14133ACB0FB02EF69E47B"/>
        <w:category>
          <w:name w:val="General"/>
          <w:gallery w:val="placeholder"/>
        </w:category>
        <w:types>
          <w:type w:val="bbPlcHdr"/>
        </w:types>
        <w:behaviors>
          <w:behavior w:val="content"/>
        </w:behaviors>
        <w:guid w:val="{2F53FBE8-A97A-498E-97BF-E655C81880CE}"/>
      </w:docPartPr>
      <w:docPartBody>
        <w:p w:rsidR="00335DD1" w:rsidRDefault="00B6365F">
          <w:pPr>
            <w:pStyle w:val="C62906DA82C14133ACB0FB02EF69E47B"/>
          </w:pPr>
          <w:r w:rsidRPr="00810DF6">
            <w:rPr>
              <w:lang w:bidi="en-GB"/>
            </w:rPr>
            <w:t>$15,195</w:t>
          </w:r>
        </w:p>
      </w:docPartBody>
    </w:docPart>
    <w:docPart>
      <w:docPartPr>
        <w:name w:val="D80C50D247974F648B5E07412D19AE9F"/>
        <w:category>
          <w:name w:val="General"/>
          <w:gallery w:val="placeholder"/>
        </w:category>
        <w:types>
          <w:type w:val="bbPlcHdr"/>
        </w:types>
        <w:behaviors>
          <w:behavior w:val="content"/>
        </w:behaviors>
        <w:guid w:val="{41120444-A4FC-48F3-84F6-6B689C8D3540}"/>
      </w:docPartPr>
      <w:docPartBody>
        <w:p w:rsidR="00335DD1" w:rsidRDefault="00B6365F">
          <w:pPr>
            <w:pStyle w:val="D80C50D247974F648B5E07412D19AE9F"/>
          </w:pPr>
          <w:r w:rsidRPr="00810DF6">
            <w:rPr>
              <w:lang w:bidi="en-GB"/>
            </w:rPr>
            <w:t>$13,529</w:t>
          </w:r>
        </w:p>
      </w:docPartBody>
    </w:docPart>
    <w:docPart>
      <w:docPartPr>
        <w:name w:val="DB643A161B5A44298E7B35550DCE8979"/>
        <w:category>
          <w:name w:val="General"/>
          <w:gallery w:val="placeholder"/>
        </w:category>
        <w:types>
          <w:type w:val="bbPlcHdr"/>
        </w:types>
        <w:behaviors>
          <w:behavior w:val="content"/>
        </w:behaviors>
        <w:guid w:val="{3713442C-8DDB-452C-A86B-66A3254FE38D}"/>
      </w:docPartPr>
      <w:docPartBody>
        <w:p w:rsidR="00335DD1" w:rsidRDefault="00B6365F">
          <w:pPr>
            <w:pStyle w:val="DB643A161B5A44298E7B35550DCE8979"/>
          </w:pPr>
          <w:r w:rsidRPr="00810DF6">
            <w:rPr>
              <w:lang w:bidi="en-GB"/>
            </w:rPr>
            <w:t>$11,600</w:t>
          </w:r>
        </w:p>
      </w:docPartBody>
    </w:docPart>
    <w:docPart>
      <w:docPartPr>
        <w:name w:val="026178B3BC5E4DD8B7681B970213B3AA"/>
        <w:category>
          <w:name w:val="General"/>
          <w:gallery w:val="placeholder"/>
        </w:category>
        <w:types>
          <w:type w:val="bbPlcHdr"/>
        </w:types>
        <w:behaviors>
          <w:behavior w:val="content"/>
        </w:behaviors>
        <w:guid w:val="{834C4B9A-861D-401F-B678-204046E5AA55}"/>
      </w:docPartPr>
      <w:docPartBody>
        <w:p w:rsidR="00335DD1" w:rsidRDefault="00B6365F">
          <w:pPr>
            <w:pStyle w:val="026178B3BC5E4DD8B7681B970213B3AA"/>
          </w:pPr>
          <w:r w:rsidRPr="00810DF6">
            <w:rPr>
              <w:lang w:bidi="en-GB"/>
            </w:rPr>
            <w:t>$16,245</w:t>
          </w:r>
        </w:p>
      </w:docPartBody>
    </w:docPart>
    <w:docPart>
      <w:docPartPr>
        <w:name w:val="A09BE0F6A49741FD9A90E3CE730A1DA1"/>
        <w:category>
          <w:name w:val="General"/>
          <w:gallery w:val="placeholder"/>
        </w:category>
        <w:types>
          <w:type w:val="bbPlcHdr"/>
        </w:types>
        <w:behaviors>
          <w:behavior w:val="content"/>
        </w:behaviors>
        <w:guid w:val="{1F560BEC-DB3E-437D-AE8E-CA71BDE50D23}"/>
      </w:docPartPr>
      <w:docPartBody>
        <w:p w:rsidR="00335DD1" w:rsidRDefault="00B6365F">
          <w:pPr>
            <w:pStyle w:val="A09BE0F6A49741FD9A90E3CE730A1DA1"/>
          </w:pPr>
          <w:r w:rsidRPr="00810DF6">
            <w:rPr>
              <w:lang w:bidi="en-GB"/>
            </w:rPr>
            <w:t>$15,369</w:t>
          </w:r>
        </w:p>
      </w:docPartBody>
    </w:docPart>
    <w:docPart>
      <w:docPartPr>
        <w:name w:val="5E1A2F093DF241BEBB71C16A2938928A"/>
        <w:category>
          <w:name w:val="General"/>
          <w:gallery w:val="placeholder"/>
        </w:category>
        <w:types>
          <w:type w:val="bbPlcHdr"/>
        </w:types>
        <w:behaviors>
          <w:behavior w:val="content"/>
        </w:behaviors>
        <w:guid w:val="{99153974-9734-45DE-901F-B2947083B9A3}"/>
      </w:docPartPr>
      <w:docPartBody>
        <w:p w:rsidR="00335DD1" w:rsidRDefault="00B6365F">
          <w:pPr>
            <w:pStyle w:val="5E1A2F093DF241BEBB71C16A2938928A"/>
          </w:pPr>
          <w:r w:rsidRPr="00810DF6">
            <w:rPr>
              <w:lang w:bidi="en-GB"/>
            </w:rPr>
            <w:t>$128,389</w:t>
          </w:r>
        </w:p>
      </w:docPartBody>
    </w:docPart>
    <w:docPart>
      <w:docPartPr>
        <w:name w:val="46517450B27040DABDFFABEEC25FEA84"/>
        <w:category>
          <w:name w:val="General"/>
          <w:gallery w:val="placeholder"/>
        </w:category>
        <w:types>
          <w:type w:val="bbPlcHdr"/>
        </w:types>
        <w:behaviors>
          <w:behavior w:val="content"/>
        </w:behaviors>
        <w:guid w:val="{4584BAA1-5F04-458F-85E4-6183BBBFC130}"/>
      </w:docPartPr>
      <w:docPartBody>
        <w:p w:rsidR="00335DD1" w:rsidRDefault="00B6365F">
          <w:pPr>
            <w:pStyle w:val="46517450B27040DABDFFABEEC25FEA84"/>
          </w:pPr>
          <w:r w:rsidRPr="00810DF6">
            <w:rPr>
              <w:lang w:bidi="en-GB"/>
            </w:rPr>
            <w:t>Expenses</w:t>
          </w:r>
        </w:p>
      </w:docPartBody>
    </w:docPart>
    <w:docPart>
      <w:docPartPr>
        <w:name w:val="D879D346FF6E48E2958764E47194EF89"/>
        <w:category>
          <w:name w:val="General"/>
          <w:gallery w:val="placeholder"/>
        </w:category>
        <w:types>
          <w:type w:val="bbPlcHdr"/>
        </w:types>
        <w:behaviors>
          <w:behavior w:val="content"/>
        </w:behaviors>
        <w:guid w:val="{37605E00-2726-4628-BAFC-633F8FE3FA72}"/>
      </w:docPartPr>
      <w:docPartBody>
        <w:p w:rsidR="00335DD1" w:rsidRDefault="00B6365F">
          <w:pPr>
            <w:pStyle w:val="D879D346FF6E48E2958764E47194EF89"/>
          </w:pPr>
          <w:r w:rsidRPr="00810DF6">
            <w:rPr>
              <w:lang w:bidi="en-GB"/>
            </w:rPr>
            <w:t>JAN</w:t>
          </w:r>
        </w:p>
      </w:docPartBody>
    </w:docPart>
    <w:docPart>
      <w:docPartPr>
        <w:name w:val="2C1E4BC295F54449A82C28D93A2BEEA1"/>
        <w:category>
          <w:name w:val="General"/>
          <w:gallery w:val="placeholder"/>
        </w:category>
        <w:types>
          <w:type w:val="bbPlcHdr"/>
        </w:types>
        <w:behaviors>
          <w:behavior w:val="content"/>
        </w:behaviors>
        <w:guid w:val="{AEC4CC08-90C9-4D21-9056-CD5EC78A63B8}"/>
      </w:docPartPr>
      <w:docPartBody>
        <w:p w:rsidR="00335DD1" w:rsidRDefault="00B6365F">
          <w:pPr>
            <w:pStyle w:val="2C1E4BC295F54449A82C28D93A2BEEA1"/>
          </w:pPr>
          <w:r w:rsidRPr="00810DF6">
            <w:rPr>
              <w:lang w:bidi="en-GB"/>
            </w:rPr>
            <w:t>FEB</w:t>
          </w:r>
        </w:p>
      </w:docPartBody>
    </w:docPart>
    <w:docPart>
      <w:docPartPr>
        <w:name w:val="B79C2BFD8DD949C7AB07F2E0B35F17D2"/>
        <w:category>
          <w:name w:val="General"/>
          <w:gallery w:val="placeholder"/>
        </w:category>
        <w:types>
          <w:type w:val="bbPlcHdr"/>
        </w:types>
        <w:behaviors>
          <w:behavior w:val="content"/>
        </w:behaviors>
        <w:guid w:val="{6C501560-B61A-4F24-BAB8-B417BD144DE6}"/>
      </w:docPartPr>
      <w:docPartBody>
        <w:p w:rsidR="00335DD1" w:rsidRDefault="00B6365F">
          <w:pPr>
            <w:pStyle w:val="B79C2BFD8DD949C7AB07F2E0B35F17D2"/>
          </w:pPr>
          <w:r w:rsidRPr="00810DF6">
            <w:rPr>
              <w:lang w:bidi="en-GB"/>
            </w:rPr>
            <w:t>MAR</w:t>
          </w:r>
        </w:p>
      </w:docPartBody>
    </w:docPart>
    <w:docPart>
      <w:docPartPr>
        <w:name w:val="4DCA7BB6ACDA49E588F73AA99535AC65"/>
        <w:category>
          <w:name w:val="General"/>
          <w:gallery w:val="placeholder"/>
        </w:category>
        <w:types>
          <w:type w:val="bbPlcHdr"/>
        </w:types>
        <w:behaviors>
          <w:behavior w:val="content"/>
        </w:behaviors>
        <w:guid w:val="{E7E9F929-FD80-4A1F-B975-4168AC7D1A05}"/>
      </w:docPartPr>
      <w:docPartBody>
        <w:p w:rsidR="00335DD1" w:rsidRDefault="00B6365F">
          <w:pPr>
            <w:pStyle w:val="4DCA7BB6ACDA49E588F73AA99535AC65"/>
          </w:pPr>
          <w:r w:rsidRPr="00810DF6">
            <w:rPr>
              <w:lang w:bidi="en-GB"/>
            </w:rPr>
            <w:t>APR</w:t>
          </w:r>
        </w:p>
      </w:docPartBody>
    </w:docPart>
    <w:docPart>
      <w:docPartPr>
        <w:name w:val="F4EEF418C6B74E51BAB2B7B4C584B6F8"/>
        <w:category>
          <w:name w:val="General"/>
          <w:gallery w:val="placeholder"/>
        </w:category>
        <w:types>
          <w:type w:val="bbPlcHdr"/>
        </w:types>
        <w:behaviors>
          <w:behavior w:val="content"/>
        </w:behaviors>
        <w:guid w:val="{9D42FE3E-FC95-4204-B144-DD770059AAEC}"/>
      </w:docPartPr>
      <w:docPartBody>
        <w:p w:rsidR="00335DD1" w:rsidRDefault="00B6365F">
          <w:pPr>
            <w:pStyle w:val="F4EEF418C6B74E51BAB2B7B4C584B6F8"/>
          </w:pPr>
          <w:r w:rsidRPr="00810DF6">
            <w:rPr>
              <w:lang w:bidi="en-GB"/>
            </w:rPr>
            <w:t>MAY</w:t>
          </w:r>
        </w:p>
      </w:docPartBody>
    </w:docPart>
    <w:docPart>
      <w:docPartPr>
        <w:name w:val="DB742EFC054047D189C54E2AEF1D3D53"/>
        <w:category>
          <w:name w:val="General"/>
          <w:gallery w:val="placeholder"/>
        </w:category>
        <w:types>
          <w:type w:val="bbPlcHdr"/>
        </w:types>
        <w:behaviors>
          <w:behavior w:val="content"/>
        </w:behaviors>
        <w:guid w:val="{F87CEA38-E0C0-4FFF-9412-FEE49DEC4211}"/>
      </w:docPartPr>
      <w:docPartBody>
        <w:p w:rsidR="00335DD1" w:rsidRDefault="00B6365F">
          <w:pPr>
            <w:pStyle w:val="DB742EFC054047D189C54E2AEF1D3D53"/>
          </w:pPr>
          <w:r w:rsidRPr="00810DF6">
            <w:rPr>
              <w:lang w:bidi="en-GB"/>
            </w:rPr>
            <w:t>JUN</w:t>
          </w:r>
        </w:p>
      </w:docPartBody>
    </w:docPart>
    <w:docPart>
      <w:docPartPr>
        <w:name w:val="7061B1AAA7CD4310B8780E18776D381C"/>
        <w:category>
          <w:name w:val="General"/>
          <w:gallery w:val="placeholder"/>
        </w:category>
        <w:types>
          <w:type w:val="bbPlcHdr"/>
        </w:types>
        <w:behaviors>
          <w:behavior w:val="content"/>
        </w:behaviors>
        <w:guid w:val="{A307D9D2-739B-4B4A-A9C4-12E51DBF791B}"/>
      </w:docPartPr>
      <w:docPartBody>
        <w:p w:rsidR="00335DD1" w:rsidRDefault="00B6365F">
          <w:pPr>
            <w:pStyle w:val="7061B1AAA7CD4310B8780E18776D381C"/>
          </w:pPr>
          <w:r w:rsidRPr="00810DF6">
            <w:rPr>
              <w:lang w:bidi="en-GB"/>
            </w:rPr>
            <w:t>JUL</w:t>
          </w:r>
        </w:p>
      </w:docPartBody>
    </w:docPart>
    <w:docPart>
      <w:docPartPr>
        <w:name w:val="699A31E31B4F4D6898590C9888D34579"/>
        <w:category>
          <w:name w:val="General"/>
          <w:gallery w:val="placeholder"/>
        </w:category>
        <w:types>
          <w:type w:val="bbPlcHdr"/>
        </w:types>
        <w:behaviors>
          <w:behavior w:val="content"/>
        </w:behaviors>
        <w:guid w:val="{09B57C13-1B33-43E5-AD33-1B01FEFB5DD9}"/>
      </w:docPartPr>
      <w:docPartBody>
        <w:p w:rsidR="00335DD1" w:rsidRDefault="00B6365F">
          <w:pPr>
            <w:pStyle w:val="699A31E31B4F4D6898590C9888D34579"/>
          </w:pPr>
          <w:r w:rsidRPr="00810DF6">
            <w:rPr>
              <w:lang w:bidi="en-GB"/>
            </w:rPr>
            <w:t>AUG</w:t>
          </w:r>
        </w:p>
      </w:docPartBody>
    </w:docPart>
    <w:docPart>
      <w:docPartPr>
        <w:name w:val="358DF5F1607145008C846C43C10AA6AD"/>
        <w:category>
          <w:name w:val="General"/>
          <w:gallery w:val="placeholder"/>
        </w:category>
        <w:types>
          <w:type w:val="bbPlcHdr"/>
        </w:types>
        <w:behaviors>
          <w:behavior w:val="content"/>
        </w:behaviors>
        <w:guid w:val="{F7390401-8BDD-4EBD-AAF7-0C5A095B7EE4}"/>
      </w:docPartPr>
      <w:docPartBody>
        <w:p w:rsidR="00335DD1" w:rsidRDefault="00B6365F">
          <w:pPr>
            <w:pStyle w:val="358DF5F1607145008C846C43C10AA6AD"/>
          </w:pPr>
          <w:r w:rsidRPr="00810DF6">
            <w:rPr>
              <w:lang w:bidi="en-GB"/>
            </w:rPr>
            <w:t>SEP</w:t>
          </w:r>
        </w:p>
      </w:docPartBody>
    </w:docPart>
    <w:docPart>
      <w:docPartPr>
        <w:name w:val="61B659DDBD54449E93B74A092AEE3B9B"/>
        <w:category>
          <w:name w:val="General"/>
          <w:gallery w:val="placeholder"/>
        </w:category>
        <w:types>
          <w:type w:val="bbPlcHdr"/>
        </w:types>
        <w:behaviors>
          <w:behavior w:val="content"/>
        </w:behaviors>
        <w:guid w:val="{AB54B5EF-DA94-4FF1-8221-C806D550EFA7}"/>
      </w:docPartPr>
      <w:docPartBody>
        <w:p w:rsidR="00335DD1" w:rsidRDefault="00B6365F">
          <w:pPr>
            <w:pStyle w:val="61B659DDBD54449E93B74A092AEE3B9B"/>
          </w:pPr>
          <w:r w:rsidRPr="00810DF6">
            <w:rPr>
              <w:lang w:bidi="en-GB"/>
            </w:rPr>
            <w:t>OCT</w:t>
          </w:r>
        </w:p>
      </w:docPartBody>
    </w:docPart>
    <w:docPart>
      <w:docPartPr>
        <w:name w:val="DFA6B56159094EEF93B0209A70594D06"/>
        <w:category>
          <w:name w:val="General"/>
          <w:gallery w:val="placeholder"/>
        </w:category>
        <w:types>
          <w:type w:val="bbPlcHdr"/>
        </w:types>
        <w:behaviors>
          <w:behavior w:val="content"/>
        </w:behaviors>
        <w:guid w:val="{BD40B305-F412-45C0-8B37-9A89CD7B6806}"/>
      </w:docPartPr>
      <w:docPartBody>
        <w:p w:rsidR="00335DD1" w:rsidRDefault="00B6365F">
          <w:pPr>
            <w:pStyle w:val="DFA6B56159094EEF93B0209A70594D06"/>
          </w:pPr>
          <w:r w:rsidRPr="00810DF6">
            <w:rPr>
              <w:lang w:bidi="en-GB"/>
            </w:rPr>
            <w:t>NOV</w:t>
          </w:r>
        </w:p>
      </w:docPartBody>
    </w:docPart>
    <w:docPart>
      <w:docPartPr>
        <w:name w:val="6C93B51D51D4451BB6096FC282DDF04A"/>
        <w:category>
          <w:name w:val="General"/>
          <w:gallery w:val="placeholder"/>
        </w:category>
        <w:types>
          <w:type w:val="bbPlcHdr"/>
        </w:types>
        <w:behaviors>
          <w:behavior w:val="content"/>
        </w:behaviors>
        <w:guid w:val="{25CB16F9-84BA-4955-805F-972964249F72}"/>
      </w:docPartPr>
      <w:docPartBody>
        <w:p w:rsidR="00335DD1" w:rsidRDefault="00B6365F">
          <w:pPr>
            <w:pStyle w:val="6C93B51D51D4451BB6096FC282DDF04A"/>
          </w:pPr>
          <w:r w:rsidRPr="00810DF6">
            <w:rPr>
              <w:lang w:bidi="en-GB"/>
            </w:rPr>
            <w:t>DEC</w:t>
          </w:r>
        </w:p>
      </w:docPartBody>
    </w:docPart>
    <w:docPart>
      <w:docPartPr>
        <w:name w:val="F2FA8EDC491C4FECBADF00FEDC54322F"/>
        <w:category>
          <w:name w:val="General"/>
          <w:gallery w:val="placeholder"/>
        </w:category>
        <w:types>
          <w:type w:val="bbPlcHdr"/>
        </w:types>
        <w:behaviors>
          <w:behavior w:val="content"/>
        </w:behaviors>
        <w:guid w:val="{9FC7DD5F-B6C7-4EFD-912E-01E1C3635C86}"/>
      </w:docPartPr>
      <w:docPartBody>
        <w:p w:rsidR="00335DD1" w:rsidRDefault="00B6365F">
          <w:pPr>
            <w:pStyle w:val="F2FA8EDC491C4FECBADF00FEDC54322F"/>
          </w:pPr>
          <w:r w:rsidRPr="00810DF6">
            <w:rPr>
              <w:lang w:bidi="en-GB"/>
            </w:rPr>
            <w:t>YTD</w:t>
          </w:r>
        </w:p>
      </w:docPartBody>
    </w:docPart>
    <w:docPart>
      <w:docPartPr>
        <w:name w:val="2E81D57E2CE648EDA2136832A6A89EB1"/>
        <w:category>
          <w:name w:val="General"/>
          <w:gallery w:val="placeholder"/>
        </w:category>
        <w:types>
          <w:type w:val="bbPlcHdr"/>
        </w:types>
        <w:behaviors>
          <w:behavior w:val="content"/>
        </w:behaviors>
        <w:guid w:val="{031ACB8D-0136-4F43-AAB9-32EF2F7744A7}"/>
      </w:docPartPr>
      <w:docPartBody>
        <w:p w:rsidR="00335DD1" w:rsidRDefault="00B6365F">
          <w:pPr>
            <w:pStyle w:val="2E81D57E2CE648EDA2136832A6A89EB1"/>
          </w:pPr>
          <w:r w:rsidRPr="00810DF6">
            <w:rPr>
              <w:lang w:bidi="en-GB"/>
            </w:rPr>
            <w:t>Salaries &amp; wages</w:t>
          </w:r>
        </w:p>
      </w:docPartBody>
    </w:docPart>
    <w:docPart>
      <w:docPartPr>
        <w:name w:val="01F88EFF54F04D27803D9E55E1773536"/>
        <w:category>
          <w:name w:val="General"/>
          <w:gallery w:val="placeholder"/>
        </w:category>
        <w:types>
          <w:type w:val="bbPlcHdr"/>
        </w:types>
        <w:behaviors>
          <w:behavior w:val="content"/>
        </w:behaviors>
        <w:guid w:val="{C1E2BF3A-CCA9-492E-938A-F7813A57E214}"/>
      </w:docPartPr>
      <w:docPartBody>
        <w:p w:rsidR="00335DD1" w:rsidRDefault="00B6365F">
          <w:pPr>
            <w:pStyle w:val="01F88EFF54F04D27803D9E55E1773536"/>
          </w:pPr>
          <w:r w:rsidRPr="00810DF6">
            <w:rPr>
              <w:lang w:bidi="en-GB"/>
            </w:rPr>
            <w:t>£2,500</w:t>
          </w:r>
        </w:p>
      </w:docPartBody>
    </w:docPart>
    <w:docPart>
      <w:docPartPr>
        <w:name w:val="F3CDE5BE10E44C17A80E9F3FABB42002"/>
        <w:category>
          <w:name w:val="General"/>
          <w:gallery w:val="placeholder"/>
        </w:category>
        <w:types>
          <w:type w:val="bbPlcHdr"/>
        </w:types>
        <w:behaviors>
          <w:behavior w:val="content"/>
        </w:behaviors>
        <w:guid w:val="{080C9A0C-83BD-4C8F-BD51-B1AA18604B6A}"/>
      </w:docPartPr>
      <w:docPartBody>
        <w:p w:rsidR="00335DD1" w:rsidRDefault="00B6365F">
          <w:pPr>
            <w:pStyle w:val="F3CDE5BE10E44C17A80E9F3FABB42002"/>
          </w:pPr>
          <w:r w:rsidRPr="00810DF6">
            <w:rPr>
              <w:lang w:bidi="en-GB"/>
            </w:rPr>
            <w:t>£2,500</w:t>
          </w:r>
        </w:p>
      </w:docPartBody>
    </w:docPart>
    <w:docPart>
      <w:docPartPr>
        <w:name w:val="5F6F4BDA7A3B4646AB6CA17068FD8687"/>
        <w:category>
          <w:name w:val="General"/>
          <w:gallery w:val="placeholder"/>
        </w:category>
        <w:types>
          <w:type w:val="bbPlcHdr"/>
        </w:types>
        <w:behaviors>
          <w:behavior w:val="content"/>
        </w:behaviors>
        <w:guid w:val="{10CD8F63-3C74-44DD-ADFF-3C85D1A96089}"/>
      </w:docPartPr>
      <w:docPartBody>
        <w:p w:rsidR="00335DD1" w:rsidRDefault="00B6365F">
          <w:pPr>
            <w:pStyle w:val="5F6F4BDA7A3B4646AB6CA17068FD8687"/>
          </w:pPr>
          <w:r w:rsidRPr="00810DF6">
            <w:rPr>
              <w:lang w:bidi="en-GB"/>
            </w:rPr>
            <w:t>$3,500</w:t>
          </w:r>
        </w:p>
      </w:docPartBody>
    </w:docPart>
    <w:docPart>
      <w:docPartPr>
        <w:name w:val="1A5D6A0FA26B4EAFBB41066C5F15881A"/>
        <w:category>
          <w:name w:val="General"/>
          <w:gallery w:val="placeholder"/>
        </w:category>
        <w:types>
          <w:type w:val="bbPlcHdr"/>
        </w:types>
        <w:behaviors>
          <w:behavior w:val="content"/>
        </w:behaviors>
        <w:guid w:val="{6A25C335-CCEB-4BE9-8F62-4718E1646635}"/>
      </w:docPartPr>
      <w:docPartBody>
        <w:p w:rsidR="00335DD1" w:rsidRDefault="00B6365F">
          <w:pPr>
            <w:pStyle w:val="1A5D6A0FA26B4EAFBB41066C5F15881A"/>
          </w:pPr>
          <w:r w:rsidRPr="00810DF6">
            <w:rPr>
              <w:lang w:bidi="en-GB"/>
            </w:rPr>
            <w:t>£5,000</w:t>
          </w:r>
        </w:p>
      </w:docPartBody>
    </w:docPart>
    <w:docPart>
      <w:docPartPr>
        <w:name w:val="8ACD030BC6C048EE85E3330B8979B2FA"/>
        <w:category>
          <w:name w:val="General"/>
          <w:gallery w:val="placeholder"/>
        </w:category>
        <w:types>
          <w:type w:val="bbPlcHdr"/>
        </w:types>
        <w:behaviors>
          <w:behavior w:val="content"/>
        </w:behaviors>
        <w:guid w:val="{02D9B9D0-F3F1-46AA-A5F8-113C701B04B8}"/>
      </w:docPartPr>
      <w:docPartBody>
        <w:p w:rsidR="00335DD1" w:rsidRDefault="00B6365F">
          <w:pPr>
            <w:pStyle w:val="8ACD030BC6C048EE85E3330B8979B2FA"/>
          </w:pPr>
          <w:r w:rsidRPr="00810DF6">
            <w:rPr>
              <w:lang w:bidi="en-GB"/>
            </w:rPr>
            <w:t>£5,000</w:t>
          </w:r>
        </w:p>
      </w:docPartBody>
    </w:docPart>
    <w:docPart>
      <w:docPartPr>
        <w:name w:val="F2D7651E04824A73874406278B558220"/>
        <w:category>
          <w:name w:val="General"/>
          <w:gallery w:val="placeholder"/>
        </w:category>
        <w:types>
          <w:type w:val="bbPlcHdr"/>
        </w:types>
        <w:behaviors>
          <w:behavior w:val="content"/>
        </w:behaviors>
        <w:guid w:val="{42A6D0AF-65D2-453D-AB39-5E07193CCD32}"/>
      </w:docPartPr>
      <w:docPartBody>
        <w:p w:rsidR="00335DD1" w:rsidRDefault="00B6365F">
          <w:pPr>
            <w:pStyle w:val="F2D7651E04824A73874406278B558220"/>
          </w:pPr>
          <w:r w:rsidRPr="00810DF6">
            <w:rPr>
              <w:lang w:bidi="en-GB"/>
            </w:rPr>
            <w:t>£5,000</w:t>
          </w:r>
        </w:p>
      </w:docPartBody>
    </w:docPart>
    <w:docPart>
      <w:docPartPr>
        <w:name w:val="3F84096281F4463DB517DAC13D2365CE"/>
        <w:category>
          <w:name w:val="General"/>
          <w:gallery w:val="placeholder"/>
        </w:category>
        <w:types>
          <w:type w:val="bbPlcHdr"/>
        </w:types>
        <w:behaviors>
          <w:behavior w:val="content"/>
        </w:behaviors>
        <w:guid w:val="{D2886550-F935-4560-B4AE-DE92E0F22DE7}"/>
      </w:docPartPr>
      <w:docPartBody>
        <w:p w:rsidR="00335DD1" w:rsidRDefault="00B6365F">
          <w:pPr>
            <w:pStyle w:val="3F84096281F4463DB517DAC13D2365CE"/>
          </w:pPr>
          <w:r w:rsidRPr="00810DF6">
            <w:rPr>
              <w:lang w:bidi="en-GB"/>
            </w:rPr>
            <w:t>$8,000</w:t>
          </w:r>
        </w:p>
      </w:docPartBody>
    </w:docPart>
    <w:docPart>
      <w:docPartPr>
        <w:name w:val="BEE2C77CB36A4933BDAB0857F1D7E4E7"/>
        <w:category>
          <w:name w:val="General"/>
          <w:gallery w:val="placeholder"/>
        </w:category>
        <w:types>
          <w:type w:val="bbPlcHdr"/>
        </w:types>
        <w:behaviors>
          <w:behavior w:val="content"/>
        </w:behaviors>
        <w:guid w:val="{5279CCF6-5858-43B5-A64A-0AFBE4257AF5}"/>
      </w:docPartPr>
      <w:docPartBody>
        <w:p w:rsidR="00335DD1" w:rsidRDefault="00B6365F">
          <w:pPr>
            <w:pStyle w:val="BEE2C77CB36A4933BDAB0857F1D7E4E7"/>
          </w:pPr>
          <w:r w:rsidRPr="00810DF6">
            <w:rPr>
              <w:lang w:bidi="en-GB"/>
            </w:rPr>
            <w:t>$9,000</w:t>
          </w:r>
        </w:p>
      </w:docPartBody>
    </w:docPart>
    <w:docPart>
      <w:docPartPr>
        <w:name w:val="E80EBC0C61404EBDB9B54E443D53B321"/>
        <w:category>
          <w:name w:val="General"/>
          <w:gallery w:val="placeholder"/>
        </w:category>
        <w:types>
          <w:type w:val="bbPlcHdr"/>
        </w:types>
        <w:behaviors>
          <w:behavior w:val="content"/>
        </w:behaviors>
        <w:guid w:val="{71800A72-E3B5-46D7-99EC-036BAF3B9FAA}"/>
      </w:docPartPr>
      <w:docPartBody>
        <w:p w:rsidR="00335DD1" w:rsidRDefault="00B6365F">
          <w:pPr>
            <w:pStyle w:val="E80EBC0C61404EBDB9B54E443D53B321"/>
          </w:pPr>
          <w:r w:rsidRPr="00810DF6">
            <w:rPr>
              <w:lang w:bidi="en-GB"/>
            </w:rPr>
            <w:t>$9,000</w:t>
          </w:r>
        </w:p>
      </w:docPartBody>
    </w:docPart>
    <w:docPart>
      <w:docPartPr>
        <w:name w:val="A6D455DB8F444C8887B0BF0F10C7EE35"/>
        <w:category>
          <w:name w:val="General"/>
          <w:gallery w:val="placeholder"/>
        </w:category>
        <w:types>
          <w:type w:val="bbPlcHdr"/>
        </w:types>
        <w:behaviors>
          <w:behavior w:val="content"/>
        </w:behaviors>
        <w:guid w:val="{A9E85466-EE1D-409E-B9E0-E54384EA819C}"/>
      </w:docPartPr>
      <w:docPartBody>
        <w:p w:rsidR="00335DD1" w:rsidRDefault="00B6365F">
          <w:pPr>
            <w:pStyle w:val="A6D455DB8F444C8887B0BF0F10C7EE35"/>
          </w:pPr>
          <w:r w:rsidRPr="00810DF6">
            <w:rPr>
              <w:lang w:bidi="en-GB"/>
            </w:rPr>
            <w:t>$9,000</w:t>
          </w:r>
        </w:p>
      </w:docPartBody>
    </w:docPart>
    <w:docPart>
      <w:docPartPr>
        <w:name w:val="DB25B2B0C2F64B64A57FD3DD191963B5"/>
        <w:category>
          <w:name w:val="General"/>
          <w:gallery w:val="placeholder"/>
        </w:category>
        <w:types>
          <w:type w:val="bbPlcHdr"/>
        </w:types>
        <w:behaviors>
          <w:behavior w:val="content"/>
        </w:behaviors>
        <w:guid w:val="{F69C9213-816F-4613-8304-87074E19652E}"/>
      </w:docPartPr>
      <w:docPartBody>
        <w:p w:rsidR="00335DD1" w:rsidRDefault="00B6365F">
          <w:pPr>
            <w:pStyle w:val="DB25B2B0C2F64B64A57FD3DD191963B5"/>
          </w:pPr>
          <w:r w:rsidRPr="00810DF6">
            <w:rPr>
              <w:lang w:bidi="en-GB"/>
            </w:rPr>
            <w:t>$9,000</w:t>
          </w:r>
        </w:p>
      </w:docPartBody>
    </w:docPart>
    <w:docPart>
      <w:docPartPr>
        <w:name w:val="DD0C2114C8184427A14E86C35A2B9DD3"/>
        <w:category>
          <w:name w:val="General"/>
          <w:gallery w:val="placeholder"/>
        </w:category>
        <w:types>
          <w:type w:val="bbPlcHdr"/>
        </w:types>
        <w:behaviors>
          <w:behavior w:val="content"/>
        </w:behaviors>
        <w:guid w:val="{A691543F-AB5F-460F-8B34-612C904FACC0}"/>
      </w:docPartPr>
      <w:docPartBody>
        <w:p w:rsidR="00335DD1" w:rsidRDefault="00B6365F">
          <w:pPr>
            <w:pStyle w:val="DD0C2114C8184427A14E86C35A2B9DD3"/>
          </w:pPr>
          <w:r w:rsidRPr="00810DF6">
            <w:rPr>
              <w:lang w:bidi="en-GB"/>
            </w:rPr>
            <w:t>$9,000</w:t>
          </w:r>
        </w:p>
      </w:docPartBody>
    </w:docPart>
    <w:docPart>
      <w:docPartPr>
        <w:name w:val="90E6CEA6A5B54FBAB2752BF2CE7338B8"/>
        <w:category>
          <w:name w:val="General"/>
          <w:gallery w:val="placeholder"/>
        </w:category>
        <w:types>
          <w:type w:val="bbPlcHdr"/>
        </w:types>
        <w:behaviors>
          <w:behavior w:val="content"/>
        </w:behaviors>
        <w:guid w:val="{2F156465-B394-4578-86DE-A1810F5269E3}"/>
      </w:docPartPr>
      <w:docPartBody>
        <w:p w:rsidR="00335DD1" w:rsidRDefault="00B6365F">
          <w:pPr>
            <w:pStyle w:val="90E6CEA6A5B54FBAB2752BF2CE7338B8"/>
          </w:pPr>
          <w:r w:rsidRPr="00810DF6">
            <w:rPr>
              <w:lang w:bidi="en-GB"/>
            </w:rPr>
            <w:t>$76,500</w:t>
          </w:r>
        </w:p>
      </w:docPartBody>
    </w:docPart>
    <w:docPart>
      <w:docPartPr>
        <w:name w:val="8DA976624A264CCEAA382346578EB2A8"/>
        <w:category>
          <w:name w:val="General"/>
          <w:gallery w:val="placeholder"/>
        </w:category>
        <w:types>
          <w:type w:val="bbPlcHdr"/>
        </w:types>
        <w:behaviors>
          <w:behavior w:val="content"/>
        </w:behaviors>
        <w:guid w:val="{7829F580-185B-4455-926D-5496C182DEF3}"/>
      </w:docPartPr>
      <w:docPartBody>
        <w:p w:rsidR="00335DD1" w:rsidRDefault="00B6365F">
          <w:pPr>
            <w:pStyle w:val="8DA976624A264CCEAA382346578EB2A8"/>
          </w:pPr>
          <w:r w:rsidRPr="00810DF6">
            <w:rPr>
              <w:lang w:bidi="en-GB"/>
            </w:rPr>
            <w:t>Marketing/Advertising</w:t>
          </w:r>
        </w:p>
      </w:docPartBody>
    </w:docPart>
    <w:docPart>
      <w:docPartPr>
        <w:name w:val="DDB64D0F064241F4944FE00788220C81"/>
        <w:category>
          <w:name w:val="General"/>
          <w:gallery w:val="placeholder"/>
        </w:category>
        <w:types>
          <w:type w:val="bbPlcHdr"/>
        </w:types>
        <w:behaviors>
          <w:behavior w:val="content"/>
        </w:behaviors>
        <w:guid w:val="{A9C79141-7376-457A-8E0F-C89E4DFB0F83}"/>
      </w:docPartPr>
      <w:docPartBody>
        <w:p w:rsidR="00335DD1" w:rsidRDefault="00B6365F">
          <w:pPr>
            <w:pStyle w:val="DDB64D0F064241F4944FE00788220C81"/>
          </w:pPr>
          <w:r w:rsidRPr="00810DF6">
            <w:rPr>
              <w:lang w:bidi="en-GB"/>
            </w:rPr>
            <w:t>$400</w:t>
          </w:r>
        </w:p>
      </w:docPartBody>
    </w:docPart>
    <w:docPart>
      <w:docPartPr>
        <w:name w:val="2F8A8ED12C644CA19386FF673E2B5FBD"/>
        <w:category>
          <w:name w:val="General"/>
          <w:gallery w:val="placeholder"/>
        </w:category>
        <w:types>
          <w:type w:val="bbPlcHdr"/>
        </w:types>
        <w:behaviors>
          <w:behavior w:val="content"/>
        </w:behaviors>
        <w:guid w:val="{1EC43007-FB19-480F-B6F6-2936322FED9B}"/>
      </w:docPartPr>
      <w:docPartBody>
        <w:p w:rsidR="00335DD1" w:rsidRDefault="00B6365F">
          <w:pPr>
            <w:pStyle w:val="2F8A8ED12C644CA19386FF673E2B5FBD"/>
          </w:pPr>
          <w:r w:rsidRPr="00810DF6">
            <w:rPr>
              <w:lang w:bidi="en-GB"/>
            </w:rPr>
            <w:t>$450</w:t>
          </w:r>
        </w:p>
      </w:docPartBody>
    </w:docPart>
    <w:docPart>
      <w:docPartPr>
        <w:name w:val="3272425D328D4F928633DBFD1A53E71F"/>
        <w:category>
          <w:name w:val="General"/>
          <w:gallery w:val="placeholder"/>
        </w:category>
        <w:types>
          <w:type w:val="bbPlcHdr"/>
        </w:types>
        <w:behaviors>
          <w:behavior w:val="content"/>
        </w:behaviors>
        <w:guid w:val="{01F6118F-E62A-43AA-B944-F9C1350154BF}"/>
      </w:docPartPr>
      <w:docPartBody>
        <w:p w:rsidR="00335DD1" w:rsidRDefault="00B6365F">
          <w:pPr>
            <w:pStyle w:val="3272425D328D4F928633DBFD1A53E71F"/>
          </w:pPr>
          <w:r w:rsidRPr="00810DF6">
            <w:rPr>
              <w:lang w:bidi="en-GB"/>
            </w:rPr>
            <w:t>$450</w:t>
          </w:r>
        </w:p>
      </w:docPartBody>
    </w:docPart>
    <w:docPart>
      <w:docPartPr>
        <w:name w:val="583185896E864B2088792482509CD1CB"/>
        <w:category>
          <w:name w:val="General"/>
          <w:gallery w:val="placeholder"/>
        </w:category>
        <w:types>
          <w:type w:val="bbPlcHdr"/>
        </w:types>
        <w:behaviors>
          <w:behavior w:val="content"/>
        </w:behaviors>
        <w:guid w:val="{6C8C611B-716E-43EF-AE47-B942327E3C86}"/>
      </w:docPartPr>
      <w:docPartBody>
        <w:p w:rsidR="00335DD1" w:rsidRDefault="00B6365F">
          <w:pPr>
            <w:pStyle w:val="583185896E864B2088792482509CD1CB"/>
          </w:pPr>
          <w:r w:rsidRPr="00810DF6">
            <w:rPr>
              <w:lang w:bidi="en-GB"/>
            </w:rPr>
            <w:t>$450</w:t>
          </w:r>
        </w:p>
      </w:docPartBody>
    </w:docPart>
    <w:docPart>
      <w:docPartPr>
        <w:name w:val="82848D3C823E44B180AC804A2FF2327A"/>
        <w:category>
          <w:name w:val="General"/>
          <w:gallery w:val="placeholder"/>
        </w:category>
        <w:types>
          <w:type w:val="bbPlcHdr"/>
        </w:types>
        <w:behaviors>
          <w:behavior w:val="content"/>
        </w:behaviors>
        <w:guid w:val="{85DE3301-99C9-4445-9E20-91E73A72BC1D}"/>
      </w:docPartPr>
      <w:docPartBody>
        <w:p w:rsidR="00335DD1" w:rsidRDefault="00B6365F">
          <w:pPr>
            <w:pStyle w:val="82848D3C823E44B180AC804A2FF2327A"/>
          </w:pPr>
          <w:r w:rsidRPr="00810DF6">
            <w:rPr>
              <w:lang w:bidi="en-GB"/>
            </w:rPr>
            <w:t>$900</w:t>
          </w:r>
        </w:p>
      </w:docPartBody>
    </w:docPart>
    <w:docPart>
      <w:docPartPr>
        <w:name w:val="D0DB7939672C4A57A1727C4446B3085A"/>
        <w:category>
          <w:name w:val="General"/>
          <w:gallery w:val="placeholder"/>
        </w:category>
        <w:types>
          <w:type w:val="bbPlcHdr"/>
        </w:types>
        <w:behaviors>
          <w:behavior w:val="content"/>
        </w:behaviors>
        <w:guid w:val="{5C4E5D43-1230-461D-A5C1-67DFD3349D93}"/>
      </w:docPartPr>
      <w:docPartBody>
        <w:p w:rsidR="00335DD1" w:rsidRDefault="00B6365F">
          <w:pPr>
            <w:pStyle w:val="D0DB7939672C4A57A1727C4446B3085A"/>
          </w:pPr>
          <w:r w:rsidRPr="00810DF6">
            <w:rPr>
              <w:lang w:bidi="en-GB"/>
            </w:rPr>
            <w:t>$900</w:t>
          </w:r>
        </w:p>
      </w:docPartBody>
    </w:docPart>
    <w:docPart>
      <w:docPartPr>
        <w:name w:val="67ACC7B0392D4819AE45475B504EDB9F"/>
        <w:category>
          <w:name w:val="General"/>
          <w:gallery w:val="placeholder"/>
        </w:category>
        <w:types>
          <w:type w:val="bbPlcHdr"/>
        </w:types>
        <w:behaviors>
          <w:behavior w:val="content"/>
        </w:behaviors>
        <w:guid w:val="{ACACCA66-0675-4DD0-994D-EC9B7CFB609C}"/>
      </w:docPartPr>
      <w:docPartBody>
        <w:p w:rsidR="00335DD1" w:rsidRDefault="00B6365F">
          <w:pPr>
            <w:pStyle w:val="67ACC7B0392D4819AE45475B504EDB9F"/>
          </w:pPr>
          <w:r w:rsidRPr="00810DF6">
            <w:rPr>
              <w:lang w:bidi="en-GB"/>
            </w:rPr>
            <w:t>$900</w:t>
          </w:r>
        </w:p>
      </w:docPartBody>
    </w:docPart>
    <w:docPart>
      <w:docPartPr>
        <w:name w:val="DE43DC6DF1184EB4B5F888D97E0C5393"/>
        <w:category>
          <w:name w:val="General"/>
          <w:gallery w:val="placeholder"/>
        </w:category>
        <w:types>
          <w:type w:val="bbPlcHdr"/>
        </w:types>
        <w:behaviors>
          <w:behavior w:val="content"/>
        </w:behaviors>
        <w:guid w:val="{D4324D3A-5789-421F-AC54-87E15A3016CD}"/>
      </w:docPartPr>
      <w:docPartBody>
        <w:p w:rsidR="00335DD1" w:rsidRDefault="00B6365F">
          <w:pPr>
            <w:pStyle w:val="DE43DC6DF1184EB4B5F888D97E0C5393"/>
          </w:pPr>
          <w:r w:rsidRPr="00810DF6">
            <w:rPr>
              <w:lang w:bidi="en-GB"/>
            </w:rPr>
            <w:t>$900</w:t>
          </w:r>
        </w:p>
      </w:docPartBody>
    </w:docPart>
    <w:docPart>
      <w:docPartPr>
        <w:name w:val="2C7A5590F3394198A6E7B0230EA3A54A"/>
        <w:category>
          <w:name w:val="General"/>
          <w:gallery w:val="placeholder"/>
        </w:category>
        <w:types>
          <w:type w:val="bbPlcHdr"/>
        </w:types>
        <w:behaviors>
          <w:behavior w:val="content"/>
        </w:behaviors>
        <w:guid w:val="{7FEA3D6A-CB79-43E2-A375-989515FDFE6B}"/>
      </w:docPartPr>
      <w:docPartBody>
        <w:p w:rsidR="00335DD1" w:rsidRDefault="00B6365F">
          <w:pPr>
            <w:pStyle w:val="2C7A5590F3394198A6E7B0230EA3A54A"/>
          </w:pPr>
          <w:r w:rsidRPr="00810DF6">
            <w:rPr>
              <w:lang w:bidi="en-GB"/>
            </w:rPr>
            <w:t>$900</w:t>
          </w:r>
        </w:p>
      </w:docPartBody>
    </w:docPart>
    <w:docPart>
      <w:docPartPr>
        <w:name w:val="A8077AB62BBD45A4843117AAB2BE6076"/>
        <w:category>
          <w:name w:val="General"/>
          <w:gallery w:val="placeholder"/>
        </w:category>
        <w:types>
          <w:type w:val="bbPlcHdr"/>
        </w:types>
        <w:behaviors>
          <w:behavior w:val="content"/>
        </w:behaviors>
        <w:guid w:val="{1A2AD6C9-9297-4D58-B878-83EF7AB9CCE4}"/>
      </w:docPartPr>
      <w:docPartBody>
        <w:p w:rsidR="00335DD1" w:rsidRDefault="00B6365F">
          <w:pPr>
            <w:pStyle w:val="A8077AB62BBD45A4843117AAB2BE6076"/>
          </w:pPr>
          <w:r w:rsidRPr="00810DF6">
            <w:rPr>
              <w:lang w:bidi="en-GB"/>
            </w:rPr>
            <w:t>$900</w:t>
          </w:r>
        </w:p>
      </w:docPartBody>
    </w:docPart>
    <w:docPart>
      <w:docPartPr>
        <w:name w:val="E7E5DCC9451A416C97357F7866B79A45"/>
        <w:category>
          <w:name w:val="General"/>
          <w:gallery w:val="placeholder"/>
        </w:category>
        <w:types>
          <w:type w:val="bbPlcHdr"/>
        </w:types>
        <w:behaviors>
          <w:behavior w:val="content"/>
        </w:behaviors>
        <w:guid w:val="{373A20AF-8030-475F-8ACF-7D652ED0BEA3}"/>
      </w:docPartPr>
      <w:docPartBody>
        <w:p w:rsidR="00335DD1" w:rsidRDefault="00B6365F">
          <w:pPr>
            <w:pStyle w:val="E7E5DCC9451A416C97357F7866B79A45"/>
          </w:pPr>
          <w:r w:rsidRPr="00810DF6">
            <w:rPr>
              <w:lang w:bidi="en-GB"/>
            </w:rPr>
            <w:t>£1,200</w:t>
          </w:r>
        </w:p>
      </w:docPartBody>
    </w:docPart>
    <w:docPart>
      <w:docPartPr>
        <w:name w:val="E9512EFD55AD46A780F3A3D1DBC4CCB1"/>
        <w:category>
          <w:name w:val="General"/>
          <w:gallery w:val="placeholder"/>
        </w:category>
        <w:types>
          <w:type w:val="bbPlcHdr"/>
        </w:types>
        <w:behaviors>
          <w:behavior w:val="content"/>
        </w:behaviors>
        <w:guid w:val="{3A9C7F23-10A2-4D8D-98A0-7487A749BE9F}"/>
      </w:docPartPr>
      <w:docPartBody>
        <w:p w:rsidR="00335DD1" w:rsidRDefault="00B6365F">
          <w:pPr>
            <w:pStyle w:val="E9512EFD55AD46A780F3A3D1DBC4CCB1"/>
          </w:pPr>
          <w:r w:rsidRPr="00810DF6">
            <w:rPr>
              <w:lang w:bidi="en-GB"/>
            </w:rPr>
            <w:t>£1,200</w:t>
          </w:r>
        </w:p>
      </w:docPartBody>
    </w:docPart>
    <w:docPart>
      <w:docPartPr>
        <w:name w:val="228F1A50C08F408F8EBBBC726B62A67E"/>
        <w:category>
          <w:name w:val="General"/>
          <w:gallery w:val="placeholder"/>
        </w:category>
        <w:types>
          <w:type w:val="bbPlcHdr"/>
        </w:types>
        <w:behaviors>
          <w:behavior w:val="content"/>
        </w:behaviors>
        <w:guid w:val="{7F0B949A-8580-4572-AAC0-7D5717D5F5A3}"/>
      </w:docPartPr>
      <w:docPartBody>
        <w:p w:rsidR="00335DD1" w:rsidRDefault="00B6365F">
          <w:pPr>
            <w:pStyle w:val="228F1A50C08F408F8EBBBC726B62A67E"/>
          </w:pPr>
          <w:r w:rsidRPr="00810DF6">
            <w:rPr>
              <w:lang w:bidi="en-GB"/>
            </w:rPr>
            <w:t>$9,550</w:t>
          </w:r>
        </w:p>
      </w:docPartBody>
    </w:docPart>
    <w:docPart>
      <w:docPartPr>
        <w:name w:val="431120415A514DFE9642FB408E22761F"/>
        <w:category>
          <w:name w:val="General"/>
          <w:gallery w:val="placeholder"/>
        </w:category>
        <w:types>
          <w:type w:val="bbPlcHdr"/>
        </w:types>
        <w:behaviors>
          <w:behavior w:val="content"/>
        </w:behaviors>
        <w:guid w:val="{0DA19144-9B25-4A36-BEBA-C9B922227C69}"/>
      </w:docPartPr>
      <w:docPartBody>
        <w:p w:rsidR="00335DD1" w:rsidRDefault="00B6365F">
          <w:pPr>
            <w:pStyle w:val="431120415A514DFE9642FB408E22761F"/>
          </w:pPr>
          <w:r w:rsidRPr="00810DF6">
            <w:rPr>
              <w:lang w:bidi="en-GB"/>
            </w:rPr>
            <w:t>Sales commissions</w:t>
          </w:r>
        </w:p>
      </w:docPartBody>
    </w:docPart>
    <w:docPart>
      <w:docPartPr>
        <w:name w:val="B2568ADADDD040C0B0B2316E9690D6B1"/>
        <w:category>
          <w:name w:val="General"/>
          <w:gallery w:val="placeholder"/>
        </w:category>
        <w:types>
          <w:type w:val="bbPlcHdr"/>
        </w:types>
        <w:behaviors>
          <w:behavior w:val="content"/>
        </w:behaviors>
        <w:guid w:val="{185044F4-5B68-4A7B-AB8E-0BE3AE8D0A4C}"/>
      </w:docPartPr>
      <w:docPartBody>
        <w:p w:rsidR="00335DD1" w:rsidRDefault="00B6365F">
          <w:pPr>
            <w:pStyle w:val="B2568ADADDD040C0B0B2316E9690D6B1"/>
          </w:pPr>
          <w:r w:rsidRPr="00810DF6">
            <w:rPr>
              <w:lang w:bidi="en-GB"/>
            </w:rPr>
            <w:t>$250</w:t>
          </w:r>
        </w:p>
      </w:docPartBody>
    </w:docPart>
    <w:docPart>
      <w:docPartPr>
        <w:name w:val="37123FD15FDD4967B1B65780F39CDBBF"/>
        <w:category>
          <w:name w:val="General"/>
          <w:gallery w:val="placeholder"/>
        </w:category>
        <w:types>
          <w:type w:val="bbPlcHdr"/>
        </w:types>
        <w:behaviors>
          <w:behavior w:val="content"/>
        </w:behaviors>
        <w:guid w:val="{1D7C5CAF-EDC9-4A87-8C11-BCB59B3E0FB9}"/>
      </w:docPartPr>
      <w:docPartBody>
        <w:p w:rsidR="00335DD1" w:rsidRDefault="00B6365F">
          <w:pPr>
            <w:pStyle w:val="37123FD15FDD4967B1B65780F39CDBBF"/>
          </w:pPr>
          <w:r w:rsidRPr="00810DF6">
            <w:rPr>
              <w:lang w:bidi="en-GB"/>
            </w:rPr>
            <w:t>$650</w:t>
          </w:r>
        </w:p>
      </w:docPartBody>
    </w:docPart>
    <w:docPart>
      <w:docPartPr>
        <w:name w:val="2969D5D0E2B94CE4925D21B17549F7BC"/>
        <w:category>
          <w:name w:val="General"/>
          <w:gallery w:val="placeholder"/>
        </w:category>
        <w:types>
          <w:type w:val="bbPlcHdr"/>
        </w:types>
        <w:behaviors>
          <w:behavior w:val="content"/>
        </w:behaviors>
        <w:guid w:val="{5AA41EF1-5A60-4037-AD53-D1CD7E4622AC}"/>
      </w:docPartPr>
      <w:docPartBody>
        <w:p w:rsidR="00335DD1" w:rsidRDefault="00B6365F">
          <w:pPr>
            <w:pStyle w:val="2969D5D0E2B94CE4925D21B17549F7BC"/>
          </w:pPr>
          <w:r w:rsidRPr="00810DF6">
            <w:rPr>
              <w:lang w:bidi="en-GB"/>
            </w:rPr>
            <w:t>$800</w:t>
          </w:r>
        </w:p>
      </w:docPartBody>
    </w:docPart>
    <w:docPart>
      <w:docPartPr>
        <w:name w:val="FA1F088093A548E69D65EC159538AB57"/>
        <w:category>
          <w:name w:val="General"/>
          <w:gallery w:val="placeholder"/>
        </w:category>
        <w:types>
          <w:type w:val="bbPlcHdr"/>
        </w:types>
        <w:behaviors>
          <w:behavior w:val="content"/>
        </w:behaviors>
        <w:guid w:val="{15880694-A645-4A79-8549-6CD29ACE3CBC}"/>
      </w:docPartPr>
      <w:docPartBody>
        <w:p w:rsidR="00335DD1" w:rsidRDefault="00B6365F">
          <w:pPr>
            <w:pStyle w:val="FA1F088093A548E69D65EC159538AB57"/>
          </w:pPr>
          <w:r w:rsidRPr="00810DF6">
            <w:rPr>
              <w:lang w:bidi="en-GB"/>
            </w:rPr>
            <w:t>$350</w:t>
          </w:r>
        </w:p>
      </w:docPartBody>
    </w:docPart>
    <w:docPart>
      <w:docPartPr>
        <w:name w:val="4B48247D6E8A466289B1A7ACFC36F4DA"/>
        <w:category>
          <w:name w:val="General"/>
          <w:gallery w:val="placeholder"/>
        </w:category>
        <w:types>
          <w:type w:val="bbPlcHdr"/>
        </w:types>
        <w:behaviors>
          <w:behavior w:val="content"/>
        </w:behaviors>
        <w:guid w:val="{4DAC2322-8AF5-474A-95BA-DE3BB4D101CE}"/>
      </w:docPartPr>
      <w:docPartBody>
        <w:p w:rsidR="00335DD1" w:rsidRDefault="00B6365F">
          <w:pPr>
            <w:pStyle w:val="4B48247D6E8A466289B1A7ACFC36F4DA"/>
          </w:pPr>
          <w:r w:rsidRPr="00810DF6">
            <w:rPr>
              <w:lang w:bidi="en-GB"/>
            </w:rPr>
            <w:t>$725</w:t>
          </w:r>
        </w:p>
      </w:docPartBody>
    </w:docPart>
    <w:docPart>
      <w:docPartPr>
        <w:name w:val="8DF04E00F30A44DA9ADDF2FB9452CE88"/>
        <w:category>
          <w:name w:val="General"/>
          <w:gallery w:val="placeholder"/>
        </w:category>
        <w:types>
          <w:type w:val="bbPlcHdr"/>
        </w:types>
        <w:behaviors>
          <w:behavior w:val="content"/>
        </w:behaviors>
        <w:guid w:val="{36BA219B-10C3-402C-A4EB-742A101F28CD}"/>
      </w:docPartPr>
      <w:docPartBody>
        <w:p w:rsidR="00335DD1" w:rsidRDefault="00B6365F">
          <w:pPr>
            <w:pStyle w:val="8DF04E00F30A44DA9ADDF2FB9452CE88"/>
          </w:pPr>
          <w:r w:rsidRPr="00810DF6">
            <w:rPr>
              <w:lang w:bidi="en-GB"/>
            </w:rPr>
            <w:t>$820</w:t>
          </w:r>
        </w:p>
      </w:docPartBody>
    </w:docPart>
    <w:docPart>
      <w:docPartPr>
        <w:name w:val="1EC31F84AA1A46BEAB20AD42CAD4E2AB"/>
        <w:category>
          <w:name w:val="General"/>
          <w:gallery w:val="placeholder"/>
        </w:category>
        <w:types>
          <w:type w:val="bbPlcHdr"/>
        </w:types>
        <w:behaviors>
          <w:behavior w:val="content"/>
        </w:behaviors>
        <w:guid w:val="{20502DCC-9CDB-4DFB-84F1-5EA744E09FE7}"/>
      </w:docPartPr>
      <w:docPartBody>
        <w:p w:rsidR="00335DD1" w:rsidRDefault="00B6365F">
          <w:pPr>
            <w:pStyle w:val="1EC31F84AA1A46BEAB20AD42CAD4E2AB"/>
          </w:pPr>
          <w:r w:rsidRPr="00810DF6">
            <w:rPr>
              <w:lang w:bidi="en-GB"/>
            </w:rPr>
            <w:t>$1,125</w:t>
          </w:r>
        </w:p>
      </w:docPartBody>
    </w:docPart>
    <w:docPart>
      <w:docPartPr>
        <w:name w:val="0CE813A89E2E4989923794C6D89D6929"/>
        <w:category>
          <w:name w:val="General"/>
          <w:gallery w:val="placeholder"/>
        </w:category>
        <w:types>
          <w:type w:val="bbPlcHdr"/>
        </w:types>
        <w:behaviors>
          <w:behavior w:val="content"/>
        </w:behaviors>
        <w:guid w:val="{DC7FDE3F-FB5A-4E7F-817E-57087E080326}"/>
      </w:docPartPr>
      <w:docPartBody>
        <w:p w:rsidR="00335DD1" w:rsidRDefault="00B6365F">
          <w:pPr>
            <w:pStyle w:val="0CE813A89E2E4989923794C6D89D6929"/>
          </w:pPr>
          <w:r w:rsidRPr="00810DF6">
            <w:rPr>
              <w:lang w:bidi="en-GB"/>
            </w:rPr>
            <w:t>$1,156</w:t>
          </w:r>
        </w:p>
      </w:docPartBody>
    </w:docPart>
    <w:docPart>
      <w:docPartPr>
        <w:name w:val="36954D54A1E14A3E8216059E17AEA1C5"/>
        <w:category>
          <w:name w:val="General"/>
          <w:gallery w:val="placeholder"/>
        </w:category>
        <w:types>
          <w:type w:val="bbPlcHdr"/>
        </w:types>
        <w:behaviors>
          <w:behavior w:val="content"/>
        </w:behaviors>
        <w:guid w:val="{8E1690A8-273D-4CB9-8637-33959815C5EC}"/>
      </w:docPartPr>
      <w:docPartBody>
        <w:p w:rsidR="00335DD1" w:rsidRDefault="00B6365F">
          <w:pPr>
            <w:pStyle w:val="36954D54A1E14A3E8216059E17AEA1C5"/>
          </w:pPr>
          <w:r w:rsidRPr="00810DF6">
            <w:rPr>
              <w:lang w:bidi="en-GB"/>
            </w:rPr>
            <w:t>$1,227</w:t>
          </w:r>
        </w:p>
      </w:docPartBody>
    </w:docPart>
    <w:docPart>
      <w:docPartPr>
        <w:name w:val="4D083810D202461C96913FF26DC8C6B6"/>
        <w:category>
          <w:name w:val="General"/>
          <w:gallery w:val="placeholder"/>
        </w:category>
        <w:types>
          <w:type w:val="bbPlcHdr"/>
        </w:types>
        <w:behaviors>
          <w:behavior w:val="content"/>
        </w:behaviors>
        <w:guid w:val="{CA4FB169-2187-4CBC-BA4D-53B07ADB60C1}"/>
      </w:docPartPr>
      <w:docPartBody>
        <w:p w:rsidR="00335DD1" w:rsidRDefault="00B6365F">
          <w:pPr>
            <w:pStyle w:val="4D083810D202461C96913FF26DC8C6B6"/>
          </w:pPr>
          <w:r w:rsidRPr="00810DF6">
            <w:rPr>
              <w:lang w:bidi="en-GB"/>
            </w:rPr>
            <w:t>$1,100</w:t>
          </w:r>
        </w:p>
      </w:docPartBody>
    </w:docPart>
    <w:docPart>
      <w:docPartPr>
        <w:name w:val="3CF1F8602CED45D1B5D64E38B20CA60A"/>
        <w:category>
          <w:name w:val="General"/>
          <w:gallery w:val="placeholder"/>
        </w:category>
        <w:types>
          <w:type w:val="bbPlcHdr"/>
        </w:types>
        <w:behaviors>
          <w:behavior w:val="content"/>
        </w:behaviors>
        <w:guid w:val="{2D642CEF-AEB1-4E74-A4DC-97C32BC1387F}"/>
      </w:docPartPr>
      <w:docPartBody>
        <w:p w:rsidR="00335DD1" w:rsidRDefault="00B6365F">
          <w:pPr>
            <w:pStyle w:val="3CF1F8602CED45D1B5D64E38B20CA60A"/>
          </w:pPr>
          <w:r w:rsidRPr="00810DF6">
            <w:rPr>
              <w:lang w:bidi="en-GB"/>
            </w:rPr>
            <w:t>$1,250</w:t>
          </w:r>
        </w:p>
      </w:docPartBody>
    </w:docPart>
    <w:docPart>
      <w:docPartPr>
        <w:name w:val="899D4B690DD34F888EE1FCF7E4F49B0D"/>
        <w:category>
          <w:name w:val="General"/>
          <w:gallery w:val="placeholder"/>
        </w:category>
        <w:types>
          <w:type w:val="bbPlcHdr"/>
        </w:types>
        <w:behaviors>
          <w:behavior w:val="content"/>
        </w:behaviors>
        <w:guid w:val="{DBAD23E7-06ED-4B6D-8F3C-05E1A977F84D}"/>
      </w:docPartPr>
      <w:docPartBody>
        <w:p w:rsidR="00335DD1" w:rsidRDefault="00B6365F">
          <w:pPr>
            <w:pStyle w:val="899D4B690DD34F888EE1FCF7E4F49B0D"/>
          </w:pPr>
          <w:r w:rsidRPr="00810DF6">
            <w:rPr>
              <w:lang w:bidi="en-GB"/>
            </w:rPr>
            <w:t>$1,367</w:t>
          </w:r>
        </w:p>
      </w:docPartBody>
    </w:docPart>
    <w:docPart>
      <w:docPartPr>
        <w:name w:val="2CC913606E034C1FA1E808B7363E5357"/>
        <w:category>
          <w:name w:val="General"/>
          <w:gallery w:val="placeholder"/>
        </w:category>
        <w:types>
          <w:type w:val="bbPlcHdr"/>
        </w:types>
        <w:behaviors>
          <w:behavior w:val="content"/>
        </w:behaviors>
        <w:guid w:val="{6662A813-DFF6-4081-AA18-48C0BC3A4A79}"/>
      </w:docPartPr>
      <w:docPartBody>
        <w:p w:rsidR="00335DD1" w:rsidRDefault="00B6365F">
          <w:pPr>
            <w:pStyle w:val="2CC913606E034C1FA1E808B7363E5357"/>
          </w:pPr>
          <w:r w:rsidRPr="00810DF6">
            <w:rPr>
              <w:lang w:bidi="en-GB"/>
            </w:rPr>
            <w:t>$10,821</w:t>
          </w:r>
        </w:p>
      </w:docPartBody>
    </w:docPart>
    <w:docPart>
      <w:docPartPr>
        <w:name w:val="FF8D919E10C14C3FB49E0F5A9DCB5320"/>
        <w:category>
          <w:name w:val="General"/>
          <w:gallery w:val="placeholder"/>
        </w:category>
        <w:types>
          <w:type w:val="bbPlcHdr"/>
        </w:types>
        <w:behaviors>
          <w:behavior w:val="content"/>
        </w:behaviors>
        <w:guid w:val="{5CEDA3CB-7DDB-4D0A-8CC4-0AB8F6E17860}"/>
      </w:docPartPr>
      <w:docPartBody>
        <w:p w:rsidR="00335DD1" w:rsidRDefault="00B6365F">
          <w:pPr>
            <w:pStyle w:val="FF8D919E10C14C3FB49E0F5A9DCB5320"/>
          </w:pPr>
          <w:r w:rsidRPr="00810DF6">
            <w:rPr>
              <w:lang w:bidi="en-GB"/>
            </w:rPr>
            <w:t>Rent</w:t>
          </w:r>
        </w:p>
      </w:docPartBody>
    </w:docPart>
    <w:docPart>
      <w:docPartPr>
        <w:name w:val="A0248210504D40DC8CA6077779BAA29E"/>
        <w:category>
          <w:name w:val="General"/>
          <w:gallery w:val="placeholder"/>
        </w:category>
        <w:types>
          <w:type w:val="bbPlcHdr"/>
        </w:types>
        <w:behaviors>
          <w:behavior w:val="content"/>
        </w:behaviors>
        <w:guid w:val="{899C384B-9B7A-4759-847D-91878D162446}"/>
      </w:docPartPr>
      <w:docPartBody>
        <w:p w:rsidR="00335DD1" w:rsidRDefault="00B6365F">
          <w:pPr>
            <w:pStyle w:val="A0248210504D40DC8CA6077779BAA29E"/>
          </w:pPr>
          <w:r w:rsidRPr="00810DF6">
            <w:rPr>
              <w:lang w:bidi="en-GB"/>
            </w:rPr>
            <w:t>$1,250</w:t>
          </w:r>
        </w:p>
      </w:docPartBody>
    </w:docPart>
    <w:docPart>
      <w:docPartPr>
        <w:name w:val="AC45023CB350472E98131508036BE327"/>
        <w:category>
          <w:name w:val="General"/>
          <w:gallery w:val="placeholder"/>
        </w:category>
        <w:types>
          <w:type w:val="bbPlcHdr"/>
        </w:types>
        <w:behaviors>
          <w:behavior w:val="content"/>
        </w:behaviors>
        <w:guid w:val="{1DCF5E58-5522-46B5-BFBE-2B1583922D95}"/>
      </w:docPartPr>
      <w:docPartBody>
        <w:p w:rsidR="00335DD1" w:rsidRDefault="00B6365F">
          <w:pPr>
            <w:pStyle w:val="AC45023CB350472E98131508036BE327"/>
          </w:pPr>
          <w:r w:rsidRPr="00810DF6">
            <w:rPr>
              <w:lang w:bidi="en-GB"/>
            </w:rPr>
            <w:t>$1,250</w:t>
          </w:r>
        </w:p>
      </w:docPartBody>
    </w:docPart>
    <w:docPart>
      <w:docPartPr>
        <w:name w:val="0B8EC681D19A4E6E992B0F01223E54D4"/>
        <w:category>
          <w:name w:val="General"/>
          <w:gallery w:val="placeholder"/>
        </w:category>
        <w:types>
          <w:type w:val="bbPlcHdr"/>
        </w:types>
        <w:behaviors>
          <w:behavior w:val="content"/>
        </w:behaviors>
        <w:guid w:val="{10F7835F-7245-45D7-9F16-76A8BE5DF9B0}"/>
      </w:docPartPr>
      <w:docPartBody>
        <w:p w:rsidR="00335DD1" w:rsidRDefault="00B6365F">
          <w:pPr>
            <w:pStyle w:val="0B8EC681D19A4E6E992B0F01223E54D4"/>
          </w:pPr>
          <w:r w:rsidRPr="00810DF6">
            <w:rPr>
              <w:lang w:bidi="en-GB"/>
            </w:rPr>
            <w:t>$1,250</w:t>
          </w:r>
        </w:p>
      </w:docPartBody>
    </w:docPart>
    <w:docPart>
      <w:docPartPr>
        <w:name w:val="E518765296B5430BBF173B10FD730AE0"/>
        <w:category>
          <w:name w:val="General"/>
          <w:gallery w:val="placeholder"/>
        </w:category>
        <w:types>
          <w:type w:val="bbPlcHdr"/>
        </w:types>
        <w:behaviors>
          <w:behavior w:val="content"/>
        </w:behaviors>
        <w:guid w:val="{62184DBF-AD3A-4E0F-9B51-337D22649A58}"/>
      </w:docPartPr>
      <w:docPartBody>
        <w:p w:rsidR="00335DD1" w:rsidRDefault="00B6365F">
          <w:pPr>
            <w:pStyle w:val="E518765296B5430BBF173B10FD730AE0"/>
          </w:pPr>
          <w:r w:rsidRPr="00810DF6">
            <w:rPr>
              <w:lang w:bidi="en-GB"/>
            </w:rPr>
            <w:t>$1,250</w:t>
          </w:r>
        </w:p>
      </w:docPartBody>
    </w:docPart>
    <w:docPart>
      <w:docPartPr>
        <w:name w:val="CC8608C2E6A1439CB9963B3D94BE8B1C"/>
        <w:category>
          <w:name w:val="General"/>
          <w:gallery w:val="placeholder"/>
        </w:category>
        <w:types>
          <w:type w:val="bbPlcHdr"/>
        </w:types>
        <w:behaviors>
          <w:behavior w:val="content"/>
        </w:behaviors>
        <w:guid w:val="{76C71459-D7BB-410E-97B6-27B2216DAD94}"/>
      </w:docPartPr>
      <w:docPartBody>
        <w:p w:rsidR="00335DD1" w:rsidRDefault="00B6365F">
          <w:pPr>
            <w:pStyle w:val="CC8608C2E6A1439CB9963B3D94BE8B1C"/>
          </w:pPr>
          <w:r w:rsidRPr="00810DF6">
            <w:rPr>
              <w:lang w:bidi="en-GB"/>
            </w:rPr>
            <w:t>$1,250</w:t>
          </w:r>
        </w:p>
      </w:docPartBody>
    </w:docPart>
    <w:docPart>
      <w:docPartPr>
        <w:name w:val="1EB20766EA21402EA208EBEA7EC60916"/>
        <w:category>
          <w:name w:val="General"/>
          <w:gallery w:val="placeholder"/>
        </w:category>
        <w:types>
          <w:type w:val="bbPlcHdr"/>
        </w:types>
        <w:behaviors>
          <w:behavior w:val="content"/>
        </w:behaviors>
        <w:guid w:val="{75093EA4-A76E-44E2-9BCC-A735D49E4FDB}"/>
      </w:docPartPr>
      <w:docPartBody>
        <w:p w:rsidR="00335DD1" w:rsidRDefault="00B6365F">
          <w:pPr>
            <w:pStyle w:val="1EB20766EA21402EA208EBEA7EC60916"/>
          </w:pPr>
          <w:r w:rsidRPr="00810DF6">
            <w:rPr>
              <w:lang w:bidi="en-GB"/>
            </w:rPr>
            <w:t>$1,250</w:t>
          </w:r>
        </w:p>
      </w:docPartBody>
    </w:docPart>
    <w:docPart>
      <w:docPartPr>
        <w:name w:val="E778791118794B04A0D3766E5AD48D51"/>
        <w:category>
          <w:name w:val="General"/>
          <w:gallery w:val="placeholder"/>
        </w:category>
        <w:types>
          <w:type w:val="bbPlcHdr"/>
        </w:types>
        <w:behaviors>
          <w:behavior w:val="content"/>
        </w:behaviors>
        <w:guid w:val="{8A7BE10D-407B-44D5-BD14-2887AA70A933}"/>
      </w:docPartPr>
      <w:docPartBody>
        <w:p w:rsidR="00335DD1" w:rsidRDefault="00B6365F">
          <w:pPr>
            <w:pStyle w:val="E778791118794B04A0D3766E5AD48D51"/>
          </w:pPr>
          <w:r w:rsidRPr="00810DF6">
            <w:rPr>
              <w:lang w:bidi="en-GB"/>
            </w:rPr>
            <w:t>$1,125</w:t>
          </w:r>
        </w:p>
      </w:docPartBody>
    </w:docPart>
    <w:docPart>
      <w:docPartPr>
        <w:name w:val="38E9761125154C73A7E1283CD5677B17"/>
        <w:category>
          <w:name w:val="General"/>
          <w:gallery w:val="placeholder"/>
        </w:category>
        <w:types>
          <w:type w:val="bbPlcHdr"/>
        </w:types>
        <w:behaviors>
          <w:behavior w:val="content"/>
        </w:behaviors>
        <w:guid w:val="{CE68F2A1-9BE1-42D8-A899-74402808AA79}"/>
      </w:docPartPr>
      <w:docPartBody>
        <w:p w:rsidR="00335DD1" w:rsidRDefault="00B6365F">
          <w:pPr>
            <w:pStyle w:val="38E9761125154C73A7E1283CD5677B17"/>
          </w:pPr>
          <w:r w:rsidRPr="00810DF6">
            <w:rPr>
              <w:lang w:bidi="en-GB"/>
            </w:rPr>
            <w:t>$1,125</w:t>
          </w:r>
        </w:p>
      </w:docPartBody>
    </w:docPart>
    <w:docPart>
      <w:docPartPr>
        <w:name w:val="BAF943858B2B45269635D5CC9A4FD106"/>
        <w:category>
          <w:name w:val="General"/>
          <w:gallery w:val="placeholder"/>
        </w:category>
        <w:types>
          <w:type w:val="bbPlcHdr"/>
        </w:types>
        <w:behaviors>
          <w:behavior w:val="content"/>
        </w:behaviors>
        <w:guid w:val="{4BADD4F0-0EBA-4D8F-B903-0718DAABA1CF}"/>
      </w:docPartPr>
      <w:docPartBody>
        <w:p w:rsidR="00335DD1" w:rsidRDefault="00B6365F">
          <w:pPr>
            <w:pStyle w:val="BAF943858B2B45269635D5CC9A4FD106"/>
          </w:pPr>
          <w:r w:rsidRPr="00810DF6">
            <w:rPr>
              <w:lang w:bidi="en-GB"/>
            </w:rPr>
            <w:t>$1,125</w:t>
          </w:r>
        </w:p>
      </w:docPartBody>
    </w:docPart>
    <w:docPart>
      <w:docPartPr>
        <w:name w:val="F4B70DD5486F4205B61A3B9F2B924251"/>
        <w:category>
          <w:name w:val="General"/>
          <w:gallery w:val="placeholder"/>
        </w:category>
        <w:types>
          <w:type w:val="bbPlcHdr"/>
        </w:types>
        <w:behaviors>
          <w:behavior w:val="content"/>
        </w:behaviors>
        <w:guid w:val="{1295A335-D071-45EB-A5F8-37CA4A71CC86}"/>
      </w:docPartPr>
      <w:docPartBody>
        <w:p w:rsidR="00335DD1" w:rsidRDefault="00B6365F">
          <w:pPr>
            <w:pStyle w:val="F4B70DD5486F4205B61A3B9F2B924251"/>
          </w:pPr>
          <w:r w:rsidRPr="00810DF6">
            <w:rPr>
              <w:lang w:bidi="en-GB"/>
            </w:rPr>
            <w:t>$1,125</w:t>
          </w:r>
        </w:p>
      </w:docPartBody>
    </w:docPart>
    <w:docPart>
      <w:docPartPr>
        <w:name w:val="954191E23F0F445A84043FBD7DB36A18"/>
        <w:category>
          <w:name w:val="General"/>
          <w:gallery w:val="placeholder"/>
        </w:category>
        <w:types>
          <w:type w:val="bbPlcHdr"/>
        </w:types>
        <w:behaviors>
          <w:behavior w:val="content"/>
        </w:behaviors>
        <w:guid w:val="{BE097066-313D-4728-8705-0A036F0BF135}"/>
      </w:docPartPr>
      <w:docPartBody>
        <w:p w:rsidR="00335DD1" w:rsidRDefault="00B6365F">
          <w:pPr>
            <w:pStyle w:val="954191E23F0F445A84043FBD7DB36A18"/>
          </w:pPr>
          <w:r w:rsidRPr="00810DF6">
            <w:rPr>
              <w:lang w:bidi="en-GB"/>
            </w:rPr>
            <w:t>$1,125</w:t>
          </w:r>
        </w:p>
      </w:docPartBody>
    </w:docPart>
    <w:docPart>
      <w:docPartPr>
        <w:name w:val="AC194EDA3CFD423297DDEB2CBD95CB17"/>
        <w:category>
          <w:name w:val="General"/>
          <w:gallery w:val="placeholder"/>
        </w:category>
        <w:types>
          <w:type w:val="bbPlcHdr"/>
        </w:types>
        <w:behaviors>
          <w:behavior w:val="content"/>
        </w:behaviors>
        <w:guid w:val="{F0EC72ED-20C6-4444-B1EF-0221FC5B7276}"/>
      </w:docPartPr>
      <w:docPartBody>
        <w:p w:rsidR="00335DD1" w:rsidRDefault="00B6365F">
          <w:pPr>
            <w:pStyle w:val="AC194EDA3CFD423297DDEB2CBD95CB17"/>
          </w:pPr>
          <w:r w:rsidRPr="00810DF6">
            <w:rPr>
              <w:lang w:bidi="en-GB"/>
            </w:rPr>
            <w:t>$1,125</w:t>
          </w:r>
        </w:p>
      </w:docPartBody>
    </w:docPart>
    <w:docPart>
      <w:docPartPr>
        <w:name w:val="38F21E6CB4C24F7CA74162E5AC7015BE"/>
        <w:category>
          <w:name w:val="General"/>
          <w:gallery w:val="placeholder"/>
        </w:category>
        <w:types>
          <w:type w:val="bbPlcHdr"/>
        </w:types>
        <w:behaviors>
          <w:behavior w:val="content"/>
        </w:behaviors>
        <w:guid w:val="{19067DEC-CC62-407C-9ADA-93BA5C745916}"/>
      </w:docPartPr>
      <w:docPartBody>
        <w:p w:rsidR="00335DD1" w:rsidRDefault="00B6365F">
          <w:pPr>
            <w:pStyle w:val="38F21E6CB4C24F7CA74162E5AC7015BE"/>
          </w:pPr>
          <w:r w:rsidRPr="00810DF6">
            <w:rPr>
              <w:lang w:bidi="en-GB"/>
            </w:rPr>
            <w:t>£15,000</w:t>
          </w:r>
        </w:p>
      </w:docPartBody>
    </w:docPart>
    <w:docPart>
      <w:docPartPr>
        <w:name w:val="95E4C40F35154287945E7AB32E96E079"/>
        <w:category>
          <w:name w:val="General"/>
          <w:gallery w:val="placeholder"/>
        </w:category>
        <w:types>
          <w:type w:val="bbPlcHdr"/>
        </w:types>
        <w:behaviors>
          <w:behavior w:val="content"/>
        </w:behaviors>
        <w:guid w:val="{2D63A0BE-5459-4ED9-9102-E6F2E344BB05}"/>
      </w:docPartPr>
      <w:docPartBody>
        <w:p w:rsidR="00335DD1" w:rsidRDefault="00B6365F">
          <w:pPr>
            <w:pStyle w:val="95E4C40F35154287945E7AB32E96E079"/>
          </w:pPr>
          <w:r w:rsidRPr="00810DF6">
            <w:rPr>
              <w:lang w:bidi="en-GB"/>
            </w:rPr>
            <w:t>Utilities</w:t>
          </w:r>
        </w:p>
      </w:docPartBody>
    </w:docPart>
    <w:docPart>
      <w:docPartPr>
        <w:name w:val="26439D2EBB2B4B7D92A7D7879786273E"/>
        <w:category>
          <w:name w:val="General"/>
          <w:gallery w:val="placeholder"/>
        </w:category>
        <w:types>
          <w:type w:val="bbPlcHdr"/>
        </w:types>
        <w:behaviors>
          <w:behavior w:val="content"/>
        </w:behaviors>
        <w:guid w:val="{4C5130C0-C9E2-4965-9B8F-50CA1ED074FE}"/>
      </w:docPartPr>
      <w:docPartBody>
        <w:p w:rsidR="00335DD1" w:rsidRDefault="00B6365F">
          <w:pPr>
            <w:pStyle w:val="26439D2EBB2B4B7D92A7D7879786273E"/>
          </w:pPr>
          <w:r w:rsidRPr="00810DF6">
            <w:rPr>
              <w:lang w:bidi="en-GB"/>
            </w:rPr>
            <w:t>$250</w:t>
          </w:r>
        </w:p>
      </w:docPartBody>
    </w:docPart>
    <w:docPart>
      <w:docPartPr>
        <w:name w:val="F3F7275A97E94657B498AAD6C3A3966A"/>
        <w:category>
          <w:name w:val="General"/>
          <w:gallery w:val="placeholder"/>
        </w:category>
        <w:types>
          <w:type w:val="bbPlcHdr"/>
        </w:types>
        <w:behaviors>
          <w:behavior w:val="content"/>
        </w:behaviors>
        <w:guid w:val="{C43EF8BD-E83C-41B3-8736-142657124516}"/>
      </w:docPartPr>
      <w:docPartBody>
        <w:p w:rsidR="00335DD1" w:rsidRDefault="00B6365F">
          <w:pPr>
            <w:pStyle w:val="F3F7275A97E94657B498AAD6C3A3966A"/>
          </w:pPr>
          <w:r w:rsidRPr="00810DF6">
            <w:rPr>
              <w:lang w:bidi="en-GB"/>
            </w:rPr>
            <w:t>$150</w:t>
          </w:r>
        </w:p>
      </w:docPartBody>
    </w:docPart>
    <w:docPart>
      <w:docPartPr>
        <w:name w:val="B1CD5719C2F74D44A0067822A7275EEF"/>
        <w:category>
          <w:name w:val="General"/>
          <w:gallery w:val="placeholder"/>
        </w:category>
        <w:types>
          <w:type w:val="bbPlcHdr"/>
        </w:types>
        <w:behaviors>
          <w:behavior w:val="content"/>
        </w:behaviors>
        <w:guid w:val="{FD5E3F43-5A35-44DC-A607-762F08B40613}"/>
      </w:docPartPr>
      <w:docPartBody>
        <w:p w:rsidR="00335DD1" w:rsidRDefault="00B6365F">
          <w:pPr>
            <w:pStyle w:val="B1CD5719C2F74D44A0067822A7275EEF"/>
          </w:pPr>
          <w:r w:rsidRPr="00810DF6">
            <w:rPr>
              <w:lang w:bidi="en-GB"/>
            </w:rPr>
            <w:t>£200</w:t>
          </w:r>
        </w:p>
      </w:docPartBody>
    </w:docPart>
    <w:docPart>
      <w:docPartPr>
        <w:name w:val="BFDE5D1B18854AC5B0ECC5545510789E"/>
        <w:category>
          <w:name w:val="General"/>
          <w:gallery w:val="placeholder"/>
        </w:category>
        <w:types>
          <w:type w:val="bbPlcHdr"/>
        </w:types>
        <w:behaviors>
          <w:behavior w:val="content"/>
        </w:behaviors>
        <w:guid w:val="{BD1680DE-A8F1-431E-ADBE-1754B870EF14}"/>
      </w:docPartPr>
      <w:docPartBody>
        <w:p w:rsidR="00335DD1" w:rsidRDefault="00B6365F">
          <w:pPr>
            <w:pStyle w:val="BFDE5D1B18854AC5B0ECC5545510789E"/>
          </w:pPr>
          <w:r w:rsidRPr="00810DF6">
            <w:rPr>
              <w:lang w:bidi="en-GB"/>
            </w:rPr>
            <w:t>£200</w:t>
          </w:r>
        </w:p>
      </w:docPartBody>
    </w:docPart>
    <w:docPart>
      <w:docPartPr>
        <w:name w:val="B537F66204F44B4BB7EAB790D43BB194"/>
        <w:category>
          <w:name w:val="General"/>
          <w:gallery w:val="placeholder"/>
        </w:category>
        <w:types>
          <w:type w:val="bbPlcHdr"/>
        </w:types>
        <w:behaviors>
          <w:behavior w:val="content"/>
        </w:behaviors>
        <w:guid w:val="{DED55648-BF19-44D3-B218-876A57540821}"/>
      </w:docPartPr>
      <w:docPartBody>
        <w:p w:rsidR="00335DD1" w:rsidRDefault="00B6365F">
          <w:pPr>
            <w:pStyle w:val="B537F66204F44B4BB7EAB790D43BB194"/>
          </w:pPr>
          <w:r w:rsidRPr="00810DF6">
            <w:rPr>
              <w:lang w:bidi="en-GB"/>
            </w:rPr>
            <w:t>£200</w:t>
          </w:r>
        </w:p>
      </w:docPartBody>
    </w:docPart>
    <w:docPart>
      <w:docPartPr>
        <w:name w:val="F4A8FD3D5D6644CBB7F78E7686E67C82"/>
        <w:category>
          <w:name w:val="General"/>
          <w:gallery w:val="placeholder"/>
        </w:category>
        <w:types>
          <w:type w:val="bbPlcHdr"/>
        </w:types>
        <w:behaviors>
          <w:behavior w:val="content"/>
        </w:behaviors>
        <w:guid w:val="{A1CB8E4D-F62C-4D8C-805D-B9C5307BA56E}"/>
      </w:docPartPr>
      <w:docPartBody>
        <w:p w:rsidR="00335DD1" w:rsidRDefault="00B6365F">
          <w:pPr>
            <w:pStyle w:val="F4A8FD3D5D6644CBB7F78E7686E67C82"/>
          </w:pPr>
          <w:r w:rsidRPr="00810DF6">
            <w:rPr>
              <w:lang w:bidi="en-GB"/>
            </w:rPr>
            <w:t>$250</w:t>
          </w:r>
        </w:p>
      </w:docPartBody>
    </w:docPart>
    <w:docPart>
      <w:docPartPr>
        <w:name w:val="9363A00D447045EAADE81EA3272F3F2C"/>
        <w:category>
          <w:name w:val="General"/>
          <w:gallery w:val="placeholder"/>
        </w:category>
        <w:types>
          <w:type w:val="bbPlcHdr"/>
        </w:types>
        <w:behaviors>
          <w:behavior w:val="content"/>
        </w:behaviors>
        <w:guid w:val="{1FCB2C50-22E7-4C41-AF46-717EDDA2F51A}"/>
      </w:docPartPr>
      <w:docPartBody>
        <w:p w:rsidR="00335DD1" w:rsidRDefault="00B6365F">
          <w:pPr>
            <w:pStyle w:val="9363A00D447045EAADE81EA3272F3F2C"/>
          </w:pPr>
          <w:r w:rsidRPr="00810DF6">
            <w:rPr>
              <w:lang w:bidi="en-GB"/>
            </w:rPr>
            <w:t>$250</w:t>
          </w:r>
        </w:p>
      </w:docPartBody>
    </w:docPart>
    <w:docPart>
      <w:docPartPr>
        <w:name w:val="CC6431DC693E4ED68134D466BDF1C902"/>
        <w:category>
          <w:name w:val="General"/>
          <w:gallery w:val="placeholder"/>
        </w:category>
        <w:types>
          <w:type w:val="bbPlcHdr"/>
        </w:types>
        <w:behaviors>
          <w:behavior w:val="content"/>
        </w:behaviors>
        <w:guid w:val="{4FD7C7A2-1545-4420-9682-003A9DDC61B9}"/>
      </w:docPartPr>
      <w:docPartBody>
        <w:p w:rsidR="00335DD1" w:rsidRDefault="00B6365F">
          <w:pPr>
            <w:pStyle w:val="CC6431DC693E4ED68134D466BDF1C902"/>
          </w:pPr>
          <w:r w:rsidRPr="00810DF6">
            <w:rPr>
              <w:lang w:bidi="en-GB"/>
            </w:rPr>
            <w:t>$250</w:t>
          </w:r>
        </w:p>
      </w:docPartBody>
    </w:docPart>
    <w:docPart>
      <w:docPartPr>
        <w:name w:val="894CE78AAD7541CCA51620B97E0EFD63"/>
        <w:category>
          <w:name w:val="General"/>
          <w:gallery w:val="placeholder"/>
        </w:category>
        <w:types>
          <w:type w:val="bbPlcHdr"/>
        </w:types>
        <w:behaviors>
          <w:behavior w:val="content"/>
        </w:behaviors>
        <w:guid w:val="{9CB38476-5CCA-476C-A891-F83646D85E71}"/>
      </w:docPartPr>
      <w:docPartBody>
        <w:p w:rsidR="00335DD1" w:rsidRDefault="00B6365F">
          <w:pPr>
            <w:pStyle w:val="894CE78AAD7541CCA51620B97E0EFD63"/>
          </w:pPr>
          <w:r w:rsidRPr="00810DF6">
            <w:rPr>
              <w:lang w:bidi="en-GB"/>
            </w:rPr>
            <w:t>£200</w:t>
          </w:r>
        </w:p>
      </w:docPartBody>
    </w:docPart>
    <w:docPart>
      <w:docPartPr>
        <w:name w:val="DBEFCD21E70C462DA4B310967B5BBFE8"/>
        <w:category>
          <w:name w:val="General"/>
          <w:gallery w:val="placeholder"/>
        </w:category>
        <w:types>
          <w:type w:val="bbPlcHdr"/>
        </w:types>
        <w:behaviors>
          <w:behavior w:val="content"/>
        </w:behaviors>
        <w:guid w:val="{86508FB0-8116-4BC7-B3E0-0F9B8D084518}"/>
      </w:docPartPr>
      <w:docPartBody>
        <w:p w:rsidR="00335DD1" w:rsidRDefault="00B6365F">
          <w:pPr>
            <w:pStyle w:val="DBEFCD21E70C462DA4B310967B5BBFE8"/>
          </w:pPr>
          <w:r w:rsidRPr="00810DF6">
            <w:rPr>
              <w:lang w:bidi="en-GB"/>
            </w:rPr>
            <w:t>£200</w:t>
          </w:r>
        </w:p>
      </w:docPartBody>
    </w:docPart>
    <w:docPart>
      <w:docPartPr>
        <w:name w:val="771972BD4BC14692842A38FB80C8CB10"/>
        <w:category>
          <w:name w:val="General"/>
          <w:gallery w:val="placeholder"/>
        </w:category>
        <w:types>
          <w:type w:val="bbPlcHdr"/>
        </w:types>
        <w:behaviors>
          <w:behavior w:val="content"/>
        </w:behaviors>
        <w:guid w:val="{4D02FD2F-A65B-4632-91D5-AEDDC6A8DFEE}"/>
      </w:docPartPr>
      <w:docPartBody>
        <w:p w:rsidR="00335DD1" w:rsidRDefault="00B6365F">
          <w:pPr>
            <w:pStyle w:val="771972BD4BC14692842A38FB80C8CB10"/>
          </w:pPr>
          <w:r w:rsidRPr="00810DF6">
            <w:rPr>
              <w:lang w:bidi="en-GB"/>
            </w:rPr>
            <w:t>$250</w:t>
          </w:r>
        </w:p>
      </w:docPartBody>
    </w:docPart>
    <w:docPart>
      <w:docPartPr>
        <w:name w:val="4CF556E7A2F2498789AFE7740D0339D4"/>
        <w:category>
          <w:name w:val="General"/>
          <w:gallery w:val="placeholder"/>
        </w:category>
        <w:types>
          <w:type w:val="bbPlcHdr"/>
        </w:types>
        <w:behaviors>
          <w:behavior w:val="content"/>
        </w:behaviors>
        <w:guid w:val="{F023E1CB-3AC1-4CB0-AAD8-B6C62DBDF9A9}"/>
      </w:docPartPr>
      <w:docPartBody>
        <w:p w:rsidR="00335DD1" w:rsidRDefault="00B6365F">
          <w:pPr>
            <w:pStyle w:val="4CF556E7A2F2498789AFE7740D0339D4"/>
          </w:pPr>
          <w:r w:rsidRPr="00810DF6">
            <w:rPr>
              <w:lang w:bidi="en-GB"/>
            </w:rPr>
            <w:t>$250</w:t>
          </w:r>
        </w:p>
      </w:docPartBody>
    </w:docPart>
    <w:docPart>
      <w:docPartPr>
        <w:name w:val="4C29657A98004B52A940C1BDF1F1E774"/>
        <w:category>
          <w:name w:val="General"/>
          <w:gallery w:val="placeholder"/>
        </w:category>
        <w:types>
          <w:type w:val="bbPlcHdr"/>
        </w:types>
        <w:behaviors>
          <w:behavior w:val="content"/>
        </w:behaviors>
        <w:guid w:val="{1E4AEE34-2C92-41C3-A99C-8317D310D4DE}"/>
      </w:docPartPr>
      <w:docPartBody>
        <w:p w:rsidR="00335DD1" w:rsidRDefault="00B6365F">
          <w:pPr>
            <w:pStyle w:val="4C29657A98004B52A940C1BDF1F1E774"/>
          </w:pPr>
          <w:r w:rsidRPr="00810DF6">
            <w:rPr>
              <w:lang w:bidi="en-GB"/>
            </w:rPr>
            <w:t>$2,650</w:t>
          </w:r>
        </w:p>
      </w:docPartBody>
    </w:docPart>
    <w:docPart>
      <w:docPartPr>
        <w:name w:val="6EC2A586CF9D4739AE7C368D1AA01864"/>
        <w:category>
          <w:name w:val="General"/>
          <w:gallery w:val="placeholder"/>
        </w:category>
        <w:types>
          <w:type w:val="bbPlcHdr"/>
        </w:types>
        <w:behaviors>
          <w:behavior w:val="content"/>
        </w:behaviors>
        <w:guid w:val="{7E40624F-B946-49FB-BE8E-A6B4C0A022A1}"/>
      </w:docPartPr>
      <w:docPartBody>
        <w:p w:rsidR="00335DD1" w:rsidRDefault="00B6365F">
          <w:pPr>
            <w:pStyle w:val="6EC2A586CF9D4739AE7C368D1AA01864"/>
          </w:pPr>
          <w:r w:rsidRPr="00810DF6">
            <w:rPr>
              <w:lang w:bidi="en-GB"/>
            </w:rPr>
            <w:t>Website expenses</w:t>
          </w:r>
        </w:p>
      </w:docPartBody>
    </w:docPart>
    <w:docPart>
      <w:docPartPr>
        <w:name w:val="961DDA298D6C4523B6349A4696063F1A"/>
        <w:category>
          <w:name w:val="General"/>
          <w:gallery w:val="placeholder"/>
        </w:category>
        <w:types>
          <w:type w:val="bbPlcHdr"/>
        </w:types>
        <w:behaviors>
          <w:behavior w:val="content"/>
        </w:behaviors>
        <w:guid w:val="{7A09B94B-8F72-4B16-BD73-F11C43C0D584}"/>
      </w:docPartPr>
      <w:docPartBody>
        <w:p w:rsidR="00335DD1" w:rsidRDefault="00B6365F">
          <w:pPr>
            <w:pStyle w:val="961DDA298D6C4523B6349A4696063F1A"/>
          </w:pPr>
          <w:r w:rsidRPr="00810DF6">
            <w:rPr>
              <w:lang w:bidi="en-GB"/>
            </w:rPr>
            <w:t>$175</w:t>
          </w:r>
        </w:p>
      </w:docPartBody>
    </w:docPart>
    <w:docPart>
      <w:docPartPr>
        <w:name w:val="5EE374000B2F4E92B460D027FC43320C"/>
        <w:category>
          <w:name w:val="General"/>
          <w:gallery w:val="placeholder"/>
        </w:category>
        <w:types>
          <w:type w:val="bbPlcHdr"/>
        </w:types>
        <w:behaviors>
          <w:behavior w:val="content"/>
        </w:behaviors>
        <w:guid w:val="{0BC5053A-788B-40AD-9862-7679C5B45DD1}"/>
      </w:docPartPr>
      <w:docPartBody>
        <w:p w:rsidR="00335DD1" w:rsidRDefault="00B6365F">
          <w:pPr>
            <w:pStyle w:val="5EE374000B2F4E92B460D027FC43320C"/>
          </w:pPr>
          <w:r w:rsidRPr="00810DF6">
            <w:rPr>
              <w:lang w:bidi="en-GB"/>
            </w:rPr>
            <w:t>$175</w:t>
          </w:r>
        </w:p>
      </w:docPartBody>
    </w:docPart>
    <w:docPart>
      <w:docPartPr>
        <w:name w:val="C5CD69D449284A3AB872EE61D0889764"/>
        <w:category>
          <w:name w:val="General"/>
          <w:gallery w:val="placeholder"/>
        </w:category>
        <w:types>
          <w:type w:val="bbPlcHdr"/>
        </w:types>
        <w:behaviors>
          <w:behavior w:val="content"/>
        </w:behaviors>
        <w:guid w:val="{85346FB0-EEDC-47D2-A953-C7EDE6F849CD}"/>
      </w:docPartPr>
      <w:docPartBody>
        <w:p w:rsidR="00335DD1" w:rsidRDefault="00B6365F">
          <w:pPr>
            <w:pStyle w:val="C5CD69D449284A3AB872EE61D0889764"/>
          </w:pPr>
          <w:r w:rsidRPr="00810DF6">
            <w:rPr>
              <w:lang w:bidi="en-GB"/>
            </w:rPr>
            <w:t>$175</w:t>
          </w:r>
        </w:p>
      </w:docPartBody>
    </w:docPart>
    <w:docPart>
      <w:docPartPr>
        <w:name w:val="026378D7D553453A812DFE757DFC77A0"/>
        <w:category>
          <w:name w:val="General"/>
          <w:gallery w:val="placeholder"/>
        </w:category>
        <w:types>
          <w:type w:val="bbPlcHdr"/>
        </w:types>
        <w:behaviors>
          <w:behavior w:val="content"/>
        </w:behaviors>
        <w:guid w:val="{83B257EB-F1F0-44C2-B7CD-AD2508775574}"/>
      </w:docPartPr>
      <w:docPartBody>
        <w:p w:rsidR="00335DD1" w:rsidRDefault="00B6365F">
          <w:pPr>
            <w:pStyle w:val="026378D7D553453A812DFE757DFC77A0"/>
          </w:pPr>
          <w:r w:rsidRPr="00810DF6">
            <w:rPr>
              <w:lang w:bidi="en-GB"/>
            </w:rPr>
            <w:t>$175</w:t>
          </w:r>
        </w:p>
      </w:docPartBody>
    </w:docPart>
    <w:docPart>
      <w:docPartPr>
        <w:name w:val="50D2A94DA7734746A44FB95A598CDBB8"/>
        <w:category>
          <w:name w:val="General"/>
          <w:gallery w:val="placeholder"/>
        </w:category>
        <w:types>
          <w:type w:val="bbPlcHdr"/>
        </w:types>
        <w:behaviors>
          <w:behavior w:val="content"/>
        </w:behaviors>
        <w:guid w:val="{2A1F0A05-2F2C-449A-8EA9-299EC409C7E1}"/>
      </w:docPartPr>
      <w:docPartBody>
        <w:p w:rsidR="00335DD1" w:rsidRDefault="00B6365F">
          <w:pPr>
            <w:pStyle w:val="50D2A94DA7734746A44FB95A598CDBB8"/>
          </w:pPr>
          <w:r w:rsidRPr="00810DF6">
            <w:rPr>
              <w:lang w:bidi="en-GB"/>
            </w:rPr>
            <w:t>$175</w:t>
          </w:r>
        </w:p>
      </w:docPartBody>
    </w:docPart>
    <w:docPart>
      <w:docPartPr>
        <w:name w:val="AA6E09F5C9774AFE94813D32CE85BFC9"/>
        <w:category>
          <w:name w:val="General"/>
          <w:gallery w:val="placeholder"/>
        </w:category>
        <w:types>
          <w:type w:val="bbPlcHdr"/>
        </w:types>
        <w:behaviors>
          <w:behavior w:val="content"/>
        </w:behaviors>
        <w:guid w:val="{D9A8DF4C-630E-476D-873F-CA21AF68DADD}"/>
      </w:docPartPr>
      <w:docPartBody>
        <w:p w:rsidR="00335DD1" w:rsidRDefault="00B6365F">
          <w:pPr>
            <w:pStyle w:val="AA6E09F5C9774AFE94813D32CE85BFC9"/>
          </w:pPr>
          <w:r w:rsidRPr="00810DF6">
            <w:rPr>
              <w:lang w:bidi="en-GB"/>
            </w:rPr>
            <w:t>$175</w:t>
          </w:r>
        </w:p>
      </w:docPartBody>
    </w:docPart>
    <w:docPart>
      <w:docPartPr>
        <w:name w:val="260D18E70A0D4CE69491DAE5A13F3515"/>
        <w:category>
          <w:name w:val="General"/>
          <w:gallery w:val="placeholder"/>
        </w:category>
        <w:types>
          <w:type w:val="bbPlcHdr"/>
        </w:types>
        <w:behaviors>
          <w:behavior w:val="content"/>
        </w:behaviors>
        <w:guid w:val="{2978316F-6534-4086-BAAF-882441690589}"/>
      </w:docPartPr>
      <w:docPartBody>
        <w:p w:rsidR="00335DD1" w:rsidRDefault="00B6365F">
          <w:pPr>
            <w:pStyle w:val="260D18E70A0D4CE69491DAE5A13F3515"/>
          </w:pPr>
          <w:r w:rsidRPr="00810DF6">
            <w:rPr>
              <w:lang w:bidi="en-GB"/>
            </w:rPr>
            <w:t>$175</w:t>
          </w:r>
        </w:p>
      </w:docPartBody>
    </w:docPart>
    <w:docPart>
      <w:docPartPr>
        <w:name w:val="AD995ADFB25E4EF480C7F8869C1D4E0F"/>
        <w:category>
          <w:name w:val="General"/>
          <w:gallery w:val="placeholder"/>
        </w:category>
        <w:types>
          <w:type w:val="bbPlcHdr"/>
        </w:types>
        <w:behaviors>
          <w:behavior w:val="content"/>
        </w:behaviors>
        <w:guid w:val="{14907A11-F18E-4DE2-A27B-122EAD83AC87}"/>
      </w:docPartPr>
      <w:docPartBody>
        <w:p w:rsidR="00335DD1" w:rsidRDefault="00B6365F">
          <w:pPr>
            <w:pStyle w:val="AD995ADFB25E4EF480C7F8869C1D4E0F"/>
          </w:pPr>
          <w:r w:rsidRPr="00810DF6">
            <w:rPr>
              <w:lang w:bidi="en-GB"/>
            </w:rPr>
            <w:t>$175</w:t>
          </w:r>
        </w:p>
      </w:docPartBody>
    </w:docPart>
    <w:docPart>
      <w:docPartPr>
        <w:name w:val="6CFCA6907285434F941DC24C618992E8"/>
        <w:category>
          <w:name w:val="General"/>
          <w:gallery w:val="placeholder"/>
        </w:category>
        <w:types>
          <w:type w:val="bbPlcHdr"/>
        </w:types>
        <w:behaviors>
          <w:behavior w:val="content"/>
        </w:behaviors>
        <w:guid w:val="{9C60D721-FE40-489F-83D1-CAB5252C9D65}"/>
      </w:docPartPr>
      <w:docPartBody>
        <w:p w:rsidR="00335DD1" w:rsidRDefault="00B6365F">
          <w:pPr>
            <w:pStyle w:val="6CFCA6907285434F941DC24C618992E8"/>
          </w:pPr>
          <w:r w:rsidRPr="00810DF6">
            <w:rPr>
              <w:lang w:bidi="en-GB"/>
            </w:rPr>
            <w:t>$175</w:t>
          </w:r>
        </w:p>
      </w:docPartBody>
    </w:docPart>
    <w:docPart>
      <w:docPartPr>
        <w:name w:val="30EF4A9AADEA48F2A86F12A5D818EEEF"/>
        <w:category>
          <w:name w:val="General"/>
          <w:gallery w:val="placeholder"/>
        </w:category>
        <w:types>
          <w:type w:val="bbPlcHdr"/>
        </w:types>
        <w:behaviors>
          <w:behavior w:val="content"/>
        </w:behaviors>
        <w:guid w:val="{AF2F54C2-E5AB-494E-9D57-2E6FE3F61475}"/>
      </w:docPartPr>
      <w:docPartBody>
        <w:p w:rsidR="00335DD1" w:rsidRDefault="00B6365F">
          <w:pPr>
            <w:pStyle w:val="30EF4A9AADEA48F2A86F12A5D818EEEF"/>
          </w:pPr>
          <w:r w:rsidRPr="00810DF6">
            <w:rPr>
              <w:lang w:bidi="en-GB"/>
            </w:rPr>
            <w:t>$175</w:t>
          </w:r>
        </w:p>
      </w:docPartBody>
    </w:docPart>
    <w:docPart>
      <w:docPartPr>
        <w:name w:val="D82C8F926CDF482CA9B1DF0FFF120A22"/>
        <w:category>
          <w:name w:val="General"/>
          <w:gallery w:val="placeholder"/>
        </w:category>
        <w:types>
          <w:type w:val="bbPlcHdr"/>
        </w:types>
        <w:behaviors>
          <w:behavior w:val="content"/>
        </w:behaviors>
        <w:guid w:val="{D0E268B8-184D-474F-948E-27977DD82D6F}"/>
      </w:docPartPr>
      <w:docPartBody>
        <w:p w:rsidR="00335DD1" w:rsidRDefault="00B6365F">
          <w:pPr>
            <w:pStyle w:val="D82C8F926CDF482CA9B1DF0FFF120A22"/>
          </w:pPr>
          <w:r w:rsidRPr="00810DF6">
            <w:rPr>
              <w:lang w:bidi="en-GB"/>
            </w:rPr>
            <w:t>$225</w:t>
          </w:r>
        </w:p>
      </w:docPartBody>
    </w:docPart>
    <w:docPart>
      <w:docPartPr>
        <w:name w:val="B7619021A40E4839860BAF6EF3251B37"/>
        <w:category>
          <w:name w:val="General"/>
          <w:gallery w:val="placeholder"/>
        </w:category>
        <w:types>
          <w:type w:val="bbPlcHdr"/>
        </w:types>
        <w:behaviors>
          <w:behavior w:val="content"/>
        </w:behaviors>
        <w:guid w:val="{DEB65528-53A9-4BFC-8E8A-F57573477D5C}"/>
      </w:docPartPr>
      <w:docPartBody>
        <w:p w:rsidR="00335DD1" w:rsidRDefault="00B6365F">
          <w:pPr>
            <w:pStyle w:val="B7619021A40E4839860BAF6EF3251B37"/>
          </w:pPr>
          <w:r w:rsidRPr="00810DF6">
            <w:rPr>
              <w:lang w:bidi="en-GB"/>
            </w:rPr>
            <w:t>$225</w:t>
          </w:r>
        </w:p>
      </w:docPartBody>
    </w:docPart>
    <w:docPart>
      <w:docPartPr>
        <w:name w:val="69F6299E21154AD199BA16A5449FD9BB"/>
        <w:category>
          <w:name w:val="General"/>
          <w:gallery w:val="placeholder"/>
        </w:category>
        <w:types>
          <w:type w:val="bbPlcHdr"/>
        </w:types>
        <w:behaviors>
          <w:behavior w:val="content"/>
        </w:behaviors>
        <w:guid w:val="{73C3F0A9-4DC1-4F71-9D48-DF4689BE78AC}"/>
      </w:docPartPr>
      <w:docPartBody>
        <w:p w:rsidR="00335DD1" w:rsidRDefault="00B6365F">
          <w:pPr>
            <w:pStyle w:val="69F6299E21154AD199BA16A5449FD9BB"/>
          </w:pPr>
          <w:r w:rsidRPr="00810DF6">
            <w:rPr>
              <w:lang w:bidi="en-GB"/>
            </w:rPr>
            <w:t>$2,200</w:t>
          </w:r>
        </w:p>
      </w:docPartBody>
    </w:docPart>
    <w:docPart>
      <w:docPartPr>
        <w:name w:val="B211A7BAD0EA4F4D8A4EA5361F542E3F"/>
        <w:category>
          <w:name w:val="General"/>
          <w:gallery w:val="placeholder"/>
        </w:category>
        <w:types>
          <w:type w:val="bbPlcHdr"/>
        </w:types>
        <w:behaviors>
          <w:behavior w:val="content"/>
        </w:behaviors>
        <w:guid w:val="{E0330E55-5361-43DC-BEE6-B0ED3B5307DA}"/>
      </w:docPartPr>
      <w:docPartBody>
        <w:p w:rsidR="00335DD1" w:rsidRDefault="00B6365F">
          <w:pPr>
            <w:pStyle w:val="B211A7BAD0EA4F4D8A4EA5361F542E3F"/>
          </w:pPr>
          <w:r w:rsidRPr="00810DF6">
            <w:rPr>
              <w:lang w:bidi="en-GB"/>
            </w:rPr>
            <w:t>Internet/Phone</w:t>
          </w:r>
        </w:p>
      </w:docPartBody>
    </w:docPart>
    <w:docPart>
      <w:docPartPr>
        <w:name w:val="0F4989DF905A40B8B4B84371808C9C45"/>
        <w:category>
          <w:name w:val="General"/>
          <w:gallery w:val="placeholder"/>
        </w:category>
        <w:types>
          <w:type w:val="bbPlcHdr"/>
        </w:types>
        <w:behaviors>
          <w:behavior w:val="content"/>
        </w:behaviors>
        <w:guid w:val="{585DCFC5-7959-46EF-AC0C-9C4C8E013266}"/>
      </w:docPartPr>
      <w:docPartBody>
        <w:p w:rsidR="00335DD1" w:rsidRDefault="00B6365F">
          <w:pPr>
            <w:pStyle w:val="0F4989DF905A40B8B4B84371808C9C45"/>
          </w:pPr>
          <w:r w:rsidRPr="00810DF6">
            <w:rPr>
              <w:lang w:bidi="en-GB"/>
            </w:rPr>
            <w:t>$110</w:t>
          </w:r>
        </w:p>
      </w:docPartBody>
    </w:docPart>
    <w:docPart>
      <w:docPartPr>
        <w:name w:val="265B18229C0B466DA36190AB4DCED25E"/>
        <w:category>
          <w:name w:val="General"/>
          <w:gallery w:val="placeholder"/>
        </w:category>
        <w:types>
          <w:type w:val="bbPlcHdr"/>
        </w:types>
        <w:behaviors>
          <w:behavior w:val="content"/>
        </w:behaviors>
        <w:guid w:val="{54EDDF16-E13D-4E59-A43C-636F02C8AC6A}"/>
      </w:docPartPr>
      <w:docPartBody>
        <w:p w:rsidR="00335DD1" w:rsidRDefault="00B6365F">
          <w:pPr>
            <w:pStyle w:val="265B18229C0B466DA36190AB4DCED25E"/>
          </w:pPr>
          <w:r w:rsidRPr="00810DF6">
            <w:rPr>
              <w:lang w:bidi="en-GB"/>
            </w:rPr>
            <w:t>$110</w:t>
          </w:r>
        </w:p>
      </w:docPartBody>
    </w:docPart>
    <w:docPart>
      <w:docPartPr>
        <w:name w:val="C2E1DA5958924E3A9EF7D07E81D5CC57"/>
        <w:category>
          <w:name w:val="General"/>
          <w:gallery w:val="placeholder"/>
        </w:category>
        <w:types>
          <w:type w:val="bbPlcHdr"/>
        </w:types>
        <w:behaviors>
          <w:behavior w:val="content"/>
        </w:behaviors>
        <w:guid w:val="{DEF45687-2A78-4399-8AA1-B1C679C2F73B}"/>
      </w:docPartPr>
      <w:docPartBody>
        <w:p w:rsidR="00335DD1" w:rsidRDefault="00B6365F">
          <w:pPr>
            <w:pStyle w:val="C2E1DA5958924E3A9EF7D07E81D5CC57"/>
          </w:pPr>
          <w:r w:rsidRPr="00810DF6">
            <w:rPr>
              <w:lang w:bidi="en-GB"/>
            </w:rPr>
            <w:t>$110</w:t>
          </w:r>
        </w:p>
      </w:docPartBody>
    </w:docPart>
    <w:docPart>
      <w:docPartPr>
        <w:name w:val="AD475C4A191B4632B8A6C0A3AA12D25F"/>
        <w:category>
          <w:name w:val="General"/>
          <w:gallery w:val="placeholder"/>
        </w:category>
        <w:types>
          <w:type w:val="bbPlcHdr"/>
        </w:types>
        <w:behaviors>
          <w:behavior w:val="content"/>
        </w:behaviors>
        <w:guid w:val="{608D3EAA-6611-468E-A988-A41184F30210}"/>
      </w:docPartPr>
      <w:docPartBody>
        <w:p w:rsidR="00335DD1" w:rsidRDefault="00B6365F">
          <w:pPr>
            <w:pStyle w:val="AD475C4A191B4632B8A6C0A3AA12D25F"/>
          </w:pPr>
          <w:r w:rsidRPr="00810DF6">
            <w:rPr>
              <w:lang w:bidi="en-GB"/>
            </w:rPr>
            <w:t>$110</w:t>
          </w:r>
        </w:p>
      </w:docPartBody>
    </w:docPart>
    <w:docPart>
      <w:docPartPr>
        <w:name w:val="FDF886E1217C4123B3773432F8F371D3"/>
        <w:category>
          <w:name w:val="General"/>
          <w:gallery w:val="placeholder"/>
        </w:category>
        <w:types>
          <w:type w:val="bbPlcHdr"/>
        </w:types>
        <w:behaviors>
          <w:behavior w:val="content"/>
        </w:behaviors>
        <w:guid w:val="{4B05FD19-32A5-4590-8403-2068FFCB4FE9}"/>
      </w:docPartPr>
      <w:docPartBody>
        <w:p w:rsidR="00335DD1" w:rsidRDefault="00B6365F">
          <w:pPr>
            <w:pStyle w:val="FDF886E1217C4123B3773432F8F371D3"/>
          </w:pPr>
          <w:r w:rsidRPr="00810DF6">
            <w:rPr>
              <w:lang w:bidi="en-GB"/>
            </w:rPr>
            <w:t>$110</w:t>
          </w:r>
        </w:p>
      </w:docPartBody>
    </w:docPart>
    <w:docPart>
      <w:docPartPr>
        <w:name w:val="9C10810DE0874F74AF10DB9A7C62FA40"/>
        <w:category>
          <w:name w:val="General"/>
          <w:gallery w:val="placeholder"/>
        </w:category>
        <w:types>
          <w:type w:val="bbPlcHdr"/>
        </w:types>
        <w:behaviors>
          <w:behavior w:val="content"/>
        </w:behaviors>
        <w:guid w:val="{2840C6C5-ACC8-47C1-8C8C-85AD39E8432D}"/>
      </w:docPartPr>
      <w:docPartBody>
        <w:p w:rsidR="00335DD1" w:rsidRDefault="00B6365F">
          <w:pPr>
            <w:pStyle w:val="9C10810DE0874F74AF10DB9A7C62FA40"/>
          </w:pPr>
          <w:r w:rsidRPr="00810DF6">
            <w:rPr>
              <w:lang w:bidi="en-GB"/>
            </w:rPr>
            <w:t>$110</w:t>
          </w:r>
        </w:p>
      </w:docPartBody>
    </w:docPart>
    <w:docPart>
      <w:docPartPr>
        <w:name w:val="0B5C95C0757942B4BCBDBDD50D98A8EB"/>
        <w:category>
          <w:name w:val="General"/>
          <w:gallery w:val="placeholder"/>
        </w:category>
        <w:types>
          <w:type w:val="bbPlcHdr"/>
        </w:types>
        <w:behaviors>
          <w:behavior w:val="content"/>
        </w:behaviors>
        <w:guid w:val="{6D8941B9-9F69-4777-8A28-F6B10C2B5610}"/>
      </w:docPartPr>
      <w:docPartBody>
        <w:p w:rsidR="00335DD1" w:rsidRDefault="00B6365F">
          <w:pPr>
            <w:pStyle w:val="0B5C95C0757942B4BCBDBDD50D98A8EB"/>
          </w:pPr>
          <w:r w:rsidRPr="00810DF6">
            <w:rPr>
              <w:lang w:bidi="en-GB"/>
            </w:rPr>
            <w:t>$110</w:t>
          </w:r>
        </w:p>
      </w:docPartBody>
    </w:docPart>
    <w:docPart>
      <w:docPartPr>
        <w:name w:val="66323133A583487FA28813CC690B6C88"/>
        <w:category>
          <w:name w:val="General"/>
          <w:gallery w:val="placeholder"/>
        </w:category>
        <w:types>
          <w:type w:val="bbPlcHdr"/>
        </w:types>
        <w:behaviors>
          <w:behavior w:val="content"/>
        </w:behaviors>
        <w:guid w:val="{71F89BD3-433B-469E-B19A-035D6A589181}"/>
      </w:docPartPr>
      <w:docPartBody>
        <w:p w:rsidR="00335DD1" w:rsidRDefault="00B6365F">
          <w:pPr>
            <w:pStyle w:val="66323133A583487FA28813CC690B6C88"/>
          </w:pPr>
          <w:r w:rsidRPr="00810DF6">
            <w:rPr>
              <w:lang w:bidi="en-GB"/>
            </w:rPr>
            <w:t>$110</w:t>
          </w:r>
        </w:p>
      </w:docPartBody>
    </w:docPart>
    <w:docPart>
      <w:docPartPr>
        <w:name w:val="7D2D0EF0A0274724B29F3778AA766A20"/>
        <w:category>
          <w:name w:val="General"/>
          <w:gallery w:val="placeholder"/>
        </w:category>
        <w:types>
          <w:type w:val="bbPlcHdr"/>
        </w:types>
        <w:behaviors>
          <w:behavior w:val="content"/>
        </w:behaviors>
        <w:guid w:val="{9FC79FE4-42AC-4813-A67C-4812F4AFD045}"/>
      </w:docPartPr>
      <w:docPartBody>
        <w:p w:rsidR="00335DD1" w:rsidRDefault="00B6365F">
          <w:pPr>
            <w:pStyle w:val="7D2D0EF0A0274724B29F3778AA766A20"/>
          </w:pPr>
          <w:r w:rsidRPr="00810DF6">
            <w:rPr>
              <w:lang w:bidi="en-GB"/>
            </w:rPr>
            <w:t>$110</w:t>
          </w:r>
        </w:p>
      </w:docPartBody>
    </w:docPart>
    <w:docPart>
      <w:docPartPr>
        <w:name w:val="70855B22BAAF4AA0B42108DD4FA57C02"/>
        <w:category>
          <w:name w:val="General"/>
          <w:gallery w:val="placeholder"/>
        </w:category>
        <w:types>
          <w:type w:val="bbPlcHdr"/>
        </w:types>
        <w:behaviors>
          <w:behavior w:val="content"/>
        </w:behaviors>
        <w:guid w:val="{1294271E-16C9-4CBD-B31C-B1C63BD5CBA1}"/>
      </w:docPartPr>
      <w:docPartBody>
        <w:p w:rsidR="00335DD1" w:rsidRDefault="00B6365F">
          <w:pPr>
            <w:pStyle w:val="70855B22BAAF4AA0B42108DD4FA57C02"/>
          </w:pPr>
          <w:r w:rsidRPr="00810DF6">
            <w:rPr>
              <w:lang w:bidi="en-GB"/>
            </w:rPr>
            <w:t>$110</w:t>
          </w:r>
        </w:p>
      </w:docPartBody>
    </w:docPart>
    <w:docPart>
      <w:docPartPr>
        <w:name w:val="DB65342418D640619519523AD5176AA4"/>
        <w:category>
          <w:name w:val="General"/>
          <w:gallery w:val="placeholder"/>
        </w:category>
        <w:types>
          <w:type w:val="bbPlcHdr"/>
        </w:types>
        <w:behaviors>
          <w:behavior w:val="content"/>
        </w:behaviors>
        <w:guid w:val="{D7372C20-5D7B-463A-B6DD-4BE600BCCF27}"/>
      </w:docPartPr>
      <w:docPartBody>
        <w:p w:rsidR="00335DD1" w:rsidRDefault="00B6365F">
          <w:pPr>
            <w:pStyle w:val="DB65342418D640619519523AD5176AA4"/>
          </w:pPr>
          <w:r w:rsidRPr="00810DF6">
            <w:rPr>
              <w:lang w:bidi="en-GB"/>
            </w:rPr>
            <w:t>$110</w:t>
          </w:r>
        </w:p>
      </w:docPartBody>
    </w:docPart>
    <w:docPart>
      <w:docPartPr>
        <w:name w:val="BCD63BCD17644BADB3AE5FECACD64D99"/>
        <w:category>
          <w:name w:val="General"/>
          <w:gallery w:val="placeholder"/>
        </w:category>
        <w:types>
          <w:type w:val="bbPlcHdr"/>
        </w:types>
        <w:behaviors>
          <w:behavior w:val="content"/>
        </w:behaviors>
        <w:guid w:val="{D6FC7E29-CDBE-4408-A716-B3D28911F655}"/>
      </w:docPartPr>
      <w:docPartBody>
        <w:p w:rsidR="00335DD1" w:rsidRDefault="00B6365F">
          <w:pPr>
            <w:pStyle w:val="BCD63BCD17644BADB3AE5FECACD64D99"/>
          </w:pPr>
          <w:r w:rsidRPr="00810DF6">
            <w:rPr>
              <w:lang w:bidi="en-GB"/>
            </w:rPr>
            <w:t>$110</w:t>
          </w:r>
        </w:p>
      </w:docPartBody>
    </w:docPart>
    <w:docPart>
      <w:docPartPr>
        <w:name w:val="50618D5E1E8145258F8C97E944A0CDC3"/>
        <w:category>
          <w:name w:val="General"/>
          <w:gallery w:val="placeholder"/>
        </w:category>
        <w:types>
          <w:type w:val="bbPlcHdr"/>
        </w:types>
        <w:behaviors>
          <w:behavior w:val="content"/>
        </w:behaviors>
        <w:guid w:val="{4577C7C1-615E-4CF0-9936-D632F6C3618B}"/>
      </w:docPartPr>
      <w:docPartBody>
        <w:p w:rsidR="00335DD1" w:rsidRDefault="00B6365F">
          <w:pPr>
            <w:pStyle w:val="50618D5E1E8145258F8C97E944A0CDC3"/>
          </w:pPr>
          <w:r w:rsidRPr="00810DF6">
            <w:rPr>
              <w:lang w:bidi="en-GB"/>
            </w:rPr>
            <w:t>$1,320</w:t>
          </w:r>
        </w:p>
      </w:docPartBody>
    </w:docPart>
    <w:docPart>
      <w:docPartPr>
        <w:name w:val="22E14E56AC484070BC2879CD743B29CE"/>
        <w:category>
          <w:name w:val="General"/>
          <w:gallery w:val="placeholder"/>
        </w:category>
        <w:types>
          <w:type w:val="bbPlcHdr"/>
        </w:types>
        <w:behaviors>
          <w:behavior w:val="content"/>
        </w:behaviors>
        <w:guid w:val="{E6BDCAA9-46CF-42DC-A5CD-C2775D5B8B30}"/>
      </w:docPartPr>
      <w:docPartBody>
        <w:p w:rsidR="00335DD1" w:rsidRDefault="00B6365F">
          <w:pPr>
            <w:pStyle w:val="22E14E56AC484070BC2879CD743B29CE"/>
          </w:pPr>
          <w:r w:rsidRPr="00810DF6">
            <w:rPr>
              <w:lang w:bidi="en-GB"/>
            </w:rPr>
            <w:t>Insurance</w:t>
          </w:r>
        </w:p>
      </w:docPartBody>
    </w:docPart>
    <w:docPart>
      <w:docPartPr>
        <w:name w:val="874ABEF0C2C546429B4D8EC4DF815ACD"/>
        <w:category>
          <w:name w:val="General"/>
          <w:gallery w:val="placeholder"/>
        </w:category>
        <w:types>
          <w:type w:val="bbPlcHdr"/>
        </w:types>
        <w:behaviors>
          <w:behavior w:val="content"/>
        </w:behaviors>
        <w:guid w:val="{223C8438-BCD8-4A23-8648-6EDC10FD90B7}"/>
      </w:docPartPr>
      <w:docPartBody>
        <w:p w:rsidR="00335DD1" w:rsidRDefault="00B6365F">
          <w:pPr>
            <w:pStyle w:val="874ABEF0C2C546429B4D8EC4DF815ACD"/>
          </w:pPr>
          <w:r w:rsidRPr="00810DF6">
            <w:rPr>
              <w:lang w:bidi="en-GB"/>
            </w:rPr>
            <w:t>$165</w:t>
          </w:r>
        </w:p>
      </w:docPartBody>
    </w:docPart>
    <w:docPart>
      <w:docPartPr>
        <w:name w:val="F4A9EB8039E442B2823400919174112E"/>
        <w:category>
          <w:name w:val="General"/>
          <w:gallery w:val="placeholder"/>
        </w:category>
        <w:types>
          <w:type w:val="bbPlcHdr"/>
        </w:types>
        <w:behaviors>
          <w:behavior w:val="content"/>
        </w:behaviors>
        <w:guid w:val="{AA6F3F5D-4176-4F8A-9501-4B75068BB5A0}"/>
      </w:docPartPr>
      <w:docPartBody>
        <w:p w:rsidR="00335DD1" w:rsidRDefault="00B6365F">
          <w:pPr>
            <w:pStyle w:val="F4A9EB8039E442B2823400919174112E"/>
          </w:pPr>
          <w:r w:rsidRPr="00810DF6">
            <w:rPr>
              <w:lang w:bidi="en-GB"/>
            </w:rPr>
            <w:t>$165</w:t>
          </w:r>
        </w:p>
      </w:docPartBody>
    </w:docPart>
    <w:docPart>
      <w:docPartPr>
        <w:name w:val="77440A30139943F3B5C59FA87B002F7F"/>
        <w:category>
          <w:name w:val="General"/>
          <w:gallery w:val="placeholder"/>
        </w:category>
        <w:types>
          <w:type w:val="bbPlcHdr"/>
        </w:types>
        <w:behaviors>
          <w:behavior w:val="content"/>
        </w:behaviors>
        <w:guid w:val="{9CC7A598-AFBB-4603-B53C-A165C6614990}"/>
      </w:docPartPr>
      <w:docPartBody>
        <w:p w:rsidR="00335DD1" w:rsidRDefault="00B6365F">
          <w:pPr>
            <w:pStyle w:val="77440A30139943F3B5C59FA87B002F7F"/>
          </w:pPr>
          <w:r w:rsidRPr="00810DF6">
            <w:rPr>
              <w:lang w:bidi="en-GB"/>
            </w:rPr>
            <w:t>$165</w:t>
          </w:r>
        </w:p>
      </w:docPartBody>
    </w:docPart>
    <w:docPart>
      <w:docPartPr>
        <w:name w:val="D52CC58C3E37479CA0356C8836E872BA"/>
        <w:category>
          <w:name w:val="General"/>
          <w:gallery w:val="placeholder"/>
        </w:category>
        <w:types>
          <w:type w:val="bbPlcHdr"/>
        </w:types>
        <w:behaviors>
          <w:behavior w:val="content"/>
        </w:behaviors>
        <w:guid w:val="{59F242BC-659A-4145-B8F8-917EF5B9B041}"/>
      </w:docPartPr>
      <w:docPartBody>
        <w:p w:rsidR="00335DD1" w:rsidRDefault="00B6365F">
          <w:pPr>
            <w:pStyle w:val="D52CC58C3E37479CA0356C8836E872BA"/>
          </w:pPr>
          <w:r w:rsidRPr="00810DF6">
            <w:rPr>
              <w:lang w:bidi="en-GB"/>
            </w:rPr>
            <w:t>$165</w:t>
          </w:r>
        </w:p>
      </w:docPartBody>
    </w:docPart>
    <w:docPart>
      <w:docPartPr>
        <w:name w:val="D150AC4C8CFC46BFB19198472398F670"/>
        <w:category>
          <w:name w:val="General"/>
          <w:gallery w:val="placeholder"/>
        </w:category>
        <w:types>
          <w:type w:val="bbPlcHdr"/>
        </w:types>
        <w:behaviors>
          <w:behavior w:val="content"/>
        </w:behaviors>
        <w:guid w:val="{23B8532B-DB9C-4597-93C2-150194027239}"/>
      </w:docPartPr>
      <w:docPartBody>
        <w:p w:rsidR="00335DD1" w:rsidRDefault="00B6365F">
          <w:pPr>
            <w:pStyle w:val="D150AC4C8CFC46BFB19198472398F670"/>
          </w:pPr>
          <w:r w:rsidRPr="00810DF6">
            <w:rPr>
              <w:lang w:bidi="en-GB"/>
            </w:rPr>
            <w:t>$165</w:t>
          </w:r>
        </w:p>
      </w:docPartBody>
    </w:docPart>
    <w:docPart>
      <w:docPartPr>
        <w:name w:val="87A0F5196B864F01BC00B78D7B0278B5"/>
        <w:category>
          <w:name w:val="General"/>
          <w:gallery w:val="placeholder"/>
        </w:category>
        <w:types>
          <w:type w:val="bbPlcHdr"/>
        </w:types>
        <w:behaviors>
          <w:behavior w:val="content"/>
        </w:behaviors>
        <w:guid w:val="{CE50E617-5D5E-472B-A304-7428E301033F}"/>
      </w:docPartPr>
      <w:docPartBody>
        <w:p w:rsidR="00335DD1" w:rsidRDefault="00B6365F">
          <w:pPr>
            <w:pStyle w:val="87A0F5196B864F01BC00B78D7B0278B5"/>
          </w:pPr>
          <w:r w:rsidRPr="00810DF6">
            <w:rPr>
              <w:lang w:bidi="en-GB"/>
            </w:rPr>
            <w:t>$165</w:t>
          </w:r>
        </w:p>
      </w:docPartBody>
    </w:docPart>
    <w:docPart>
      <w:docPartPr>
        <w:name w:val="2894C9AD78884FC0BCD7C76A3C242CF0"/>
        <w:category>
          <w:name w:val="General"/>
          <w:gallery w:val="placeholder"/>
        </w:category>
        <w:types>
          <w:type w:val="bbPlcHdr"/>
        </w:types>
        <w:behaviors>
          <w:behavior w:val="content"/>
        </w:behaviors>
        <w:guid w:val="{8E7AA0AB-4AF8-44E7-B604-38D3FC059C02}"/>
      </w:docPartPr>
      <w:docPartBody>
        <w:p w:rsidR="00335DD1" w:rsidRDefault="00B6365F">
          <w:pPr>
            <w:pStyle w:val="2894C9AD78884FC0BCD7C76A3C242CF0"/>
          </w:pPr>
          <w:r w:rsidRPr="00810DF6">
            <w:rPr>
              <w:lang w:bidi="en-GB"/>
            </w:rPr>
            <w:t>$165</w:t>
          </w:r>
        </w:p>
      </w:docPartBody>
    </w:docPart>
    <w:docPart>
      <w:docPartPr>
        <w:name w:val="758D14B76A4244AEB8B540D8DDA991F2"/>
        <w:category>
          <w:name w:val="General"/>
          <w:gallery w:val="placeholder"/>
        </w:category>
        <w:types>
          <w:type w:val="bbPlcHdr"/>
        </w:types>
        <w:behaviors>
          <w:behavior w:val="content"/>
        </w:behaviors>
        <w:guid w:val="{BD218F5F-2ADF-4828-9663-3DB34734922F}"/>
      </w:docPartPr>
      <w:docPartBody>
        <w:p w:rsidR="00335DD1" w:rsidRDefault="00B6365F">
          <w:pPr>
            <w:pStyle w:val="758D14B76A4244AEB8B540D8DDA991F2"/>
          </w:pPr>
          <w:r w:rsidRPr="00810DF6">
            <w:rPr>
              <w:lang w:bidi="en-GB"/>
            </w:rPr>
            <w:t>$165</w:t>
          </w:r>
        </w:p>
      </w:docPartBody>
    </w:docPart>
    <w:docPart>
      <w:docPartPr>
        <w:name w:val="87AD9F65BBF04F60A0BF6D8847CB16C4"/>
        <w:category>
          <w:name w:val="General"/>
          <w:gallery w:val="placeholder"/>
        </w:category>
        <w:types>
          <w:type w:val="bbPlcHdr"/>
        </w:types>
        <w:behaviors>
          <w:behavior w:val="content"/>
        </w:behaviors>
        <w:guid w:val="{6FD8FFA9-48B7-479A-80CD-8EDE02714F71}"/>
      </w:docPartPr>
      <w:docPartBody>
        <w:p w:rsidR="00335DD1" w:rsidRDefault="00B6365F">
          <w:pPr>
            <w:pStyle w:val="87AD9F65BBF04F60A0BF6D8847CB16C4"/>
          </w:pPr>
          <w:r w:rsidRPr="00810DF6">
            <w:rPr>
              <w:lang w:bidi="en-GB"/>
            </w:rPr>
            <w:t>$165</w:t>
          </w:r>
        </w:p>
      </w:docPartBody>
    </w:docPart>
    <w:docPart>
      <w:docPartPr>
        <w:name w:val="05BDDBCC398C4DD99BDA9096037B3A86"/>
        <w:category>
          <w:name w:val="General"/>
          <w:gallery w:val="placeholder"/>
        </w:category>
        <w:types>
          <w:type w:val="bbPlcHdr"/>
        </w:types>
        <w:behaviors>
          <w:behavior w:val="content"/>
        </w:behaviors>
        <w:guid w:val="{5A7F97B5-DCDF-4023-A621-6B1C270082F8}"/>
      </w:docPartPr>
      <w:docPartBody>
        <w:p w:rsidR="00335DD1" w:rsidRDefault="00B6365F">
          <w:pPr>
            <w:pStyle w:val="05BDDBCC398C4DD99BDA9096037B3A86"/>
          </w:pPr>
          <w:r w:rsidRPr="00810DF6">
            <w:rPr>
              <w:lang w:bidi="en-GB"/>
            </w:rPr>
            <w:t>$165</w:t>
          </w:r>
        </w:p>
      </w:docPartBody>
    </w:docPart>
    <w:docPart>
      <w:docPartPr>
        <w:name w:val="5DDAC8B37AEE4A28A3E6AFE7CB3C3032"/>
        <w:category>
          <w:name w:val="General"/>
          <w:gallery w:val="placeholder"/>
        </w:category>
        <w:types>
          <w:type w:val="bbPlcHdr"/>
        </w:types>
        <w:behaviors>
          <w:behavior w:val="content"/>
        </w:behaviors>
        <w:guid w:val="{6057B1EF-F9DF-4336-A27A-B4CDBD082C8D}"/>
      </w:docPartPr>
      <w:docPartBody>
        <w:p w:rsidR="00335DD1" w:rsidRDefault="00B6365F">
          <w:pPr>
            <w:pStyle w:val="5DDAC8B37AEE4A28A3E6AFE7CB3C3032"/>
          </w:pPr>
          <w:r w:rsidRPr="00810DF6">
            <w:rPr>
              <w:lang w:bidi="en-GB"/>
            </w:rPr>
            <w:t>$165</w:t>
          </w:r>
        </w:p>
      </w:docPartBody>
    </w:docPart>
    <w:docPart>
      <w:docPartPr>
        <w:name w:val="C40C890C8271475EAC39715C95377178"/>
        <w:category>
          <w:name w:val="General"/>
          <w:gallery w:val="placeholder"/>
        </w:category>
        <w:types>
          <w:type w:val="bbPlcHdr"/>
        </w:types>
        <w:behaviors>
          <w:behavior w:val="content"/>
        </w:behaviors>
        <w:guid w:val="{0156AD98-D8F9-4DE3-8716-337458B033B2}"/>
      </w:docPartPr>
      <w:docPartBody>
        <w:p w:rsidR="00335DD1" w:rsidRDefault="00B6365F">
          <w:pPr>
            <w:pStyle w:val="C40C890C8271475EAC39715C95377178"/>
          </w:pPr>
          <w:r w:rsidRPr="00810DF6">
            <w:rPr>
              <w:lang w:bidi="en-GB"/>
            </w:rPr>
            <w:t>$165</w:t>
          </w:r>
        </w:p>
      </w:docPartBody>
    </w:docPart>
    <w:docPart>
      <w:docPartPr>
        <w:name w:val="A14BAC6C03AA4EC286CEC37214DD5581"/>
        <w:category>
          <w:name w:val="General"/>
          <w:gallery w:val="placeholder"/>
        </w:category>
        <w:types>
          <w:type w:val="bbPlcHdr"/>
        </w:types>
        <w:behaviors>
          <w:behavior w:val="content"/>
        </w:behaviors>
        <w:guid w:val="{F311570D-3051-4106-87F0-C3B16065760B}"/>
      </w:docPartPr>
      <w:docPartBody>
        <w:p w:rsidR="00335DD1" w:rsidRDefault="00B6365F">
          <w:pPr>
            <w:pStyle w:val="A14BAC6C03AA4EC286CEC37214DD5581"/>
          </w:pPr>
          <w:r w:rsidRPr="00810DF6">
            <w:rPr>
              <w:lang w:bidi="en-GB"/>
            </w:rPr>
            <w:t>$1,980</w:t>
          </w:r>
        </w:p>
      </w:docPartBody>
    </w:docPart>
    <w:docPart>
      <w:docPartPr>
        <w:name w:val="16583C5C2C064F4ABF40296EA2FBC201"/>
        <w:category>
          <w:name w:val="General"/>
          <w:gallery w:val="placeholder"/>
        </w:category>
        <w:types>
          <w:type w:val="bbPlcHdr"/>
        </w:types>
        <w:behaviors>
          <w:behavior w:val="content"/>
        </w:behaviors>
        <w:guid w:val="{12C8E40B-45C2-44F8-827C-E12D6CF007DB}"/>
      </w:docPartPr>
      <w:docPartBody>
        <w:p w:rsidR="00335DD1" w:rsidRDefault="00B6365F">
          <w:pPr>
            <w:pStyle w:val="16583C5C2C064F4ABF40296EA2FBC201"/>
          </w:pPr>
          <w:r w:rsidRPr="00810DF6">
            <w:rPr>
              <w:lang w:bidi="en-GB"/>
            </w:rPr>
            <w:t>Travel</w:t>
          </w:r>
        </w:p>
      </w:docPartBody>
    </w:docPart>
    <w:docPart>
      <w:docPartPr>
        <w:name w:val="10E5850C39294EAC98191CDC423C12E0"/>
        <w:category>
          <w:name w:val="General"/>
          <w:gallery w:val="placeholder"/>
        </w:category>
        <w:types>
          <w:type w:val="bbPlcHdr"/>
        </w:types>
        <w:behaviors>
          <w:behavior w:val="content"/>
        </w:behaviors>
        <w:guid w:val="{F0D2E8E7-46D2-47A5-AF2A-C92144FB25A6}"/>
      </w:docPartPr>
      <w:docPartBody>
        <w:p w:rsidR="00335DD1" w:rsidRDefault="00B6365F">
          <w:pPr>
            <w:pStyle w:val="10E5850C39294EAC98191CDC423C12E0"/>
          </w:pPr>
          <w:r w:rsidRPr="00810DF6">
            <w:rPr>
              <w:lang w:bidi="en-GB"/>
            </w:rPr>
            <w:t>£100</w:t>
          </w:r>
        </w:p>
      </w:docPartBody>
    </w:docPart>
    <w:docPart>
      <w:docPartPr>
        <w:name w:val="EB9C8970857B430190EC17A268ED9376"/>
        <w:category>
          <w:name w:val="General"/>
          <w:gallery w:val="placeholder"/>
        </w:category>
        <w:types>
          <w:type w:val="bbPlcHdr"/>
        </w:types>
        <w:behaviors>
          <w:behavior w:val="content"/>
        </w:behaviors>
        <w:guid w:val="{DC1637F2-1EF2-49B4-9471-00289795D849}"/>
      </w:docPartPr>
      <w:docPartBody>
        <w:p w:rsidR="00335DD1" w:rsidRDefault="00B6365F">
          <w:pPr>
            <w:pStyle w:val="EB9C8970857B430190EC17A268ED9376"/>
          </w:pPr>
          <w:r w:rsidRPr="00810DF6">
            <w:rPr>
              <w:lang w:bidi="en-GB"/>
            </w:rPr>
            <w:t>£0</w:t>
          </w:r>
        </w:p>
      </w:docPartBody>
    </w:docPart>
    <w:docPart>
      <w:docPartPr>
        <w:name w:val="7126EE54B2C94D9987C640CA6221E3DD"/>
        <w:category>
          <w:name w:val="General"/>
          <w:gallery w:val="placeholder"/>
        </w:category>
        <w:types>
          <w:type w:val="bbPlcHdr"/>
        </w:types>
        <w:behaviors>
          <w:behavior w:val="content"/>
        </w:behaviors>
        <w:guid w:val="{301175D5-4CFE-4AAB-AE0C-79DC3BB06D6D}"/>
      </w:docPartPr>
      <w:docPartBody>
        <w:p w:rsidR="00335DD1" w:rsidRDefault="00B6365F">
          <w:pPr>
            <w:pStyle w:val="7126EE54B2C94D9987C640CA6221E3DD"/>
          </w:pPr>
          <w:r w:rsidRPr="00810DF6">
            <w:rPr>
              <w:lang w:bidi="en-GB"/>
            </w:rPr>
            <w:t>£0</w:t>
          </w:r>
        </w:p>
      </w:docPartBody>
    </w:docPart>
    <w:docPart>
      <w:docPartPr>
        <w:name w:val="BB060530C43B4D9888CC35063E49EEBB"/>
        <w:category>
          <w:name w:val="General"/>
          <w:gallery w:val="placeholder"/>
        </w:category>
        <w:types>
          <w:type w:val="bbPlcHdr"/>
        </w:types>
        <w:behaviors>
          <w:behavior w:val="content"/>
        </w:behaviors>
        <w:guid w:val="{D530E15D-94DE-4A0D-9ABE-62463B883EA9}"/>
      </w:docPartPr>
      <w:docPartBody>
        <w:p w:rsidR="00335DD1" w:rsidRDefault="00B6365F">
          <w:pPr>
            <w:pStyle w:val="BB060530C43B4D9888CC35063E49EEBB"/>
          </w:pPr>
          <w:r w:rsidRPr="00810DF6">
            <w:rPr>
              <w:lang w:bidi="en-GB"/>
            </w:rPr>
            <w:t>$250</w:t>
          </w:r>
        </w:p>
      </w:docPartBody>
    </w:docPart>
    <w:docPart>
      <w:docPartPr>
        <w:name w:val="DF0E3A33528345C886B381BC2701AE7D"/>
        <w:category>
          <w:name w:val="General"/>
          <w:gallery w:val="placeholder"/>
        </w:category>
        <w:types>
          <w:type w:val="bbPlcHdr"/>
        </w:types>
        <w:behaviors>
          <w:behavior w:val="content"/>
        </w:behaviors>
        <w:guid w:val="{822724F3-5DEF-48DC-B8C6-7F59A46F51D4}"/>
      </w:docPartPr>
      <w:docPartBody>
        <w:p w:rsidR="00335DD1" w:rsidRDefault="00B6365F">
          <w:pPr>
            <w:pStyle w:val="DF0E3A33528345C886B381BC2701AE7D"/>
          </w:pPr>
          <w:r w:rsidRPr="00810DF6">
            <w:rPr>
              <w:lang w:bidi="en-GB"/>
            </w:rPr>
            <w:t>£0</w:t>
          </w:r>
        </w:p>
      </w:docPartBody>
    </w:docPart>
    <w:docPart>
      <w:docPartPr>
        <w:name w:val="C8235830BAEB463F86254E0C017E233C"/>
        <w:category>
          <w:name w:val="General"/>
          <w:gallery w:val="placeholder"/>
        </w:category>
        <w:types>
          <w:type w:val="bbPlcHdr"/>
        </w:types>
        <w:behaviors>
          <w:behavior w:val="content"/>
        </w:behaviors>
        <w:guid w:val="{E378EE99-742B-484F-AC04-27526818BF50}"/>
      </w:docPartPr>
      <w:docPartBody>
        <w:p w:rsidR="00335DD1" w:rsidRDefault="00B6365F">
          <w:pPr>
            <w:pStyle w:val="C8235830BAEB463F86254E0C017E233C"/>
          </w:pPr>
          <w:r w:rsidRPr="00810DF6">
            <w:rPr>
              <w:lang w:bidi="en-GB"/>
            </w:rPr>
            <w:t>£0</w:t>
          </w:r>
        </w:p>
      </w:docPartBody>
    </w:docPart>
    <w:docPart>
      <w:docPartPr>
        <w:name w:val="F80AB9C3E79D473BA50E7069B3BB3EC0"/>
        <w:category>
          <w:name w:val="General"/>
          <w:gallery w:val="placeholder"/>
        </w:category>
        <w:types>
          <w:type w:val="bbPlcHdr"/>
        </w:types>
        <w:behaviors>
          <w:behavior w:val="content"/>
        </w:behaviors>
        <w:guid w:val="{83D93C0D-CEE0-4675-8A26-72C752C25242}"/>
      </w:docPartPr>
      <w:docPartBody>
        <w:p w:rsidR="00335DD1" w:rsidRDefault="00B6365F">
          <w:pPr>
            <w:pStyle w:val="F80AB9C3E79D473BA50E7069B3BB3EC0"/>
          </w:pPr>
          <w:r w:rsidRPr="00810DF6">
            <w:rPr>
              <w:lang w:bidi="en-GB"/>
            </w:rPr>
            <w:t>£0</w:t>
          </w:r>
        </w:p>
      </w:docPartBody>
    </w:docPart>
    <w:docPart>
      <w:docPartPr>
        <w:name w:val="CB36D84495174E7E8DA958DDD64894B9"/>
        <w:category>
          <w:name w:val="General"/>
          <w:gallery w:val="placeholder"/>
        </w:category>
        <w:types>
          <w:type w:val="bbPlcHdr"/>
        </w:types>
        <w:behaviors>
          <w:behavior w:val="content"/>
        </w:behaviors>
        <w:guid w:val="{AF65F6F6-8E75-4B95-8D2A-08526B137525}"/>
      </w:docPartPr>
      <w:docPartBody>
        <w:p w:rsidR="00335DD1" w:rsidRDefault="00B6365F">
          <w:pPr>
            <w:pStyle w:val="CB36D84495174E7E8DA958DDD64894B9"/>
          </w:pPr>
          <w:r w:rsidRPr="00810DF6">
            <w:rPr>
              <w:lang w:bidi="en-GB"/>
            </w:rPr>
            <w:t>£0</w:t>
          </w:r>
        </w:p>
      </w:docPartBody>
    </w:docPart>
    <w:docPart>
      <w:docPartPr>
        <w:name w:val="CB3490F52B534DFC840C714345F9DD4E"/>
        <w:category>
          <w:name w:val="General"/>
          <w:gallery w:val="placeholder"/>
        </w:category>
        <w:types>
          <w:type w:val="bbPlcHdr"/>
        </w:types>
        <w:behaviors>
          <w:behavior w:val="content"/>
        </w:behaviors>
        <w:guid w:val="{D256B7C9-3087-4117-BC95-B751B8544481}"/>
      </w:docPartPr>
      <w:docPartBody>
        <w:p w:rsidR="00335DD1" w:rsidRDefault="00B6365F">
          <w:pPr>
            <w:pStyle w:val="CB3490F52B534DFC840C714345F9DD4E"/>
          </w:pPr>
          <w:r w:rsidRPr="00810DF6">
            <w:rPr>
              <w:lang w:bidi="en-GB"/>
            </w:rPr>
            <w:t>$675</w:t>
          </w:r>
        </w:p>
      </w:docPartBody>
    </w:docPart>
    <w:docPart>
      <w:docPartPr>
        <w:name w:val="A0994F9293F7493FA2D4DBA1F0E47F41"/>
        <w:category>
          <w:name w:val="General"/>
          <w:gallery w:val="placeholder"/>
        </w:category>
        <w:types>
          <w:type w:val="bbPlcHdr"/>
        </w:types>
        <w:behaviors>
          <w:behavior w:val="content"/>
        </w:behaviors>
        <w:guid w:val="{DF2A3A45-1967-4BC8-A66F-BC4515D9055D}"/>
      </w:docPartPr>
      <w:docPartBody>
        <w:p w:rsidR="00335DD1" w:rsidRDefault="00B6365F">
          <w:pPr>
            <w:pStyle w:val="A0994F9293F7493FA2D4DBA1F0E47F41"/>
          </w:pPr>
          <w:r w:rsidRPr="00810DF6">
            <w:rPr>
              <w:lang w:bidi="en-GB"/>
            </w:rPr>
            <w:t>$800</w:t>
          </w:r>
        </w:p>
      </w:docPartBody>
    </w:docPart>
    <w:docPart>
      <w:docPartPr>
        <w:name w:val="BDCB7BEE5D5A431FBD93C6EB8D538ED0"/>
        <w:category>
          <w:name w:val="General"/>
          <w:gallery w:val="placeholder"/>
        </w:category>
        <w:types>
          <w:type w:val="bbPlcHdr"/>
        </w:types>
        <w:behaviors>
          <w:behavior w:val="content"/>
        </w:behaviors>
        <w:guid w:val="{70E031ED-5BCA-4F34-BC6C-66F5789DD6B9}"/>
      </w:docPartPr>
      <w:docPartBody>
        <w:p w:rsidR="00335DD1" w:rsidRDefault="00B6365F">
          <w:pPr>
            <w:pStyle w:val="BDCB7BEE5D5A431FBD93C6EB8D538ED0"/>
          </w:pPr>
          <w:r w:rsidRPr="00810DF6">
            <w:rPr>
              <w:lang w:bidi="en-GB"/>
            </w:rPr>
            <w:t>£0</w:t>
          </w:r>
        </w:p>
      </w:docPartBody>
    </w:docPart>
    <w:docPart>
      <w:docPartPr>
        <w:name w:val="7C5FB700EF504F8396F185F990540002"/>
        <w:category>
          <w:name w:val="General"/>
          <w:gallery w:val="placeholder"/>
        </w:category>
        <w:types>
          <w:type w:val="bbPlcHdr"/>
        </w:types>
        <w:behaviors>
          <w:behavior w:val="content"/>
        </w:behaviors>
        <w:guid w:val="{5CF28BF9-9457-48CB-834D-AAC9C816CCFF}"/>
      </w:docPartPr>
      <w:docPartBody>
        <w:p w:rsidR="00335DD1" w:rsidRDefault="00B6365F">
          <w:pPr>
            <w:pStyle w:val="7C5FB700EF504F8396F185F990540002"/>
          </w:pPr>
          <w:r w:rsidRPr="00810DF6">
            <w:rPr>
              <w:lang w:bidi="en-GB"/>
            </w:rPr>
            <w:t>£0</w:t>
          </w:r>
        </w:p>
      </w:docPartBody>
    </w:docPart>
    <w:docPart>
      <w:docPartPr>
        <w:name w:val="8964974E6EC243D290C7931D49C977A9"/>
        <w:category>
          <w:name w:val="General"/>
          <w:gallery w:val="placeholder"/>
        </w:category>
        <w:types>
          <w:type w:val="bbPlcHdr"/>
        </w:types>
        <w:behaviors>
          <w:behavior w:val="content"/>
        </w:behaviors>
        <w:guid w:val="{1B77DA0B-EFB2-4640-9669-91BFFC70B4FF}"/>
      </w:docPartPr>
      <w:docPartBody>
        <w:p w:rsidR="00335DD1" w:rsidRDefault="00B6365F">
          <w:pPr>
            <w:pStyle w:val="8964974E6EC243D290C7931D49C977A9"/>
          </w:pPr>
          <w:r w:rsidRPr="00810DF6">
            <w:rPr>
              <w:lang w:bidi="en-GB"/>
            </w:rPr>
            <w:t>$1,825</w:t>
          </w:r>
        </w:p>
      </w:docPartBody>
    </w:docPart>
    <w:docPart>
      <w:docPartPr>
        <w:name w:val="375EC094288342E787E3A49EB764D2CF"/>
        <w:category>
          <w:name w:val="General"/>
          <w:gallery w:val="placeholder"/>
        </w:category>
        <w:types>
          <w:type w:val="bbPlcHdr"/>
        </w:types>
        <w:behaviors>
          <w:behavior w:val="content"/>
        </w:behaviors>
        <w:guid w:val="{A6DF2DC3-38F9-4095-AC44-834BBE27FD79}"/>
      </w:docPartPr>
      <w:docPartBody>
        <w:p w:rsidR="00335DD1" w:rsidRDefault="00B6365F">
          <w:pPr>
            <w:pStyle w:val="375EC094288342E787E3A49EB764D2CF"/>
          </w:pPr>
          <w:r w:rsidRPr="00810DF6">
            <w:rPr>
              <w:lang w:bidi="en-GB"/>
            </w:rPr>
            <w:t>Legal/accounting</w:t>
          </w:r>
        </w:p>
      </w:docPartBody>
    </w:docPart>
    <w:docPart>
      <w:docPartPr>
        <w:name w:val="E429FA25365D48079FD265F37AB9C01B"/>
        <w:category>
          <w:name w:val="General"/>
          <w:gallery w:val="placeholder"/>
        </w:category>
        <w:types>
          <w:type w:val="bbPlcHdr"/>
        </w:types>
        <w:behaviors>
          <w:behavior w:val="content"/>
        </w:behaviors>
        <w:guid w:val="{32DA7400-8584-4AEF-A400-BCBEE0F1F40D}"/>
      </w:docPartPr>
      <w:docPartBody>
        <w:p w:rsidR="00335DD1" w:rsidRDefault="00B6365F">
          <w:pPr>
            <w:pStyle w:val="E429FA25365D48079FD265F37AB9C01B"/>
          </w:pPr>
          <w:r w:rsidRPr="00810DF6">
            <w:rPr>
              <w:lang w:bidi="en-GB"/>
            </w:rPr>
            <w:t>£1,200</w:t>
          </w:r>
        </w:p>
      </w:docPartBody>
    </w:docPart>
    <w:docPart>
      <w:docPartPr>
        <w:name w:val="CF40215E0ED7494D84DF51EBC8316BC4"/>
        <w:category>
          <w:name w:val="General"/>
          <w:gallery w:val="placeholder"/>
        </w:category>
        <w:types>
          <w:type w:val="bbPlcHdr"/>
        </w:types>
        <w:behaviors>
          <w:behavior w:val="content"/>
        </w:behaviors>
        <w:guid w:val="{D63C2EA8-2500-4AB1-82FE-085729C0CA13}"/>
      </w:docPartPr>
      <w:docPartBody>
        <w:p w:rsidR="00335DD1" w:rsidRDefault="00B6365F">
          <w:pPr>
            <w:pStyle w:val="CF40215E0ED7494D84DF51EBC8316BC4"/>
          </w:pPr>
          <w:r w:rsidRPr="00810DF6">
            <w:rPr>
              <w:lang w:bidi="en-GB"/>
            </w:rPr>
            <w:t>£0</w:t>
          </w:r>
        </w:p>
      </w:docPartBody>
    </w:docPart>
    <w:docPart>
      <w:docPartPr>
        <w:name w:val="3A5E9E59C7B7416EAFBC2CF43055EE90"/>
        <w:category>
          <w:name w:val="General"/>
          <w:gallery w:val="placeholder"/>
        </w:category>
        <w:types>
          <w:type w:val="bbPlcHdr"/>
        </w:types>
        <w:behaviors>
          <w:behavior w:val="content"/>
        </w:behaviors>
        <w:guid w:val="{E7C72119-AACF-46B7-B0A2-6393BA358CB8}"/>
      </w:docPartPr>
      <w:docPartBody>
        <w:p w:rsidR="00335DD1" w:rsidRDefault="00B6365F">
          <w:pPr>
            <w:pStyle w:val="3A5E9E59C7B7416EAFBC2CF43055EE90"/>
          </w:pPr>
          <w:r w:rsidRPr="00810DF6">
            <w:rPr>
              <w:lang w:bidi="en-GB"/>
            </w:rPr>
            <w:t>£0</w:t>
          </w:r>
        </w:p>
      </w:docPartBody>
    </w:docPart>
    <w:docPart>
      <w:docPartPr>
        <w:name w:val="C51891FBE4EA4F689DCAA9318EBBC001"/>
        <w:category>
          <w:name w:val="General"/>
          <w:gallery w:val="placeholder"/>
        </w:category>
        <w:types>
          <w:type w:val="bbPlcHdr"/>
        </w:types>
        <w:behaviors>
          <w:behavior w:val="content"/>
        </w:behaviors>
        <w:guid w:val="{605B0229-6AA3-45EC-9571-1AABBF2E26FF}"/>
      </w:docPartPr>
      <w:docPartBody>
        <w:p w:rsidR="00335DD1" w:rsidRDefault="00B6365F">
          <w:pPr>
            <w:pStyle w:val="C51891FBE4EA4F689DCAA9318EBBC001"/>
          </w:pPr>
          <w:r w:rsidRPr="00810DF6">
            <w:rPr>
              <w:lang w:bidi="en-GB"/>
            </w:rPr>
            <w:t>$450</w:t>
          </w:r>
        </w:p>
      </w:docPartBody>
    </w:docPart>
    <w:docPart>
      <w:docPartPr>
        <w:name w:val="F4BC159A933647AF9980706F842ACF46"/>
        <w:category>
          <w:name w:val="General"/>
          <w:gallery w:val="placeholder"/>
        </w:category>
        <w:types>
          <w:type w:val="bbPlcHdr"/>
        </w:types>
        <w:behaviors>
          <w:behavior w:val="content"/>
        </w:behaviors>
        <w:guid w:val="{E07494CE-22DD-4C17-9199-651B24D5CDBF}"/>
      </w:docPartPr>
      <w:docPartBody>
        <w:p w:rsidR="00335DD1" w:rsidRDefault="00B6365F">
          <w:pPr>
            <w:pStyle w:val="F4BC159A933647AF9980706F842ACF46"/>
          </w:pPr>
          <w:r w:rsidRPr="00810DF6">
            <w:rPr>
              <w:lang w:bidi="en-GB"/>
            </w:rPr>
            <w:t>£0</w:t>
          </w:r>
        </w:p>
      </w:docPartBody>
    </w:docPart>
    <w:docPart>
      <w:docPartPr>
        <w:name w:val="A57CCF6CDEA7428B8E0C843CB1C4FB14"/>
        <w:category>
          <w:name w:val="General"/>
          <w:gallery w:val="placeholder"/>
        </w:category>
        <w:types>
          <w:type w:val="bbPlcHdr"/>
        </w:types>
        <w:behaviors>
          <w:behavior w:val="content"/>
        </w:behaviors>
        <w:guid w:val="{34D3F284-560B-492B-BF56-133275D3C9D1}"/>
      </w:docPartPr>
      <w:docPartBody>
        <w:p w:rsidR="00335DD1" w:rsidRDefault="00B6365F">
          <w:pPr>
            <w:pStyle w:val="A57CCF6CDEA7428B8E0C843CB1C4FB14"/>
          </w:pPr>
          <w:r w:rsidRPr="00810DF6">
            <w:rPr>
              <w:lang w:bidi="en-GB"/>
            </w:rPr>
            <w:t>£500</w:t>
          </w:r>
        </w:p>
      </w:docPartBody>
    </w:docPart>
    <w:docPart>
      <w:docPartPr>
        <w:name w:val="545DF49052CC4981B0284885D1E9E9AA"/>
        <w:category>
          <w:name w:val="General"/>
          <w:gallery w:val="placeholder"/>
        </w:category>
        <w:types>
          <w:type w:val="bbPlcHdr"/>
        </w:types>
        <w:behaviors>
          <w:behavior w:val="content"/>
        </w:behaviors>
        <w:guid w:val="{C0086AF8-5031-4C3C-93F4-59B082FD9BD9}"/>
      </w:docPartPr>
      <w:docPartBody>
        <w:p w:rsidR="00335DD1" w:rsidRDefault="00B6365F">
          <w:pPr>
            <w:pStyle w:val="545DF49052CC4981B0284885D1E9E9AA"/>
          </w:pPr>
          <w:r w:rsidRPr="00810DF6">
            <w:rPr>
              <w:lang w:bidi="en-GB"/>
            </w:rPr>
            <w:t>£0</w:t>
          </w:r>
        </w:p>
      </w:docPartBody>
    </w:docPart>
    <w:docPart>
      <w:docPartPr>
        <w:name w:val="F8BE415048FC47B28717232757BC824A"/>
        <w:category>
          <w:name w:val="General"/>
          <w:gallery w:val="placeholder"/>
        </w:category>
        <w:types>
          <w:type w:val="bbPlcHdr"/>
        </w:types>
        <w:behaviors>
          <w:behavior w:val="content"/>
        </w:behaviors>
        <w:guid w:val="{44FE8F51-DA59-4725-B577-E1B0D396E240}"/>
      </w:docPartPr>
      <w:docPartBody>
        <w:p w:rsidR="00335DD1" w:rsidRDefault="00B6365F">
          <w:pPr>
            <w:pStyle w:val="F8BE415048FC47B28717232757BC824A"/>
          </w:pPr>
          <w:r w:rsidRPr="00810DF6">
            <w:rPr>
              <w:lang w:bidi="en-GB"/>
            </w:rPr>
            <w:t>£0</w:t>
          </w:r>
        </w:p>
      </w:docPartBody>
    </w:docPart>
    <w:docPart>
      <w:docPartPr>
        <w:name w:val="97B9A2F1F3DF454DB0DBA73C7F22524D"/>
        <w:category>
          <w:name w:val="General"/>
          <w:gallery w:val="placeholder"/>
        </w:category>
        <w:types>
          <w:type w:val="bbPlcHdr"/>
        </w:types>
        <w:behaviors>
          <w:behavior w:val="content"/>
        </w:behaviors>
        <w:guid w:val="{F1D7A8AD-6310-4287-9691-7C8072ABDC3A}"/>
      </w:docPartPr>
      <w:docPartBody>
        <w:p w:rsidR="00335DD1" w:rsidRDefault="00B6365F">
          <w:pPr>
            <w:pStyle w:val="97B9A2F1F3DF454DB0DBA73C7F22524D"/>
          </w:pPr>
          <w:r w:rsidRPr="00810DF6">
            <w:rPr>
              <w:lang w:bidi="en-GB"/>
            </w:rPr>
            <w:t>£0</w:t>
          </w:r>
        </w:p>
      </w:docPartBody>
    </w:docPart>
    <w:docPart>
      <w:docPartPr>
        <w:name w:val="EF79A26701C34C5586CA5A162EACE88D"/>
        <w:category>
          <w:name w:val="General"/>
          <w:gallery w:val="placeholder"/>
        </w:category>
        <w:types>
          <w:type w:val="bbPlcHdr"/>
        </w:types>
        <w:behaviors>
          <w:behavior w:val="content"/>
        </w:behaviors>
        <w:guid w:val="{DABB1D60-5E9F-42F9-B7B3-C9A71389B8AD}"/>
      </w:docPartPr>
      <w:docPartBody>
        <w:p w:rsidR="00335DD1" w:rsidRDefault="00B6365F">
          <w:pPr>
            <w:pStyle w:val="EF79A26701C34C5586CA5A162EACE88D"/>
          </w:pPr>
          <w:r w:rsidRPr="00810DF6">
            <w:rPr>
              <w:lang w:bidi="en-GB"/>
            </w:rPr>
            <w:t>£0</w:t>
          </w:r>
        </w:p>
      </w:docPartBody>
    </w:docPart>
    <w:docPart>
      <w:docPartPr>
        <w:name w:val="B945363EA4544459994702041ED80BC6"/>
        <w:category>
          <w:name w:val="General"/>
          <w:gallery w:val="placeholder"/>
        </w:category>
        <w:types>
          <w:type w:val="bbPlcHdr"/>
        </w:types>
        <w:behaviors>
          <w:behavior w:val="content"/>
        </w:behaviors>
        <w:guid w:val="{1AC95116-2BD0-4A0C-BBE9-23ED8305ED4F}"/>
      </w:docPartPr>
      <w:docPartBody>
        <w:p w:rsidR="00335DD1" w:rsidRDefault="00B6365F">
          <w:pPr>
            <w:pStyle w:val="B945363EA4544459994702041ED80BC6"/>
          </w:pPr>
          <w:r w:rsidRPr="00810DF6">
            <w:rPr>
              <w:lang w:bidi="en-GB"/>
            </w:rPr>
            <w:t>£0</w:t>
          </w:r>
        </w:p>
      </w:docPartBody>
    </w:docPart>
    <w:docPart>
      <w:docPartPr>
        <w:name w:val="2949AA31FB854328A8AFCFE708AF910C"/>
        <w:category>
          <w:name w:val="General"/>
          <w:gallery w:val="placeholder"/>
        </w:category>
        <w:types>
          <w:type w:val="bbPlcHdr"/>
        </w:types>
        <w:behaviors>
          <w:behavior w:val="content"/>
        </w:behaviors>
        <w:guid w:val="{6858AFA2-E335-4A86-9EF1-920315C9F561}"/>
      </w:docPartPr>
      <w:docPartBody>
        <w:p w:rsidR="00335DD1" w:rsidRDefault="00B6365F">
          <w:pPr>
            <w:pStyle w:val="2949AA31FB854328A8AFCFE708AF910C"/>
          </w:pPr>
          <w:r w:rsidRPr="00810DF6">
            <w:rPr>
              <w:lang w:bidi="en-GB"/>
            </w:rPr>
            <w:t>$250</w:t>
          </w:r>
        </w:p>
      </w:docPartBody>
    </w:docPart>
    <w:docPart>
      <w:docPartPr>
        <w:name w:val="53A1ED4C36994DFFA65C0AC1553E3B7A"/>
        <w:category>
          <w:name w:val="General"/>
          <w:gallery w:val="placeholder"/>
        </w:category>
        <w:types>
          <w:type w:val="bbPlcHdr"/>
        </w:types>
        <w:behaviors>
          <w:behavior w:val="content"/>
        </w:behaviors>
        <w:guid w:val="{FD106E55-1A98-45EE-9DF0-78940958D0B6}"/>
      </w:docPartPr>
      <w:docPartBody>
        <w:p w:rsidR="00335DD1" w:rsidRDefault="00B6365F">
          <w:pPr>
            <w:pStyle w:val="53A1ED4C36994DFFA65C0AC1553E3B7A"/>
          </w:pPr>
          <w:r w:rsidRPr="00810DF6">
            <w:rPr>
              <w:lang w:bidi="en-GB"/>
            </w:rPr>
            <w:t>$2,400</w:t>
          </w:r>
        </w:p>
      </w:docPartBody>
    </w:docPart>
    <w:docPart>
      <w:docPartPr>
        <w:name w:val="0BED0C81B864454FB155F58BD58EA3D0"/>
        <w:category>
          <w:name w:val="General"/>
          <w:gallery w:val="placeholder"/>
        </w:category>
        <w:types>
          <w:type w:val="bbPlcHdr"/>
        </w:types>
        <w:behaviors>
          <w:behavior w:val="content"/>
        </w:behaviors>
        <w:guid w:val="{BEE4EDB8-7AC8-4108-A085-E5DA1B605375}"/>
      </w:docPartPr>
      <w:docPartBody>
        <w:p w:rsidR="00335DD1" w:rsidRDefault="00B6365F">
          <w:pPr>
            <w:pStyle w:val="0BED0C81B864454FB155F58BD58EA3D0"/>
          </w:pPr>
          <w:r w:rsidRPr="00810DF6">
            <w:rPr>
              <w:lang w:bidi="en-GB"/>
            </w:rPr>
            <w:t>Office supplies</w:t>
          </w:r>
        </w:p>
      </w:docPartBody>
    </w:docPart>
    <w:docPart>
      <w:docPartPr>
        <w:name w:val="C4573A14300C46C6AF9CAE65DE6153FB"/>
        <w:category>
          <w:name w:val="General"/>
          <w:gallery w:val="placeholder"/>
        </w:category>
        <w:types>
          <w:type w:val="bbPlcHdr"/>
        </w:types>
        <w:behaviors>
          <w:behavior w:val="content"/>
        </w:behaviors>
        <w:guid w:val="{EA57712C-3643-4589-B15E-F1254D71608E}"/>
      </w:docPartPr>
      <w:docPartBody>
        <w:p w:rsidR="00335DD1" w:rsidRDefault="00B6365F">
          <w:pPr>
            <w:pStyle w:val="C4573A14300C46C6AF9CAE65DE6153FB"/>
          </w:pPr>
          <w:r w:rsidRPr="00810DF6">
            <w:rPr>
              <w:lang w:bidi="en-GB"/>
            </w:rPr>
            <w:t>$125</w:t>
          </w:r>
        </w:p>
      </w:docPartBody>
    </w:docPart>
    <w:docPart>
      <w:docPartPr>
        <w:name w:val="1523AB4EC83545739279BE8B3F25C790"/>
        <w:category>
          <w:name w:val="General"/>
          <w:gallery w:val="placeholder"/>
        </w:category>
        <w:types>
          <w:type w:val="bbPlcHdr"/>
        </w:types>
        <w:behaviors>
          <w:behavior w:val="content"/>
        </w:behaviors>
        <w:guid w:val="{BFA44FD0-5726-4218-9F93-72F435BB4569}"/>
      </w:docPartPr>
      <w:docPartBody>
        <w:p w:rsidR="00335DD1" w:rsidRDefault="00B6365F">
          <w:pPr>
            <w:pStyle w:val="1523AB4EC83545739279BE8B3F25C790"/>
          </w:pPr>
          <w:r w:rsidRPr="00810DF6">
            <w:rPr>
              <w:lang w:bidi="en-GB"/>
            </w:rPr>
            <w:t>$125</w:t>
          </w:r>
        </w:p>
      </w:docPartBody>
    </w:docPart>
    <w:docPart>
      <w:docPartPr>
        <w:name w:val="EE7FCA60709D446290FBDE664FE971B0"/>
        <w:category>
          <w:name w:val="General"/>
          <w:gallery w:val="placeholder"/>
        </w:category>
        <w:types>
          <w:type w:val="bbPlcHdr"/>
        </w:types>
        <w:behaviors>
          <w:behavior w:val="content"/>
        </w:behaviors>
        <w:guid w:val="{9CA2B6E3-B4EA-4BEC-A18B-FCED3286CCA2}"/>
      </w:docPartPr>
      <w:docPartBody>
        <w:p w:rsidR="00335DD1" w:rsidRDefault="00B6365F">
          <w:pPr>
            <w:pStyle w:val="EE7FCA60709D446290FBDE664FE971B0"/>
          </w:pPr>
          <w:r w:rsidRPr="00810DF6">
            <w:rPr>
              <w:lang w:bidi="en-GB"/>
            </w:rPr>
            <w:t>$125</w:t>
          </w:r>
        </w:p>
      </w:docPartBody>
    </w:docPart>
    <w:docPart>
      <w:docPartPr>
        <w:name w:val="719ABE3DFCF1434ABE42C43C1BA02E90"/>
        <w:category>
          <w:name w:val="General"/>
          <w:gallery w:val="placeholder"/>
        </w:category>
        <w:types>
          <w:type w:val="bbPlcHdr"/>
        </w:types>
        <w:behaviors>
          <w:behavior w:val="content"/>
        </w:behaviors>
        <w:guid w:val="{8598450F-0B50-4954-ACD7-BE5A64E96E4A}"/>
      </w:docPartPr>
      <w:docPartBody>
        <w:p w:rsidR="00335DD1" w:rsidRDefault="00B6365F">
          <w:pPr>
            <w:pStyle w:val="719ABE3DFCF1434ABE42C43C1BA02E90"/>
          </w:pPr>
          <w:r w:rsidRPr="00810DF6">
            <w:rPr>
              <w:lang w:bidi="en-GB"/>
            </w:rPr>
            <w:t>$125</w:t>
          </w:r>
        </w:p>
      </w:docPartBody>
    </w:docPart>
    <w:docPart>
      <w:docPartPr>
        <w:name w:val="DF9E7D638138444EB3D42F3D488AE69E"/>
        <w:category>
          <w:name w:val="General"/>
          <w:gallery w:val="placeholder"/>
        </w:category>
        <w:types>
          <w:type w:val="bbPlcHdr"/>
        </w:types>
        <w:behaviors>
          <w:behavior w:val="content"/>
        </w:behaviors>
        <w:guid w:val="{6BB5536E-35F8-43B6-8783-E8B0423BFED6}"/>
      </w:docPartPr>
      <w:docPartBody>
        <w:p w:rsidR="00335DD1" w:rsidRDefault="00B6365F">
          <w:pPr>
            <w:pStyle w:val="DF9E7D638138444EB3D42F3D488AE69E"/>
          </w:pPr>
          <w:r w:rsidRPr="00810DF6">
            <w:rPr>
              <w:lang w:bidi="en-GB"/>
            </w:rPr>
            <w:t>$125</w:t>
          </w:r>
        </w:p>
      </w:docPartBody>
    </w:docPart>
    <w:docPart>
      <w:docPartPr>
        <w:name w:val="2DFB879B680845C8965172721F970720"/>
        <w:category>
          <w:name w:val="General"/>
          <w:gallery w:val="placeholder"/>
        </w:category>
        <w:types>
          <w:type w:val="bbPlcHdr"/>
        </w:types>
        <w:behaviors>
          <w:behavior w:val="content"/>
        </w:behaviors>
        <w:guid w:val="{C665927C-C8F8-4B59-9C44-AE41CB4B010A}"/>
      </w:docPartPr>
      <w:docPartBody>
        <w:p w:rsidR="00335DD1" w:rsidRDefault="00B6365F">
          <w:pPr>
            <w:pStyle w:val="2DFB879B680845C8965172721F970720"/>
          </w:pPr>
          <w:r w:rsidRPr="00810DF6">
            <w:rPr>
              <w:lang w:bidi="en-GB"/>
            </w:rPr>
            <w:t>$125</w:t>
          </w:r>
        </w:p>
      </w:docPartBody>
    </w:docPart>
    <w:docPart>
      <w:docPartPr>
        <w:name w:val="99BD1A2560224271B3355743B815F21B"/>
        <w:category>
          <w:name w:val="General"/>
          <w:gallery w:val="placeholder"/>
        </w:category>
        <w:types>
          <w:type w:val="bbPlcHdr"/>
        </w:types>
        <w:behaviors>
          <w:behavior w:val="content"/>
        </w:behaviors>
        <w:guid w:val="{5502E9C2-B0B5-48EA-8F34-0A046B0975A3}"/>
      </w:docPartPr>
      <w:docPartBody>
        <w:p w:rsidR="00335DD1" w:rsidRDefault="00B6365F">
          <w:pPr>
            <w:pStyle w:val="99BD1A2560224271B3355743B815F21B"/>
          </w:pPr>
          <w:r w:rsidRPr="00810DF6">
            <w:rPr>
              <w:lang w:bidi="en-GB"/>
            </w:rPr>
            <w:t>$125</w:t>
          </w:r>
        </w:p>
      </w:docPartBody>
    </w:docPart>
    <w:docPart>
      <w:docPartPr>
        <w:name w:val="C77E6E3A795E4A5482F51E883BA491A6"/>
        <w:category>
          <w:name w:val="General"/>
          <w:gallery w:val="placeholder"/>
        </w:category>
        <w:types>
          <w:type w:val="bbPlcHdr"/>
        </w:types>
        <w:behaviors>
          <w:behavior w:val="content"/>
        </w:behaviors>
        <w:guid w:val="{12C4B335-881C-42E9-98E5-825156853370}"/>
      </w:docPartPr>
      <w:docPartBody>
        <w:p w:rsidR="00335DD1" w:rsidRDefault="00B6365F">
          <w:pPr>
            <w:pStyle w:val="C77E6E3A795E4A5482F51E883BA491A6"/>
          </w:pPr>
          <w:r w:rsidRPr="00810DF6">
            <w:rPr>
              <w:lang w:bidi="en-GB"/>
            </w:rPr>
            <w:t>$125</w:t>
          </w:r>
        </w:p>
      </w:docPartBody>
    </w:docPart>
    <w:docPart>
      <w:docPartPr>
        <w:name w:val="908A8206FEDC42EDA5A57F8D6ABFFFF5"/>
        <w:category>
          <w:name w:val="General"/>
          <w:gallery w:val="placeholder"/>
        </w:category>
        <w:types>
          <w:type w:val="bbPlcHdr"/>
        </w:types>
        <w:behaviors>
          <w:behavior w:val="content"/>
        </w:behaviors>
        <w:guid w:val="{DBBA7F64-315C-4368-A21F-864EE9D4D3FD}"/>
      </w:docPartPr>
      <w:docPartBody>
        <w:p w:rsidR="00335DD1" w:rsidRDefault="00B6365F">
          <w:pPr>
            <w:pStyle w:val="908A8206FEDC42EDA5A57F8D6ABFFFF5"/>
          </w:pPr>
          <w:r w:rsidRPr="00810DF6">
            <w:rPr>
              <w:lang w:bidi="en-GB"/>
            </w:rPr>
            <w:t>$125</w:t>
          </w:r>
        </w:p>
      </w:docPartBody>
    </w:docPart>
    <w:docPart>
      <w:docPartPr>
        <w:name w:val="4EF17589D9504C2399A32C713C105673"/>
        <w:category>
          <w:name w:val="General"/>
          <w:gallery w:val="placeholder"/>
        </w:category>
        <w:types>
          <w:type w:val="bbPlcHdr"/>
        </w:types>
        <w:behaviors>
          <w:behavior w:val="content"/>
        </w:behaviors>
        <w:guid w:val="{CB369488-ACDB-429A-A75A-58F9CE386ADC}"/>
      </w:docPartPr>
      <w:docPartBody>
        <w:p w:rsidR="00335DD1" w:rsidRDefault="00B6365F">
          <w:pPr>
            <w:pStyle w:val="4EF17589D9504C2399A32C713C105673"/>
          </w:pPr>
          <w:r w:rsidRPr="00810DF6">
            <w:rPr>
              <w:lang w:bidi="en-GB"/>
            </w:rPr>
            <w:t>$125</w:t>
          </w:r>
        </w:p>
      </w:docPartBody>
    </w:docPart>
    <w:docPart>
      <w:docPartPr>
        <w:name w:val="C1C10876B3FA45EB830F2B6CE080D515"/>
        <w:category>
          <w:name w:val="General"/>
          <w:gallery w:val="placeholder"/>
        </w:category>
        <w:types>
          <w:type w:val="bbPlcHdr"/>
        </w:types>
        <w:behaviors>
          <w:behavior w:val="content"/>
        </w:behaviors>
        <w:guid w:val="{6C82A336-E2F7-43C8-B7EA-92AA0FBBBD2B}"/>
      </w:docPartPr>
      <w:docPartBody>
        <w:p w:rsidR="00335DD1" w:rsidRDefault="00B6365F">
          <w:pPr>
            <w:pStyle w:val="C1C10876B3FA45EB830F2B6CE080D515"/>
          </w:pPr>
          <w:r w:rsidRPr="00810DF6">
            <w:rPr>
              <w:lang w:bidi="en-GB"/>
            </w:rPr>
            <w:t>$125</w:t>
          </w:r>
        </w:p>
      </w:docPartBody>
    </w:docPart>
    <w:docPart>
      <w:docPartPr>
        <w:name w:val="2CD6687357404A49B1E6EF96BA0E7B07"/>
        <w:category>
          <w:name w:val="General"/>
          <w:gallery w:val="placeholder"/>
        </w:category>
        <w:types>
          <w:type w:val="bbPlcHdr"/>
        </w:types>
        <w:behaviors>
          <w:behavior w:val="content"/>
        </w:behaviors>
        <w:guid w:val="{3662E5A3-663C-4BC2-B7FC-9BDB567AE331}"/>
      </w:docPartPr>
      <w:docPartBody>
        <w:p w:rsidR="00335DD1" w:rsidRDefault="00B6365F">
          <w:pPr>
            <w:pStyle w:val="2CD6687357404A49B1E6EF96BA0E7B07"/>
          </w:pPr>
          <w:r w:rsidRPr="00810DF6">
            <w:rPr>
              <w:lang w:bidi="en-GB"/>
            </w:rPr>
            <w:t>$125</w:t>
          </w:r>
        </w:p>
      </w:docPartBody>
    </w:docPart>
    <w:docPart>
      <w:docPartPr>
        <w:name w:val="58374B31DA574A399713F98D0715C1F1"/>
        <w:category>
          <w:name w:val="General"/>
          <w:gallery w:val="placeholder"/>
        </w:category>
        <w:types>
          <w:type w:val="bbPlcHdr"/>
        </w:types>
        <w:behaviors>
          <w:behavior w:val="content"/>
        </w:behaviors>
        <w:guid w:val="{AE7AF2AE-1724-4B9F-8F7E-1F6D27765E55}"/>
      </w:docPartPr>
      <w:docPartBody>
        <w:p w:rsidR="00335DD1" w:rsidRDefault="00B6365F">
          <w:pPr>
            <w:pStyle w:val="58374B31DA574A399713F98D0715C1F1"/>
          </w:pPr>
          <w:r w:rsidRPr="00810DF6">
            <w:rPr>
              <w:lang w:bidi="en-GB"/>
            </w:rPr>
            <w:t>£1,500</w:t>
          </w:r>
        </w:p>
      </w:docPartBody>
    </w:docPart>
    <w:docPart>
      <w:docPartPr>
        <w:name w:val="6BACA77B976F47DFBCE44A6EB68582A3"/>
        <w:category>
          <w:name w:val="General"/>
          <w:gallery w:val="placeholder"/>
        </w:category>
        <w:types>
          <w:type w:val="bbPlcHdr"/>
        </w:types>
        <w:behaviors>
          <w:behavior w:val="content"/>
        </w:behaviors>
        <w:guid w:val="{86BE7F33-F459-4F65-932E-4922F41A93D0}"/>
      </w:docPartPr>
      <w:docPartBody>
        <w:p w:rsidR="00335DD1" w:rsidRDefault="00B6365F">
          <w:pPr>
            <w:pStyle w:val="6BACA77B976F47DFBCE44A6EB68582A3"/>
          </w:pPr>
          <w:r w:rsidRPr="00810DF6">
            <w:rPr>
              <w:lang w:bidi="en-GB"/>
            </w:rPr>
            <w:t>Interest expense</w:t>
          </w:r>
        </w:p>
      </w:docPartBody>
    </w:docPart>
    <w:docPart>
      <w:docPartPr>
        <w:name w:val="F67124C0E4014BF0AB0E5713F1F0E298"/>
        <w:category>
          <w:name w:val="General"/>
          <w:gallery w:val="placeholder"/>
        </w:category>
        <w:types>
          <w:type w:val="bbPlcHdr"/>
        </w:types>
        <w:behaviors>
          <w:behavior w:val="content"/>
        </w:behaviors>
        <w:guid w:val="{AC95CAE3-D970-442B-878B-3FDEA23473F3}"/>
      </w:docPartPr>
      <w:docPartBody>
        <w:p w:rsidR="00335DD1" w:rsidRDefault="00B6365F">
          <w:pPr>
            <w:pStyle w:val="F67124C0E4014BF0AB0E5713F1F0E298"/>
          </w:pPr>
          <w:r w:rsidRPr="00810DF6">
            <w:rPr>
              <w:lang w:bidi="en-GB"/>
            </w:rPr>
            <w:t>£0</w:t>
          </w:r>
        </w:p>
      </w:docPartBody>
    </w:docPart>
    <w:docPart>
      <w:docPartPr>
        <w:name w:val="00BB1727BA464074876E5338E9D8F2AF"/>
        <w:category>
          <w:name w:val="General"/>
          <w:gallery w:val="placeholder"/>
        </w:category>
        <w:types>
          <w:type w:val="bbPlcHdr"/>
        </w:types>
        <w:behaviors>
          <w:behavior w:val="content"/>
        </w:behaviors>
        <w:guid w:val="{E217583B-1693-4613-94B9-4B5DFE2CD277}"/>
      </w:docPartPr>
      <w:docPartBody>
        <w:p w:rsidR="00335DD1" w:rsidRDefault="00B6365F">
          <w:pPr>
            <w:pStyle w:val="00BB1727BA464074876E5338E9D8F2AF"/>
          </w:pPr>
          <w:r w:rsidRPr="00810DF6">
            <w:rPr>
              <w:lang w:bidi="en-GB"/>
            </w:rPr>
            <w:t>£0</w:t>
          </w:r>
        </w:p>
      </w:docPartBody>
    </w:docPart>
    <w:docPart>
      <w:docPartPr>
        <w:name w:val="5F7F37DDDDC24D728FD123ED7B1E292B"/>
        <w:category>
          <w:name w:val="General"/>
          <w:gallery w:val="placeholder"/>
        </w:category>
        <w:types>
          <w:type w:val="bbPlcHdr"/>
        </w:types>
        <w:behaviors>
          <w:behavior w:val="content"/>
        </w:behaviors>
        <w:guid w:val="{66F1C311-DB5B-4791-9590-E812C91FE23B}"/>
      </w:docPartPr>
      <w:docPartBody>
        <w:p w:rsidR="00335DD1" w:rsidRDefault="00B6365F">
          <w:pPr>
            <w:pStyle w:val="5F7F37DDDDC24D728FD123ED7B1E292B"/>
          </w:pPr>
          <w:r w:rsidRPr="00810DF6">
            <w:rPr>
              <w:lang w:bidi="en-GB"/>
            </w:rPr>
            <w:t>£0</w:t>
          </w:r>
        </w:p>
      </w:docPartBody>
    </w:docPart>
    <w:docPart>
      <w:docPartPr>
        <w:name w:val="AEFF66DD64EA452ABEA4FB1E292EF6BF"/>
        <w:category>
          <w:name w:val="General"/>
          <w:gallery w:val="placeholder"/>
        </w:category>
        <w:types>
          <w:type w:val="bbPlcHdr"/>
        </w:types>
        <w:behaviors>
          <w:behavior w:val="content"/>
        </w:behaviors>
        <w:guid w:val="{E574CF2F-EB3E-4ACE-A6A1-23E6740881D6}"/>
      </w:docPartPr>
      <w:docPartBody>
        <w:p w:rsidR="00335DD1" w:rsidRDefault="00B6365F">
          <w:pPr>
            <w:pStyle w:val="AEFF66DD64EA452ABEA4FB1E292EF6BF"/>
          </w:pPr>
          <w:r w:rsidRPr="00810DF6">
            <w:rPr>
              <w:lang w:bidi="en-GB"/>
            </w:rPr>
            <w:t>£0</w:t>
          </w:r>
        </w:p>
      </w:docPartBody>
    </w:docPart>
    <w:docPart>
      <w:docPartPr>
        <w:name w:val="C0068A97C51140CB80D3870ADD547B79"/>
        <w:category>
          <w:name w:val="General"/>
          <w:gallery w:val="placeholder"/>
        </w:category>
        <w:types>
          <w:type w:val="bbPlcHdr"/>
        </w:types>
        <w:behaviors>
          <w:behavior w:val="content"/>
        </w:behaviors>
        <w:guid w:val="{ABFA694C-734E-466C-9736-13D3DC5C08A3}"/>
      </w:docPartPr>
      <w:docPartBody>
        <w:p w:rsidR="00335DD1" w:rsidRDefault="00B6365F">
          <w:pPr>
            <w:pStyle w:val="C0068A97C51140CB80D3870ADD547B79"/>
          </w:pPr>
          <w:r w:rsidRPr="00810DF6">
            <w:rPr>
              <w:lang w:bidi="en-GB"/>
            </w:rPr>
            <w:t>£0</w:t>
          </w:r>
        </w:p>
      </w:docPartBody>
    </w:docPart>
    <w:docPart>
      <w:docPartPr>
        <w:name w:val="4380934F055349A7AA0F1C24E56EA1C9"/>
        <w:category>
          <w:name w:val="General"/>
          <w:gallery w:val="placeholder"/>
        </w:category>
        <w:types>
          <w:type w:val="bbPlcHdr"/>
        </w:types>
        <w:behaviors>
          <w:behavior w:val="content"/>
        </w:behaviors>
        <w:guid w:val="{283CE81E-00C9-4653-ADC1-830E85AAED06}"/>
      </w:docPartPr>
      <w:docPartBody>
        <w:p w:rsidR="00335DD1" w:rsidRDefault="00B6365F">
          <w:pPr>
            <w:pStyle w:val="4380934F055349A7AA0F1C24E56EA1C9"/>
          </w:pPr>
          <w:r w:rsidRPr="00810DF6">
            <w:rPr>
              <w:lang w:bidi="en-GB"/>
            </w:rPr>
            <w:t>£0</w:t>
          </w:r>
        </w:p>
      </w:docPartBody>
    </w:docPart>
    <w:docPart>
      <w:docPartPr>
        <w:name w:val="E3C20274B79F4DC5BEA08BAB89CCD6CA"/>
        <w:category>
          <w:name w:val="General"/>
          <w:gallery w:val="placeholder"/>
        </w:category>
        <w:types>
          <w:type w:val="bbPlcHdr"/>
        </w:types>
        <w:behaviors>
          <w:behavior w:val="content"/>
        </w:behaviors>
        <w:guid w:val="{D51DC169-422D-49FE-B03A-8B181ADA0BFB}"/>
      </w:docPartPr>
      <w:docPartBody>
        <w:p w:rsidR="00335DD1" w:rsidRDefault="00B6365F">
          <w:pPr>
            <w:pStyle w:val="E3C20274B79F4DC5BEA08BAB89CCD6CA"/>
          </w:pPr>
          <w:r w:rsidRPr="00810DF6">
            <w:rPr>
              <w:lang w:bidi="en-GB"/>
            </w:rPr>
            <w:t>£0</w:t>
          </w:r>
        </w:p>
      </w:docPartBody>
    </w:docPart>
    <w:docPart>
      <w:docPartPr>
        <w:name w:val="AEF15607B8A34FCFB6EF8AB7A28A27B4"/>
        <w:category>
          <w:name w:val="General"/>
          <w:gallery w:val="placeholder"/>
        </w:category>
        <w:types>
          <w:type w:val="bbPlcHdr"/>
        </w:types>
        <w:behaviors>
          <w:behavior w:val="content"/>
        </w:behaviors>
        <w:guid w:val="{95023329-BD92-4CD3-82E6-7D6A53A7B2B4}"/>
      </w:docPartPr>
      <w:docPartBody>
        <w:p w:rsidR="00335DD1" w:rsidRDefault="00B6365F">
          <w:pPr>
            <w:pStyle w:val="AEF15607B8A34FCFB6EF8AB7A28A27B4"/>
          </w:pPr>
          <w:r w:rsidRPr="00810DF6">
            <w:rPr>
              <w:lang w:bidi="en-GB"/>
            </w:rPr>
            <w:t>£0</w:t>
          </w:r>
        </w:p>
      </w:docPartBody>
    </w:docPart>
    <w:docPart>
      <w:docPartPr>
        <w:name w:val="B7ABC0B53EB9446597B5B377142CF26E"/>
        <w:category>
          <w:name w:val="General"/>
          <w:gallery w:val="placeholder"/>
        </w:category>
        <w:types>
          <w:type w:val="bbPlcHdr"/>
        </w:types>
        <w:behaviors>
          <w:behavior w:val="content"/>
        </w:behaviors>
        <w:guid w:val="{5AB5ED96-0EC4-4A74-8404-919EED85B41F}"/>
      </w:docPartPr>
      <w:docPartBody>
        <w:p w:rsidR="00335DD1" w:rsidRDefault="00B6365F">
          <w:pPr>
            <w:pStyle w:val="B7ABC0B53EB9446597B5B377142CF26E"/>
          </w:pPr>
          <w:r w:rsidRPr="00810DF6">
            <w:rPr>
              <w:lang w:bidi="en-GB"/>
            </w:rPr>
            <w:t>£0</w:t>
          </w:r>
        </w:p>
      </w:docPartBody>
    </w:docPart>
    <w:docPart>
      <w:docPartPr>
        <w:name w:val="104BB296F9EA4CF0A09F62AF8D4E6EA1"/>
        <w:category>
          <w:name w:val="General"/>
          <w:gallery w:val="placeholder"/>
        </w:category>
        <w:types>
          <w:type w:val="bbPlcHdr"/>
        </w:types>
        <w:behaviors>
          <w:behavior w:val="content"/>
        </w:behaviors>
        <w:guid w:val="{40C9DEA1-4337-471A-A44A-D2E3FBC46EE9}"/>
      </w:docPartPr>
      <w:docPartBody>
        <w:p w:rsidR="00335DD1" w:rsidRDefault="00B6365F">
          <w:pPr>
            <w:pStyle w:val="104BB296F9EA4CF0A09F62AF8D4E6EA1"/>
          </w:pPr>
          <w:r w:rsidRPr="00810DF6">
            <w:rPr>
              <w:lang w:bidi="en-GB"/>
            </w:rPr>
            <w:t>£0</w:t>
          </w:r>
        </w:p>
      </w:docPartBody>
    </w:docPart>
    <w:docPart>
      <w:docPartPr>
        <w:name w:val="453A7C1244FF4864BEEBD8D172A8AC82"/>
        <w:category>
          <w:name w:val="General"/>
          <w:gallery w:val="placeholder"/>
        </w:category>
        <w:types>
          <w:type w:val="bbPlcHdr"/>
        </w:types>
        <w:behaviors>
          <w:behavior w:val="content"/>
        </w:behaviors>
        <w:guid w:val="{41365E5C-E3A4-42DD-A23E-CC5332F29706}"/>
      </w:docPartPr>
      <w:docPartBody>
        <w:p w:rsidR="00335DD1" w:rsidRDefault="00B6365F">
          <w:pPr>
            <w:pStyle w:val="453A7C1244FF4864BEEBD8D172A8AC82"/>
          </w:pPr>
          <w:r w:rsidRPr="00810DF6">
            <w:rPr>
              <w:lang w:bidi="en-GB"/>
            </w:rPr>
            <w:t>£0</w:t>
          </w:r>
        </w:p>
      </w:docPartBody>
    </w:docPart>
    <w:docPart>
      <w:docPartPr>
        <w:name w:val="E2563C7A25AC48E7A0B7EAF7CFACB188"/>
        <w:category>
          <w:name w:val="General"/>
          <w:gallery w:val="placeholder"/>
        </w:category>
        <w:types>
          <w:type w:val="bbPlcHdr"/>
        </w:types>
        <w:behaviors>
          <w:behavior w:val="content"/>
        </w:behaviors>
        <w:guid w:val="{5E838BFB-8B3B-4E16-B3C1-7E577A08BDAC}"/>
      </w:docPartPr>
      <w:docPartBody>
        <w:p w:rsidR="00335DD1" w:rsidRDefault="00B6365F">
          <w:pPr>
            <w:pStyle w:val="E2563C7A25AC48E7A0B7EAF7CFACB188"/>
          </w:pPr>
          <w:r w:rsidRPr="00810DF6">
            <w:rPr>
              <w:lang w:bidi="en-GB"/>
            </w:rPr>
            <w:t>£0</w:t>
          </w:r>
        </w:p>
      </w:docPartBody>
    </w:docPart>
    <w:docPart>
      <w:docPartPr>
        <w:name w:val="2F4342D672A8407FA7EE3CCF8BE3285D"/>
        <w:category>
          <w:name w:val="General"/>
          <w:gallery w:val="placeholder"/>
        </w:category>
        <w:types>
          <w:type w:val="bbPlcHdr"/>
        </w:types>
        <w:behaviors>
          <w:behavior w:val="content"/>
        </w:behaviors>
        <w:guid w:val="{9C7957AC-77D0-423D-BF18-AECB859DF926}"/>
      </w:docPartPr>
      <w:docPartBody>
        <w:p w:rsidR="00335DD1" w:rsidRDefault="00B6365F">
          <w:pPr>
            <w:pStyle w:val="2F4342D672A8407FA7EE3CCF8BE3285D"/>
          </w:pPr>
          <w:r w:rsidRPr="00810DF6">
            <w:rPr>
              <w:lang w:bidi="en-GB"/>
            </w:rPr>
            <w:t>£0</w:t>
          </w:r>
        </w:p>
      </w:docPartBody>
    </w:docPart>
    <w:docPart>
      <w:docPartPr>
        <w:name w:val="39AAC5F3D0BE487E9BEFF762A4C0CB0F"/>
        <w:category>
          <w:name w:val="General"/>
          <w:gallery w:val="placeholder"/>
        </w:category>
        <w:types>
          <w:type w:val="bbPlcHdr"/>
        </w:types>
        <w:behaviors>
          <w:behavior w:val="content"/>
        </w:behaviors>
        <w:guid w:val="{A238A460-FB31-464B-B0E7-EDA2110F2F45}"/>
      </w:docPartPr>
      <w:docPartBody>
        <w:p w:rsidR="00335DD1" w:rsidRDefault="00B6365F">
          <w:pPr>
            <w:pStyle w:val="39AAC5F3D0BE487E9BEFF762A4C0CB0F"/>
          </w:pPr>
          <w:r w:rsidRPr="00810DF6">
            <w:rPr>
              <w:lang w:bidi="en-GB"/>
            </w:rPr>
            <w:t>Total expenses</w:t>
          </w:r>
        </w:p>
      </w:docPartBody>
    </w:docPart>
    <w:docPart>
      <w:docPartPr>
        <w:name w:val="830FB7A8250543ACA11BC8633503188E"/>
        <w:category>
          <w:name w:val="General"/>
          <w:gallery w:val="placeholder"/>
        </w:category>
        <w:types>
          <w:type w:val="bbPlcHdr"/>
        </w:types>
        <w:behaviors>
          <w:behavior w:val="content"/>
        </w:behaviors>
        <w:guid w:val="{FAECEB21-B03D-4CE5-8126-22F76FF44D83}"/>
      </w:docPartPr>
      <w:docPartBody>
        <w:p w:rsidR="00335DD1" w:rsidRDefault="00B6365F">
          <w:pPr>
            <w:pStyle w:val="830FB7A8250543ACA11BC8633503188E"/>
          </w:pPr>
          <w:r w:rsidRPr="00810DF6">
            <w:rPr>
              <w:lang w:bidi="en-GB"/>
            </w:rPr>
            <w:t>$6,525</w:t>
          </w:r>
        </w:p>
      </w:docPartBody>
    </w:docPart>
    <w:docPart>
      <w:docPartPr>
        <w:name w:val="A41C490EBAE14595A4DEE36A8D97ADB7"/>
        <w:category>
          <w:name w:val="General"/>
          <w:gallery w:val="placeholder"/>
        </w:category>
        <w:types>
          <w:type w:val="bbPlcHdr"/>
        </w:types>
        <w:behaviors>
          <w:behavior w:val="content"/>
        </w:behaviors>
        <w:guid w:val="{42112A73-EBED-4D6C-BD78-05057DC175B5}"/>
      </w:docPartPr>
      <w:docPartBody>
        <w:p w:rsidR="00335DD1" w:rsidRDefault="00B6365F">
          <w:pPr>
            <w:pStyle w:val="A41C490EBAE14595A4DEE36A8D97ADB7"/>
          </w:pPr>
          <w:r w:rsidRPr="00810DF6">
            <w:rPr>
              <w:lang w:bidi="en-GB"/>
            </w:rPr>
            <w:t>$5,575</w:t>
          </w:r>
        </w:p>
      </w:docPartBody>
    </w:docPart>
    <w:docPart>
      <w:docPartPr>
        <w:name w:val="25B660452083417FA751A7739834C2EB"/>
        <w:category>
          <w:name w:val="General"/>
          <w:gallery w:val="placeholder"/>
        </w:category>
        <w:types>
          <w:type w:val="bbPlcHdr"/>
        </w:types>
        <w:behaviors>
          <w:behavior w:val="content"/>
        </w:behaviors>
        <w:guid w:val="{55839C2D-12F0-4071-86F1-9777A7BE1463}"/>
      </w:docPartPr>
      <w:docPartBody>
        <w:p w:rsidR="00335DD1" w:rsidRDefault="00B6365F">
          <w:pPr>
            <w:pStyle w:val="25B660452083417FA751A7739834C2EB"/>
          </w:pPr>
          <w:r w:rsidRPr="00810DF6">
            <w:rPr>
              <w:lang w:bidi="en-GB"/>
            </w:rPr>
            <w:t>$6,775</w:t>
          </w:r>
        </w:p>
      </w:docPartBody>
    </w:docPart>
    <w:docPart>
      <w:docPartPr>
        <w:name w:val="F9C588BB8C704DEA82DF14BBAFC43ED6"/>
        <w:category>
          <w:name w:val="General"/>
          <w:gallery w:val="placeholder"/>
        </w:category>
        <w:types>
          <w:type w:val="bbPlcHdr"/>
        </w:types>
        <w:behaviors>
          <w:behavior w:val="content"/>
        </w:behaviors>
        <w:guid w:val="{2CD62131-0981-4F0D-A1E6-D44C8A027217}"/>
      </w:docPartPr>
      <w:docPartBody>
        <w:p w:rsidR="00335DD1" w:rsidRDefault="00B6365F">
          <w:pPr>
            <w:pStyle w:val="F9C588BB8C704DEA82DF14BBAFC43ED6"/>
          </w:pPr>
          <w:r w:rsidRPr="00810DF6">
            <w:rPr>
              <w:lang w:bidi="en-GB"/>
            </w:rPr>
            <w:t>$8,525</w:t>
          </w:r>
        </w:p>
      </w:docPartBody>
    </w:docPart>
    <w:docPart>
      <w:docPartPr>
        <w:name w:val="3A00ED8D0D2B4CFA80070B6EC050B341"/>
        <w:category>
          <w:name w:val="General"/>
          <w:gallery w:val="placeholder"/>
        </w:category>
        <w:types>
          <w:type w:val="bbPlcHdr"/>
        </w:types>
        <w:behaviors>
          <w:behavior w:val="content"/>
        </w:behaviors>
        <w:guid w:val="{BEA454BE-3D38-45D6-B0E5-F3952F68B365}"/>
      </w:docPartPr>
      <w:docPartBody>
        <w:p w:rsidR="00335DD1" w:rsidRDefault="00B6365F">
          <w:pPr>
            <w:pStyle w:val="3A00ED8D0D2B4CFA80070B6EC050B341"/>
          </w:pPr>
          <w:r w:rsidRPr="00810DF6">
            <w:rPr>
              <w:lang w:bidi="en-GB"/>
            </w:rPr>
            <w:t>$8,650</w:t>
          </w:r>
        </w:p>
      </w:docPartBody>
    </w:docPart>
    <w:docPart>
      <w:docPartPr>
        <w:name w:val="48E0B9C954464D1D92EC37E831189A3A"/>
        <w:category>
          <w:name w:val="General"/>
          <w:gallery w:val="placeholder"/>
        </w:category>
        <w:types>
          <w:type w:val="bbPlcHdr"/>
        </w:types>
        <w:behaviors>
          <w:behavior w:val="content"/>
        </w:behaviors>
        <w:guid w:val="{4F72CED7-D028-4839-A502-20C083233BB3}"/>
      </w:docPartPr>
      <w:docPartBody>
        <w:p w:rsidR="00335DD1" w:rsidRDefault="00B6365F">
          <w:pPr>
            <w:pStyle w:val="48E0B9C954464D1D92EC37E831189A3A"/>
          </w:pPr>
          <w:r w:rsidRPr="00810DF6">
            <w:rPr>
              <w:lang w:bidi="en-GB"/>
            </w:rPr>
            <w:t>$9,295</w:t>
          </w:r>
        </w:p>
      </w:docPartBody>
    </w:docPart>
    <w:docPart>
      <w:docPartPr>
        <w:name w:val="FD37E2B142CE43ABA6BECAD530A759E5"/>
        <w:category>
          <w:name w:val="General"/>
          <w:gallery w:val="placeholder"/>
        </w:category>
        <w:types>
          <w:type w:val="bbPlcHdr"/>
        </w:types>
        <w:behaviors>
          <w:behavior w:val="content"/>
        </w:behaviors>
        <w:guid w:val="{1963D026-25CC-43BF-A57B-1F16A741CEE0}"/>
      </w:docPartPr>
      <w:docPartBody>
        <w:p w:rsidR="00335DD1" w:rsidRDefault="00B6365F">
          <w:pPr>
            <w:pStyle w:val="FD37E2B142CE43ABA6BECAD530A759E5"/>
          </w:pPr>
          <w:r w:rsidRPr="00810DF6">
            <w:rPr>
              <w:lang w:bidi="en-GB"/>
            </w:rPr>
            <w:t>$12,100</w:t>
          </w:r>
        </w:p>
      </w:docPartBody>
    </w:docPart>
    <w:docPart>
      <w:docPartPr>
        <w:name w:val="9B7D7D1B7EE947B78B0B814BDFA81E97"/>
        <w:category>
          <w:name w:val="General"/>
          <w:gallery w:val="placeholder"/>
        </w:category>
        <w:types>
          <w:type w:val="bbPlcHdr"/>
        </w:types>
        <w:behaviors>
          <w:behavior w:val="content"/>
        </w:behaviors>
        <w:guid w:val="{99DC180E-2638-4D13-9428-B35F855CC0A6}"/>
      </w:docPartPr>
      <w:docPartBody>
        <w:p w:rsidR="00335DD1" w:rsidRDefault="00B6365F">
          <w:pPr>
            <w:pStyle w:val="9B7D7D1B7EE947B78B0B814BDFA81E97"/>
          </w:pPr>
          <w:r w:rsidRPr="00810DF6">
            <w:rPr>
              <w:lang w:bidi="en-GB"/>
            </w:rPr>
            <w:t>$13,131</w:t>
          </w:r>
        </w:p>
      </w:docPartBody>
    </w:docPart>
    <w:docPart>
      <w:docPartPr>
        <w:name w:val="117EF74F0E0F40249A980B410113F7A9"/>
        <w:category>
          <w:name w:val="General"/>
          <w:gallery w:val="placeholder"/>
        </w:category>
        <w:types>
          <w:type w:val="bbPlcHdr"/>
        </w:types>
        <w:behaviors>
          <w:behavior w:val="content"/>
        </w:behaviors>
        <w:guid w:val="{6D89DBDE-C795-4936-A7BA-5C282372AD9B}"/>
      </w:docPartPr>
      <w:docPartBody>
        <w:p w:rsidR="00335DD1" w:rsidRDefault="00B6365F">
          <w:pPr>
            <w:pStyle w:val="117EF74F0E0F40249A980B410113F7A9"/>
          </w:pPr>
          <w:r w:rsidRPr="00810DF6">
            <w:rPr>
              <w:lang w:bidi="en-GB"/>
            </w:rPr>
            <w:t>$13,827</w:t>
          </w:r>
        </w:p>
      </w:docPartBody>
    </w:docPart>
    <w:docPart>
      <w:docPartPr>
        <w:name w:val="B9163797B8074C79B3DB95B1D3F7EBDE"/>
        <w:category>
          <w:name w:val="General"/>
          <w:gallery w:val="placeholder"/>
        </w:category>
        <w:types>
          <w:type w:val="bbPlcHdr"/>
        </w:types>
        <w:behaviors>
          <w:behavior w:val="content"/>
        </w:behaviors>
        <w:guid w:val="{D9CDAFB3-E9ED-4F55-B2A2-051644E74244}"/>
      </w:docPartPr>
      <w:docPartBody>
        <w:p w:rsidR="00335DD1" w:rsidRDefault="00B6365F">
          <w:pPr>
            <w:pStyle w:val="B9163797B8074C79B3DB95B1D3F7EBDE"/>
          </w:pPr>
          <w:r w:rsidRPr="00810DF6">
            <w:rPr>
              <w:lang w:bidi="en-GB"/>
            </w:rPr>
            <w:t>$13,825</w:t>
          </w:r>
        </w:p>
      </w:docPartBody>
    </w:docPart>
    <w:docPart>
      <w:docPartPr>
        <w:name w:val="8A9FC8E7DCC44767ABA50D669E6D80A1"/>
        <w:category>
          <w:name w:val="General"/>
          <w:gallery w:val="placeholder"/>
        </w:category>
        <w:types>
          <w:type w:val="bbPlcHdr"/>
        </w:types>
        <w:behaviors>
          <w:behavior w:val="content"/>
        </w:behaviors>
        <w:guid w:val="{D5869062-8F99-43A0-BB08-C3EC2AD43C9F}"/>
      </w:docPartPr>
      <w:docPartBody>
        <w:p w:rsidR="00335DD1" w:rsidRDefault="00B6365F">
          <w:pPr>
            <w:pStyle w:val="8A9FC8E7DCC44767ABA50D669E6D80A1"/>
          </w:pPr>
          <w:r w:rsidRPr="00810DF6">
            <w:rPr>
              <w:lang w:bidi="en-GB"/>
            </w:rPr>
            <w:t>$13,575</w:t>
          </w:r>
        </w:p>
      </w:docPartBody>
    </w:docPart>
    <w:docPart>
      <w:docPartPr>
        <w:name w:val="F702976CF81247AD96A4FC4C86B575A3"/>
        <w:category>
          <w:name w:val="General"/>
          <w:gallery w:val="placeholder"/>
        </w:category>
        <w:types>
          <w:type w:val="bbPlcHdr"/>
        </w:types>
        <w:behaviors>
          <w:behavior w:val="content"/>
        </w:behaviors>
        <w:guid w:val="{B8BCB226-8828-4713-A2DB-BE03445B1A5D}"/>
      </w:docPartPr>
      <w:docPartBody>
        <w:p w:rsidR="00335DD1" w:rsidRDefault="00B6365F">
          <w:pPr>
            <w:pStyle w:val="F702976CF81247AD96A4FC4C86B575A3"/>
          </w:pPr>
          <w:r w:rsidRPr="00810DF6">
            <w:rPr>
              <w:lang w:bidi="en-GB"/>
            </w:rPr>
            <w:t>$13,942</w:t>
          </w:r>
        </w:p>
      </w:docPartBody>
    </w:docPart>
    <w:docPart>
      <w:docPartPr>
        <w:name w:val="910A6F2EEBFD4B478C762C1DE36421D6"/>
        <w:category>
          <w:name w:val="General"/>
          <w:gallery w:val="placeholder"/>
        </w:category>
        <w:types>
          <w:type w:val="bbPlcHdr"/>
        </w:types>
        <w:behaviors>
          <w:behavior w:val="content"/>
        </w:behaviors>
        <w:guid w:val="{80987C8F-C6FA-4476-B728-F9ED5EFE417B}"/>
      </w:docPartPr>
      <w:docPartBody>
        <w:p w:rsidR="00335DD1" w:rsidRDefault="00B6365F">
          <w:pPr>
            <w:pStyle w:val="910A6F2EEBFD4B478C762C1DE36421D6"/>
          </w:pPr>
          <w:r w:rsidRPr="00810DF6">
            <w:rPr>
              <w:lang w:bidi="en-GB"/>
            </w:rPr>
            <w:t>$125,746</w:t>
          </w:r>
        </w:p>
      </w:docPartBody>
    </w:docPart>
    <w:docPart>
      <w:docPartPr>
        <w:name w:val="DBAC8C3A63404884B6DAB003E2A6E0CE"/>
        <w:category>
          <w:name w:val="General"/>
          <w:gallery w:val="placeholder"/>
        </w:category>
        <w:types>
          <w:type w:val="bbPlcHdr"/>
        </w:types>
        <w:behaviors>
          <w:behavior w:val="content"/>
        </w:behaviors>
        <w:guid w:val="{C6FF06B3-CA5E-4EB0-A5E6-2144FA55EB64}"/>
      </w:docPartPr>
      <w:docPartBody>
        <w:p w:rsidR="00335DD1" w:rsidRDefault="00B6365F">
          <w:pPr>
            <w:pStyle w:val="DBAC8C3A63404884B6DAB003E2A6E0CE"/>
          </w:pPr>
          <w:r w:rsidRPr="00810DF6">
            <w:rPr>
              <w:lang w:bidi="en-GB"/>
            </w:rPr>
            <w:t>Income before taxes</w:t>
          </w:r>
        </w:p>
      </w:docPartBody>
    </w:docPart>
    <w:docPart>
      <w:docPartPr>
        <w:name w:val="17B1A17990C44C9BA43CB11F5B595E7F"/>
        <w:category>
          <w:name w:val="General"/>
          <w:gallery w:val="placeholder"/>
        </w:category>
        <w:types>
          <w:type w:val="bbPlcHdr"/>
        </w:types>
        <w:behaviors>
          <w:behavior w:val="content"/>
        </w:behaviors>
        <w:guid w:val="{BAF677E4-6813-47B1-BFAF-249697EF1D8D}"/>
      </w:docPartPr>
      <w:docPartBody>
        <w:p w:rsidR="00335DD1" w:rsidRDefault="00B6365F">
          <w:pPr>
            <w:pStyle w:val="17B1A17990C44C9BA43CB11F5B595E7F"/>
          </w:pPr>
          <w:r w:rsidRPr="00810DF6">
            <w:rPr>
              <w:lang w:bidi="en-GB"/>
            </w:rPr>
            <w:t>($3,525)</w:t>
          </w:r>
        </w:p>
      </w:docPartBody>
    </w:docPart>
    <w:docPart>
      <w:docPartPr>
        <w:name w:val="5030B6C438284CCEB3049219CF2C0B6B"/>
        <w:category>
          <w:name w:val="General"/>
          <w:gallery w:val="placeholder"/>
        </w:category>
        <w:types>
          <w:type w:val="bbPlcHdr"/>
        </w:types>
        <w:behaviors>
          <w:behavior w:val="content"/>
        </w:behaviors>
        <w:guid w:val="{43E93D07-57F0-42FC-B8EB-82BF3E136C03}"/>
      </w:docPartPr>
      <w:docPartBody>
        <w:p w:rsidR="00335DD1" w:rsidRDefault="00B6365F">
          <w:pPr>
            <w:pStyle w:val="5030B6C438284CCEB3049219CF2C0B6B"/>
          </w:pPr>
          <w:r w:rsidRPr="00810DF6">
            <w:rPr>
              <w:lang w:bidi="en-GB"/>
            </w:rPr>
            <w:t>$1,875</w:t>
          </w:r>
        </w:p>
      </w:docPartBody>
    </w:docPart>
    <w:docPart>
      <w:docPartPr>
        <w:name w:val="E682D17BBB3C42B48455937F7184F579"/>
        <w:category>
          <w:name w:val="General"/>
          <w:gallery w:val="placeholder"/>
        </w:category>
        <w:types>
          <w:type w:val="bbPlcHdr"/>
        </w:types>
        <w:behaviors>
          <w:behavior w:val="content"/>
        </w:behaviors>
        <w:guid w:val="{600D22E8-63CA-4D7F-9D8E-AB5D3E11B747}"/>
      </w:docPartPr>
      <w:docPartBody>
        <w:p w:rsidR="00335DD1" w:rsidRDefault="00B6365F">
          <w:pPr>
            <w:pStyle w:val="E682D17BBB3C42B48455937F7184F579"/>
          </w:pPr>
          <w:r w:rsidRPr="00810DF6">
            <w:rPr>
              <w:lang w:bidi="en-GB"/>
            </w:rPr>
            <w:t>$2,825</w:t>
          </w:r>
        </w:p>
      </w:docPartBody>
    </w:docPart>
    <w:docPart>
      <w:docPartPr>
        <w:name w:val="D3301E4A802B4315A2F5FABE5A21AE7D"/>
        <w:category>
          <w:name w:val="General"/>
          <w:gallery w:val="placeholder"/>
        </w:category>
        <w:types>
          <w:type w:val="bbPlcHdr"/>
        </w:types>
        <w:behaviors>
          <w:behavior w:val="content"/>
        </w:behaviors>
        <w:guid w:val="{EEACD595-D5DD-4841-A447-456B877385F1}"/>
      </w:docPartPr>
      <w:docPartBody>
        <w:p w:rsidR="00335DD1" w:rsidRDefault="00B6365F">
          <w:pPr>
            <w:pStyle w:val="D3301E4A802B4315A2F5FABE5A21AE7D"/>
          </w:pPr>
          <w:r w:rsidRPr="00810DF6">
            <w:rPr>
              <w:lang w:bidi="en-GB"/>
            </w:rPr>
            <w:t>($4,531)</w:t>
          </w:r>
        </w:p>
      </w:docPartBody>
    </w:docPart>
    <w:docPart>
      <w:docPartPr>
        <w:name w:val="546E6FA295B04769878E6DF6CBE2B50F"/>
        <w:category>
          <w:name w:val="General"/>
          <w:gallery w:val="placeholder"/>
        </w:category>
        <w:types>
          <w:type w:val="bbPlcHdr"/>
        </w:types>
        <w:behaviors>
          <w:behavior w:val="content"/>
        </w:behaviors>
        <w:guid w:val="{C7FBA69B-8D94-4179-8BEE-44BBB3ADE2E8}"/>
      </w:docPartPr>
      <w:docPartBody>
        <w:p w:rsidR="00335DD1" w:rsidRDefault="00B6365F">
          <w:pPr>
            <w:pStyle w:val="546E6FA295B04769878E6DF6CBE2B50F"/>
          </w:pPr>
          <w:r w:rsidRPr="00810DF6">
            <w:rPr>
              <w:lang w:bidi="en-GB"/>
            </w:rPr>
            <w:t>($184)</w:t>
          </w:r>
        </w:p>
      </w:docPartBody>
    </w:docPart>
    <w:docPart>
      <w:docPartPr>
        <w:name w:val="FBB27993272B480BA2F4FBA32654844A"/>
        <w:category>
          <w:name w:val="General"/>
          <w:gallery w:val="placeholder"/>
        </w:category>
        <w:types>
          <w:type w:val="bbPlcHdr"/>
        </w:types>
        <w:behaviors>
          <w:behavior w:val="content"/>
        </w:behaviors>
        <w:guid w:val="{E96CAED2-45C4-4BD6-8849-03C43EA9A2F6}"/>
      </w:docPartPr>
      <w:docPartBody>
        <w:p w:rsidR="00335DD1" w:rsidRDefault="00B6365F">
          <w:pPr>
            <w:pStyle w:val="FBB27993272B480BA2F4FBA32654844A"/>
          </w:pPr>
          <w:r w:rsidRPr="00810DF6">
            <w:rPr>
              <w:lang w:bidi="en-GB"/>
            </w:rPr>
            <w:t>$795</w:t>
          </w:r>
        </w:p>
      </w:docPartBody>
    </w:docPart>
    <w:docPart>
      <w:docPartPr>
        <w:name w:val="250EDEA7035642BD9333AFFD12AF9225"/>
        <w:category>
          <w:name w:val="General"/>
          <w:gallery w:val="placeholder"/>
        </w:category>
        <w:types>
          <w:type w:val="bbPlcHdr"/>
        </w:types>
        <w:behaviors>
          <w:behavior w:val="content"/>
        </w:behaviors>
        <w:guid w:val="{C56608E9-E9E1-4939-BCFE-4B3972F1B76E}"/>
      </w:docPartPr>
      <w:docPartBody>
        <w:p w:rsidR="00335DD1" w:rsidRDefault="00B6365F">
          <w:pPr>
            <w:pStyle w:val="250EDEA7035642BD9333AFFD12AF9225"/>
          </w:pPr>
          <w:r w:rsidRPr="00810DF6">
            <w:rPr>
              <w:lang w:bidi="en-GB"/>
            </w:rPr>
            <w:t>$1,750</w:t>
          </w:r>
        </w:p>
      </w:docPartBody>
    </w:docPart>
    <w:docPart>
      <w:docPartPr>
        <w:name w:val="111EA7DD1B77451D94D33E32DF05B2E5"/>
        <w:category>
          <w:name w:val="General"/>
          <w:gallery w:val="placeholder"/>
        </w:category>
        <w:types>
          <w:type w:val="bbPlcHdr"/>
        </w:types>
        <w:behaviors>
          <w:behavior w:val="content"/>
        </w:behaviors>
        <w:guid w:val="{14508097-C6C1-4758-BB85-DF00827DEC01}"/>
      </w:docPartPr>
      <w:docPartBody>
        <w:p w:rsidR="00335DD1" w:rsidRDefault="00B6365F">
          <w:pPr>
            <w:pStyle w:val="111EA7DD1B77451D94D33E32DF05B2E5"/>
          </w:pPr>
          <w:r w:rsidRPr="00810DF6">
            <w:rPr>
              <w:lang w:bidi="en-GB"/>
            </w:rPr>
            <w:t>$2,064</w:t>
          </w:r>
        </w:p>
      </w:docPartBody>
    </w:docPart>
    <w:docPart>
      <w:docPartPr>
        <w:name w:val="795B7BDE35A74C8D839D5A8E8D7BE7FE"/>
        <w:category>
          <w:name w:val="General"/>
          <w:gallery w:val="placeholder"/>
        </w:category>
        <w:types>
          <w:type w:val="bbPlcHdr"/>
        </w:types>
        <w:behaviors>
          <w:behavior w:val="content"/>
        </w:behaviors>
        <w:guid w:val="{2D3A857C-6E75-430D-B11E-2E49D70E7C75}"/>
      </w:docPartPr>
      <w:docPartBody>
        <w:p w:rsidR="00335DD1" w:rsidRDefault="00B6365F">
          <w:pPr>
            <w:pStyle w:val="795B7BDE35A74C8D839D5A8E8D7BE7FE"/>
          </w:pPr>
          <w:r w:rsidRPr="00810DF6">
            <w:rPr>
              <w:lang w:bidi="en-GB"/>
            </w:rPr>
            <w:t>($298)</w:t>
          </w:r>
        </w:p>
      </w:docPartBody>
    </w:docPart>
    <w:docPart>
      <w:docPartPr>
        <w:name w:val="6DA0202ACBB2488F9B52E7BEFF8DD6F1"/>
        <w:category>
          <w:name w:val="General"/>
          <w:gallery w:val="placeholder"/>
        </w:category>
        <w:types>
          <w:type w:val="bbPlcHdr"/>
        </w:types>
        <w:behaviors>
          <w:behavior w:val="content"/>
        </w:behaviors>
        <w:guid w:val="{9C97573D-8EDC-400F-9E1A-93421053C4A9}"/>
      </w:docPartPr>
      <w:docPartBody>
        <w:p w:rsidR="00335DD1" w:rsidRDefault="00B6365F">
          <w:pPr>
            <w:pStyle w:val="6DA0202ACBB2488F9B52E7BEFF8DD6F1"/>
          </w:pPr>
          <w:r w:rsidRPr="00810DF6">
            <w:rPr>
              <w:lang w:bidi="en-GB"/>
            </w:rPr>
            <w:t>($2,225)</w:t>
          </w:r>
        </w:p>
      </w:docPartBody>
    </w:docPart>
    <w:docPart>
      <w:docPartPr>
        <w:name w:val="CF97786A8D144474B51555198F9E6C6C"/>
        <w:category>
          <w:name w:val="General"/>
          <w:gallery w:val="placeholder"/>
        </w:category>
        <w:types>
          <w:type w:val="bbPlcHdr"/>
        </w:types>
        <w:behaviors>
          <w:behavior w:val="content"/>
        </w:behaviors>
        <w:guid w:val="{FF40ABB9-2A20-46C8-A025-C9CD8B72BD6A}"/>
      </w:docPartPr>
      <w:docPartBody>
        <w:p w:rsidR="00335DD1" w:rsidRDefault="00B6365F">
          <w:pPr>
            <w:pStyle w:val="CF97786A8D144474B51555198F9E6C6C"/>
          </w:pPr>
          <w:r w:rsidRPr="00810DF6">
            <w:rPr>
              <w:lang w:bidi="en-GB"/>
            </w:rPr>
            <w:t>$2,670</w:t>
          </w:r>
        </w:p>
      </w:docPartBody>
    </w:docPart>
    <w:docPart>
      <w:docPartPr>
        <w:name w:val="5A062EF9AE634ED092BB911D0AAC1882"/>
        <w:category>
          <w:name w:val="General"/>
          <w:gallery w:val="placeholder"/>
        </w:category>
        <w:types>
          <w:type w:val="bbPlcHdr"/>
        </w:types>
        <w:behaviors>
          <w:behavior w:val="content"/>
        </w:behaviors>
        <w:guid w:val="{6B108FCF-3E64-41A7-883E-483E117EB498}"/>
      </w:docPartPr>
      <w:docPartBody>
        <w:p w:rsidR="00335DD1" w:rsidRDefault="00B6365F">
          <w:pPr>
            <w:pStyle w:val="5A062EF9AE634ED092BB911D0AAC1882"/>
          </w:pPr>
          <w:r w:rsidRPr="00810DF6">
            <w:rPr>
              <w:lang w:bidi="en-GB"/>
            </w:rPr>
            <w:t>$1,427</w:t>
          </w:r>
        </w:p>
      </w:docPartBody>
    </w:docPart>
    <w:docPart>
      <w:docPartPr>
        <w:name w:val="8A54D2441EFA4171BD8AC7D0A52E9E3C"/>
        <w:category>
          <w:name w:val="General"/>
          <w:gallery w:val="placeholder"/>
        </w:category>
        <w:types>
          <w:type w:val="bbPlcHdr"/>
        </w:types>
        <w:behaviors>
          <w:behavior w:val="content"/>
        </w:behaviors>
        <w:guid w:val="{6F97821D-F57F-4CB3-8D00-0CDF94A70953}"/>
      </w:docPartPr>
      <w:docPartBody>
        <w:p w:rsidR="00335DD1" w:rsidRDefault="00B6365F">
          <w:pPr>
            <w:pStyle w:val="8A54D2441EFA4171BD8AC7D0A52E9E3C"/>
          </w:pPr>
          <w:r w:rsidRPr="00810DF6">
            <w:rPr>
              <w:lang w:bidi="en-GB"/>
            </w:rPr>
            <w:t>$2,643</w:t>
          </w:r>
        </w:p>
      </w:docPartBody>
    </w:docPart>
    <w:docPart>
      <w:docPartPr>
        <w:name w:val="9FD9A60220DF463D96FB83FA01FB6F38"/>
        <w:category>
          <w:name w:val="General"/>
          <w:gallery w:val="placeholder"/>
        </w:category>
        <w:types>
          <w:type w:val="bbPlcHdr"/>
        </w:types>
        <w:behaviors>
          <w:behavior w:val="content"/>
        </w:behaviors>
        <w:guid w:val="{9666CBC5-00E5-4985-8879-8C44FD91D9E2}"/>
      </w:docPartPr>
      <w:docPartBody>
        <w:p w:rsidR="00335DD1" w:rsidRDefault="00B6365F">
          <w:pPr>
            <w:pStyle w:val="9FD9A60220DF463D96FB83FA01FB6F38"/>
          </w:pPr>
          <w:r w:rsidRPr="00810DF6">
            <w:rPr>
              <w:lang w:bidi="en-GB"/>
            </w:rPr>
            <w:t>Income tax expense</w:t>
          </w:r>
        </w:p>
      </w:docPartBody>
    </w:docPart>
    <w:docPart>
      <w:docPartPr>
        <w:name w:val="A2EFFFFEE27D4F1E96A6B595F754CB00"/>
        <w:category>
          <w:name w:val="General"/>
          <w:gallery w:val="placeholder"/>
        </w:category>
        <w:types>
          <w:type w:val="bbPlcHdr"/>
        </w:types>
        <w:behaviors>
          <w:behavior w:val="content"/>
        </w:behaviors>
        <w:guid w:val="{7FDC068D-F093-4206-B55D-0EF783DC8D77}"/>
      </w:docPartPr>
      <w:docPartBody>
        <w:p w:rsidR="00335DD1" w:rsidRDefault="00B6365F">
          <w:pPr>
            <w:pStyle w:val="A2EFFFFEE27D4F1E96A6B595F754CB00"/>
          </w:pPr>
          <w:r w:rsidRPr="00810DF6">
            <w:rPr>
              <w:lang w:bidi="en-GB"/>
            </w:rPr>
            <w:t>($529)</w:t>
          </w:r>
        </w:p>
      </w:docPartBody>
    </w:docPart>
    <w:docPart>
      <w:docPartPr>
        <w:name w:val="CE972B038CF6424281D5079E6170FE19"/>
        <w:category>
          <w:name w:val="General"/>
          <w:gallery w:val="placeholder"/>
        </w:category>
        <w:types>
          <w:type w:val="bbPlcHdr"/>
        </w:types>
        <w:behaviors>
          <w:behavior w:val="content"/>
        </w:behaviors>
        <w:guid w:val="{62FEDC87-2690-449C-9609-BC2579D2EA7F}"/>
      </w:docPartPr>
      <w:docPartBody>
        <w:p w:rsidR="00335DD1" w:rsidRDefault="00B6365F">
          <w:pPr>
            <w:pStyle w:val="CE972B038CF6424281D5079E6170FE19"/>
          </w:pPr>
          <w:r w:rsidRPr="00810DF6">
            <w:rPr>
              <w:lang w:bidi="en-GB"/>
            </w:rPr>
            <w:t>$281</w:t>
          </w:r>
        </w:p>
      </w:docPartBody>
    </w:docPart>
    <w:docPart>
      <w:docPartPr>
        <w:name w:val="4DA1D06733A142F18835E566F7427FC2"/>
        <w:category>
          <w:name w:val="General"/>
          <w:gallery w:val="placeholder"/>
        </w:category>
        <w:types>
          <w:type w:val="bbPlcHdr"/>
        </w:types>
        <w:behaviors>
          <w:behavior w:val="content"/>
        </w:behaviors>
        <w:guid w:val="{6C798663-BCC9-4E64-A7F4-3B81431461FB}"/>
      </w:docPartPr>
      <w:docPartBody>
        <w:p w:rsidR="00335DD1" w:rsidRDefault="00B6365F">
          <w:pPr>
            <w:pStyle w:val="4DA1D06733A142F18835E566F7427FC2"/>
          </w:pPr>
          <w:r w:rsidRPr="00810DF6">
            <w:rPr>
              <w:lang w:bidi="en-GB"/>
            </w:rPr>
            <w:t>$424</w:t>
          </w:r>
        </w:p>
      </w:docPartBody>
    </w:docPart>
    <w:docPart>
      <w:docPartPr>
        <w:name w:val="BF87900ABF3D4DE69F39E654F9CF8751"/>
        <w:category>
          <w:name w:val="General"/>
          <w:gallery w:val="placeholder"/>
        </w:category>
        <w:types>
          <w:type w:val="bbPlcHdr"/>
        </w:types>
        <w:behaviors>
          <w:behavior w:val="content"/>
        </w:behaviors>
        <w:guid w:val="{38249700-2722-401B-B8F6-BA8F74F033D9}"/>
      </w:docPartPr>
      <w:docPartBody>
        <w:p w:rsidR="00335DD1" w:rsidRDefault="00B6365F">
          <w:pPr>
            <w:pStyle w:val="BF87900ABF3D4DE69F39E654F9CF8751"/>
          </w:pPr>
          <w:r w:rsidRPr="00810DF6">
            <w:rPr>
              <w:lang w:bidi="en-GB"/>
            </w:rPr>
            <w:t>($680)</w:t>
          </w:r>
        </w:p>
      </w:docPartBody>
    </w:docPart>
    <w:docPart>
      <w:docPartPr>
        <w:name w:val="3C3F2E6AAA1245FEB7CE91C87A7C1A3C"/>
        <w:category>
          <w:name w:val="General"/>
          <w:gallery w:val="placeholder"/>
        </w:category>
        <w:types>
          <w:type w:val="bbPlcHdr"/>
        </w:types>
        <w:behaviors>
          <w:behavior w:val="content"/>
        </w:behaviors>
        <w:guid w:val="{289B4348-1904-49E1-B43F-1A64054DB139}"/>
      </w:docPartPr>
      <w:docPartBody>
        <w:p w:rsidR="00335DD1" w:rsidRDefault="00B6365F">
          <w:pPr>
            <w:pStyle w:val="3C3F2E6AAA1245FEB7CE91C87A7C1A3C"/>
          </w:pPr>
          <w:r w:rsidRPr="00810DF6">
            <w:rPr>
              <w:lang w:bidi="en-GB"/>
            </w:rPr>
            <w:t>($28)</w:t>
          </w:r>
        </w:p>
      </w:docPartBody>
    </w:docPart>
    <w:docPart>
      <w:docPartPr>
        <w:name w:val="F3A5B841C8204F1CBE5E488571086AED"/>
        <w:category>
          <w:name w:val="General"/>
          <w:gallery w:val="placeholder"/>
        </w:category>
        <w:types>
          <w:type w:val="bbPlcHdr"/>
        </w:types>
        <w:behaviors>
          <w:behavior w:val="content"/>
        </w:behaviors>
        <w:guid w:val="{58810D59-7C8F-46F3-960B-0AF1911C4858}"/>
      </w:docPartPr>
      <w:docPartBody>
        <w:p w:rsidR="00335DD1" w:rsidRDefault="00B6365F">
          <w:pPr>
            <w:pStyle w:val="F3A5B841C8204F1CBE5E488571086AED"/>
          </w:pPr>
          <w:r w:rsidRPr="00810DF6">
            <w:rPr>
              <w:lang w:bidi="en-GB"/>
            </w:rPr>
            <w:t>$119</w:t>
          </w:r>
        </w:p>
      </w:docPartBody>
    </w:docPart>
    <w:docPart>
      <w:docPartPr>
        <w:name w:val="6D71404584D344098AD9F2542D314A33"/>
        <w:category>
          <w:name w:val="General"/>
          <w:gallery w:val="placeholder"/>
        </w:category>
        <w:types>
          <w:type w:val="bbPlcHdr"/>
        </w:types>
        <w:behaviors>
          <w:behavior w:val="content"/>
        </w:behaviors>
        <w:guid w:val="{FDD33DA3-87C2-4EB0-BAFE-8D2754C4C8F5}"/>
      </w:docPartPr>
      <w:docPartBody>
        <w:p w:rsidR="00335DD1" w:rsidRDefault="00B6365F">
          <w:pPr>
            <w:pStyle w:val="6D71404584D344098AD9F2542D314A33"/>
          </w:pPr>
          <w:r w:rsidRPr="00810DF6">
            <w:rPr>
              <w:lang w:bidi="en-GB"/>
            </w:rPr>
            <w:t>$263</w:t>
          </w:r>
        </w:p>
      </w:docPartBody>
    </w:docPart>
    <w:docPart>
      <w:docPartPr>
        <w:name w:val="D445A5B3DDE64312B740EA505244FF2E"/>
        <w:category>
          <w:name w:val="General"/>
          <w:gallery w:val="placeholder"/>
        </w:category>
        <w:types>
          <w:type w:val="bbPlcHdr"/>
        </w:types>
        <w:behaviors>
          <w:behavior w:val="content"/>
        </w:behaviors>
        <w:guid w:val="{346FB37B-1E9D-49E5-B00C-B3599611F986}"/>
      </w:docPartPr>
      <w:docPartBody>
        <w:p w:rsidR="00335DD1" w:rsidRDefault="00B6365F">
          <w:pPr>
            <w:pStyle w:val="D445A5B3DDE64312B740EA505244FF2E"/>
          </w:pPr>
          <w:r w:rsidRPr="00810DF6">
            <w:rPr>
              <w:lang w:bidi="en-GB"/>
            </w:rPr>
            <w:t>$310</w:t>
          </w:r>
        </w:p>
      </w:docPartBody>
    </w:docPart>
    <w:docPart>
      <w:docPartPr>
        <w:name w:val="21F87F14F06C4CAE9EAADF904EC616B2"/>
        <w:category>
          <w:name w:val="General"/>
          <w:gallery w:val="placeholder"/>
        </w:category>
        <w:types>
          <w:type w:val="bbPlcHdr"/>
        </w:types>
        <w:behaviors>
          <w:behavior w:val="content"/>
        </w:behaviors>
        <w:guid w:val="{09C0150F-EB07-40C2-8B5B-99C947CD07F3}"/>
      </w:docPartPr>
      <w:docPartBody>
        <w:p w:rsidR="00335DD1" w:rsidRDefault="00B6365F">
          <w:pPr>
            <w:pStyle w:val="21F87F14F06C4CAE9EAADF904EC616B2"/>
          </w:pPr>
          <w:r w:rsidRPr="00810DF6">
            <w:rPr>
              <w:lang w:bidi="en-GB"/>
            </w:rPr>
            <w:t>($45)</w:t>
          </w:r>
        </w:p>
      </w:docPartBody>
    </w:docPart>
    <w:docPart>
      <w:docPartPr>
        <w:name w:val="B7E9CFCE0E5A47849A5B372CBD0107DC"/>
        <w:category>
          <w:name w:val="General"/>
          <w:gallery w:val="placeholder"/>
        </w:category>
        <w:types>
          <w:type w:val="bbPlcHdr"/>
        </w:types>
        <w:behaviors>
          <w:behavior w:val="content"/>
        </w:behaviors>
        <w:guid w:val="{7F4A9663-10AB-4BA0-81E2-7474B562BE08}"/>
      </w:docPartPr>
      <w:docPartBody>
        <w:p w:rsidR="00335DD1" w:rsidRDefault="00B6365F">
          <w:pPr>
            <w:pStyle w:val="B7E9CFCE0E5A47849A5B372CBD0107DC"/>
          </w:pPr>
          <w:r w:rsidRPr="00810DF6">
            <w:rPr>
              <w:lang w:bidi="en-GB"/>
            </w:rPr>
            <w:t>($334)</w:t>
          </w:r>
        </w:p>
      </w:docPartBody>
    </w:docPart>
    <w:docPart>
      <w:docPartPr>
        <w:name w:val="6E6D76B38523467F9ACE3C45942B6C0F"/>
        <w:category>
          <w:name w:val="General"/>
          <w:gallery w:val="placeholder"/>
        </w:category>
        <w:types>
          <w:type w:val="bbPlcHdr"/>
        </w:types>
        <w:behaviors>
          <w:behavior w:val="content"/>
        </w:behaviors>
        <w:guid w:val="{7E0C4673-B2C6-4B49-868D-E6D7FBDBDD82}"/>
      </w:docPartPr>
      <w:docPartBody>
        <w:p w:rsidR="00335DD1" w:rsidRDefault="00B6365F">
          <w:pPr>
            <w:pStyle w:val="6E6D76B38523467F9ACE3C45942B6C0F"/>
          </w:pPr>
          <w:r w:rsidRPr="00810DF6">
            <w:rPr>
              <w:lang w:bidi="en-GB"/>
            </w:rPr>
            <w:t>$401</w:t>
          </w:r>
        </w:p>
      </w:docPartBody>
    </w:docPart>
    <w:docPart>
      <w:docPartPr>
        <w:name w:val="82DD65006C8E4284891A00AEE3A20F61"/>
        <w:category>
          <w:name w:val="General"/>
          <w:gallery w:val="placeholder"/>
        </w:category>
        <w:types>
          <w:type w:val="bbPlcHdr"/>
        </w:types>
        <w:behaviors>
          <w:behavior w:val="content"/>
        </w:behaviors>
        <w:guid w:val="{E4AF32F3-9FD5-4261-8637-F76597BF2388}"/>
      </w:docPartPr>
      <w:docPartBody>
        <w:p w:rsidR="00335DD1" w:rsidRDefault="00B6365F">
          <w:pPr>
            <w:pStyle w:val="82DD65006C8E4284891A00AEE3A20F61"/>
          </w:pPr>
          <w:r w:rsidRPr="00810DF6">
            <w:rPr>
              <w:lang w:bidi="en-GB"/>
            </w:rPr>
            <w:t>$214</w:t>
          </w:r>
        </w:p>
      </w:docPartBody>
    </w:docPart>
    <w:docPart>
      <w:docPartPr>
        <w:name w:val="A9C060D7E27C472997D714EF65F6FE14"/>
        <w:category>
          <w:name w:val="General"/>
          <w:gallery w:val="placeholder"/>
        </w:category>
        <w:types>
          <w:type w:val="bbPlcHdr"/>
        </w:types>
        <w:behaviors>
          <w:behavior w:val="content"/>
        </w:behaviors>
        <w:guid w:val="{450FBCE6-B830-456F-9C4C-AE39D7162800}"/>
      </w:docPartPr>
      <w:docPartBody>
        <w:p w:rsidR="00335DD1" w:rsidRDefault="00B6365F">
          <w:pPr>
            <w:pStyle w:val="A9C060D7E27C472997D714EF65F6FE14"/>
          </w:pPr>
          <w:r w:rsidRPr="00810DF6">
            <w:rPr>
              <w:lang w:bidi="en-GB"/>
            </w:rPr>
            <w:t>$396</w:t>
          </w:r>
        </w:p>
      </w:docPartBody>
    </w:docPart>
    <w:docPart>
      <w:docPartPr>
        <w:name w:val="83D700C06AAF474680D38238521EC024"/>
        <w:category>
          <w:name w:val="General"/>
          <w:gallery w:val="placeholder"/>
        </w:category>
        <w:types>
          <w:type w:val="bbPlcHdr"/>
        </w:types>
        <w:behaviors>
          <w:behavior w:val="content"/>
        </w:behaviors>
        <w:guid w:val="{4355D0E4-BD49-4CB6-8049-615EC50FE01D}"/>
      </w:docPartPr>
      <w:docPartBody>
        <w:p w:rsidR="00335DD1" w:rsidRDefault="00B6365F">
          <w:pPr>
            <w:pStyle w:val="83D700C06AAF474680D38238521EC024"/>
          </w:pPr>
          <w:r w:rsidRPr="004A3042">
            <w:rPr>
              <w:rStyle w:val="Bold"/>
              <w:lang w:bidi="en-GB"/>
            </w:rPr>
            <w:t>NET INCOME</w:t>
          </w:r>
        </w:p>
      </w:docPartBody>
    </w:docPart>
    <w:docPart>
      <w:docPartPr>
        <w:name w:val="806CF4400BBD4745892630A7E40B6C62"/>
        <w:category>
          <w:name w:val="General"/>
          <w:gallery w:val="placeholder"/>
        </w:category>
        <w:types>
          <w:type w:val="bbPlcHdr"/>
        </w:types>
        <w:behaviors>
          <w:behavior w:val="content"/>
        </w:behaviors>
        <w:guid w:val="{6EB0D5D2-CE65-4F73-8130-4FAB52074905}"/>
      </w:docPartPr>
      <w:docPartBody>
        <w:p w:rsidR="00335DD1" w:rsidRDefault="00B6365F">
          <w:pPr>
            <w:pStyle w:val="806CF4400BBD4745892630A7E40B6C62"/>
          </w:pPr>
          <w:r w:rsidRPr="004A3042">
            <w:rPr>
              <w:rStyle w:val="Bold"/>
              <w:lang w:bidi="en-GB"/>
            </w:rPr>
            <w:t>($2,996)</w:t>
          </w:r>
        </w:p>
      </w:docPartBody>
    </w:docPart>
    <w:docPart>
      <w:docPartPr>
        <w:name w:val="97C4FEC9C9254E5698A01DAB16A7E7A7"/>
        <w:category>
          <w:name w:val="General"/>
          <w:gallery w:val="placeholder"/>
        </w:category>
        <w:types>
          <w:type w:val="bbPlcHdr"/>
        </w:types>
        <w:behaviors>
          <w:behavior w:val="content"/>
        </w:behaviors>
        <w:guid w:val="{C358C5F9-5097-430B-A0CD-FEC4E0C11D86}"/>
      </w:docPartPr>
      <w:docPartBody>
        <w:p w:rsidR="00335DD1" w:rsidRDefault="00B6365F">
          <w:pPr>
            <w:pStyle w:val="97C4FEC9C9254E5698A01DAB16A7E7A7"/>
          </w:pPr>
          <w:r w:rsidRPr="004A3042">
            <w:rPr>
              <w:rStyle w:val="Bold"/>
              <w:lang w:bidi="en-GB"/>
            </w:rPr>
            <w:t>$1,594</w:t>
          </w:r>
        </w:p>
      </w:docPartBody>
    </w:docPart>
    <w:docPart>
      <w:docPartPr>
        <w:name w:val="549EDFD6CF6648079E0D83B462206AAD"/>
        <w:category>
          <w:name w:val="General"/>
          <w:gallery w:val="placeholder"/>
        </w:category>
        <w:types>
          <w:type w:val="bbPlcHdr"/>
        </w:types>
        <w:behaviors>
          <w:behavior w:val="content"/>
        </w:behaviors>
        <w:guid w:val="{CA7502EA-2E8C-4B17-B112-17B3631DBC17}"/>
      </w:docPartPr>
      <w:docPartBody>
        <w:p w:rsidR="00335DD1" w:rsidRDefault="00B6365F">
          <w:pPr>
            <w:pStyle w:val="549EDFD6CF6648079E0D83B462206AAD"/>
          </w:pPr>
          <w:r w:rsidRPr="004A3042">
            <w:rPr>
              <w:rStyle w:val="Bold"/>
              <w:lang w:bidi="en-GB"/>
            </w:rPr>
            <w:t>$2,401</w:t>
          </w:r>
        </w:p>
      </w:docPartBody>
    </w:docPart>
    <w:docPart>
      <w:docPartPr>
        <w:name w:val="1F7C1C8075B04623AE2A7E6DE340AAE0"/>
        <w:category>
          <w:name w:val="General"/>
          <w:gallery w:val="placeholder"/>
        </w:category>
        <w:types>
          <w:type w:val="bbPlcHdr"/>
        </w:types>
        <w:behaviors>
          <w:behavior w:val="content"/>
        </w:behaviors>
        <w:guid w:val="{53D9E6D4-5FBB-45CA-ADBB-5D41665A537B}"/>
      </w:docPartPr>
      <w:docPartBody>
        <w:p w:rsidR="00335DD1" w:rsidRDefault="00B6365F">
          <w:pPr>
            <w:pStyle w:val="1F7C1C8075B04623AE2A7E6DE340AAE0"/>
          </w:pPr>
          <w:r w:rsidRPr="004A3042">
            <w:rPr>
              <w:rStyle w:val="Bold"/>
              <w:lang w:bidi="en-GB"/>
            </w:rPr>
            <w:t>($3,851)</w:t>
          </w:r>
        </w:p>
      </w:docPartBody>
    </w:docPart>
    <w:docPart>
      <w:docPartPr>
        <w:name w:val="0AA2793F7AF24ECBB1E78BB8791F62CB"/>
        <w:category>
          <w:name w:val="General"/>
          <w:gallery w:val="placeholder"/>
        </w:category>
        <w:types>
          <w:type w:val="bbPlcHdr"/>
        </w:types>
        <w:behaviors>
          <w:behavior w:val="content"/>
        </w:behaviors>
        <w:guid w:val="{D732243B-6035-42E6-9292-D53EAB6FDA3F}"/>
      </w:docPartPr>
      <w:docPartBody>
        <w:p w:rsidR="00335DD1" w:rsidRDefault="00B6365F">
          <w:pPr>
            <w:pStyle w:val="0AA2793F7AF24ECBB1E78BB8791F62CB"/>
          </w:pPr>
          <w:r w:rsidRPr="004A3042">
            <w:rPr>
              <w:rStyle w:val="Bold"/>
              <w:lang w:bidi="en-GB"/>
            </w:rPr>
            <w:t>($156)</w:t>
          </w:r>
        </w:p>
      </w:docPartBody>
    </w:docPart>
    <w:docPart>
      <w:docPartPr>
        <w:name w:val="96B43D64D4544DA7926668B5B83FDA13"/>
        <w:category>
          <w:name w:val="General"/>
          <w:gallery w:val="placeholder"/>
        </w:category>
        <w:types>
          <w:type w:val="bbPlcHdr"/>
        </w:types>
        <w:behaviors>
          <w:behavior w:val="content"/>
        </w:behaviors>
        <w:guid w:val="{06069F67-D1BC-46B0-AE2C-F82E410EBA26}"/>
      </w:docPartPr>
      <w:docPartBody>
        <w:p w:rsidR="00335DD1" w:rsidRDefault="00B6365F">
          <w:pPr>
            <w:pStyle w:val="96B43D64D4544DA7926668B5B83FDA13"/>
          </w:pPr>
          <w:r w:rsidRPr="004A3042">
            <w:rPr>
              <w:rStyle w:val="Bold"/>
              <w:lang w:bidi="en-GB"/>
            </w:rPr>
            <w:t>$676</w:t>
          </w:r>
        </w:p>
      </w:docPartBody>
    </w:docPart>
    <w:docPart>
      <w:docPartPr>
        <w:name w:val="B3440CD171274A899BBAC565BF8A4788"/>
        <w:category>
          <w:name w:val="General"/>
          <w:gallery w:val="placeholder"/>
        </w:category>
        <w:types>
          <w:type w:val="bbPlcHdr"/>
        </w:types>
        <w:behaviors>
          <w:behavior w:val="content"/>
        </w:behaviors>
        <w:guid w:val="{340ADF65-9166-4C6E-A329-93037CA3952B}"/>
      </w:docPartPr>
      <w:docPartBody>
        <w:p w:rsidR="00335DD1" w:rsidRDefault="00B6365F">
          <w:pPr>
            <w:pStyle w:val="B3440CD171274A899BBAC565BF8A4788"/>
          </w:pPr>
          <w:r w:rsidRPr="004A3042">
            <w:rPr>
              <w:rStyle w:val="Bold"/>
              <w:lang w:bidi="en-GB"/>
            </w:rPr>
            <w:t>$1,488</w:t>
          </w:r>
        </w:p>
      </w:docPartBody>
    </w:docPart>
    <w:docPart>
      <w:docPartPr>
        <w:name w:val="81680997BD6048FFA747D275C86D7C8F"/>
        <w:category>
          <w:name w:val="General"/>
          <w:gallery w:val="placeholder"/>
        </w:category>
        <w:types>
          <w:type w:val="bbPlcHdr"/>
        </w:types>
        <w:behaviors>
          <w:behavior w:val="content"/>
        </w:behaviors>
        <w:guid w:val="{974BB830-E358-4F8F-9F55-48B13F1016A6}"/>
      </w:docPartPr>
      <w:docPartBody>
        <w:p w:rsidR="00335DD1" w:rsidRDefault="00B6365F">
          <w:pPr>
            <w:pStyle w:val="81680997BD6048FFA747D275C86D7C8F"/>
          </w:pPr>
          <w:r w:rsidRPr="004A3042">
            <w:rPr>
              <w:rStyle w:val="Bold"/>
              <w:lang w:bidi="en-GB"/>
            </w:rPr>
            <w:t>$1,754</w:t>
          </w:r>
        </w:p>
      </w:docPartBody>
    </w:docPart>
    <w:docPart>
      <w:docPartPr>
        <w:name w:val="A81B1C4B0E7542EBA83525D9C9BC3A76"/>
        <w:category>
          <w:name w:val="General"/>
          <w:gallery w:val="placeholder"/>
        </w:category>
        <w:types>
          <w:type w:val="bbPlcHdr"/>
        </w:types>
        <w:behaviors>
          <w:behavior w:val="content"/>
        </w:behaviors>
        <w:guid w:val="{EBD058DA-428A-41EB-8B11-579892C3C97B}"/>
      </w:docPartPr>
      <w:docPartBody>
        <w:p w:rsidR="00335DD1" w:rsidRDefault="00B6365F">
          <w:pPr>
            <w:pStyle w:val="A81B1C4B0E7542EBA83525D9C9BC3A76"/>
          </w:pPr>
          <w:r w:rsidRPr="004A3042">
            <w:rPr>
              <w:rStyle w:val="Bold"/>
              <w:lang w:bidi="en-GB"/>
            </w:rPr>
            <w:t>($253)</w:t>
          </w:r>
        </w:p>
      </w:docPartBody>
    </w:docPart>
    <w:docPart>
      <w:docPartPr>
        <w:name w:val="B6FCED9D30124BB79519ED33E04C4AC0"/>
        <w:category>
          <w:name w:val="General"/>
          <w:gallery w:val="placeholder"/>
        </w:category>
        <w:types>
          <w:type w:val="bbPlcHdr"/>
        </w:types>
        <w:behaviors>
          <w:behavior w:val="content"/>
        </w:behaviors>
        <w:guid w:val="{7E3ABDA3-23F3-4815-BDCC-389169AF45C7}"/>
      </w:docPartPr>
      <w:docPartBody>
        <w:p w:rsidR="00335DD1" w:rsidRDefault="00B6365F">
          <w:pPr>
            <w:pStyle w:val="B6FCED9D30124BB79519ED33E04C4AC0"/>
          </w:pPr>
          <w:r w:rsidRPr="004A3042">
            <w:rPr>
              <w:rStyle w:val="Bold"/>
              <w:lang w:bidi="en-GB"/>
            </w:rPr>
            <w:t>($1,891)</w:t>
          </w:r>
        </w:p>
      </w:docPartBody>
    </w:docPart>
    <w:docPart>
      <w:docPartPr>
        <w:name w:val="B312BD4F33DF4F329846DE4BED50D130"/>
        <w:category>
          <w:name w:val="General"/>
          <w:gallery w:val="placeholder"/>
        </w:category>
        <w:types>
          <w:type w:val="bbPlcHdr"/>
        </w:types>
        <w:behaviors>
          <w:behavior w:val="content"/>
        </w:behaviors>
        <w:guid w:val="{B6AD0405-7BA5-4717-8F1E-977971CCC2F4}"/>
      </w:docPartPr>
      <w:docPartBody>
        <w:p w:rsidR="00335DD1" w:rsidRDefault="00B6365F">
          <w:pPr>
            <w:pStyle w:val="B312BD4F33DF4F329846DE4BED50D130"/>
          </w:pPr>
          <w:r w:rsidRPr="004A3042">
            <w:rPr>
              <w:rStyle w:val="Bold"/>
              <w:lang w:bidi="en-GB"/>
            </w:rPr>
            <w:t>$2,270</w:t>
          </w:r>
        </w:p>
      </w:docPartBody>
    </w:docPart>
    <w:docPart>
      <w:docPartPr>
        <w:name w:val="9D0F54C6DB7144C3A01D8D5F4FA5C3E5"/>
        <w:category>
          <w:name w:val="General"/>
          <w:gallery w:val="placeholder"/>
        </w:category>
        <w:types>
          <w:type w:val="bbPlcHdr"/>
        </w:types>
        <w:behaviors>
          <w:behavior w:val="content"/>
        </w:behaviors>
        <w:guid w:val="{0FE7B061-135C-44E1-ACCD-256B669F55B4}"/>
      </w:docPartPr>
      <w:docPartBody>
        <w:p w:rsidR="00335DD1" w:rsidRDefault="00B6365F">
          <w:pPr>
            <w:pStyle w:val="9D0F54C6DB7144C3A01D8D5F4FA5C3E5"/>
          </w:pPr>
          <w:r w:rsidRPr="004A3042">
            <w:rPr>
              <w:lang w:bidi="en-GB"/>
            </w:rPr>
            <w:t>$</w:t>
          </w:r>
          <w:r w:rsidRPr="004A3042">
            <w:rPr>
              <w:rStyle w:val="Bold"/>
              <w:lang w:bidi="en-GB"/>
            </w:rPr>
            <w:t>1,213</w:t>
          </w:r>
        </w:p>
      </w:docPartBody>
    </w:docPart>
    <w:docPart>
      <w:docPartPr>
        <w:name w:val="E6D19F1E62B5492FA07874233E46C108"/>
        <w:category>
          <w:name w:val="General"/>
          <w:gallery w:val="placeholder"/>
        </w:category>
        <w:types>
          <w:type w:val="bbPlcHdr"/>
        </w:types>
        <w:behaviors>
          <w:behavior w:val="content"/>
        </w:behaviors>
        <w:guid w:val="{EE780FBC-B59A-4165-94E4-9A29A22BDE2D}"/>
      </w:docPartPr>
      <w:docPartBody>
        <w:p w:rsidR="00335DD1" w:rsidRDefault="00B6365F">
          <w:pPr>
            <w:pStyle w:val="E6D19F1E62B5492FA07874233E46C108"/>
          </w:pPr>
          <w:r w:rsidRPr="004A3042">
            <w:rPr>
              <w:rStyle w:val="Bold"/>
              <w:lang w:bidi="en-GB"/>
            </w:rPr>
            <w:t>$2,246</w:t>
          </w:r>
        </w:p>
      </w:docPartBody>
    </w:docPart>
    <w:docPart>
      <w:docPartPr>
        <w:name w:val="CFFB7D8724434DE484F0A8C154105D15"/>
        <w:category>
          <w:name w:val="General"/>
          <w:gallery w:val="placeholder"/>
        </w:category>
        <w:types>
          <w:type w:val="bbPlcHdr"/>
        </w:types>
        <w:behaviors>
          <w:behavior w:val="content"/>
        </w:behaviors>
        <w:guid w:val="{9E12388A-4DEA-458A-A615-0107306004CF}"/>
      </w:docPartPr>
      <w:docPartBody>
        <w:p w:rsidR="00335DD1" w:rsidRDefault="00B6365F">
          <w:pPr>
            <w:pStyle w:val="CFFB7D8724434DE484F0A8C154105D15"/>
          </w:pPr>
          <w:r w:rsidRPr="00810DF6">
            <w:rPr>
              <w:lang w:bidi="en-GB"/>
            </w:rPr>
            <w:t>*In the service industry, Cost of Goods Sold is the monetised value of the time spent on the client.</w:t>
          </w:r>
        </w:p>
      </w:docPartBody>
    </w:docPart>
    <w:docPart>
      <w:docPartPr>
        <w:name w:val="544776D2F5F44D619E98A2DD7D6258BA"/>
        <w:category>
          <w:name w:val="General"/>
          <w:gallery w:val="placeholder"/>
        </w:category>
        <w:types>
          <w:type w:val="bbPlcHdr"/>
        </w:types>
        <w:behaviors>
          <w:behavior w:val="content"/>
        </w:behaviors>
        <w:guid w:val="{EC2E20C0-3AD5-4F3C-AD83-EDAA45ED332B}"/>
      </w:docPartPr>
      <w:docPartBody>
        <w:p w:rsidR="00335DD1" w:rsidRDefault="00B6365F">
          <w:pPr>
            <w:pStyle w:val="544776D2F5F44D619E98A2DD7D6258BA"/>
          </w:pPr>
          <w:r w:rsidRPr="00614293">
            <w:rPr>
              <w:lang w:bidi="en-GB"/>
            </w:rPr>
            <w:t>Appendix</w:t>
          </w:r>
        </w:p>
      </w:docPartBody>
    </w:docPart>
    <w:docPart>
      <w:docPartPr>
        <w:name w:val="806B49AC9F7B49A4B1631B0EE064734A"/>
        <w:category>
          <w:name w:val="General"/>
          <w:gallery w:val="placeholder"/>
        </w:category>
        <w:types>
          <w:type w:val="bbPlcHdr"/>
        </w:types>
        <w:behaviors>
          <w:behavior w:val="content"/>
        </w:behaviors>
        <w:guid w:val="{B8F0945E-4813-4523-B7D3-616432A3BA1E}"/>
      </w:docPartPr>
      <w:docPartBody>
        <w:p w:rsidR="00335DD1" w:rsidRDefault="00B6365F">
          <w:pPr>
            <w:pStyle w:val="806B49AC9F7B49A4B1631B0EE064734A"/>
          </w:pPr>
          <w:r w:rsidRPr="00810DF6">
            <w:rPr>
              <w:lang w:bidi="en-GB"/>
            </w:rPr>
            <w:t>START-UP COSTS</w:t>
          </w:r>
        </w:p>
      </w:docPartBody>
    </w:docPart>
    <w:docPart>
      <w:docPartPr>
        <w:name w:val="B26C68985B17468BB96AC93D674C643F"/>
        <w:category>
          <w:name w:val="General"/>
          <w:gallery w:val="placeholder"/>
        </w:category>
        <w:types>
          <w:type w:val="bbPlcHdr"/>
        </w:types>
        <w:behaviors>
          <w:behavior w:val="content"/>
        </w:behaviors>
        <w:guid w:val="{6414B382-8E51-4209-988D-765D3A6F7E98}"/>
      </w:docPartPr>
      <w:docPartBody>
        <w:p w:rsidR="00335DD1" w:rsidRDefault="00B6365F">
          <w:pPr>
            <w:pStyle w:val="B26C68985B17468BB96AC93D674C643F"/>
          </w:pPr>
          <w:r w:rsidRPr="006D510F">
            <w:rPr>
              <w:szCs w:val="18"/>
              <w:lang w:bidi="en-GB"/>
            </w:rPr>
            <w:t>Home-Based Agency</w:t>
          </w:r>
        </w:p>
      </w:docPartBody>
    </w:docPart>
    <w:docPart>
      <w:docPartPr>
        <w:name w:val="B5210E4B40524B37AA553D895B698B58"/>
        <w:category>
          <w:name w:val="General"/>
          <w:gallery w:val="placeholder"/>
        </w:category>
        <w:types>
          <w:type w:val="bbPlcHdr"/>
        </w:types>
        <w:behaviors>
          <w:behavior w:val="content"/>
        </w:behaviors>
        <w:guid w:val="{40FC31E1-1A51-4C4B-8E9A-68DED69A9CD1}"/>
      </w:docPartPr>
      <w:docPartBody>
        <w:p w:rsidR="00335DD1" w:rsidRDefault="00B6365F">
          <w:pPr>
            <w:pStyle w:val="B5210E4B40524B37AA553D895B698B58"/>
          </w:pPr>
          <w:r w:rsidRPr="00614293">
            <w:rPr>
              <w:lang w:bidi="en-GB"/>
            </w:rPr>
            <w:t>Date</w:t>
          </w:r>
        </w:p>
      </w:docPartBody>
    </w:docPart>
    <w:docPart>
      <w:docPartPr>
        <w:name w:val="FDCF8160FEF644EA80A4546F070F5FC3"/>
        <w:category>
          <w:name w:val="General"/>
          <w:gallery w:val="placeholder"/>
        </w:category>
        <w:types>
          <w:type w:val="bbPlcHdr"/>
        </w:types>
        <w:behaviors>
          <w:behavior w:val="content"/>
        </w:behaviors>
        <w:guid w:val="{D6BBEE3D-D17F-4808-B4F1-9DF896AF1A65}"/>
      </w:docPartPr>
      <w:docPartBody>
        <w:p w:rsidR="00335DD1" w:rsidRDefault="00B6365F">
          <w:pPr>
            <w:pStyle w:val="FDCF8160FEF644EA80A4546F070F5FC3"/>
          </w:pPr>
          <w:r w:rsidRPr="00810DF6">
            <w:rPr>
              <w:rStyle w:val="Bold"/>
              <w:b w:val="0"/>
              <w:lang w:bidi="en-GB"/>
            </w:rPr>
            <w:t>COST ITEMS</w:t>
          </w:r>
        </w:p>
      </w:docPartBody>
    </w:docPart>
    <w:docPart>
      <w:docPartPr>
        <w:name w:val="82B35038EAC54F7CAE87CDE4B633FE78"/>
        <w:category>
          <w:name w:val="General"/>
          <w:gallery w:val="placeholder"/>
        </w:category>
        <w:types>
          <w:type w:val="bbPlcHdr"/>
        </w:types>
        <w:behaviors>
          <w:behavior w:val="content"/>
        </w:behaviors>
        <w:guid w:val="{98E45679-F9B8-4C14-B9A3-A3D3D492467C}"/>
      </w:docPartPr>
      <w:docPartBody>
        <w:p w:rsidR="00335DD1" w:rsidRDefault="00B6365F">
          <w:pPr>
            <w:pStyle w:val="82B35038EAC54F7CAE87CDE4B633FE78"/>
          </w:pPr>
          <w:r w:rsidRPr="00810DF6">
            <w:rPr>
              <w:rStyle w:val="Bold"/>
              <w:b w:val="0"/>
              <w:lang w:bidi="en-GB"/>
            </w:rPr>
            <w:t>MONTHS</w:t>
          </w:r>
        </w:p>
      </w:docPartBody>
    </w:docPart>
    <w:docPart>
      <w:docPartPr>
        <w:name w:val="E33DB36676074F4FA2ED78E6B3577451"/>
        <w:category>
          <w:name w:val="General"/>
          <w:gallery w:val="placeholder"/>
        </w:category>
        <w:types>
          <w:type w:val="bbPlcHdr"/>
        </w:types>
        <w:behaviors>
          <w:behavior w:val="content"/>
        </w:behaviors>
        <w:guid w:val="{B2CA73D1-B3A6-4232-BF06-8B5F01DB7466}"/>
      </w:docPartPr>
      <w:docPartBody>
        <w:p w:rsidR="00335DD1" w:rsidRDefault="00B6365F">
          <w:pPr>
            <w:pStyle w:val="E33DB36676074F4FA2ED78E6B3577451"/>
          </w:pPr>
          <w:r w:rsidRPr="00810DF6">
            <w:rPr>
              <w:rStyle w:val="Bold"/>
              <w:b w:val="0"/>
              <w:lang w:bidi="en-GB"/>
            </w:rPr>
            <w:t>COST/MONTH</w:t>
          </w:r>
        </w:p>
      </w:docPartBody>
    </w:docPart>
    <w:docPart>
      <w:docPartPr>
        <w:name w:val="70EFD389899B4F9F9C5DE426C0C091E2"/>
        <w:category>
          <w:name w:val="General"/>
          <w:gallery w:val="placeholder"/>
        </w:category>
        <w:types>
          <w:type w:val="bbPlcHdr"/>
        </w:types>
        <w:behaviors>
          <w:behavior w:val="content"/>
        </w:behaviors>
        <w:guid w:val="{6C736467-11E7-4AF2-8706-65B98E81B0CA}"/>
      </w:docPartPr>
      <w:docPartBody>
        <w:p w:rsidR="00335DD1" w:rsidRDefault="00B6365F">
          <w:pPr>
            <w:pStyle w:val="70EFD389899B4F9F9C5DE426C0C091E2"/>
          </w:pPr>
          <w:r w:rsidRPr="00810DF6">
            <w:rPr>
              <w:rStyle w:val="Bold"/>
              <w:b w:val="0"/>
              <w:lang w:bidi="en-GB"/>
            </w:rPr>
            <w:t>ONE-OFF COST</w:t>
          </w:r>
        </w:p>
      </w:docPartBody>
    </w:docPart>
    <w:docPart>
      <w:docPartPr>
        <w:name w:val="E23A423C6920491688564325D5ADBC21"/>
        <w:category>
          <w:name w:val="General"/>
          <w:gallery w:val="placeholder"/>
        </w:category>
        <w:types>
          <w:type w:val="bbPlcHdr"/>
        </w:types>
        <w:behaviors>
          <w:behavior w:val="content"/>
        </w:behaviors>
        <w:guid w:val="{D0F7E9B2-E173-48F1-9703-194D26C44B60}"/>
      </w:docPartPr>
      <w:docPartBody>
        <w:p w:rsidR="00335DD1" w:rsidRDefault="00B6365F">
          <w:pPr>
            <w:pStyle w:val="E23A423C6920491688564325D5ADBC21"/>
          </w:pPr>
          <w:r w:rsidRPr="00810DF6">
            <w:rPr>
              <w:rStyle w:val="Bold"/>
              <w:b w:val="0"/>
              <w:lang w:bidi="en-GB"/>
            </w:rPr>
            <w:t>TOTAL COST</w:t>
          </w:r>
        </w:p>
      </w:docPartBody>
    </w:docPart>
    <w:docPart>
      <w:docPartPr>
        <w:name w:val="D60DAA3977694AC5A1DE3DC5D1E9AE8F"/>
        <w:category>
          <w:name w:val="General"/>
          <w:gallery w:val="placeholder"/>
        </w:category>
        <w:types>
          <w:type w:val="bbPlcHdr"/>
        </w:types>
        <w:behaviors>
          <w:behavior w:val="content"/>
        </w:behaviors>
        <w:guid w:val="{BD25E50C-D61C-4021-802C-0D2EAC58B6F0}"/>
      </w:docPartPr>
      <w:docPartBody>
        <w:p w:rsidR="00335DD1" w:rsidRDefault="00B6365F">
          <w:pPr>
            <w:pStyle w:val="D60DAA3977694AC5A1DE3DC5D1E9AE8F"/>
          </w:pPr>
          <w:r w:rsidRPr="00614293">
            <w:rPr>
              <w:lang w:bidi="en-GB"/>
            </w:rPr>
            <w:t>Advertising/Marketing</w:t>
          </w:r>
        </w:p>
      </w:docPartBody>
    </w:docPart>
    <w:docPart>
      <w:docPartPr>
        <w:name w:val="7FE32185722642EDB7501145E372E20D"/>
        <w:category>
          <w:name w:val="General"/>
          <w:gallery w:val="placeholder"/>
        </w:category>
        <w:types>
          <w:type w:val="bbPlcHdr"/>
        </w:types>
        <w:behaviors>
          <w:behavior w:val="content"/>
        </w:behaviors>
        <w:guid w:val="{8822898C-434C-4D8A-89BE-F9A875C8335B}"/>
      </w:docPartPr>
      <w:docPartBody>
        <w:p w:rsidR="00335DD1" w:rsidRDefault="00B6365F">
          <w:pPr>
            <w:pStyle w:val="7FE32185722642EDB7501145E372E20D"/>
          </w:pPr>
          <w:r w:rsidRPr="00614293">
            <w:rPr>
              <w:lang w:bidi="en-GB"/>
            </w:rPr>
            <w:t>Employee salaries</w:t>
          </w:r>
        </w:p>
      </w:docPartBody>
    </w:docPart>
    <w:docPart>
      <w:docPartPr>
        <w:name w:val="7997919F404848C79EBCDA81595D1284"/>
        <w:category>
          <w:name w:val="General"/>
          <w:gallery w:val="placeholder"/>
        </w:category>
        <w:types>
          <w:type w:val="bbPlcHdr"/>
        </w:types>
        <w:behaviors>
          <w:behavior w:val="content"/>
        </w:behaviors>
        <w:guid w:val="{08775025-A5FE-480E-A5E6-F92DFA1554ED}"/>
      </w:docPartPr>
      <w:docPartBody>
        <w:p w:rsidR="00335DD1" w:rsidRDefault="00B6365F">
          <w:pPr>
            <w:pStyle w:val="7997919F404848C79EBCDA81595D1284"/>
          </w:pPr>
          <w:r w:rsidRPr="00614293">
            <w:rPr>
              <w:lang w:bidi="en-GB"/>
            </w:rPr>
            <w:t>Employee payroll taxes and benefits</w:t>
          </w:r>
        </w:p>
      </w:docPartBody>
    </w:docPart>
    <w:docPart>
      <w:docPartPr>
        <w:name w:val="54AE81B728B54064840C604C0783B8F6"/>
        <w:category>
          <w:name w:val="General"/>
          <w:gallery w:val="placeholder"/>
        </w:category>
        <w:types>
          <w:type w:val="bbPlcHdr"/>
        </w:types>
        <w:behaviors>
          <w:behavior w:val="content"/>
        </w:behaviors>
        <w:guid w:val="{59704C38-D50A-4CFE-A199-ED4FD6BE658B}"/>
      </w:docPartPr>
      <w:docPartBody>
        <w:p w:rsidR="00335DD1" w:rsidRDefault="00B6365F">
          <w:pPr>
            <w:pStyle w:val="54AE81B728B54064840C604C0783B8F6"/>
          </w:pPr>
          <w:r w:rsidRPr="00614293">
            <w:rPr>
              <w:lang w:bidi="en-GB"/>
            </w:rPr>
            <w:t>Rent/Lease payments/Utilities</w:t>
          </w:r>
        </w:p>
      </w:docPartBody>
    </w:docPart>
    <w:docPart>
      <w:docPartPr>
        <w:name w:val="741E89511DF54BCF8719C20764C8B0A0"/>
        <w:category>
          <w:name w:val="General"/>
          <w:gallery w:val="placeholder"/>
        </w:category>
        <w:types>
          <w:type w:val="bbPlcHdr"/>
        </w:types>
        <w:behaviors>
          <w:behavior w:val="content"/>
        </w:behaviors>
        <w:guid w:val="{39AC9CAD-6A8E-422D-BA2B-C07F2937637D}"/>
      </w:docPartPr>
      <w:docPartBody>
        <w:p w:rsidR="00335DD1" w:rsidRDefault="00B6365F">
          <w:pPr>
            <w:pStyle w:val="741E89511DF54BCF8719C20764C8B0A0"/>
          </w:pPr>
          <w:r w:rsidRPr="00614293">
            <w:rPr>
              <w:lang w:bidi="en-GB"/>
            </w:rPr>
            <w:t>Postage/Shipping</w:t>
          </w:r>
        </w:p>
      </w:docPartBody>
    </w:docPart>
    <w:docPart>
      <w:docPartPr>
        <w:name w:val="22A437A1A6704C1FB5B7AAB51D29A103"/>
        <w:category>
          <w:name w:val="General"/>
          <w:gallery w:val="placeholder"/>
        </w:category>
        <w:types>
          <w:type w:val="bbPlcHdr"/>
        </w:types>
        <w:behaviors>
          <w:behavior w:val="content"/>
        </w:behaviors>
        <w:guid w:val="{BCF00AA7-B155-4EDA-A2C3-01EFDD952050}"/>
      </w:docPartPr>
      <w:docPartBody>
        <w:p w:rsidR="00335DD1" w:rsidRDefault="00B6365F">
          <w:pPr>
            <w:pStyle w:val="22A437A1A6704C1FB5B7AAB51D29A103"/>
          </w:pPr>
          <w:r w:rsidRPr="00614293">
            <w:rPr>
              <w:lang w:bidi="en-GB"/>
            </w:rPr>
            <w:t>Communication/Telephone</w:t>
          </w:r>
        </w:p>
      </w:docPartBody>
    </w:docPart>
    <w:docPart>
      <w:docPartPr>
        <w:name w:val="1AC07B43234C4E008B80DE5887BD5725"/>
        <w:category>
          <w:name w:val="General"/>
          <w:gallery w:val="placeholder"/>
        </w:category>
        <w:types>
          <w:type w:val="bbPlcHdr"/>
        </w:types>
        <w:behaviors>
          <w:behavior w:val="content"/>
        </w:behaviors>
        <w:guid w:val="{D9EC38D0-D5C0-4256-AFEC-DDEA9C6BF3DF}"/>
      </w:docPartPr>
      <w:docPartBody>
        <w:p w:rsidR="00335DD1" w:rsidRDefault="00B6365F">
          <w:pPr>
            <w:pStyle w:val="1AC07B43234C4E008B80DE5887BD5725"/>
          </w:pPr>
          <w:r w:rsidRPr="00614293">
            <w:rPr>
              <w:lang w:bidi="en-GB"/>
            </w:rPr>
            <w:t>Computer equipment</w:t>
          </w:r>
        </w:p>
      </w:docPartBody>
    </w:docPart>
    <w:docPart>
      <w:docPartPr>
        <w:name w:val="009A70CA076A40B5AA0421626BB88119"/>
        <w:category>
          <w:name w:val="General"/>
          <w:gallery w:val="placeholder"/>
        </w:category>
        <w:types>
          <w:type w:val="bbPlcHdr"/>
        </w:types>
        <w:behaviors>
          <w:behavior w:val="content"/>
        </w:behaviors>
        <w:guid w:val="{E43BE24C-873A-4F84-8873-DAD39707087B}"/>
      </w:docPartPr>
      <w:docPartBody>
        <w:p w:rsidR="00335DD1" w:rsidRDefault="00B6365F">
          <w:pPr>
            <w:pStyle w:val="009A70CA076A40B5AA0421626BB88119"/>
          </w:pPr>
          <w:r w:rsidRPr="00614293">
            <w:rPr>
              <w:lang w:bidi="en-GB"/>
            </w:rPr>
            <w:t>Computer software</w:t>
          </w:r>
        </w:p>
      </w:docPartBody>
    </w:docPart>
    <w:docPart>
      <w:docPartPr>
        <w:name w:val="B80570D59EE74600BDC69EF21D39E098"/>
        <w:category>
          <w:name w:val="General"/>
          <w:gallery w:val="placeholder"/>
        </w:category>
        <w:types>
          <w:type w:val="bbPlcHdr"/>
        </w:types>
        <w:behaviors>
          <w:behavior w:val="content"/>
        </w:behaviors>
        <w:guid w:val="{FF0CCB6F-0D6B-4143-A25B-A8E94CA0E42F}"/>
      </w:docPartPr>
      <w:docPartBody>
        <w:p w:rsidR="00335DD1" w:rsidRDefault="00B6365F">
          <w:pPr>
            <w:pStyle w:val="B80570D59EE74600BDC69EF21D39E098"/>
          </w:pPr>
          <w:r w:rsidRPr="00614293">
            <w:rPr>
              <w:lang w:bidi="en-GB"/>
            </w:rPr>
            <w:t>Insurance</w:t>
          </w:r>
        </w:p>
      </w:docPartBody>
    </w:docPart>
    <w:docPart>
      <w:docPartPr>
        <w:name w:val="0A17C01F2D2146E8B9891F764A61CBBB"/>
        <w:category>
          <w:name w:val="General"/>
          <w:gallery w:val="placeholder"/>
        </w:category>
        <w:types>
          <w:type w:val="bbPlcHdr"/>
        </w:types>
        <w:behaviors>
          <w:behavior w:val="content"/>
        </w:behaviors>
        <w:guid w:val="{CFD0BEE4-7EEE-4E97-8540-1C9E3B5950DC}"/>
      </w:docPartPr>
      <w:docPartBody>
        <w:p w:rsidR="00335DD1" w:rsidRDefault="00B6365F">
          <w:pPr>
            <w:pStyle w:val="0A17C01F2D2146E8B9891F764A61CBBB"/>
          </w:pPr>
          <w:r w:rsidRPr="00614293">
            <w:rPr>
              <w:lang w:bidi="en-GB"/>
            </w:rPr>
            <w:t>Interest expense</w:t>
          </w:r>
        </w:p>
      </w:docPartBody>
    </w:docPart>
    <w:docPart>
      <w:docPartPr>
        <w:name w:val="2FCB6C250AED457597B081AC59DE2774"/>
        <w:category>
          <w:name w:val="General"/>
          <w:gallery w:val="placeholder"/>
        </w:category>
        <w:types>
          <w:type w:val="bbPlcHdr"/>
        </w:types>
        <w:behaviors>
          <w:behavior w:val="content"/>
        </w:behaviors>
        <w:guid w:val="{7CC82D60-47F3-40CE-92D6-A4A540E915F9}"/>
      </w:docPartPr>
      <w:docPartBody>
        <w:p w:rsidR="00335DD1" w:rsidRDefault="00B6365F">
          <w:pPr>
            <w:pStyle w:val="2FCB6C250AED457597B081AC59DE2774"/>
          </w:pPr>
          <w:r w:rsidRPr="00614293">
            <w:rPr>
              <w:lang w:bidi="en-GB"/>
            </w:rPr>
            <w:t>Bank service charges</w:t>
          </w:r>
        </w:p>
      </w:docPartBody>
    </w:docPart>
    <w:docPart>
      <w:docPartPr>
        <w:name w:val="4A8A5E1E1AB844ABA5622B10F1ABDA6D"/>
        <w:category>
          <w:name w:val="General"/>
          <w:gallery w:val="placeholder"/>
        </w:category>
        <w:types>
          <w:type w:val="bbPlcHdr"/>
        </w:types>
        <w:behaviors>
          <w:behavior w:val="content"/>
        </w:behaviors>
        <w:guid w:val="{6E2C4247-CEB1-41B0-81ED-573A549EFC06}"/>
      </w:docPartPr>
      <w:docPartBody>
        <w:p w:rsidR="00335DD1" w:rsidRDefault="00B6365F">
          <w:pPr>
            <w:pStyle w:val="4A8A5E1E1AB844ABA5622B10F1ABDA6D"/>
          </w:pPr>
          <w:r w:rsidRPr="00614293">
            <w:rPr>
              <w:lang w:bidi="en-GB"/>
            </w:rPr>
            <w:t>Supplies</w:t>
          </w:r>
        </w:p>
      </w:docPartBody>
    </w:docPart>
    <w:docPart>
      <w:docPartPr>
        <w:name w:val="4A849064875443D1B3E303CC5CDFC656"/>
        <w:category>
          <w:name w:val="General"/>
          <w:gallery w:val="placeholder"/>
        </w:category>
        <w:types>
          <w:type w:val="bbPlcHdr"/>
        </w:types>
        <w:behaviors>
          <w:behavior w:val="content"/>
        </w:behaviors>
        <w:guid w:val="{03F865B5-B5E3-446E-99AF-3C27193C40A9}"/>
      </w:docPartPr>
      <w:docPartBody>
        <w:p w:rsidR="00335DD1" w:rsidRDefault="00B6365F">
          <w:pPr>
            <w:pStyle w:val="4A849064875443D1B3E303CC5CDFC656"/>
          </w:pPr>
          <w:r w:rsidRPr="00614293">
            <w:rPr>
              <w:lang w:bidi="en-GB"/>
            </w:rPr>
            <w:t>Travel &amp; entertainment</w:t>
          </w:r>
        </w:p>
      </w:docPartBody>
    </w:docPart>
    <w:docPart>
      <w:docPartPr>
        <w:name w:val="F60A2EE69E7D4BF883CB773244C04B1A"/>
        <w:category>
          <w:name w:val="General"/>
          <w:gallery w:val="placeholder"/>
        </w:category>
        <w:types>
          <w:type w:val="bbPlcHdr"/>
        </w:types>
        <w:behaviors>
          <w:behavior w:val="content"/>
        </w:behaviors>
        <w:guid w:val="{EF0BAB25-3354-4550-B8AA-C24DD9BB1B94}"/>
      </w:docPartPr>
      <w:docPartBody>
        <w:p w:rsidR="00335DD1" w:rsidRDefault="00B6365F">
          <w:pPr>
            <w:pStyle w:val="F60A2EE69E7D4BF883CB773244C04B1A"/>
          </w:pPr>
          <w:r w:rsidRPr="00614293">
            <w:rPr>
              <w:lang w:bidi="en-GB"/>
            </w:rPr>
            <w:t>Equipment</w:t>
          </w:r>
        </w:p>
      </w:docPartBody>
    </w:docPart>
    <w:docPart>
      <w:docPartPr>
        <w:name w:val="64545B869F6843D88CCB28699B06D1F7"/>
        <w:category>
          <w:name w:val="General"/>
          <w:gallery w:val="placeholder"/>
        </w:category>
        <w:types>
          <w:type w:val="bbPlcHdr"/>
        </w:types>
        <w:behaviors>
          <w:behavior w:val="content"/>
        </w:behaviors>
        <w:guid w:val="{502D856F-6256-479D-A4C3-514D256F7F1D}"/>
      </w:docPartPr>
      <w:docPartBody>
        <w:p w:rsidR="00335DD1" w:rsidRDefault="00B6365F">
          <w:pPr>
            <w:pStyle w:val="64545B869F6843D88CCB28699B06D1F7"/>
          </w:pPr>
          <w:r w:rsidRPr="00614293">
            <w:rPr>
              <w:lang w:bidi="en-GB"/>
            </w:rPr>
            <w:t>Furniture &amp; fixtures</w:t>
          </w:r>
        </w:p>
      </w:docPartBody>
    </w:docPart>
    <w:docPart>
      <w:docPartPr>
        <w:name w:val="8AA995F0AEB14C6697DA7FCBB71CCFD4"/>
        <w:category>
          <w:name w:val="General"/>
          <w:gallery w:val="placeholder"/>
        </w:category>
        <w:types>
          <w:type w:val="bbPlcHdr"/>
        </w:types>
        <w:behaviors>
          <w:behavior w:val="content"/>
        </w:behaviors>
        <w:guid w:val="{33EB7B60-2B79-41AB-80AC-512DFCA2A028}"/>
      </w:docPartPr>
      <w:docPartBody>
        <w:p w:rsidR="00335DD1" w:rsidRDefault="00B6365F">
          <w:pPr>
            <w:pStyle w:val="8AA995F0AEB14C6697DA7FCBB71CCFD4"/>
          </w:pPr>
          <w:r w:rsidRPr="00614293">
            <w:rPr>
              <w:lang w:bidi="en-GB"/>
            </w:rPr>
            <w:t>Leasehold improvements</w:t>
          </w:r>
        </w:p>
      </w:docPartBody>
    </w:docPart>
    <w:docPart>
      <w:docPartPr>
        <w:name w:val="6881727FD65D4BD8BD4CC6DF282CAB6B"/>
        <w:category>
          <w:name w:val="General"/>
          <w:gallery w:val="placeholder"/>
        </w:category>
        <w:types>
          <w:type w:val="bbPlcHdr"/>
        </w:types>
        <w:behaviors>
          <w:behavior w:val="content"/>
        </w:behaviors>
        <w:guid w:val="{DC74F9C8-5925-49F6-B142-13ECE6C27668}"/>
      </w:docPartPr>
      <w:docPartBody>
        <w:p w:rsidR="00335DD1" w:rsidRDefault="00B6365F">
          <w:pPr>
            <w:pStyle w:val="6881727FD65D4BD8BD4CC6DF282CAB6B"/>
          </w:pPr>
          <w:r w:rsidRPr="00614293">
            <w:rPr>
              <w:lang w:bidi="en-GB"/>
            </w:rPr>
            <w:t>Security deposit(s)</w:t>
          </w:r>
        </w:p>
      </w:docPartBody>
    </w:docPart>
    <w:docPart>
      <w:docPartPr>
        <w:name w:val="F5060D3A5CE449329AD10E7771F03C07"/>
        <w:category>
          <w:name w:val="General"/>
          <w:gallery w:val="placeholder"/>
        </w:category>
        <w:types>
          <w:type w:val="bbPlcHdr"/>
        </w:types>
        <w:behaviors>
          <w:behavior w:val="content"/>
        </w:behaviors>
        <w:guid w:val="{7F5AF203-062F-418F-AFD6-F33F43E2DEC7}"/>
      </w:docPartPr>
      <w:docPartBody>
        <w:p w:rsidR="00335DD1" w:rsidRDefault="00B6365F">
          <w:pPr>
            <w:pStyle w:val="F5060D3A5CE449329AD10E7771F03C07"/>
          </w:pPr>
          <w:r w:rsidRPr="00614293">
            <w:rPr>
              <w:lang w:bidi="en-GB"/>
            </w:rPr>
            <w:t>Business licences/Permits/Fees</w:t>
          </w:r>
        </w:p>
      </w:docPartBody>
    </w:docPart>
    <w:docPart>
      <w:docPartPr>
        <w:name w:val="DC5465F11EC14CF28A01F1C5E2A2573F"/>
        <w:category>
          <w:name w:val="General"/>
          <w:gallery w:val="placeholder"/>
        </w:category>
        <w:types>
          <w:type w:val="bbPlcHdr"/>
        </w:types>
        <w:behaviors>
          <w:behavior w:val="content"/>
        </w:behaviors>
        <w:guid w:val="{8605CFED-4B53-4786-ABE0-BF84C7E287F2}"/>
      </w:docPartPr>
      <w:docPartBody>
        <w:p w:rsidR="00335DD1" w:rsidRDefault="00B6365F">
          <w:pPr>
            <w:pStyle w:val="DC5465F11EC14CF28A01F1C5E2A2573F"/>
          </w:pPr>
          <w:r w:rsidRPr="00614293">
            <w:rPr>
              <w:lang w:bidi="en-GB"/>
            </w:rPr>
            <w:t>Professional Services - Legal, Accounting</w:t>
          </w:r>
        </w:p>
      </w:docPartBody>
    </w:docPart>
    <w:docPart>
      <w:docPartPr>
        <w:name w:val="34CCB81BB39A496EAD2D6230B3641FB1"/>
        <w:category>
          <w:name w:val="General"/>
          <w:gallery w:val="placeholder"/>
        </w:category>
        <w:types>
          <w:type w:val="bbPlcHdr"/>
        </w:types>
        <w:behaviors>
          <w:behavior w:val="content"/>
        </w:behaviors>
        <w:guid w:val="{7676F771-CAB4-43FC-9B48-04AD4A1E81BB}"/>
      </w:docPartPr>
      <w:docPartBody>
        <w:p w:rsidR="00335DD1" w:rsidRDefault="00B6365F">
          <w:pPr>
            <w:pStyle w:val="34CCB81BB39A496EAD2D6230B3641FB1"/>
          </w:pPr>
          <w:r w:rsidRPr="00614293">
            <w:rPr>
              <w:lang w:bidi="en-GB"/>
            </w:rPr>
            <w:t>Consultant(s)</w:t>
          </w:r>
        </w:p>
      </w:docPartBody>
    </w:docPart>
    <w:docPart>
      <w:docPartPr>
        <w:name w:val="3AD8D21AE9174BCE9F40D53442817568"/>
        <w:category>
          <w:name w:val="General"/>
          <w:gallery w:val="placeholder"/>
        </w:category>
        <w:types>
          <w:type w:val="bbPlcHdr"/>
        </w:types>
        <w:behaviors>
          <w:behavior w:val="content"/>
        </w:behaviors>
        <w:guid w:val="{A950937B-46DB-4ED0-B518-FFF527E6AA3C}"/>
      </w:docPartPr>
      <w:docPartBody>
        <w:p w:rsidR="00335DD1" w:rsidRDefault="00B6365F">
          <w:pPr>
            <w:pStyle w:val="3AD8D21AE9174BCE9F40D53442817568"/>
          </w:pPr>
          <w:r w:rsidRPr="00614293">
            <w:rPr>
              <w:lang w:bidi="en-GB"/>
            </w:rPr>
            <w:t>Inventory</w:t>
          </w:r>
        </w:p>
      </w:docPartBody>
    </w:docPart>
    <w:docPart>
      <w:docPartPr>
        <w:name w:val="63A6DC2EF39947BC9282F0801C857486"/>
        <w:category>
          <w:name w:val="General"/>
          <w:gallery w:val="placeholder"/>
        </w:category>
        <w:types>
          <w:type w:val="bbPlcHdr"/>
        </w:types>
        <w:behaviors>
          <w:behavior w:val="content"/>
        </w:behaviors>
        <w:guid w:val="{9D4345E5-BD0B-49F0-819F-77694F47A7DC}"/>
      </w:docPartPr>
      <w:docPartBody>
        <w:p w:rsidR="00335DD1" w:rsidRDefault="00B6365F">
          <w:pPr>
            <w:pStyle w:val="63A6DC2EF39947BC9282F0801C857486"/>
          </w:pPr>
          <w:r w:rsidRPr="00614293">
            <w:rPr>
              <w:lang w:bidi="en-GB"/>
            </w:rPr>
            <w:t>Cash on hand (working capital)</w:t>
          </w:r>
        </w:p>
      </w:docPartBody>
    </w:docPart>
    <w:docPart>
      <w:docPartPr>
        <w:name w:val="5B1396AC182F4157B084FC25D4B6CD78"/>
        <w:category>
          <w:name w:val="General"/>
          <w:gallery w:val="placeholder"/>
        </w:category>
        <w:types>
          <w:type w:val="bbPlcHdr"/>
        </w:types>
        <w:behaviors>
          <w:behavior w:val="content"/>
        </w:behaviors>
        <w:guid w:val="{E7460817-0255-41E7-A31B-2B77827D867F}"/>
      </w:docPartPr>
      <w:docPartBody>
        <w:p w:rsidR="00335DD1" w:rsidRDefault="00B6365F">
          <w:pPr>
            <w:pStyle w:val="5B1396AC182F4157B084FC25D4B6CD78"/>
          </w:pPr>
          <w:r w:rsidRPr="00614293">
            <w:rPr>
              <w:lang w:bidi="en-GB"/>
            </w:rPr>
            <w:t>Miscellaneous</w:t>
          </w:r>
        </w:p>
      </w:docPartBody>
    </w:docPart>
    <w:docPart>
      <w:docPartPr>
        <w:name w:val="718C7A0553EF431D813115DA8DA1ECD1"/>
        <w:category>
          <w:name w:val="General"/>
          <w:gallery w:val="placeholder"/>
        </w:category>
        <w:types>
          <w:type w:val="bbPlcHdr"/>
        </w:types>
        <w:behaviors>
          <w:behavior w:val="content"/>
        </w:behaviors>
        <w:guid w:val="{80A2E536-B975-4865-96F5-6B51A4B9AD2D}"/>
      </w:docPartPr>
      <w:docPartBody>
        <w:p w:rsidR="00335DD1" w:rsidRDefault="00B6365F">
          <w:pPr>
            <w:pStyle w:val="718C7A0553EF431D813115DA8DA1ECD1"/>
          </w:pPr>
          <w:r w:rsidRPr="00810DF6">
            <w:rPr>
              <w:rStyle w:val="Bold"/>
              <w:b w:val="0"/>
              <w:lang w:bidi="en-GB"/>
            </w:rPr>
            <w:t>ESTIMATED START-UP BUDGET</w:t>
          </w:r>
        </w:p>
      </w:docPartBody>
    </w:docPart>
    <w:docPart>
      <w:docPartPr>
        <w:name w:val="5F4F60D3D63F4F0FAE785393BD23D8C0"/>
        <w:category>
          <w:name w:val="General"/>
          <w:gallery w:val="placeholder"/>
        </w:category>
        <w:types>
          <w:type w:val="bbPlcHdr"/>
        </w:types>
        <w:behaviors>
          <w:behavior w:val="content"/>
        </w:behaviors>
        <w:guid w:val="{DCEE5973-1BE9-42DA-BCCE-8CBF598AD717}"/>
      </w:docPartPr>
      <w:docPartBody>
        <w:p w:rsidR="00335DD1" w:rsidRDefault="00B6365F">
          <w:pPr>
            <w:pStyle w:val="5F4F60D3D63F4F0FAE785393BD23D8C0"/>
          </w:pPr>
          <w:r w:rsidRPr="00614293">
            <w:rPr>
              <w:lang w:bidi="en-GB"/>
            </w:rPr>
            <w:t>Instructions for Getting Started with Estimated Start-Up Costs</w:t>
          </w:r>
        </w:p>
      </w:docPartBody>
    </w:docPart>
    <w:docPart>
      <w:docPartPr>
        <w:name w:val="245C673A530E4D7DA90371B3C5A65B57"/>
        <w:category>
          <w:name w:val="General"/>
          <w:gallery w:val="placeholder"/>
        </w:category>
        <w:types>
          <w:type w:val="bbPlcHdr"/>
        </w:types>
        <w:behaviors>
          <w:behavior w:val="content"/>
        </w:behaviors>
        <w:guid w:val="{C275B687-9086-4246-80D8-F3356F42C66E}"/>
      </w:docPartPr>
      <w:docPartBody>
        <w:p w:rsidR="00335DD1" w:rsidRDefault="00B6365F">
          <w:pPr>
            <w:pStyle w:val="245C673A530E4D7DA90371B3C5A65B57"/>
          </w:pPr>
          <w:r w:rsidRPr="00614293">
            <w:rPr>
              <w:lang w:bidi="en-GB"/>
            </w:rPr>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355A21F5FDE4E5688C04F7229E82289"/>
        <w:category>
          <w:name w:val="General"/>
          <w:gallery w:val="placeholder"/>
        </w:category>
        <w:types>
          <w:type w:val="bbPlcHdr"/>
        </w:types>
        <w:behaviors>
          <w:behavior w:val="content"/>
        </w:behaviors>
        <w:guid w:val="{DDB8E167-CB01-4368-AFD3-43306A8986BA}"/>
      </w:docPartPr>
      <w:docPartBody>
        <w:p w:rsidR="00335DD1" w:rsidRDefault="00B6365F">
          <w:pPr>
            <w:pStyle w:val="B355A21F5FDE4E5688C04F7229E82289"/>
          </w:pPr>
          <w:r w:rsidRPr="00614293">
            <w:rPr>
              <w:rStyle w:val="Bold"/>
              <w:lang w:bidi="en-GB"/>
            </w:rPr>
            <w:t>Steps for preparation:</w:t>
          </w:r>
        </w:p>
      </w:docPartBody>
    </w:docPart>
    <w:docPart>
      <w:docPartPr>
        <w:name w:val="9FC3001C3663488CB377B12E6422896F"/>
        <w:category>
          <w:name w:val="General"/>
          <w:gallery w:val="placeholder"/>
        </w:category>
        <w:types>
          <w:type w:val="bbPlcHdr"/>
        </w:types>
        <w:behaviors>
          <w:behavior w:val="content"/>
        </w:behaviors>
        <w:guid w:val="{D5878365-1130-408A-8A73-41A8EEB8B008}"/>
      </w:docPartPr>
      <w:docPartBody>
        <w:p w:rsidR="00335DD1" w:rsidRDefault="00B6365F">
          <w:pPr>
            <w:pStyle w:val="9FC3001C3663488CB377B12E6422896F"/>
          </w:pPr>
          <w:r w:rsidRPr="00614293">
            <w:rPr>
              <w:rStyle w:val="Bold"/>
              <w:lang w:bidi="en-GB"/>
            </w:rPr>
            <w:t>Step 1:</w:t>
          </w:r>
        </w:p>
      </w:docPartBody>
    </w:docPart>
    <w:docPart>
      <w:docPartPr>
        <w:name w:val="DA74FA3930C34979BBBA0D7A347C3348"/>
        <w:category>
          <w:name w:val="General"/>
          <w:gallery w:val="placeholder"/>
        </w:category>
        <w:types>
          <w:type w:val="bbPlcHdr"/>
        </w:types>
        <w:behaviors>
          <w:behavior w:val="content"/>
        </w:behaviors>
        <w:guid w:val="{3DB57216-A557-48AA-8F1E-86958B74980C}"/>
      </w:docPartPr>
      <w:docPartBody>
        <w:p w:rsidR="00335DD1" w:rsidRDefault="00B6365F">
          <w:pPr>
            <w:pStyle w:val="DA74FA3930C34979BBBA0D7A347C3348"/>
          </w:pPr>
          <w:r w:rsidRPr="00614293">
            <w:rPr>
              <w:lang w:bidi="en-GB"/>
            </w:rPr>
            <w:t>Enter the company name and the date this estimate is being prepared.</w:t>
          </w:r>
        </w:p>
      </w:docPartBody>
    </w:docPart>
    <w:docPart>
      <w:docPartPr>
        <w:name w:val="905D6A62C75C4C4492615DE43BF1015F"/>
        <w:category>
          <w:name w:val="General"/>
          <w:gallery w:val="placeholder"/>
        </w:category>
        <w:types>
          <w:type w:val="bbPlcHdr"/>
        </w:types>
        <w:behaviors>
          <w:behavior w:val="content"/>
        </w:behaviors>
        <w:guid w:val="{EF499186-A2E5-411E-9C02-CE3CBE5BDE3D}"/>
      </w:docPartPr>
      <w:docPartBody>
        <w:p w:rsidR="00335DD1" w:rsidRDefault="00B6365F">
          <w:pPr>
            <w:pStyle w:val="905D6A62C75C4C4492615DE43BF1015F"/>
          </w:pPr>
          <w:r w:rsidRPr="00614293">
            <w:rPr>
              <w:rStyle w:val="Bold"/>
              <w:lang w:bidi="en-GB"/>
            </w:rPr>
            <w:t>Step 2:</w:t>
          </w:r>
        </w:p>
      </w:docPartBody>
    </w:docPart>
    <w:docPart>
      <w:docPartPr>
        <w:name w:val="35C07A6890724C7BA35E7818484BCE96"/>
        <w:category>
          <w:name w:val="General"/>
          <w:gallery w:val="placeholder"/>
        </w:category>
        <w:types>
          <w:type w:val="bbPlcHdr"/>
        </w:types>
        <w:behaviors>
          <w:behavior w:val="content"/>
        </w:behaviors>
        <w:guid w:val="{24EB3204-32BF-4CAD-AC05-E05E35220970}"/>
      </w:docPartPr>
      <w:docPartBody>
        <w:p w:rsidR="00335DD1" w:rsidRDefault="00B6365F">
          <w:pPr>
            <w:pStyle w:val="35C07A6890724C7BA35E7818484BCE96"/>
          </w:pPr>
          <w:r w:rsidRPr="00614293">
            <w:rPr>
              <w:lang w:bidi="en-GB"/>
            </w:rPr>
            <w:t>Enter the number of months and the monthly cost for each cost item that is recurring. For one-off costs only, skip the monthly costs. If there are cost items that have both recurring and one-time amounts, enter those as well. The total cost will calculate automatically in the far-right column.</w:t>
          </w:r>
        </w:p>
      </w:docPartBody>
    </w:docPart>
    <w:docPart>
      <w:docPartPr>
        <w:name w:val="5C585693F1C34D34BA88FD697BAA9124"/>
        <w:category>
          <w:name w:val="General"/>
          <w:gallery w:val="placeholder"/>
        </w:category>
        <w:types>
          <w:type w:val="bbPlcHdr"/>
        </w:types>
        <w:behaviors>
          <w:behavior w:val="content"/>
        </w:behaviors>
        <w:guid w:val="{1B86FE0A-C7B9-45D8-99C6-ADA1D851F1F8}"/>
      </w:docPartPr>
      <w:docPartBody>
        <w:p w:rsidR="00335DD1" w:rsidRDefault="00B6365F">
          <w:pPr>
            <w:pStyle w:val="5C585693F1C34D34BA88FD697BAA9124"/>
          </w:pPr>
          <w:r w:rsidRPr="00614293">
            <w:rPr>
              <w:rStyle w:val="Bold"/>
              <w:lang w:bidi="en-GB"/>
            </w:rPr>
            <w:t>Step 3:</w:t>
          </w:r>
        </w:p>
      </w:docPartBody>
    </w:docPart>
    <w:docPart>
      <w:docPartPr>
        <w:name w:val="0F71EF5DFF1C4F60BBBF3D87046A6735"/>
        <w:category>
          <w:name w:val="General"/>
          <w:gallery w:val="placeholder"/>
        </w:category>
        <w:types>
          <w:type w:val="bbPlcHdr"/>
        </w:types>
        <w:behaviors>
          <w:behavior w:val="content"/>
        </w:behaviors>
        <w:guid w:val="{FB42D3AD-C2A3-47C8-9D87-D647B2E941DE}"/>
      </w:docPartPr>
      <w:docPartBody>
        <w:p w:rsidR="00335DD1" w:rsidRDefault="00B6365F">
          <w:pPr>
            <w:pStyle w:val="0F71EF5DFF1C4F60BBBF3D87046A6735"/>
          </w:pPr>
          <w:r w:rsidRPr="00614293">
            <w:rPr>
              <w:lang w:bidi="en-GB"/>
            </w:rPr>
            <w:t>Once all of the costs are entered, review the individual items and total amount to see where the budget can be fine-tuned or move something out into the future when more revenue is coming in.</w:t>
          </w:r>
        </w:p>
      </w:docPartBody>
    </w:docPart>
    <w:docPart>
      <w:docPartPr>
        <w:name w:val="3B2F0F703C6D42E6BB698800F19F1F19"/>
        <w:category>
          <w:name w:val="General"/>
          <w:gallery w:val="placeholder"/>
        </w:category>
        <w:types>
          <w:type w:val="bbPlcHdr"/>
        </w:types>
        <w:behaviors>
          <w:behavior w:val="content"/>
        </w:behaviors>
        <w:guid w:val="{052F784C-3275-463B-8FF0-7D1F7C5BE2B9}"/>
      </w:docPartPr>
      <w:docPartBody>
        <w:p w:rsidR="00335DD1" w:rsidRDefault="00B6365F">
          <w:pPr>
            <w:pStyle w:val="3B2F0F703C6D42E6BB698800F19F1F19"/>
          </w:pPr>
          <w:r w:rsidRPr="009C018F">
            <w:rPr>
              <w:lang w:bidi="en-GB"/>
            </w:rPr>
            <w:t>START-UP COSTS</w:t>
          </w:r>
        </w:p>
      </w:docPartBody>
    </w:docPart>
    <w:docPart>
      <w:docPartPr>
        <w:name w:val="6E1D6B7FD3B84814AF8A29410F0DFEAA"/>
        <w:category>
          <w:name w:val="General"/>
          <w:gallery w:val="placeholder"/>
        </w:category>
        <w:types>
          <w:type w:val="bbPlcHdr"/>
        </w:types>
        <w:behaviors>
          <w:behavior w:val="content"/>
        </w:behaviors>
        <w:guid w:val="{5B183E4D-FDCB-45C2-A38B-E3102BAF183F}"/>
      </w:docPartPr>
      <w:docPartBody>
        <w:p w:rsidR="00335DD1" w:rsidRDefault="00B6365F">
          <w:pPr>
            <w:pStyle w:val="6E1D6B7FD3B84814AF8A29410F0DFEAA"/>
          </w:pPr>
          <w:r w:rsidRPr="00614293">
            <w:rPr>
              <w:lang w:bidi="en-GB"/>
            </w:rPr>
            <w:t>Home-Based Agency</w:t>
          </w:r>
        </w:p>
      </w:docPartBody>
    </w:docPart>
    <w:docPart>
      <w:docPartPr>
        <w:name w:val="D67D4E5C4F0147D2A688B0ABC37B7866"/>
        <w:category>
          <w:name w:val="General"/>
          <w:gallery w:val="placeholder"/>
        </w:category>
        <w:types>
          <w:type w:val="bbPlcHdr"/>
        </w:types>
        <w:behaviors>
          <w:behavior w:val="content"/>
        </w:behaviors>
        <w:guid w:val="{27739FAD-FD4E-462E-B5DA-7295328EF293}"/>
      </w:docPartPr>
      <w:docPartBody>
        <w:p w:rsidR="00335DD1" w:rsidRDefault="00B6365F">
          <w:pPr>
            <w:pStyle w:val="D67D4E5C4F0147D2A688B0ABC37B7866"/>
          </w:pPr>
          <w:r w:rsidRPr="00614293">
            <w:rPr>
              <w:lang w:bidi="en-GB"/>
            </w:rPr>
            <w:t>Date</w:t>
          </w:r>
        </w:p>
      </w:docPartBody>
    </w:docPart>
    <w:docPart>
      <w:docPartPr>
        <w:name w:val="5B606B87B7684706AD16F0E3F029BD24"/>
        <w:category>
          <w:name w:val="General"/>
          <w:gallery w:val="placeholder"/>
        </w:category>
        <w:types>
          <w:type w:val="bbPlcHdr"/>
        </w:types>
        <w:behaviors>
          <w:behavior w:val="content"/>
        </w:behaviors>
        <w:guid w:val="{F03D837A-1037-4B4D-A4E6-9A4EC873D322}"/>
      </w:docPartPr>
      <w:docPartBody>
        <w:p w:rsidR="00335DD1" w:rsidRDefault="00B6365F">
          <w:pPr>
            <w:pStyle w:val="5B606B87B7684706AD16F0E3F029BD24"/>
          </w:pPr>
          <w:r w:rsidRPr="009C018F">
            <w:rPr>
              <w:rStyle w:val="Bold"/>
              <w:b w:val="0"/>
              <w:lang w:bidi="en-GB"/>
            </w:rPr>
            <w:t>INCOME</w:t>
          </w:r>
        </w:p>
      </w:docPartBody>
    </w:docPart>
    <w:docPart>
      <w:docPartPr>
        <w:name w:val="10C721E3365146EA93AFDE68E51A659A"/>
        <w:category>
          <w:name w:val="General"/>
          <w:gallery w:val="placeholder"/>
        </w:category>
        <w:types>
          <w:type w:val="bbPlcHdr"/>
        </w:types>
        <w:behaviors>
          <w:behavior w:val="content"/>
        </w:behaviors>
        <w:guid w:val="{853C5750-E454-4111-86DF-9FE4D90D3158}"/>
      </w:docPartPr>
      <w:docPartBody>
        <w:p w:rsidR="00335DD1" w:rsidRDefault="00B6365F">
          <w:pPr>
            <w:pStyle w:val="10C721E3365146EA93AFDE68E51A659A"/>
          </w:pPr>
          <w:r w:rsidRPr="009C018F">
            <w:rPr>
              <w:rStyle w:val="Bold"/>
              <w:b w:val="0"/>
              <w:lang w:bidi="en-GB"/>
            </w:rPr>
            <w:t>JAN</w:t>
          </w:r>
        </w:p>
      </w:docPartBody>
    </w:docPart>
    <w:docPart>
      <w:docPartPr>
        <w:name w:val="7C38A62DF91043829D9CF09B599BD231"/>
        <w:category>
          <w:name w:val="General"/>
          <w:gallery w:val="placeholder"/>
        </w:category>
        <w:types>
          <w:type w:val="bbPlcHdr"/>
        </w:types>
        <w:behaviors>
          <w:behavior w:val="content"/>
        </w:behaviors>
        <w:guid w:val="{2C45E3BE-2956-42DF-A067-ADA909D7F8C0}"/>
      </w:docPartPr>
      <w:docPartBody>
        <w:p w:rsidR="00335DD1" w:rsidRDefault="00B6365F">
          <w:pPr>
            <w:pStyle w:val="7C38A62DF91043829D9CF09B599BD231"/>
          </w:pPr>
          <w:r w:rsidRPr="009C018F">
            <w:rPr>
              <w:rStyle w:val="Bold"/>
              <w:b w:val="0"/>
              <w:lang w:bidi="en-GB"/>
            </w:rPr>
            <w:t>FEB</w:t>
          </w:r>
        </w:p>
      </w:docPartBody>
    </w:docPart>
    <w:docPart>
      <w:docPartPr>
        <w:name w:val="B78CA769BC1B47FA834AB1622E2C9864"/>
        <w:category>
          <w:name w:val="General"/>
          <w:gallery w:val="placeholder"/>
        </w:category>
        <w:types>
          <w:type w:val="bbPlcHdr"/>
        </w:types>
        <w:behaviors>
          <w:behavior w:val="content"/>
        </w:behaviors>
        <w:guid w:val="{1C8526F9-560C-4A12-80CB-E4DEEF3AADA9}"/>
      </w:docPartPr>
      <w:docPartBody>
        <w:p w:rsidR="00335DD1" w:rsidRDefault="00B6365F">
          <w:pPr>
            <w:pStyle w:val="B78CA769BC1B47FA834AB1622E2C9864"/>
          </w:pPr>
          <w:r w:rsidRPr="009C018F">
            <w:rPr>
              <w:rStyle w:val="Bold"/>
              <w:b w:val="0"/>
              <w:lang w:bidi="en-GB"/>
            </w:rPr>
            <w:t>MAR</w:t>
          </w:r>
        </w:p>
      </w:docPartBody>
    </w:docPart>
    <w:docPart>
      <w:docPartPr>
        <w:name w:val="065F3D999E4546CDBE9FD70F19B108C5"/>
        <w:category>
          <w:name w:val="General"/>
          <w:gallery w:val="placeholder"/>
        </w:category>
        <w:types>
          <w:type w:val="bbPlcHdr"/>
        </w:types>
        <w:behaviors>
          <w:behavior w:val="content"/>
        </w:behaviors>
        <w:guid w:val="{AC9B022B-C096-43AF-B613-8AEC30AD491B}"/>
      </w:docPartPr>
      <w:docPartBody>
        <w:p w:rsidR="00335DD1" w:rsidRDefault="00B6365F">
          <w:pPr>
            <w:pStyle w:val="065F3D999E4546CDBE9FD70F19B108C5"/>
          </w:pPr>
          <w:r w:rsidRPr="009C018F">
            <w:rPr>
              <w:rStyle w:val="Bold"/>
              <w:b w:val="0"/>
              <w:lang w:bidi="en-GB"/>
            </w:rPr>
            <w:t>APR</w:t>
          </w:r>
        </w:p>
      </w:docPartBody>
    </w:docPart>
    <w:docPart>
      <w:docPartPr>
        <w:name w:val="0DBEC3A8137D49458228DFC41B29AA41"/>
        <w:category>
          <w:name w:val="General"/>
          <w:gallery w:val="placeholder"/>
        </w:category>
        <w:types>
          <w:type w:val="bbPlcHdr"/>
        </w:types>
        <w:behaviors>
          <w:behavior w:val="content"/>
        </w:behaviors>
        <w:guid w:val="{700359D9-98CB-46D9-A26B-26271DB859EE}"/>
      </w:docPartPr>
      <w:docPartBody>
        <w:p w:rsidR="00335DD1" w:rsidRDefault="00B6365F">
          <w:pPr>
            <w:pStyle w:val="0DBEC3A8137D49458228DFC41B29AA41"/>
          </w:pPr>
          <w:r w:rsidRPr="009C018F">
            <w:rPr>
              <w:rStyle w:val="Bold"/>
              <w:b w:val="0"/>
              <w:lang w:bidi="en-GB"/>
            </w:rPr>
            <w:t>MAY</w:t>
          </w:r>
        </w:p>
      </w:docPartBody>
    </w:docPart>
    <w:docPart>
      <w:docPartPr>
        <w:name w:val="D7D43EDBEFC14E2F95932BAE87E23A3D"/>
        <w:category>
          <w:name w:val="General"/>
          <w:gallery w:val="placeholder"/>
        </w:category>
        <w:types>
          <w:type w:val="bbPlcHdr"/>
        </w:types>
        <w:behaviors>
          <w:behavior w:val="content"/>
        </w:behaviors>
        <w:guid w:val="{B776FAE0-971C-4773-B1B7-44A865FD187B}"/>
      </w:docPartPr>
      <w:docPartBody>
        <w:p w:rsidR="00335DD1" w:rsidRDefault="00B6365F">
          <w:pPr>
            <w:pStyle w:val="D7D43EDBEFC14E2F95932BAE87E23A3D"/>
          </w:pPr>
          <w:r w:rsidRPr="009C018F">
            <w:rPr>
              <w:rStyle w:val="Bold"/>
              <w:b w:val="0"/>
              <w:lang w:bidi="en-GB"/>
            </w:rPr>
            <w:t>JUN</w:t>
          </w:r>
        </w:p>
      </w:docPartBody>
    </w:docPart>
    <w:docPart>
      <w:docPartPr>
        <w:name w:val="9BC828A7BB7F44D8B758EA48FE4E4223"/>
        <w:category>
          <w:name w:val="General"/>
          <w:gallery w:val="placeholder"/>
        </w:category>
        <w:types>
          <w:type w:val="bbPlcHdr"/>
        </w:types>
        <w:behaviors>
          <w:behavior w:val="content"/>
        </w:behaviors>
        <w:guid w:val="{15A49AAA-14C5-446F-B4FC-02D58181311C}"/>
      </w:docPartPr>
      <w:docPartBody>
        <w:p w:rsidR="00335DD1" w:rsidRDefault="00B6365F">
          <w:pPr>
            <w:pStyle w:val="9BC828A7BB7F44D8B758EA48FE4E4223"/>
          </w:pPr>
          <w:r w:rsidRPr="009C018F">
            <w:rPr>
              <w:rStyle w:val="Bold"/>
              <w:b w:val="0"/>
              <w:lang w:bidi="en-GB"/>
            </w:rPr>
            <w:t>JUL</w:t>
          </w:r>
        </w:p>
      </w:docPartBody>
    </w:docPart>
    <w:docPart>
      <w:docPartPr>
        <w:name w:val="C3B11A3E99BD41DA8903E2B09A28886B"/>
        <w:category>
          <w:name w:val="General"/>
          <w:gallery w:val="placeholder"/>
        </w:category>
        <w:types>
          <w:type w:val="bbPlcHdr"/>
        </w:types>
        <w:behaviors>
          <w:behavior w:val="content"/>
        </w:behaviors>
        <w:guid w:val="{58F5CB0B-3017-4A64-8EB6-BC3EC1EDA062}"/>
      </w:docPartPr>
      <w:docPartBody>
        <w:p w:rsidR="00335DD1" w:rsidRDefault="00B6365F">
          <w:pPr>
            <w:pStyle w:val="C3B11A3E99BD41DA8903E2B09A28886B"/>
          </w:pPr>
          <w:r w:rsidRPr="009C018F">
            <w:rPr>
              <w:rStyle w:val="Bold"/>
              <w:b w:val="0"/>
              <w:lang w:bidi="en-GB"/>
            </w:rPr>
            <w:t>AUG</w:t>
          </w:r>
        </w:p>
      </w:docPartBody>
    </w:docPart>
    <w:docPart>
      <w:docPartPr>
        <w:name w:val="312FBC60225046DC86D37697121C89DF"/>
        <w:category>
          <w:name w:val="General"/>
          <w:gallery w:val="placeholder"/>
        </w:category>
        <w:types>
          <w:type w:val="bbPlcHdr"/>
        </w:types>
        <w:behaviors>
          <w:behavior w:val="content"/>
        </w:behaviors>
        <w:guid w:val="{8C4183F2-E316-4A57-BC12-228FE0D7C7B6}"/>
      </w:docPartPr>
      <w:docPartBody>
        <w:p w:rsidR="00335DD1" w:rsidRDefault="00B6365F">
          <w:pPr>
            <w:pStyle w:val="312FBC60225046DC86D37697121C89DF"/>
          </w:pPr>
          <w:r w:rsidRPr="009C018F">
            <w:rPr>
              <w:rStyle w:val="Bold"/>
              <w:b w:val="0"/>
              <w:lang w:bidi="en-GB"/>
            </w:rPr>
            <w:t>SEP</w:t>
          </w:r>
        </w:p>
      </w:docPartBody>
    </w:docPart>
    <w:docPart>
      <w:docPartPr>
        <w:name w:val="2ABBB0ACF7E24516B36D52CF06DA8232"/>
        <w:category>
          <w:name w:val="General"/>
          <w:gallery w:val="placeholder"/>
        </w:category>
        <w:types>
          <w:type w:val="bbPlcHdr"/>
        </w:types>
        <w:behaviors>
          <w:behavior w:val="content"/>
        </w:behaviors>
        <w:guid w:val="{84957802-BE4E-4DB7-B8CD-AB7F5BE42E31}"/>
      </w:docPartPr>
      <w:docPartBody>
        <w:p w:rsidR="00335DD1" w:rsidRDefault="00B6365F">
          <w:pPr>
            <w:pStyle w:val="2ABBB0ACF7E24516B36D52CF06DA8232"/>
          </w:pPr>
          <w:r w:rsidRPr="009C018F">
            <w:rPr>
              <w:rStyle w:val="Bold"/>
              <w:b w:val="0"/>
              <w:lang w:bidi="en-GB"/>
            </w:rPr>
            <w:t>OCT</w:t>
          </w:r>
        </w:p>
      </w:docPartBody>
    </w:docPart>
    <w:docPart>
      <w:docPartPr>
        <w:name w:val="EA8C1D4673F245F082C740DF60DC3954"/>
        <w:category>
          <w:name w:val="General"/>
          <w:gallery w:val="placeholder"/>
        </w:category>
        <w:types>
          <w:type w:val="bbPlcHdr"/>
        </w:types>
        <w:behaviors>
          <w:behavior w:val="content"/>
        </w:behaviors>
        <w:guid w:val="{3F275E4A-A876-487E-9318-88BCB23BBB4B}"/>
      </w:docPartPr>
      <w:docPartBody>
        <w:p w:rsidR="00335DD1" w:rsidRDefault="00B6365F">
          <w:pPr>
            <w:pStyle w:val="EA8C1D4673F245F082C740DF60DC3954"/>
          </w:pPr>
          <w:r w:rsidRPr="009C018F">
            <w:rPr>
              <w:rStyle w:val="Bold"/>
              <w:b w:val="0"/>
              <w:lang w:bidi="en-GB"/>
            </w:rPr>
            <w:t>NOV</w:t>
          </w:r>
        </w:p>
      </w:docPartBody>
    </w:docPart>
    <w:docPart>
      <w:docPartPr>
        <w:name w:val="C4A2A58097324FE9974D2D9A4F7BDA80"/>
        <w:category>
          <w:name w:val="General"/>
          <w:gallery w:val="placeholder"/>
        </w:category>
        <w:types>
          <w:type w:val="bbPlcHdr"/>
        </w:types>
        <w:behaviors>
          <w:behavior w:val="content"/>
        </w:behaviors>
        <w:guid w:val="{E75AB340-B2A5-4017-B216-4EC4C8F85F7A}"/>
      </w:docPartPr>
      <w:docPartBody>
        <w:p w:rsidR="00335DD1" w:rsidRDefault="00B6365F">
          <w:pPr>
            <w:pStyle w:val="C4A2A58097324FE9974D2D9A4F7BDA80"/>
          </w:pPr>
          <w:r w:rsidRPr="009C018F">
            <w:rPr>
              <w:rStyle w:val="Bold"/>
              <w:b w:val="0"/>
              <w:lang w:bidi="en-GB"/>
            </w:rPr>
            <w:t>DEC</w:t>
          </w:r>
        </w:p>
      </w:docPartBody>
    </w:docPart>
    <w:docPart>
      <w:docPartPr>
        <w:name w:val="09A1D6837A33441BADFD571365132EC2"/>
        <w:category>
          <w:name w:val="General"/>
          <w:gallery w:val="placeholder"/>
        </w:category>
        <w:types>
          <w:type w:val="bbPlcHdr"/>
        </w:types>
        <w:behaviors>
          <w:behavior w:val="content"/>
        </w:behaviors>
        <w:guid w:val="{AE26BC02-D5B5-4BAA-90DD-814E89DCC609}"/>
      </w:docPartPr>
      <w:docPartBody>
        <w:p w:rsidR="00335DD1" w:rsidRDefault="00B6365F">
          <w:pPr>
            <w:pStyle w:val="09A1D6837A33441BADFD571365132EC2"/>
          </w:pPr>
          <w:r w:rsidRPr="009C018F">
            <w:rPr>
              <w:rStyle w:val="Bold"/>
              <w:b w:val="0"/>
              <w:lang w:bidi="en-GB"/>
            </w:rPr>
            <w:t>YTD</w:t>
          </w:r>
        </w:p>
      </w:docPartBody>
    </w:docPart>
    <w:docPart>
      <w:docPartPr>
        <w:name w:val="0506E64A36B2488C8F4FEF8B1F724C2F"/>
        <w:category>
          <w:name w:val="General"/>
          <w:gallery w:val="placeholder"/>
        </w:category>
        <w:types>
          <w:type w:val="bbPlcHdr"/>
        </w:types>
        <w:behaviors>
          <w:behavior w:val="content"/>
        </w:behaviors>
        <w:guid w:val="{AC948E02-494A-4EE7-B355-CE07F24BFBBC}"/>
      </w:docPartPr>
      <w:docPartBody>
        <w:p w:rsidR="00335DD1" w:rsidRDefault="00B6365F">
          <w:pPr>
            <w:pStyle w:val="0506E64A36B2488C8F4FEF8B1F724C2F"/>
          </w:pPr>
          <w:r w:rsidRPr="00614293">
            <w:rPr>
              <w:lang w:bidi="en-GB"/>
            </w:rPr>
            <w:t>Estimated product sales</w:t>
          </w:r>
        </w:p>
      </w:docPartBody>
    </w:docPart>
    <w:docPart>
      <w:docPartPr>
        <w:name w:val="2144E99DDA78443AAF9EFA43EF8E0832"/>
        <w:category>
          <w:name w:val="General"/>
          <w:gallery w:val="placeholder"/>
        </w:category>
        <w:types>
          <w:type w:val="bbPlcHdr"/>
        </w:types>
        <w:behaviors>
          <w:behavior w:val="content"/>
        </w:behaviors>
        <w:guid w:val="{4D396B14-14EC-420B-902E-4EF262332FBF}"/>
      </w:docPartPr>
      <w:docPartBody>
        <w:p w:rsidR="00335DD1" w:rsidRDefault="00B6365F">
          <w:pPr>
            <w:pStyle w:val="2144E99DDA78443AAF9EFA43EF8E0832"/>
          </w:pPr>
          <w:r w:rsidRPr="00614293">
            <w:rPr>
              <w:lang w:bidi="en-GB"/>
            </w:rPr>
            <w:t>Less sales returns &amp; discounts</w:t>
          </w:r>
        </w:p>
      </w:docPartBody>
    </w:docPart>
    <w:docPart>
      <w:docPartPr>
        <w:name w:val="D5B6370B22CD43E790CE8BA4AE6EFE7F"/>
        <w:category>
          <w:name w:val="General"/>
          <w:gallery w:val="placeholder"/>
        </w:category>
        <w:types>
          <w:type w:val="bbPlcHdr"/>
        </w:types>
        <w:behaviors>
          <w:behavior w:val="content"/>
        </w:behaviors>
        <w:guid w:val="{8C440240-1FFD-4D65-93DE-5A4BA2DF75B4}"/>
      </w:docPartPr>
      <w:docPartBody>
        <w:p w:rsidR="00335DD1" w:rsidRDefault="00B6365F">
          <w:pPr>
            <w:pStyle w:val="D5B6370B22CD43E790CE8BA4AE6EFE7F"/>
          </w:pPr>
          <w:r w:rsidRPr="00614293">
            <w:rPr>
              <w:lang w:bidi="en-GB"/>
            </w:rPr>
            <w:t>Service revenue</w:t>
          </w:r>
        </w:p>
      </w:docPartBody>
    </w:docPart>
    <w:docPart>
      <w:docPartPr>
        <w:name w:val="564DA76E21A243B0B3FAE37CC66CD88A"/>
        <w:category>
          <w:name w:val="General"/>
          <w:gallery w:val="placeholder"/>
        </w:category>
        <w:types>
          <w:type w:val="bbPlcHdr"/>
        </w:types>
        <w:behaviors>
          <w:behavior w:val="content"/>
        </w:behaviors>
        <w:guid w:val="{85D99D10-15CE-41FB-9650-EC8EE6D51C60}"/>
      </w:docPartPr>
      <w:docPartBody>
        <w:p w:rsidR="00335DD1" w:rsidRDefault="00B6365F">
          <w:pPr>
            <w:pStyle w:val="564DA76E21A243B0B3FAE37CC66CD88A"/>
          </w:pPr>
          <w:r w:rsidRPr="00614293">
            <w:rPr>
              <w:lang w:bidi="en-GB"/>
            </w:rPr>
            <w:t>Other revenue</w:t>
          </w:r>
        </w:p>
      </w:docPartBody>
    </w:docPart>
    <w:docPart>
      <w:docPartPr>
        <w:name w:val="32043E91710C435DA261274543D885B3"/>
        <w:category>
          <w:name w:val="General"/>
          <w:gallery w:val="placeholder"/>
        </w:category>
        <w:types>
          <w:type w:val="bbPlcHdr"/>
        </w:types>
        <w:behaviors>
          <w:behavior w:val="content"/>
        </w:behaviors>
        <w:guid w:val="{F5AC5333-BBF3-4686-A7D6-DCA404C2B3C4}"/>
      </w:docPartPr>
      <w:docPartBody>
        <w:p w:rsidR="00335DD1" w:rsidRDefault="00B6365F">
          <w:pPr>
            <w:pStyle w:val="32043E91710C435DA261274543D885B3"/>
          </w:pPr>
          <w:r w:rsidRPr="009C018F">
            <w:rPr>
              <w:lang w:bidi="en-GB"/>
            </w:rPr>
            <w:t>Net sales</w:t>
          </w:r>
        </w:p>
      </w:docPartBody>
    </w:docPart>
    <w:docPart>
      <w:docPartPr>
        <w:name w:val="222F5313F36A4338A1CEE00E1BD44F28"/>
        <w:category>
          <w:name w:val="General"/>
          <w:gallery w:val="placeholder"/>
        </w:category>
        <w:types>
          <w:type w:val="bbPlcHdr"/>
        </w:types>
        <w:behaviors>
          <w:behavior w:val="content"/>
        </w:behaviors>
        <w:guid w:val="{3684A563-02AA-4431-B7E0-E831590AB49A}"/>
      </w:docPartPr>
      <w:docPartBody>
        <w:p w:rsidR="00335DD1" w:rsidRDefault="00B6365F">
          <w:pPr>
            <w:pStyle w:val="222F5313F36A4338A1CEE00E1BD44F28"/>
          </w:pPr>
          <w:r w:rsidRPr="009C018F">
            <w:rPr>
              <w:lang w:bidi="en-GB"/>
            </w:rPr>
            <w:t>Cost of Goods Sold</w:t>
          </w:r>
        </w:p>
      </w:docPartBody>
    </w:docPart>
    <w:docPart>
      <w:docPartPr>
        <w:name w:val="213074BF8FC046238D4589E1EA6B88AE"/>
        <w:category>
          <w:name w:val="General"/>
          <w:gallery w:val="placeholder"/>
        </w:category>
        <w:types>
          <w:type w:val="bbPlcHdr"/>
        </w:types>
        <w:behaviors>
          <w:behavior w:val="content"/>
        </w:behaviors>
        <w:guid w:val="{E004912B-60A5-4135-B392-421B8C1D9C08}"/>
      </w:docPartPr>
      <w:docPartBody>
        <w:p w:rsidR="00335DD1" w:rsidRDefault="00B6365F">
          <w:pPr>
            <w:pStyle w:val="213074BF8FC046238D4589E1EA6B88AE"/>
          </w:pPr>
          <w:r w:rsidRPr="009C018F">
            <w:rPr>
              <w:lang w:bidi="en-GB"/>
            </w:rPr>
            <w:t>Gross profit</w:t>
          </w:r>
        </w:p>
      </w:docPartBody>
    </w:docPart>
    <w:docPart>
      <w:docPartPr>
        <w:name w:val="DFD16B83C5E0420F9BC9A9A4BAC61518"/>
        <w:category>
          <w:name w:val="General"/>
          <w:gallery w:val="placeholder"/>
        </w:category>
        <w:types>
          <w:type w:val="bbPlcHdr"/>
        </w:types>
        <w:behaviors>
          <w:behavior w:val="content"/>
        </w:behaviors>
        <w:guid w:val="{EEED4EBF-4925-433D-AA14-A4C1046E6165}"/>
      </w:docPartPr>
      <w:docPartBody>
        <w:p w:rsidR="00335DD1" w:rsidRDefault="00B6365F">
          <w:pPr>
            <w:pStyle w:val="DFD16B83C5E0420F9BC9A9A4BAC61518"/>
          </w:pPr>
          <w:r w:rsidRPr="009C018F">
            <w:rPr>
              <w:lang w:bidi="en-GB"/>
            </w:rPr>
            <w:t>EXPENSES</w:t>
          </w:r>
        </w:p>
      </w:docPartBody>
    </w:docPart>
    <w:docPart>
      <w:docPartPr>
        <w:name w:val="12CD3222C9514ADEB7675241248295C7"/>
        <w:category>
          <w:name w:val="General"/>
          <w:gallery w:val="placeholder"/>
        </w:category>
        <w:types>
          <w:type w:val="bbPlcHdr"/>
        </w:types>
        <w:behaviors>
          <w:behavior w:val="content"/>
        </w:behaviors>
        <w:guid w:val="{B43B3B27-0192-4117-8F73-667E36B4F455}"/>
      </w:docPartPr>
      <w:docPartBody>
        <w:p w:rsidR="00335DD1" w:rsidRDefault="00B6365F">
          <w:pPr>
            <w:pStyle w:val="12CD3222C9514ADEB7675241248295C7"/>
          </w:pPr>
          <w:r w:rsidRPr="009C018F">
            <w:rPr>
              <w:lang w:bidi="en-GB"/>
            </w:rPr>
            <w:t>JAN</w:t>
          </w:r>
        </w:p>
      </w:docPartBody>
    </w:docPart>
    <w:docPart>
      <w:docPartPr>
        <w:name w:val="28090AF83D2E439AA3813134B560FF9E"/>
        <w:category>
          <w:name w:val="General"/>
          <w:gallery w:val="placeholder"/>
        </w:category>
        <w:types>
          <w:type w:val="bbPlcHdr"/>
        </w:types>
        <w:behaviors>
          <w:behavior w:val="content"/>
        </w:behaviors>
        <w:guid w:val="{B68FF94B-FF9A-44A8-8280-2A4F59376181}"/>
      </w:docPartPr>
      <w:docPartBody>
        <w:p w:rsidR="00335DD1" w:rsidRDefault="00B6365F">
          <w:pPr>
            <w:pStyle w:val="28090AF83D2E439AA3813134B560FF9E"/>
          </w:pPr>
          <w:r w:rsidRPr="009C018F">
            <w:rPr>
              <w:lang w:bidi="en-GB"/>
            </w:rPr>
            <w:t>FEB</w:t>
          </w:r>
        </w:p>
      </w:docPartBody>
    </w:docPart>
    <w:docPart>
      <w:docPartPr>
        <w:name w:val="75924D18637F48D08D56673C7933F720"/>
        <w:category>
          <w:name w:val="General"/>
          <w:gallery w:val="placeholder"/>
        </w:category>
        <w:types>
          <w:type w:val="bbPlcHdr"/>
        </w:types>
        <w:behaviors>
          <w:behavior w:val="content"/>
        </w:behaviors>
        <w:guid w:val="{E5AFC1D0-367A-4F64-9424-648F7B1D8851}"/>
      </w:docPartPr>
      <w:docPartBody>
        <w:p w:rsidR="00335DD1" w:rsidRDefault="00B6365F">
          <w:pPr>
            <w:pStyle w:val="75924D18637F48D08D56673C7933F720"/>
          </w:pPr>
          <w:r w:rsidRPr="009C018F">
            <w:rPr>
              <w:lang w:bidi="en-GB"/>
            </w:rPr>
            <w:t>MAR</w:t>
          </w:r>
        </w:p>
      </w:docPartBody>
    </w:docPart>
    <w:docPart>
      <w:docPartPr>
        <w:name w:val="F74752021826447BB31E032004E1FC15"/>
        <w:category>
          <w:name w:val="General"/>
          <w:gallery w:val="placeholder"/>
        </w:category>
        <w:types>
          <w:type w:val="bbPlcHdr"/>
        </w:types>
        <w:behaviors>
          <w:behavior w:val="content"/>
        </w:behaviors>
        <w:guid w:val="{C99519E5-30BD-420A-B9F1-0067456B77D2}"/>
      </w:docPartPr>
      <w:docPartBody>
        <w:p w:rsidR="00335DD1" w:rsidRDefault="00B6365F">
          <w:pPr>
            <w:pStyle w:val="F74752021826447BB31E032004E1FC15"/>
          </w:pPr>
          <w:r w:rsidRPr="009C018F">
            <w:rPr>
              <w:lang w:bidi="en-GB"/>
            </w:rPr>
            <w:t>APR</w:t>
          </w:r>
        </w:p>
      </w:docPartBody>
    </w:docPart>
    <w:docPart>
      <w:docPartPr>
        <w:name w:val="D3B3AF049EF94DA8BA9B2AD649C1C4D5"/>
        <w:category>
          <w:name w:val="General"/>
          <w:gallery w:val="placeholder"/>
        </w:category>
        <w:types>
          <w:type w:val="bbPlcHdr"/>
        </w:types>
        <w:behaviors>
          <w:behavior w:val="content"/>
        </w:behaviors>
        <w:guid w:val="{4F45F284-F2DD-44BA-B462-C45C55B63F9F}"/>
      </w:docPartPr>
      <w:docPartBody>
        <w:p w:rsidR="00335DD1" w:rsidRDefault="00B6365F">
          <w:pPr>
            <w:pStyle w:val="D3B3AF049EF94DA8BA9B2AD649C1C4D5"/>
          </w:pPr>
          <w:r w:rsidRPr="009C018F">
            <w:rPr>
              <w:lang w:bidi="en-GB"/>
            </w:rPr>
            <w:t>MAY</w:t>
          </w:r>
        </w:p>
      </w:docPartBody>
    </w:docPart>
    <w:docPart>
      <w:docPartPr>
        <w:name w:val="C9652F6891614E4E8675715F63EAED27"/>
        <w:category>
          <w:name w:val="General"/>
          <w:gallery w:val="placeholder"/>
        </w:category>
        <w:types>
          <w:type w:val="bbPlcHdr"/>
        </w:types>
        <w:behaviors>
          <w:behavior w:val="content"/>
        </w:behaviors>
        <w:guid w:val="{964CB4FC-5A81-4481-98F6-19D05CA3637E}"/>
      </w:docPartPr>
      <w:docPartBody>
        <w:p w:rsidR="00335DD1" w:rsidRDefault="00B6365F">
          <w:pPr>
            <w:pStyle w:val="C9652F6891614E4E8675715F63EAED27"/>
          </w:pPr>
          <w:r w:rsidRPr="009C018F">
            <w:rPr>
              <w:lang w:bidi="en-GB"/>
            </w:rPr>
            <w:t>JUN</w:t>
          </w:r>
        </w:p>
      </w:docPartBody>
    </w:docPart>
    <w:docPart>
      <w:docPartPr>
        <w:name w:val="ACD5C1A7A4F24196BF1170CBB048C4ED"/>
        <w:category>
          <w:name w:val="General"/>
          <w:gallery w:val="placeholder"/>
        </w:category>
        <w:types>
          <w:type w:val="bbPlcHdr"/>
        </w:types>
        <w:behaviors>
          <w:behavior w:val="content"/>
        </w:behaviors>
        <w:guid w:val="{DF8E186D-4A63-46CD-B6FA-E040AEDB9950}"/>
      </w:docPartPr>
      <w:docPartBody>
        <w:p w:rsidR="00335DD1" w:rsidRDefault="00B6365F">
          <w:pPr>
            <w:pStyle w:val="ACD5C1A7A4F24196BF1170CBB048C4ED"/>
          </w:pPr>
          <w:r w:rsidRPr="009C018F">
            <w:rPr>
              <w:lang w:bidi="en-GB"/>
            </w:rPr>
            <w:t>JUL</w:t>
          </w:r>
        </w:p>
      </w:docPartBody>
    </w:docPart>
    <w:docPart>
      <w:docPartPr>
        <w:name w:val="48BAB3B7791E41EF87458DDB3DB4876C"/>
        <w:category>
          <w:name w:val="General"/>
          <w:gallery w:val="placeholder"/>
        </w:category>
        <w:types>
          <w:type w:val="bbPlcHdr"/>
        </w:types>
        <w:behaviors>
          <w:behavior w:val="content"/>
        </w:behaviors>
        <w:guid w:val="{760830CE-673C-4146-8A2F-5B844BA36C85}"/>
      </w:docPartPr>
      <w:docPartBody>
        <w:p w:rsidR="00335DD1" w:rsidRDefault="00B6365F">
          <w:pPr>
            <w:pStyle w:val="48BAB3B7791E41EF87458DDB3DB4876C"/>
          </w:pPr>
          <w:r w:rsidRPr="009C018F">
            <w:rPr>
              <w:lang w:bidi="en-GB"/>
            </w:rPr>
            <w:t>AUG</w:t>
          </w:r>
        </w:p>
      </w:docPartBody>
    </w:docPart>
    <w:docPart>
      <w:docPartPr>
        <w:name w:val="872ABACE30674BE4BBDB75D47D7DED60"/>
        <w:category>
          <w:name w:val="General"/>
          <w:gallery w:val="placeholder"/>
        </w:category>
        <w:types>
          <w:type w:val="bbPlcHdr"/>
        </w:types>
        <w:behaviors>
          <w:behavior w:val="content"/>
        </w:behaviors>
        <w:guid w:val="{AC42F7CA-DF14-4E55-AC49-8CCBB06E7D1A}"/>
      </w:docPartPr>
      <w:docPartBody>
        <w:p w:rsidR="00335DD1" w:rsidRDefault="00B6365F">
          <w:pPr>
            <w:pStyle w:val="872ABACE30674BE4BBDB75D47D7DED60"/>
          </w:pPr>
          <w:r w:rsidRPr="009C018F">
            <w:rPr>
              <w:lang w:bidi="en-GB"/>
            </w:rPr>
            <w:t>SEP</w:t>
          </w:r>
        </w:p>
      </w:docPartBody>
    </w:docPart>
    <w:docPart>
      <w:docPartPr>
        <w:name w:val="A9D9D2295485489191CF1D50F800B5A9"/>
        <w:category>
          <w:name w:val="General"/>
          <w:gallery w:val="placeholder"/>
        </w:category>
        <w:types>
          <w:type w:val="bbPlcHdr"/>
        </w:types>
        <w:behaviors>
          <w:behavior w:val="content"/>
        </w:behaviors>
        <w:guid w:val="{75543738-E78B-495D-9269-A1906601F182}"/>
      </w:docPartPr>
      <w:docPartBody>
        <w:p w:rsidR="00335DD1" w:rsidRDefault="00B6365F">
          <w:pPr>
            <w:pStyle w:val="A9D9D2295485489191CF1D50F800B5A9"/>
          </w:pPr>
          <w:r w:rsidRPr="009C018F">
            <w:rPr>
              <w:lang w:bidi="en-GB"/>
            </w:rPr>
            <w:t>OCT</w:t>
          </w:r>
        </w:p>
      </w:docPartBody>
    </w:docPart>
    <w:docPart>
      <w:docPartPr>
        <w:name w:val="544458F2EAF447D099E7597C84CED402"/>
        <w:category>
          <w:name w:val="General"/>
          <w:gallery w:val="placeholder"/>
        </w:category>
        <w:types>
          <w:type w:val="bbPlcHdr"/>
        </w:types>
        <w:behaviors>
          <w:behavior w:val="content"/>
        </w:behaviors>
        <w:guid w:val="{4F6E3F30-ED32-49EA-8B4C-7F0EC522774D}"/>
      </w:docPartPr>
      <w:docPartBody>
        <w:p w:rsidR="00335DD1" w:rsidRDefault="00B6365F">
          <w:pPr>
            <w:pStyle w:val="544458F2EAF447D099E7597C84CED402"/>
          </w:pPr>
          <w:r w:rsidRPr="009C018F">
            <w:rPr>
              <w:lang w:bidi="en-GB"/>
            </w:rPr>
            <w:t>NOV</w:t>
          </w:r>
        </w:p>
      </w:docPartBody>
    </w:docPart>
    <w:docPart>
      <w:docPartPr>
        <w:name w:val="9287D5B50F054F1AA4224512DB766687"/>
        <w:category>
          <w:name w:val="General"/>
          <w:gallery w:val="placeholder"/>
        </w:category>
        <w:types>
          <w:type w:val="bbPlcHdr"/>
        </w:types>
        <w:behaviors>
          <w:behavior w:val="content"/>
        </w:behaviors>
        <w:guid w:val="{7C75C041-64A3-4385-980E-87C5C413A5C6}"/>
      </w:docPartPr>
      <w:docPartBody>
        <w:p w:rsidR="00335DD1" w:rsidRDefault="00B6365F">
          <w:pPr>
            <w:pStyle w:val="9287D5B50F054F1AA4224512DB766687"/>
          </w:pPr>
          <w:r w:rsidRPr="009C018F">
            <w:rPr>
              <w:lang w:bidi="en-GB"/>
            </w:rPr>
            <w:t>DEC</w:t>
          </w:r>
        </w:p>
      </w:docPartBody>
    </w:docPart>
    <w:docPart>
      <w:docPartPr>
        <w:name w:val="5DE74834B2CB412E9BEC22C674379F92"/>
        <w:category>
          <w:name w:val="General"/>
          <w:gallery w:val="placeholder"/>
        </w:category>
        <w:types>
          <w:type w:val="bbPlcHdr"/>
        </w:types>
        <w:behaviors>
          <w:behavior w:val="content"/>
        </w:behaviors>
        <w:guid w:val="{81769EC4-0D93-4031-B7B2-26AB6D848963}"/>
      </w:docPartPr>
      <w:docPartBody>
        <w:p w:rsidR="00335DD1" w:rsidRDefault="00B6365F">
          <w:pPr>
            <w:pStyle w:val="5DE74834B2CB412E9BEC22C674379F92"/>
          </w:pPr>
          <w:r w:rsidRPr="009C018F">
            <w:rPr>
              <w:lang w:bidi="en-GB"/>
            </w:rPr>
            <w:t>YTD</w:t>
          </w:r>
        </w:p>
      </w:docPartBody>
    </w:docPart>
    <w:docPart>
      <w:docPartPr>
        <w:name w:val="75D8E7E4001A4EFAA8EC880B60765C96"/>
        <w:category>
          <w:name w:val="General"/>
          <w:gallery w:val="placeholder"/>
        </w:category>
        <w:types>
          <w:type w:val="bbPlcHdr"/>
        </w:types>
        <w:behaviors>
          <w:behavior w:val="content"/>
        </w:behaviors>
        <w:guid w:val="{8B1F87C1-BD20-4634-9AC0-68A470E2BBDD}"/>
      </w:docPartPr>
      <w:docPartBody>
        <w:p w:rsidR="00335DD1" w:rsidRDefault="00B6365F">
          <w:pPr>
            <w:pStyle w:val="75D8E7E4001A4EFAA8EC880B60765C96"/>
          </w:pPr>
          <w:r w:rsidRPr="00614293">
            <w:rPr>
              <w:lang w:bidi="en-GB"/>
            </w:rPr>
            <w:t>Salaries &amp; wages</w:t>
          </w:r>
        </w:p>
      </w:docPartBody>
    </w:docPart>
    <w:docPart>
      <w:docPartPr>
        <w:name w:val="829EAD14FFF9480A9A7FB64C7BB75D86"/>
        <w:category>
          <w:name w:val="General"/>
          <w:gallery w:val="placeholder"/>
        </w:category>
        <w:types>
          <w:type w:val="bbPlcHdr"/>
        </w:types>
        <w:behaviors>
          <w:behavior w:val="content"/>
        </w:behaviors>
        <w:guid w:val="{9ECC9EBF-ED3E-4912-9E11-BE0B2F00BE0F}"/>
      </w:docPartPr>
      <w:docPartBody>
        <w:p w:rsidR="00335DD1" w:rsidRDefault="00B6365F">
          <w:pPr>
            <w:pStyle w:val="829EAD14FFF9480A9A7FB64C7BB75D86"/>
          </w:pPr>
          <w:r w:rsidRPr="00614293">
            <w:rPr>
              <w:lang w:bidi="en-GB"/>
            </w:rPr>
            <w:t>Marketing/Advertising</w:t>
          </w:r>
        </w:p>
      </w:docPartBody>
    </w:docPart>
    <w:docPart>
      <w:docPartPr>
        <w:name w:val="12D37A4475A54CAF8113378B263DB756"/>
        <w:category>
          <w:name w:val="General"/>
          <w:gallery w:val="placeholder"/>
        </w:category>
        <w:types>
          <w:type w:val="bbPlcHdr"/>
        </w:types>
        <w:behaviors>
          <w:behavior w:val="content"/>
        </w:behaviors>
        <w:guid w:val="{9A2A29C3-4605-4B52-943B-DE4DBD0B5BFD}"/>
      </w:docPartPr>
      <w:docPartBody>
        <w:p w:rsidR="00335DD1" w:rsidRDefault="00B6365F">
          <w:pPr>
            <w:pStyle w:val="12D37A4475A54CAF8113378B263DB756"/>
          </w:pPr>
          <w:r w:rsidRPr="00614293">
            <w:rPr>
              <w:lang w:bidi="en-GB"/>
            </w:rPr>
            <w:t>Sales commissions</w:t>
          </w:r>
        </w:p>
      </w:docPartBody>
    </w:docPart>
    <w:docPart>
      <w:docPartPr>
        <w:name w:val="41B49C236D434E24A6167526EAFE1F3D"/>
        <w:category>
          <w:name w:val="General"/>
          <w:gallery w:val="placeholder"/>
        </w:category>
        <w:types>
          <w:type w:val="bbPlcHdr"/>
        </w:types>
        <w:behaviors>
          <w:behavior w:val="content"/>
        </w:behaviors>
        <w:guid w:val="{35335068-E16A-4E9E-B811-187CCF15EFFA}"/>
      </w:docPartPr>
      <w:docPartBody>
        <w:p w:rsidR="00335DD1" w:rsidRDefault="00B6365F">
          <w:pPr>
            <w:pStyle w:val="41B49C236D434E24A6167526EAFE1F3D"/>
          </w:pPr>
          <w:r w:rsidRPr="00614293">
            <w:rPr>
              <w:lang w:bidi="en-GB"/>
            </w:rPr>
            <w:t>Rent</w:t>
          </w:r>
        </w:p>
      </w:docPartBody>
    </w:docPart>
    <w:docPart>
      <w:docPartPr>
        <w:name w:val="98FF93FCE4CD4A2691D3F8DF7858C9FC"/>
        <w:category>
          <w:name w:val="General"/>
          <w:gallery w:val="placeholder"/>
        </w:category>
        <w:types>
          <w:type w:val="bbPlcHdr"/>
        </w:types>
        <w:behaviors>
          <w:behavior w:val="content"/>
        </w:behaviors>
        <w:guid w:val="{005DF2E6-C458-4E4F-8B7C-FE4AB1D9B4A2}"/>
      </w:docPartPr>
      <w:docPartBody>
        <w:p w:rsidR="00335DD1" w:rsidRDefault="00B6365F">
          <w:pPr>
            <w:pStyle w:val="98FF93FCE4CD4A2691D3F8DF7858C9FC"/>
          </w:pPr>
          <w:r w:rsidRPr="00614293">
            <w:rPr>
              <w:lang w:bidi="en-GB"/>
            </w:rPr>
            <w:t>Utilities</w:t>
          </w:r>
        </w:p>
      </w:docPartBody>
    </w:docPart>
    <w:docPart>
      <w:docPartPr>
        <w:name w:val="4D32F14F9D3E491B97CCB962B95455C4"/>
        <w:category>
          <w:name w:val="General"/>
          <w:gallery w:val="placeholder"/>
        </w:category>
        <w:types>
          <w:type w:val="bbPlcHdr"/>
        </w:types>
        <w:behaviors>
          <w:behavior w:val="content"/>
        </w:behaviors>
        <w:guid w:val="{708E75B1-19F5-478A-A0E9-98F249790678}"/>
      </w:docPartPr>
      <w:docPartBody>
        <w:p w:rsidR="00335DD1" w:rsidRDefault="00B6365F">
          <w:pPr>
            <w:pStyle w:val="4D32F14F9D3E491B97CCB962B95455C4"/>
          </w:pPr>
          <w:r w:rsidRPr="00614293">
            <w:rPr>
              <w:lang w:bidi="en-GB"/>
            </w:rPr>
            <w:t>Website expenses</w:t>
          </w:r>
        </w:p>
      </w:docPartBody>
    </w:docPart>
    <w:docPart>
      <w:docPartPr>
        <w:name w:val="65AED80B9E364130BC4A6336F7FE18BA"/>
        <w:category>
          <w:name w:val="General"/>
          <w:gallery w:val="placeholder"/>
        </w:category>
        <w:types>
          <w:type w:val="bbPlcHdr"/>
        </w:types>
        <w:behaviors>
          <w:behavior w:val="content"/>
        </w:behaviors>
        <w:guid w:val="{E6BF15FB-3266-4EC9-98FC-883E6A2F4EF7}"/>
      </w:docPartPr>
      <w:docPartBody>
        <w:p w:rsidR="00335DD1" w:rsidRDefault="00B6365F">
          <w:pPr>
            <w:pStyle w:val="65AED80B9E364130BC4A6336F7FE18BA"/>
          </w:pPr>
          <w:r w:rsidRPr="00614293">
            <w:rPr>
              <w:lang w:bidi="en-GB"/>
            </w:rPr>
            <w:t>Internet/Phone</w:t>
          </w:r>
        </w:p>
      </w:docPartBody>
    </w:docPart>
    <w:docPart>
      <w:docPartPr>
        <w:name w:val="088CF5D3B66147B5B6239EAA55020A7E"/>
        <w:category>
          <w:name w:val="General"/>
          <w:gallery w:val="placeholder"/>
        </w:category>
        <w:types>
          <w:type w:val="bbPlcHdr"/>
        </w:types>
        <w:behaviors>
          <w:behavior w:val="content"/>
        </w:behaviors>
        <w:guid w:val="{F1C3A836-4EC6-418F-AE45-A9F9BD8BAA89}"/>
      </w:docPartPr>
      <w:docPartBody>
        <w:p w:rsidR="00335DD1" w:rsidRDefault="00B6365F">
          <w:pPr>
            <w:pStyle w:val="088CF5D3B66147B5B6239EAA55020A7E"/>
          </w:pPr>
          <w:r w:rsidRPr="00614293">
            <w:rPr>
              <w:lang w:bidi="en-GB"/>
            </w:rPr>
            <w:t>Insurance</w:t>
          </w:r>
        </w:p>
      </w:docPartBody>
    </w:docPart>
    <w:docPart>
      <w:docPartPr>
        <w:name w:val="96010BA02CEC406C80B35D75A9309B29"/>
        <w:category>
          <w:name w:val="General"/>
          <w:gallery w:val="placeholder"/>
        </w:category>
        <w:types>
          <w:type w:val="bbPlcHdr"/>
        </w:types>
        <w:behaviors>
          <w:behavior w:val="content"/>
        </w:behaviors>
        <w:guid w:val="{1208F87C-D6B8-4A9D-B864-0FB0FC6902DD}"/>
      </w:docPartPr>
      <w:docPartBody>
        <w:p w:rsidR="00335DD1" w:rsidRDefault="00B6365F">
          <w:pPr>
            <w:pStyle w:val="96010BA02CEC406C80B35D75A9309B29"/>
          </w:pPr>
          <w:r w:rsidRPr="00614293">
            <w:rPr>
              <w:lang w:bidi="en-GB"/>
            </w:rPr>
            <w:t>Travel</w:t>
          </w:r>
        </w:p>
      </w:docPartBody>
    </w:docPart>
    <w:docPart>
      <w:docPartPr>
        <w:name w:val="310C9EA3CF8A4232A9F9776C67101242"/>
        <w:category>
          <w:name w:val="General"/>
          <w:gallery w:val="placeholder"/>
        </w:category>
        <w:types>
          <w:type w:val="bbPlcHdr"/>
        </w:types>
        <w:behaviors>
          <w:behavior w:val="content"/>
        </w:behaviors>
        <w:guid w:val="{A28CD081-F806-4C27-9CAC-079A7DA9E6C4}"/>
      </w:docPartPr>
      <w:docPartBody>
        <w:p w:rsidR="00335DD1" w:rsidRDefault="00B6365F">
          <w:pPr>
            <w:pStyle w:val="310C9EA3CF8A4232A9F9776C67101242"/>
          </w:pPr>
          <w:r w:rsidRPr="00614293">
            <w:rPr>
              <w:lang w:bidi="en-GB"/>
            </w:rPr>
            <w:t>Legal/Accounting</w:t>
          </w:r>
        </w:p>
      </w:docPartBody>
    </w:docPart>
    <w:docPart>
      <w:docPartPr>
        <w:name w:val="EF3045DF41634C10937AEBD3B8686818"/>
        <w:category>
          <w:name w:val="General"/>
          <w:gallery w:val="placeholder"/>
        </w:category>
        <w:types>
          <w:type w:val="bbPlcHdr"/>
        </w:types>
        <w:behaviors>
          <w:behavior w:val="content"/>
        </w:behaviors>
        <w:guid w:val="{A1910133-358F-4DAA-8AD1-216EA3F821BA}"/>
      </w:docPartPr>
      <w:docPartBody>
        <w:p w:rsidR="00335DD1" w:rsidRDefault="00B6365F">
          <w:pPr>
            <w:pStyle w:val="EF3045DF41634C10937AEBD3B8686818"/>
          </w:pPr>
          <w:r w:rsidRPr="00614293">
            <w:rPr>
              <w:lang w:bidi="en-GB"/>
            </w:rPr>
            <w:t>Office supplies</w:t>
          </w:r>
        </w:p>
      </w:docPartBody>
    </w:docPart>
    <w:docPart>
      <w:docPartPr>
        <w:name w:val="1AABF1DC40F1440B913D1845AE2F0DEF"/>
        <w:category>
          <w:name w:val="General"/>
          <w:gallery w:val="placeholder"/>
        </w:category>
        <w:types>
          <w:type w:val="bbPlcHdr"/>
        </w:types>
        <w:behaviors>
          <w:behavior w:val="content"/>
        </w:behaviors>
        <w:guid w:val="{1D21E726-44AF-487D-A22C-B5FA176D69A3}"/>
      </w:docPartPr>
      <w:docPartBody>
        <w:p w:rsidR="00335DD1" w:rsidRDefault="00B6365F">
          <w:pPr>
            <w:pStyle w:val="1AABF1DC40F1440B913D1845AE2F0DEF"/>
          </w:pPr>
          <w:r w:rsidRPr="00614293">
            <w:rPr>
              <w:lang w:bidi="en-GB"/>
            </w:rPr>
            <w:t>Interest expense</w:t>
          </w:r>
        </w:p>
      </w:docPartBody>
    </w:docPart>
    <w:docPart>
      <w:docPartPr>
        <w:name w:val="B435B3BCF301421B81ED331B86BE9117"/>
        <w:category>
          <w:name w:val="General"/>
          <w:gallery w:val="placeholder"/>
        </w:category>
        <w:types>
          <w:type w:val="bbPlcHdr"/>
        </w:types>
        <w:behaviors>
          <w:behavior w:val="content"/>
        </w:behaviors>
        <w:guid w:val="{96BE9765-05F3-48BA-BF00-B859714896CA}"/>
      </w:docPartPr>
      <w:docPartBody>
        <w:p w:rsidR="00335DD1" w:rsidRDefault="00B6365F">
          <w:pPr>
            <w:pStyle w:val="B435B3BCF301421B81ED331B86BE9117"/>
          </w:pPr>
          <w:r w:rsidRPr="00614293">
            <w:rPr>
              <w:lang w:bidi="en-GB"/>
            </w:rPr>
            <w:t>Other 1</w:t>
          </w:r>
        </w:p>
      </w:docPartBody>
    </w:docPart>
    <w:docPart>
      <w:docPartPr>
        <w:name w:val="A6773846A68042A3879384350EB2C173"/>
        <w:category>
          <w:name w:val="General"/>
          <w:gallery w:val="placeholder"/>
        </w:category>
        <w:types>
          <w:type w:val="bbPlcHdr"/>
        </w:types>
        <w:behaviors>
          <w:behavior w:val="content"/>
        </w:behaviors>
        <w:guid w:val="{3BE2A11C-0EF8-4D1D-90FD-7E698E550B48}"/>
      </w:docPartPr>
      <w:docPartBody>
        <w:p w:rsidR="00335DD1" w:rsidRDefault="00B6365F">
          <w:pPr>
            <w:pStyle w:val="A6773846A68042A3879384350EB2C173"/>
          </w:pPr>
          <w:r w:rsidRPr="009C018F">
            <w:rPr>
              <w:lang w:bidi="en-GB"/>
            </w:rPr>
            <w:t>Total expenses</w:t>
          </w:r>
        </w:p>
      </w:docPartBody>
    </w:docPart>
    <w:docPart>
      <w:docPartPr>
        <w:name w:val="7A0DC4AA1AD64FE2823A8FCBDBE52C15"/>
        <w:category>
          <w:name w:val="General"/>
          <w:gallery w:val="placeholder"/>
        </w:category>
        <w:types>
          <w:type w:val="bbPlcHdr"/>
        </w:types>
        <w:behaviors>
          <w:behavior w:val="content"/>
        </w:behaviors>
        <w:guid w:val="{4A774FA5-82C5-4414-B469-A575B9FF4F11}"/>
      </w:docPartPr>
      <w:docPartBody>
        <w:p w:rsidR="00335DD1" w:rsidRDefault="00B6365F">
          <w:pPr>
            <w:pStyle w:val="7A0DC4AA1AD64FE2823A8FCBDBE52C15"/>
          </w:pPr>
          <w:r w:rsidRPr="009C018F">
            <w:rPr>
              <w:lang w:bidi="en-GB"/>
            </w:rPr>
            <w:t>Income before taxes</w:t>
          </w:r>
        </w:p>
      </w:docPartBody>
    </w:docPart>
    <w:docPart>
      <w:docPartPr>
        <w:name w:val="68A5E2A82BDF44209DB98D7FCEE9BEFD"/>
        <w:category>
          <w:name w:val="General"/>
          <w:gallery w:val="placeholder"/>
        </w:category>
        <w:types>
          <w:type w:val="bbPlcHdr"/>
        </w:types>
        <w:behaviors>
          <w:behavior w:val="content"/>
        </w:behaviors>
        <w:guid w:val="{9860D408-4F7D-41C6-9A81-9DA378EC0B34}"/>
      </w:docPartPr>
      <w:docPartBody>
        <w:p w:rsidR="00335DD1" w:rsidRDefault="00B6365F">
          <w:pPr>
            <w:pStyle w:val="68A5E2A82BDF44209DB98D7FCEE9BEFD"/>
          </w:pPr>
          <w:r w:rsidRPr="009C018F">
            <w:rPr>
              <w:lang w:bidi="en-GB"/>
            </w:rPr>
            <w:t>Income tax expense</w:t>
          </w:r>
        </w:p>
      </w:docPartBody>
    </w:docPart>
    <w:docPart>
      <w:docPartPr>
        <w:name w:val="E279147F53844A328B63AB0AC57226B5"/>
        <w:category>
          <w:name w:val="General"/>
          <w:gallery w:val="placeholder"/>
        </w:category>
        <w:types>
          <w:type w:val="bbPlcHdr"/>
        </w:types>
        <w:behaviors>
          <w:behavior w:val="content"/>
        </w:behaviors>
        <w:guid w:val="{C00E968D-E5F3-42C9-B755-49B44FC486C9}"/>
      </w:docPartPr>
      <w:docPartBody>
        <w:p w:rsidR="00335DD1" w:rsidRDefault="00B6365F">
          <w:pPr>
            <w:pStyle w:val="E279147F53844A328B63AB0AC57226B5"/>
          </w:pPr>
          <w:r w:rsidRPr="009C018F">
            <w:rPr>
              <w:lang w:bidi="en-GB"/>
            </w:rPr>
            <w:t>NET INCOME</w:t>
          </w:r>
        </w:p>
      </w:docPartBody>
    </w:docPart>
    <w:docPart>
      <w:docPartPr>
        <w:name w:val="1B946EEA35154E258EF110D6722313C6"/>
        <w:category>
          <w:name w:val="General"/>
          <w:gallery w:val="placeholder"/>
        </w:category>
        <w:types>
          <w:type w:val="bbPlcHdr"/>
        </w:types>
        <w:behaviors>
          <w:behavior w:val="content"/>
        </w:behaviors>
        <w:guid w:val="{1D749EB0-57BB-4274-91E0-C58CC212C4B5}"/>
      </w:docPartPr>
      <w:docPartBody>
        <w:p w:rsidR="00335DD1" w:rsidRDefault="00B6365F">
          <w:pPr>
            <w:pStyle w:val="1B946EEA35154E258EF110D6722313C6"/>
          </w:pPr>
          <w:r w:rsidRPr="00614293">
            <w:rPr>
              <w:lang w:bidi="en-GB"/>
            </w:rPr>
            <w:t>Instructions for Getting Started on Profit &amp; Loss Projections</w:t>
          </w:r>
        </w:p>
      </w:docPartBody>
    </w:docPart>
    <w:docPart>
      <w:docPartPr>
        <w:name w:val="512AEC130AB744AF810BF6511EAA3999"/>
        <w:category>
          <w:name w:val="General"/>
          <w:gallery w:val="placeholder"/>
        </w:category>
        <w:types>
          <w:type w:val="bbPlcHdr"/>
        </w:types>
        <w:behaviors>
          <w:behavior w:val="content"/>
        </w:behaviors>
        <w:guid w:val="{AF1143E0-26F8-40F6-9E28-35C193457C95}"/>
      </w:docPartPr>
      <w:docPartBody>
        <w:p w:rsidR="00335DD1" w:rsidRDefault="00B6365F">
          <w:pPr>
            <w:pStyle w:val="512AEC130AB744AF810BF6511EAA3999"/>
          </w:pPr>
          <w:r w:rsidRPr="00614293">
            <w:rPr>
              <w:lang w:bidi="en-GB"/>
            </w:rPr>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ECCF32FA46854153890337A5C78F15A7"/>
        <w:category>
          <w:name w:val="General"/>
          <w:gallery w:val="placeholder"/>
        </w:category>
        <w:types>
          <w:type w:val="bbPlcHdr"/>
        </w:types>
        <w:behaviors>
          <w:behavior w:val="content"/>
        </w:behaviors>
        <w:guid w:val="{825670D0-235B-4561-A744-EC4CD2B16430}"/>
      </w:docPartPr>
      <w:docPartBody>
        <w:p w:rsidR="00335DD1" w:rsidRDefault="00B6365F">
          <w:pPr>
            <w:pStyle w:val="ECCF32FA46854153890337A5C78F15A7"/>
          </w:pPr>
          <w:r w:rsidRPr="00614293">
            <w:rPr>
              <w:rStyle w:val="Bold"/>
              <w:lang w:bidi="en-GB"/>
            </w:rPr>
            <w:t>Steps for preparation:</w:t>
          </w:r>
        </w:p>
      </w:docPartBody>
    </w:docPart>
    <w:docPart>
      <w:docPartPr>
        <w:name w:val="C10F4D044C4645FB9495A311C382319B"/>
        <w:category>
          <w:name w:val="General"/>
          <w:gallery w:val="placeholder"/>
        </w:category>
        <w:types>
          <w:type w:val="bbPlcHdr"/>
        </w:types>
        <w:behaviors>
          <w:behavior w:val="content"/>
        </w:behaviors>
        <w:guid w:val="{FA8BC5B6-69C2-413D-8F05-D43C4CC406FC}"/>
      </w:docPartPr>
      <w:docPartBody>
        <w:p w:rsidR="00335DD1" w:rsidRDefault="00B6365F">
          <w:pPr>
            <w:pStyle w:val="C10F4D044C4645FB9495A311C382319B"/>
          </w:pPr>
          <w:r w:rsidRPr="00614293">
            <w:rPr>
              <w:b/>
              <w:lang w:bidi="en-GB"/>
            </w:rPr>
            <w:t>Step 1:</w:t>
          </w:r>
        </w:p>
      </w:docPartBody>
    </w:docPart>
    <w:docPart>
      <w:docPartPr>
        <w:name w:val="B19D71EB50BB46A099944A48B36AA4CF"/>
        <w:category>
          <w:name w:val="General"/>
          <w:gallery w:val="placeholder"/>
        </w:category>
        <w:types>
          <w:type w:val="bbPlcHdr"/>
        </w:types>
        <w:behaviors>
          <w:behavior w:val="content"/>
        </w:behaviors>
        <w:guid w:val="{4BE6E545-C949-4D9D-B010-5A4E67B3A2D6}"/>
      </w:docPartPr>
      <w:docPartBody>
        <w:p w:rsidR="00335DD1" w:rsidRDefault="00B6365F">
          <w:pPr>
            <w:pStyle w:val="B19D71EB50BB46A099944A48B36AA4CF"/>
          </w:pPr>
          <w:r w:rsidRPr="00614293">
            <w:rPr>
              <w:lang w:bidi="en-GB"/>
            </w:rPr>
            <w:t>Enter the company name and the date this projection is being prepared.</w:t>
          </w:r>
        </w:p>
      </w:docPartBody>
    </w:docPart>
    <w:docPart>
      <w:docPartPr>
        <w:name w:val="DD9A3E8E41054D318458726B9C4EA33D"/>
        <w:category>
          <w:name w:val="General"/>
          <w:gallery w:val="placeholder"/>
        </w:category>
        <w:types>
          <w:type w:val="bbPlcHdr"/>
        </w:types>
        <w:behaviors>
          <w:behavior w:val="content"/>
        </w:behaviors>
        <w:guid w:val="{1CC36284-B7DE-4B1D-A9A5-81E74B772F10}"/>
      </w:docPartPr>
      <w:docPartBody>
        <w:p w:rsidR="00335DD1" w:rsidRDefault="00B6365F">
          <w:pPr>
            <w:pStyle w:val="DD9A3E8E41054D318458726B9C4EA33D"/>
          </w:pPr>
          <w:r w:rsidRPr="00614293">
            <w:rPr>
              <w:b/>
              <w:lang w:bidi="en-GB"/>
            </w:rPr>
            <w:t>Step 2:</w:t>
          </w:r>
        </w:p>
      </w:docPartBody>
    </w:docPart>
    <w:docPart>
      <w:docPartPr>
        <w:name w:val="8857F50808DC46CABAD9C1738BE1AF93"/>
        <w:category>
          <w:name w:val="General"/>
          <w:gallery w:val="placeholder"/>
        </w:category>
        <w:types>
          <w:type w:val="bbPlcHdr"/>
        </w:types>
        <w:behaviors>
          <w:behavior w:val="content"/>
        </w:behaviors>
        <w:guid w:val="{B1D6B74F-7E68-46EE-BC73-EE349642CF79}"/>
      </w:docPartPr>
      <w:docPartBody>
        <w:p w:rsidR="00335DD1" w:rsidRDefault="00B6365F">
          <w:pPr>
            <w:pStyle w:val="8857F50808DC46CABAD9C1738BE1AF93"/>
          </w:pPr>
          <w:r w:rsidRPr="00614293">
            <w:rPr>
              <w:lang w:bidi="en-GB"/>
            </w:rPr>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monetised value of the time spent on a particular client.</w:t>
          </w:r>
        </w:p>
      </w:docPartBody>
    </w:docPart>
    <w:docPart>
      <w:docPartPr>
        <w:name w:val="EC38CC2E54374531BDFCA0086E4C922D"/>
        <w:category>
          <w:name w:val="General"/>
          <w:gallery w:val="placeholder"/>
        </w:category>
        <w:types>
          <w:type w:val="bbPlcHdr"/>
        </w:types>
        <w:behaviors>
          <w:behavior w:val="content"/>
        </w:behaviors>
        <w:guid w:val="{7EDD9D0E-DFBA-45C9-ACD4-09331BC54799}"/>
      </w:docPartPr>
      <w:docPartBody>
        <w:p w:rsidR="00335DD1" w:rsidRDefault="00B6365F">
          <w:pPr>
            <w:pStyle w:val="EC38CC2E54374531BDFCA0086E4C922D"/>
          </w:pPr>
          <w:r w:rsidRPr="00614293">
            <w:rPr>
              <w:b/>
              <w:lang w:bidi="en-GB"/>
            </w:rPr>
            <w:t>Step 3:</w:t>
          </w:r>
        </w:p>
      </w:docPartBody>
    </w:docPart>
    <w:docPart>
      <w:docPartPr>
        <w:name w:val="8DFB6204DE7D42A4A9011AF22559EA11"/>
        <w:category>
          <w:name w:val="General"/>
          <w:gallery w:val="placeholder"/>
        </w:category>
        <w:types>
          <w:type w:val="bbPlcHdr"/>
        </w:types>
        <w:behaviors>
          <w:behavior w:val="content"/>
        </w:behaviors>
        <w:guid w:val="{A7F1EF5A-FB1B-49EC-AF39-A53F70D3CAEA}"/>
      </w:docPartPr>
      <w:docPartBody>
        <w:p w:rsidR="00335DD1" w:rsidRDefault="00B6365F">
          <w:pPr>
            <w:pStyle w:val="8DFB6204DE7D42A4A9011AF22559EA11"/>
          </w:pPr>
          <w:r w:rsidRPr="00614293">
            <w:rPr>
              <w:lang w:bidi="en-GB"/>
            </w:rPr>
            <w:t>For each month, enter the estimated salaries, marketing, utilities, and other items that are projected.</w:t>
          </w:r>
        </w:p>
      </w:docPartBody>
    </w:docPart>
    <w:docPart>
      <w:docPartPr>
        <w:name w:val="9098767973EB4CA197936129B2666CCF"/>
        <w:category>
          <w:name w:val="General"/>
          <w:gallery w:val="placeholder"/>
        </w:category>
        <w:types>
          <w:type w:val="bbPlcHdr"/>
        </w:types>
        <w:behaviors>
          <w:behavior w:val="content"/>
        </w:behaviors>
        <w:guid w:val="{5F341F65-56A9-44C8-9811-FEBCC90A104F}"/>
      </w:docPartPr>
      <w:docPartBody>
        <w:p w:rsidR="00335DD1" w:rsidRDefault="00B6365F">
          <w:pPr>
            <w:pStyle w:val="9098767973EB4CA197936129B2666CCF"/>
          </w:pPr>
          <w:r w:rsidRPr="00614293">
            <w:rPr>
              <w:b/>
              <w:lang w:bidi="en-GB"/>
            </w:rPr>
            <w:t>Step 4:</w:t>
          </w:r>
        </w:p>
      </w:docPartBody>
    </w:docPart>
    <w:docPart>
      <w:docPartPr>
        <w:name w:val="91A4226F99AC4F419E2CA5C188F43AB6"/>
        <w:category>
          <w:name w:val="General"/>
          <w:gallery w:val="placeholder"/>
        </w:category>
        <w:types>
          <w:type w:val="bbPlcHdr"/>
        </w:types>
        <w:behaviors>
          <w:behavior w:val="content"/>
        </w:behaviors>
        <w:guid w:val="{8B2B81C3-0C7E-4F71-B59C-C529D105018D}"/>
      </w:docPartPr>
      <w:docPartBody>
        <w:p w:rsidR="00335DD1" w:rsidRDefault="00B6365F">
          <w:pPr>
            <w:pStyle w:val="91A4226F99AC4F419E2CA5C188F43AB6"/>
          </w:pPr>
          <w:r w:rsidRPr="00614293">
            <w:rPr>
              <w:lang w:bidi="en-GB"/>
            </w:rPr>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8722985">
    <w:abstractNumId w:val="3"/>
  </w:num>
  <w:num w:numId="2" w16cid:durableId="497887629">
    <w:abstractNumId w:val="6"/>
  </w:num>
  <w:num w:numId="3" w16cid:durableId="494154785">
    <w:abstractNumId w:val="4"/>
  </w:num>
  <w:num w:numId="4" w16cid:durableId="131599969">
    <w:abstractNumId w:val="5"/>
  </w:num>
  <w:num w:numId="5" w16cid:durableId="339964210">
    <w:abstractNumId w:val="2"/>
  </w:num>
  <w:num w:numId="6" w16cid:durableId="599876128">
    <w:abstractNumId w:val="1"/>
  </w:num>
  <w:num w:numId="7" w16cid:durableId="177755279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204"/>
    <w:rsid w:val="00113152"/>
    <w:rsid w:val="001179BC"/>
    <w:rsid w:val="0014430A"/>
    <w:rsid w:val="00335DD1"/>
    <w:rsid w:val="004F4B37"/>
    <w:rsid w:val="00567E0C"/>
    <w:rsid w:val="006A7204"/>
    <w:rsid w:val="007718AF"/>
    <w:rsid w:val="00831D8D"/>
    <w:rsid w:val="00890DE3"/>
    <w:rsid w:val="008D28E2"/>
    <w:rsid w:val="009C4955"/>
    <w:rsid w:val="00B55C41"/>
    <w:rsid w:val="00B6365F"/>
    <w:rsid w:val="00DC60F7"/>
    <w:rsid w:val="00DF0670"/>
    <w:rsid w:val="00E155B3"/>
    <w:rsid w:val="00EF7EC5"/>
    <w:rsid w:val="00F34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40B9EAEC447F6829D0C5CF96D1A8E">
    <w:name w:val="80540B9EAEC447F6829D0C5CF96D1A8E"/>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rPr>
  </w:style>
  <w:style w:type="paragraph" w:customStyle="1" w:styleId="33D17D58F9184B0994E590FA4DB55217">
    <w:name w:val="33D17D58F9184B0994E590FA4DB55217"/>
  </w:style>
  <w:style w:type="paragraph" w:customStyle="1" w:styleId="6C3038A2409C445ABA40D7BAE718A4F7">
    <w:name w:val="6C3038A2409C445ABA40D7BAE718A4F7"/>
  </w:style>
  <w:style w:type="paragraph" w:customStyle="1" w:styleId="CB0C6D65A1AE41E5AAB12710D55A1201">
    <w:name w:val="CB0C6D65A1AE41E5AAB12710D55A1201"/>
  </w:style>
  <w:style w:type="paragraph" w:customStyle="1" w:styleId="41A31491BE3547328AE769E343A1FF7D">
    <w:name w:val="41A31491BE3547328AE769E343A1FF7D"/>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szCs w:val="24"/>
      <w:lang w:val="en-US" w:eastAsia="en-US"/>
    </w:rPr>
  </w:style>
  <w:style w:type="paragraph" w:customStyle="1" w:styleId="CB71DE3023254AF496EEA9DDAF1F8879">
    <w:name w:val="CB71DE3023254AF496EEA9DDAF1F8879"/>
  </w:style>
  <w:style w:type="paragraph" w:customStyle="1" w:styleId="3F3A56062A65486780C7C98B38AD895B">
    <w:name w:val="3F3A56062A65486780C7C98B38AD895B"/>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szCs w:val="24"/>
      <w:lang w:val="en-US" w:eastAsia="en-US"/>
    </w:rPr>
  </w:style>
  <w:style w:type="paragraph" w:customStyle="1" w:styleId="42F303B2CCD34295AF8E40EC695824D5">
    <w:name w:val="42F303B2CCD34295AF8E40EC695824D5"/>
  </w:style>
  <w:style w:type="paragraph" w:customStyle="1" w:styleId="56AD78487ED34537B1E401A4983758E3">
    <w:name w:val="56AD78487ED34537B1E401A4983758E3"/>
  </w:style>
  <w:style w:type="character" w:customStyle="1" w:styleId="Bold">
    <w:name w:val="Bold"/>
    <w:uiPriority w:val="1"/>
    <w:qFormat/>
    <w:rPr>
      <w:b/>
      <w:bCs/>
    </w:rPr>
  </w:style>
  <w:style w:type="paragraph" w:customStyle="1" w:styleId="185F2F2BBAC4481F96B3E0CAE23AC21E">
    <w:name w:val="185F2F2BBAC4481F96B3E0CAE23AC21E"/>
  </w:style>
  <w:style w:type="paragraph" w:customStyle="1" w:styleId="413FFE853CFC4030A6EFE8FD4DD40599">
    <w:name w:val="413FFE853CFC4030A6EFE8FD4DD40599"/>
  </w:style>
  <w:style w:type="paragraph" w:customStyle="1" w:styleId="306DF4795F6949BDBD038490305CDCDA">
    <w:name w:val="306DF4795F6949BDBD038490305CDCDA"/>
  </w:style>
  <w:style w:type="paragraph" w:customStyle="1" w:styleId="FB0DD9BBD1A4498A9F6012C4D5533F18">
    <w:name w:val="FB0DD9BBD1A4498A9F6012C4D5533F18"/>
  </w:style>
  <w:style w:type="paragraph" w:customStyle="1" w:styleId="08FDED3FDDC74CF7966660FC87E0E9DF">
    <w:name w:val="08FDED3FDDC74CF7966660FC87E0E9DF"/>
  </w:style>
  <w:style w:type="paragraph" w:customStyle="1" w:styleId="F4276743EEA649718EE73D714B5A9F30">
    <w:name w:val="F4276743EEA649718EE73D714B5A9F30"/>
  </w:style>
  <w:style w:type="paragraph" w:customStyle="1" w:styleId="F946938B15D04866A2D33F985CE481D3">
    <w:name w:val="F946938B15D04866A2D33F985CE481D3"/>
  </w:style>
  <w:style w:type="paragraph" w:customStyle="1" w:styleId="7066406E18454AAABB58C5B8F15482D5">
    <w:name w:val="7066406E18454AAABB58C5B8F15482D5"/>
  </w:style>
  <w:style w:type="paragraph" w:customStyle="1" w:styleId="6B148DE7EE7C4409A69F381D5CABB995">
    <w:name w:val="6B148DE7EE7C4409A69F381D5CABB995"/>
  </w:style>
  <w:style w:type="paragraph" w:customStyle="1" w:styleId="EBFA17D02BBC4360ADC52C22F03A0A15">
    <w:name w:val="EBFA17D02BBC4360ADC52C22F03A0A15"/>
  </w:style>
  <w:style w:type="paragraph" w:customStyle="1" w:styleId="68855B04BE7545D9A26509E3032D20E6">
    <w:name w:val="68855B04BE7545D9A26509E3032D20E6"/>
  </w:style>
  <w:style w:type="paragraph" w:customStyle="1" w:styleId="0AFE7533B96B4B6FACA224132944BBBB">
    <w:name w:val="0AFE7533B96B4B6FACA224132944BBBB"/>
  </w:style>
  <w:style w:type="paragraph" w:customStyle="1" w:styleId="E34AAC55EEB84170A0903340542471C2">
    <w:name w:val="E34AAC55EEB84170A0903340542471C2"/>
  </w:style>
  <w:style w:type="paragraph" w:customStyle="1" w:styleId="10C7472D9EDE4BBD886A9964C62E8A28">
    <w:name w:val="10C7472D9EDE4BBD886A9964C62E8A28"/>
  </w:style>
  <w:style w:type="paragraph" w:customStyle="1" w:styleId="184A4737024E4B5A96EAD5B7B900AD51">
    <w:name w:val="184A4737024E4B5A96EAD5B7B900AD51"/>
  </w:style>
  <w:style w:type="paragraph" w:customStyle="1" w:styleId="9990D252B5014C41A15FD7D2430B83C6">
    <w:name w:val="9990D252B5014C41A15FD7D2430B83C6"/>
  </w:style>
  <w:style w:type="paragraph" w:customStyle="1" w:styleId="C57FD0AB67264C608A88B1365CF68E59">
    <w:name w:val="C57FD0AB67264C608A88B1365CF68E59"/>
  </w:style>
  <w:style w:type="paragraph" w:customStyle="1" w:styleId="ECB0526FB60F4D45BCAB8CEA2292928C">
    <w:name w:val="ECB0526FB60F4D45BCAB8CEA2292928C"/>
  </w:style>
  <w:style w:type="paragraph" w:customStyle="1" w:styleId="8DBBA4219D8944F1BB092D9CEB8DCE45">
    <w:name w:val="8DBBA4219D8944F1BB092D9CEB8DCE45"/>
  </w:style>
  <w:style w:type="paragraph" w:customStyle="1" w:styleId="7FA055C7A73C44B28B58C1B9A450A785">
    <w:name w:val="7FA055C7A73C44B28B58C1B9A450A785"/>
  </w:style>
  <w:style w:type="paragraph" w:customStyle="1" w:styleId="0EF92893D8DA49CBA5A8EAA2B4CA4332">
    <w:name w:val="0EF92893D8DA49CBA5A8EAA2B4CA4332"/>
  </w:style>
  <w:style w:type="paragraph" w:customStyle="1" w:styleId="F875E38EF982481494042FBC755A9C15">
    <w:name w:val="F875E38EF982481494042FBC755A9C15"/>
  </w:style>
  <w:style w:type="paragraph" w:customStyle="1" w:styleId="507F36D957AA483F83B0019E4505BB44">
    <w:name w:val="507F36D957AA483F83B0019E4505BB44"/>
  </w:style>
  <w:style w:type="paragraph" w:customStyle="1" w:styleId="422525B660DF4A7F84996A311344A58A">
    <w:name w:val="422525B660DF4A7F84996A311344A58A"/>
  </w:style>
  <w:style w:type="paragraph" w:customStyle="1" w:styleId="D3739991923E42089509243F4459E33E">
    <w:name w:val="D3739991923E42089509243F4459E33E"/>
  </w:style>
  <w:style w:type="paragraph" w:customStyle="1" w:styleId="4B1C01D70DA24B1F8B433E87F26B890A">
    <w:name w:val="4B1C01D70DA24B1F8B433E87F26B890A"/>
  </w:style>
  <w:style w:type="paragraph" w:customStyle="1" w:styleId="58B7E4A71E4D4629A16BD1F4485527E5">
    <w:name w:val="58B7E4A71E4D4629A16BD1F4485527E5"/>
  </w:style>
  <w:style w:type="paragraph" w:customStyle="1" w:styleId="D4BABF14802E4DF6A4A882D0B5C7935A">
    <w:name w:val="D4BABF14802E4DF6A4A882D0B5C7935A"/>
  </w:style>
  <w:style w:type="paragraph" w:customStyle="1" w:styleId="AF014EF75D1441D1958FEB0021069601">
    <w:name w:val="AF014EF75D1441D1958FEB0021069601"/>
  </w:style>
  <w:style w:type="paragraph" w:customStyle="1" w:styleId="60E9CFFB278741DC8732E4A94C14D25E">
    <w:name w:val="60E9CFFB278741DC8732E4A94C14D25E"/>
  </w:style>
  <w:style w:type="paragraph" w:customStyle="1" w:styleId="DC42A2982B56440D8BF5FEF4EE71D32B">
    <w:name w:val="DC42A2982B56440D8BF5FEF4EE71D32B"/>
  </w:style>
  <w:style w:type="paragraph" w:customStyle="1" w:styleId="AB6518D7D59E4466BC63BF772C17C75B">
    <w:name w:val="AB6518D7D59E4466BC63BF772C17C75B"/>
  </w:style>
  <w:style w:type="paragraph" w:customStyle="1" w:styleId="8DB6A69F475442B48A6BD34CDA16FCEC">
    <w:name w:val="8DB6A69F475442B48A6BD34CDA16FCEC"/>
  </w:style>
  <w:style w:type="paragraph" w:customStyle="1" w:styleId="A735C6171B4A435784A34BB48F50530E">
    <w:name w:val="A735C6171B4A435784A34BB48F50530E"/>
  </w:style>
  <w:style w:type="paragraph" w:customStyle="1" w:styleId="D41B90783DDF4216BA696C892451BDC7">
    <w:name w:val="D41B90783DDF4216BA696C892451BDC7"/>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kern w:val="0"/>
      <w:sz w:val="20"/>
      <w:szCs w:val="24"/>
      <w:lang w:val="en-US" w:eastAsia="en-US"/>
    </w:rPr>
  </w:style>
  <w:style w:type="paragraph" w:customStyle="1" w:styleId="A8EEDF80EB3942A6A064077AF63B329A">
    <w:name w:val="A8EEDF80EB3942A6A064077AF63B329A"/>
  </w:style>
  <w:style w:type="paragraph" w:customStyle="1" w:styleId="FE4394A8730547A88B642E3909B96BAA">
    <w:name w:val="FE4394A8730547A88B642E3909B96BAA"/>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kern w:val="0"/>
      <w:sz w:val="20"/>
      <w:szCs w:val="24"/>
      <w:lang w:val="en-US" w:eastAsia="en-US"/>
    </w:rPr>
  </w:style>
  <w:style w:type="paragraph" w:customStyle="1" w:styleId="36177B3C07334ADB875F746AA508E48C">
    <w:name w:val="36177B3C07334ADB875F746AA508E48C"/>
  </w:style>
  <w:style w:type="paragraph" w:customStyle="1" w:styleId="1DB2EF1CA739410F9644D1618E43380A">
    <w:name w:val="1DB2EF1CA739410F9644D1618E43380A"/>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kern w:val="0"/>
      <w:sz w:val="20"/>
      <w:szCs w:val="24"/>
      <w:lang w:val="en-US" w:eastAsia="en-US"/>
    </w:rPr>
  </w:style>
  <w:style w:type="paragraph" w:customStyle="1" w:styleId="E56308C202B14F2598C7488756C70914">
    <w:name w:val="E56308C202B14F2598C7488756C70914"/>
  </w:style>
  <w:style w:type="paragraph" w:customStyle="1" w:styleId="88114C93C54B4A8AA8EC0B4D41E22847">
    <w:name w:val="88114C93C54B4A8AA8EC0B4D41E22847"/>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kern w:val="0"/>
      <w:sz w:val="20"/>
      <w:szCs w:val="24"/>
      <w:lang w:val="en-US" w:eastAsia="en-US"/>
    </w:rPr>
  </w:style>
  <w:style w:type="paragraph" w:customStyle="1" w:styleId="BB2FA60EAE4F4C668A980B07B2B208CE">
    <w:name w:val="BB2FA60EAE4F4C668A980B07B2B208CE"/>
  </w:style>
  <w:style w:type="paragraph" w:customStyle="1" w:styleId="DD968C27E8C741D0A25CBFAF7F329003">
    <w:name w:val="DD968C27E8C741D0A25CBFAF7F329003"/>
  </w:style>
  <w:style w:type="paragraph" w:customStyle="1" w:styleId="1EAFC437DD3444ECA059C9134D9879EB">
    <w:name w:val="1EAFC437DD3444ECA059C9134D9879EB"/>
  </w:style>
  <w:style w:type="paragraph" w:customStyle="1" w:styleId="E8CF92889B9345FD84F0D40F344B7CEE">
    <w:name w:val="E8CF92889B9345FD84F0D40F344B7CEE"/>
  </w:style>
  <w:style w:type="paragraph" w:customStyle="1" w:styleId="20A978D31D3C48C99D45E336EAED9777">
    <w:name w:val="20A978D31D3C48C99D45E336EAED9777"/>
  </w:style>
  <w:style w:type="paragraph" w:customStyle="1" w:styleId="8C74DD8711CD486189B515B5283C2B8C">
    <w:name w:val="8C74DD8711CD486189B515B5283C2B8C"/>
  </w:style>
  <w:style w:type="paragraph" w:customStyle="1" w:styleId="0B485D27F099471FA1D18DE5D0C52E0B">
    <w:name w:val="0B485D27F099471FA1D18DE5D0C52E0B"/>
  </w:style>
  <w:style w:type="paragraph" w:customStyle="1" w:styleId="E9F22EEDA8A74E978FBF54903F04519E">
    <w:name w:val="E9F22EEDA8A74E978FBF54903F04519E"/>
  </w:style>
  <w:style w:type="paragraph" w:customStyle="1" w:styleId="C03D36208E5C4B449F68F3CE2B030275">
    <w:name w:val="C03D36208E5C4B449F68F3CE2B030275"/>
  </w:style>
  <w:style w:type="paragraph" w:customStyle="1" w:styleId="CF58AEFAA34B4486891B143B0EE242C6">
    <w:name w:val="CF58AEFAA34B4486891B143B0EE242C6"/>
  </w:style>
  <w:style w:type="paragraph" w:customStyle="1" w:styleId="46B6115A7EC049BFA6B4B79154228C3B">
    <w:name w:val="46B6115A7EC049BFA6B4B79154228C3B"/>
  </w:style>
  <w:style w:type="paragraph" w:customStyle="1" w:styleId="E09E8BC505664A7BB02E9E8D52D36AEC">
    <w:name w:val="E09E8BC505664A7BB02E9E8D52D36AEC"/>
  </w:style>
  <w:style w:type="paragraph" w:customStyle="1" w:styleId="B4DB6E9249CF4E2B871CE40144B841AF">
    <w:name w:val="B4DB6E9249CF4E2B871CE40144B841AF"/>
  </w:style>
  <w:style w:type="paragraph" w:customStyle="1" w:styleId="C0BA189C94754E8C8DD1F36A4A20F589">
    <w:name w:val="C0BA189C94754E8C8DD1F36A4A20F589"/>
  </w:style>
  <w:style w:type="paragraph" w:customStyle="1" w:styleId="36C686098E9F4342ADBA8B8C1B3C7B49">
    <w:name w:val="36C686098E9F4342ADBA8B8C1B3C7B49"/>
  </w:style>
  <w:style w:type="paragraph" w:customStyle="1" w:styleId="14A348B3B908434DA192C147D60B3783">
    <w:name w:val="14A348B3B908434DA192C147D60B3783"/>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szCs w:val="24"/>
      <w:lang w:val="en-US" w:eastAsia="en-US"/>
    </w:rPr>
  </w:style>
  <w:style w:type="paragraph" w:customStyle="1" w:styleId="414864278A5F48CD9E6437198BC72E83">
    <w:name w:val="414864278A5F48CD9E6437198BC72E83"/>
  </w:style>
  <w:style w:type="paragraph" w:customStyle="1" w:styleId="24A4AA83A8EB478A8F24111636B67B6B">
    <w:name w:val="24A4AA83A8EB478A8F24111636B67B6B"/>
  </w:style>
  <w:style w:type="paragraph" w:customStyle="1" w:styleId="3D332FCA5BF04408A467229211104E7F">
    <w:name w:val="3D332FCA5BF04408A467229211104E7F"/>
  </w:style>
  <w:style w:type="paragraph" w:customStyle="1" w:styleId="4982243B2C8345E2BF21D591926DCA3F">
    <w:name w:val="4982243B2C8345E2BF21D591926DCA3F"/>
  </w:style>
  <w:style w:type="paragraph" w:customStyle="1" w:styleId="7FA0BF2C01C84A9AB87103EE2011F276">
    <w:name w:val="7FA0BF2C01C84A9AB87103EE2011F276"/>
  </w:style>
  <w:style w:type="paragraph" w:customStyle="1" w:styleId="2D0A6CEC90264D0B8ADF3BD30D22315C">
    <w:name w:val="2D0A6CEC90264D0B8ADF3BD30D22315C"/>
  </w:style>
  <w:style w:type="paragraph" w:customStyle="1" w:styleId="B7DC33224E7146888D9ED31A5961C7B9">
    <w:name w:val="B7DC33224E7146888D9ED31A5961C7B9"/>
  </w:style>
  <w:style w:type="paragraph" w:customStyle="1" w:styleId="4E8F647411F24253A523FFEE8BADFE34">
    <w:name w:val="4E8F647411F24253A523FFEE8BADFE34"/>
  </w:style>
  <w:style w:type="paragraph" w:customStyle="1" w:styleId="110EC93A54DE4D009D4A4954EAFF686F">
    <w:name w:val="110EC93A54DE4D009D4A4954EAFF686F"/>
  </w:style>
  <w:style w:type="paragraph" w:customStyle="1" w:styleId="702E879B52C542298E9A53005714221F">
    <w:name w:val="702E879B52C542298E9A53005714221F"/>
  </w:style>
  <w:style w:type="paragraph" w:customStyle="1" w:styleId="223992CCCDCE46B9BC2ECAC2F9A0F111">
    <w:name w:val="223992CCCDCE46B9BC2ECAC2F9A0F111"/>
  </w:style>
  <w:style w:type="paragraph" w:customStyle="1" w:styleId="9007029C59B5497488866678B455583B">
    <w:name w:val="9007029C59B5497488866678B455583B"/>
  </w:style>
  <w:style w:type="paragraph" w:customStyle="1" w:styleId="04397E7F5AFB44EC8D1B4C8BCB4DFE42">
    <w:name w:val="04397E7F5AFB44EC8D1B4C8BCB4DFE42"/>
  </w:style>
  <w:style w:type="paragraph" w:customStyle="1" w:styleId="88525F0C332548E3A0628DEC09DB9671">
    <w:name w:val="88525F0C332548E3A0628DEC09DB9671"/>
  </w:style>
  <w:style w:type="paragraph" w:customStyle="1" w:styleId="C4E1E3F6C0BE41768D76DDE2D5095A7B">
    <w:name w:val="C4E1E3F6C0BE41768D76DDE2D5095A7B"/>
  </w:style>
  <w:style w:type="paragraph" w:customStyle="1" w:styleId="032CAAF54F5F403F892B7C2EFEC2A883">
    <w:name w:val="032CAAF54F5F403F892B7C2EFEC2A883"/>
  </w:style>
  <w:style w:type="paragraph" w:customStyle="1" w:styleId="D9C832BAA759435FA42A7BA50C80F04C">
    <w:name w:val="D9C832BAA759435FA42A7BA50C80F04C"/>
  </w:style>
  <w:style w:type="paragraph" w:customStyle="1" w:styleId="4FE4C7C46A9B443E9E763EA5A262DC21">
    <w:name w:val="4FE4C7C46A9B443E9E763EA5A262DC21"/>
  </w:style>
  <w:style w:type="paragraph" w:customStyle="1" w:styleId="08B4CDD5821B41699BA049B976401E9B">
    <w:name w:val="08B4CDD5821B41699BA049B976401E9B"/>
  </w:style>
  <w:style w:type="paragraph" w:customStyle="1" w:styleId="7292533DFABF4829B04C92F8C98186D7">
    <w:name w:val="7292533DFABF4829B04C92F8C98186D7"/>
  </w:style>
  <w:style w:type="paragraph" w:customStyle="1" w:styleId="AEE64E83285143B2B145E1D4C3EB347F">
    <w:name w:val="AEE64E83285143B2B145E1D4C3EB347F"/>
  </w:style>
  <w:style w:type="paragraph" w:customStyle="1" w:styleId="8BD3274B083542AF92E832581D63800C">
    <w:name w:val="8BD3274B083542AF92E832581D63800C"/>
  </w:style>
  <w:style w:type="paragraph" w:customStyle="1" w:styleId="B0A08FCECAE24C50BE62121F16B20044">
    <w:name w:val="B0A08FCECAE24C50BE62121F16B20044"/>
  </w:style>
  <w:style w:type="paragraph" w:customStyle="1" w:styleId="86596C4C931C43B684374F4AD8018DCA">
    <w:name w:val="86596C4C931C43B684374F4AD8018DCA"/>
  </w:style>
  <w:style w:type="paragraph" w:customStyle="1" w:styleId="939A3AEEECAE4F3B830A4B43969DFF7A">
    <w:name w:val="939A3AEEECAE4F3B830A4B43969DFF7A"/>
  </w:style>
  <w:style w:type="paragraph" w:customStyle="1" w:styleId="1D9D103200CF46E48FFD079D4BC86B42">
    <w:name w:val="1D9D103200CF46E48FFD079D4BC86B42"/>
  </w:style>
  <w:style w:type="paragraph" w:customStyle="1" w:styleId="40C3E79A64074A2DA2658041EACB7B10">
    <w:name w:val="40C3E79A64074A2DA2658041EACB7B10"/>
  </w:style>
  <w:style w:type="paragraph" w:customStyle="1" w:styleId="E72750C2891B4C75BECC8E2F9E12A03B">
    <w:name w:val="E72750C2891B4C75BECC8E2F9E12A03B"/>
  </w:style>
  <w:style w:type="paragraph" w:customStyle="1" w:styleId="1506AFBCE54A4FC3A9D326A50BE313D4">
    <w:name w:val="1506AFBCE54A4FC3A9D326A50BE313D4"/>
  </w:style>
  <w:style w:type="paragraph" w:customStyle="1" w:styleId="14CD3DBFD91F4EC286BC05ADA6E18147">
    <w:name w:val="14CD3DBFD91F4EC286BC05ADA6E18147"/>
  </w:style>
  <w:style w:type="paragraph" w:customStyle="1" w:styleId="AE3D57EF1BCC4E3F8B74B31FF82060F2">
    <w:name w:val="AE3D57EF1BCC4E3F8B74B31FF82060F2"/>
  </w:style>
  <w:style w:type="paragraph" w:customStyle="1" w:styleId="59E20134DCBB428EA1CF56971FA9C08E">
    <w:name w:val="59E20134DCBB428EA1CF56971FA9C08E"/>
  </w:style>
  <w:style w:type="paragraph" w:customStyle="1" w:styleId="955B25CFEE0648288CF9157621B5D755">
    <w:name w:val="955B25CFEE0648288CF9157621B5D755"/>
  </w:style>
  <w:style w:type="paragraph" w:customStyle="1" w:styleId="34EC0A10C5064ABF8FAFC6FAAFCD353C">
    <w:name w:val="34EC0A10C5064ABF8FAFC6FAAFCD353C"/>
  </w:style>
  <w:style w:type="paragraph" w:customStyle="1" w:styleId="E3D4236F51CF4772828C238773AD0F3E">
    <w:name w:val="E3D4236F51CF4772828C238773AD0F3E"/>
  </w:style>
  <w:style w:type="paragraph" w:customStyle="1" w:styleId="CF79A105A23B4641AADA8B9B994FF2EC">
    <w:name w:val="CF79A105A23B4641AADA8B9B994FF2EC"/>
  </w:style>
  <w:style w:type="paragraph" w:customStyle="1" w:styleId="FF7C33C1ED924BE58DAA61EF8CD42446">
    <w:name w:val="FF7C33C1ED924BE58DAA61EF8CD42446"/>
  </w:style>
  <w:style w:type="paragraph" w:customStyle="1" w:styleId="A8EB5AA0B4164DA88011406B6A3C79B3">
    <w:name w:val="A8EB5AA0B4164DA88011406B6A3C79B3"/>
  </w:style>
  <w:style w:type="paragraph" w:customStyle="1" w:styleId="FB0D0265254D467DB0587067924621E3">
    <w:name w:val="FB0D0265254D467DB0587067924621E3"/>
  </w:style>
  <w:style w:type="paragraph" w:customStyle="1" w:styleId="64B5504B31FB468495F95CEA8EBEB69A">
    <w:name w:val="64B5504B31FB468495F95CEA8EBEB69A"/>
  </w:style>
  <w:style w:type="paragraph" w:customStyle="1" w:styleId="67657710B85C41A7B7A8AC8373AFBF4C">
    <w:name w:val="67657710B85C41A7B7A8AC8373AFBF4C"/>
  </w:style>
  <w:style w:type="paragraph" w:customStyle="1" w:styleId="710F7EADB9AD4DCB8D56CD26EA67D83F">
    <w:name w:val="710F7EADB9AD4DCB8D56CD26EA67D83F"/>
  </w:style>
  <w:style w:type="paragraph" w:customStyle="1" w:styleId="75D111BDD0D54F0EA79B6E197989C7C2">
    <w:name w:val="75D111BDD0D54F0EA79B6E197989C7C2"/>
  </w:style>
  <w:style w:type="paragraph" w:customStyle="1" w:styleId="7AFD0137137A448FBB098A9B1D9D3FB6">
    <w:name w:val="7AFD0137137A448FBB098A9B1D9D3FB6"/>
  </w:style>
  <w:style w:type="paragraph" w:customStyle="1" w:styleId="1BF2107D1F1644E8863EC7214E552826">
    <w:name w:val="1BF2107D1F1644E8863EC7214E552826"/>
  </w:style>
  <w:style w:type="paragraph" w:customStyle="1" w:styleId="1F4527CC2905416A8FA7F842F32030C5">
    <w:name w:val="1F4527CC2905416A8FA7F842F32030C5"/>
  </w:style>
  <w:style w:type="paragraph" w:customStyle="1" w:styleId="8179F09DCA9E4AEDB5289F2903D34E67">
    <w:name w:val="8179F09DCA9E4AEDB5289F2903D34E67"/>
  </w:style>
  <w:style w:type="paragraph" w:customStyle="1" w:styleId="DB550064D6154F4F9D0C9246D04EA863">
    <w:name w:val="DB550064D6154F4F9D0C9246D04EA863"/>
  </w:style>
  <w:style w:type="paragraph" w:customStyle="1" w:styleId="D1DC67A174E8402A95338AD1C55F9F20">
    <w:name w:val="D1DC67A174E8402A95338AD1C55F9F20"/>
  </w:style>
  <w:style w:type="paragraph" w:customStyle="1" w:styleId="6A74000614A4448E99FEA5C0DF27EBB9">
    <w:name w:val="6A74000614A4448E99FEA5C0DF27EBB9"/>
  </w:style>
  <w:style w:type="paragraph" w:customStyle="1" w:styleId="157C7643B70045C0ABB92D94E486655E">
    <w:name w:val="157C7643B70045C0ABB92D94E486655E"/>
  </w:style>
  <w:style w:type="paragraph" w:customStyle="1" w:styleId="E5A3FE5FEE94451C8AFE87CE75A6800A">
    <w:name w:val="E5A3FE5FEE94451C8AFE87CE75A6800A"/>
  </w:style>
  <w:style w:type="paragraph" w:customStyle="1" w:styleId="BD9C91AB0F0145BC8BF4E3D512CC5679">
    <w:name w:val="BD9C91AB0F0145BC8BF4E3D512CC5679"/>
  </w:style>
  <w:style w:type="paragraph" w:customStyle="1" w:styleId="CCFD4904DBB949948D93DDBC870BCDE0">
    <w:name w:val="CCFD4904DBB949948D93DDBC870BCDE0"/>
  </w:style>
  <w:style w:type="paragraph" w:customStyle="1" w:styleId="427355AD41944F8389B4556F33CF372F">
    <w:name w:val="427355AD41944F8389B4556F33CF372F"/>
  </w:style>
  <w:style w:type="paragraph" w:customStyle="1" w:styleId="5B6583DFF6B64E10871CF649BA08BB82">
    <w:name w:val="5B6583DFF6B64E10871CF649BA08BB82"/>
  </w:style>
  <w:style w:type="paragraph" w:customStyle="1" w:styleId="00FEEEA3901D4471984A9B7AE92FE5D9">
    <w:name w:val="00FEEEA3901D4471984A9B7AE92FE5D9"/>
  </w:style>
  <w:style w:type="paragraph" w:customStyle="1" w:styleId="05FBC66A24024D419AB18D42F0977284">
    <w:name w:val="05FBC66A24024D419AB18D42F0977284"/>
  </w:style>
  <w:style w:type="paragraph" w:customStyle="1" w:styleId="5DA6D1FECF644E9D91FB03F8D707AA71">
    <w:name w:val="5DA6D1FECF644E9D91FB03F8D707AA71"/>
  </w:style>
  <w:style w:type="paragraph" w:customStyle="1" w:styleId="C8355053FBA54E728C835D6EEB9DB826">
    <w:name w:val="C8355053FBA54E728C835D6EEB9DB826"/>
  </w:style>
  <w:style w:type="paragraph" w:customStyle="1" w:styleId="6DC5C016F8B64DC6883AB9CE24F28E16">
    <w:name w:val="6DC5C016F8B64DC6883AB9CE24F28E16"/>
  </w:style>
  <w:style w:type="paragraph" w:customStyle="1" w:styleId="507E432906C845D3A5C0CF72874615AD">
    <w:name w:val="507E432906C845D3A5C0CF72874615AD"/>
  </w:style>
  <w:style w:type="paragraph" w:customStyle="1" w:styleId="B3368414E93940A989D783D40E1C2219">
    <w:name w:val="B3368414E93940A989D783D40E1C2219"/>
  </w:style>
  <w:style w:type="paragraph" w:customStyle="1" w:styleId="35A82E277C294ACF9CFEA65FBF09E866">
    <w:name w:val="35A82E277C294ACF9CFEA65FBF09E866"/>
  </w:style>
  <w:style w:type="paragraph" w:customStyle="1" w:styleId="F654FC12B14B48718071138A12E353A0">
    <w:name w:val="F654FC12B14B48718071138A12E353A0"/>
  </w:style>
  <w:style w:type="paragraph" w:customStyle="1" w:styleId="549086687B5542E78B3E858F9D002959">
    <w:name w:val="549086687B5542E78B3E858F9D002959"/>
  </w:style>
  <w:style w:type="paragraph" w:customStyle="1" w:styleId="6B36D7D73DFE492FADC673A74B8DB3E1">
    <w:name w:val="6B36D7D73DFE492FADC673A74B8DB3E1"/>
  </w:style>
  <w:style w:type="paragraph" w:customStyle="1" w:styleId="40D41B3CC73A4D6EBBD78356C62D86FB">
    <w:name w:val="40D41B3CC73A4D6EBBD78356C62D86FB"/>
  </w:style>
  <w:style w:type="paragraph" w:customStyle="1" w:styleId="3E7284A1BA3B4CEC8B947656350CA0E0">
    <w:name w:val="3E7284A1BA3B4CEC8B947656350CA0E0"/>
  </w:style>
  <w:style w:type="paragraph" w:customStyle="1" w:styleId="4DC5A142353E48E79A50A16142C20836">
    <w:name w:val="4DC5A142353E48E79A50A16142C20836"/>
  </w:style>
  <w:style w:type="paragraph" w:customStyle="1" w:styleId="0A8D4A910C6049A79CCBF5712FB4C06C">
    <w:name w:val="0A8D4A910C6049A79CCBF5712FB4C06C"/>
  </w:style>
  <w:style w:type="paragraph" w:customStyle="1" w:styleId="5C20BBA3224B4E56AFFDF431B0F19FFE">
    <w:name w:val="5C20BBA3224B4E56AFFDF431B0F19FFE"/>
  </w:style>
  <w:style w:type="paragraph" w:customStyle="1" w:styleId="6B9D318286AC4DD7A8860637F5A6CDA2">
    <w:name w:val="6B9D318286AC4DD7A8860637F5A6CDA2"/>
  </w:style>
  <w:style w:type="paragraph" w:customStyle="1" w:styleId="FEF3ABFC5D844A969E938C9D3F48E91A">
    <w:name w:val="FEF3ABFC5D844A969E938C9D3F48E91A"/>
  </w:style>
  <w:style w:type="paragraph" w:customStyle="1" w:styleId="1C09DA7D793743EEB1BBBD8C02A9A1A7">
    <w:name w:val="1C09DA7D793743EEB1BBBD8C02A9A1A7"/>
  </w:style>
  <w:style w:type="paragraph" w:customStyle="1" w:styleId="4F982B07CCC142378B72EA4F917CC2F4">
    <w:name w:val="4F982B07CCC142378B72EA4F917CC2F4"/>
  </w:style>
  <w:style w:type="paragraph" w:customStyle="1" w:styleId="13AE5473898B4A7E9E6B6F0FA173B78B">
    <w:name w:val="13AE5473898B4A7E9E6B6F0FA173B78B"/>
  </w:style>
  <w:style w:type="paragraph" w:customStyle="1" w:styleId="641FAE09DB294DB58AFF77DD71A82BAD">
    <w:name w:val="641FAE09DB294DB58AFF77DD71A82BAD"/>
  </w:style>
  <w:style w:type="paragraph" w:customStyle="1" w:styleId="D64861D9DD914A03B53A31A2A4337AE7">
    <w:name w:val="D64861D9DD914A03B53A31A2A4337AE7"/>
  </w:style>
  <w:style w:type="paragraph" w:customStyle="1" w:styleId="72B011802E044619B3376E7650DD869D">
    <w:name w:val="72B011802E044619B3376E7650DD869D"/>
  </w:style>
  <w:style w:type="paragraph" w:customStyle="1" w:styleId="7F5F2DAE033741F1BC416467F7281E54">
    <w:name w:val="7F5F2DAE033741F1BC416467F7281E54"/>
  </w:style>
  <w:style w:type="paragraph" w:customStyle="1" w:styleId="B5AF2E06F1D743B4B35B9F96E196DAC4">
    <w:name w:val="B5AF2E06F1D743B4B35B9F96E196DAC4"/>
  </w:style>
  <w:style w:type="paragraph" w:customStyle="1" w:styleId="B9C66E9398824606B352CD2F218FA9BA">
    <w:name w:val="B9C66E9398824606B352CD2F218FA9BA"/>
  </w:style>
  <w:style w:type="paragraph" w:customStyle="1" w:styleId="1C9D9E5D34DC47618AA2FD7393D7D1F4">
    <w:name w:val="1C9D9E5D34DC47618AA2FD7393D7D1F4"/>
  </w:style>
  <w:style w:type="paragraph" w:customStyle="1" w:styleId="6DB83AA5B8144F52A3E0A1EF793AF31B">
    <w:name w:val="6DB83AA5B8144F52A3E0A1EF793AF31B"/>
  </w:style>
  <w:style w:type="paragraph" w:customStyle="1" w:styleId="ACD74B0C5F474B9E84A1ACC7270905B9">
    <w:name w:val="ACD74B0C5F474B9E84A1ACC7270905B9"/>
  </w:style>
  <w:style w:type="paragraph" w:customStyle="1" w:styleId="4B1EF57971444D768AB33E7436096036">
    <w:name w:val="4B1EF57971444D768AB33E7436096036"/>
  </w:style>
  <w:style w:type="paragraph" w:customStyle="1" w:styleId="4726FC026C99444B80874C1E9403D1FB">
    <w:name w:val="4726FC026C99444B80874C1E9403D1FB"/>
  </w:style>
  <w:style w:type="paragraph" w:customStyle="1" w:styleId="2151048DD4CF4FB49C03F123677F6DE7">
    <w:name w:val="2151048DD4CF4FB49C03F123677F6DE7"/>
  </w:style>
  <w:style w:type="paragraph" w:customStyle="1" w:styleId="9737B0E89B9C43D5909DD1DFAA0E6A72">
    <w:name w:val="9737B0E89B9C43D5909DD1DFAA0E6A72"/>
  </w:style>
  <w:style w:type="paragraph" w:customStyle="1" w:styleId="364A3946C10A44FBAC79A864CBC7876F">
    <w:name w:val="364A3946C10A44FBAC79A864CBC7876F"/>
  </w:style>
  <w:style w:type="paragraph" w:customStyle="1" w:styleId="EA6BE328D5FF4664BB680D1022B4BBA9">
    <w:name w:val="EA6BE328D5FF4664BB680D1022B4BBA9"/>
  </w:style>
  <w:style w:type="paragraph" w:customStyle="1" w:styleId="6338CE9EEB844C869F30BC3DE6A048AA">
    <w:name w:val="6338CE9EEB844C869F30BC3DE6A048AA"/>
  </w:style>
  <w:style w:type="paragraph" w:customStyle="1" w:styleId="0B428364E52A42BBA7C3A2859F695FE0">
    <w:name w:val="0B428364E52A42BBA7C3A2859F695FE0"/>
  </w:style>
  <w:style w:type="paragraph" w:customStyle="1" w:styleId="890B93532F6A4BCAAB25FB6053766191">
    <w:name w:val="890B93532F6A4BCAAB25FB6053766191"/>
  </w:style>
  <w:style w:type="paragraph" w:customStyle="1" w:styleId="C87DDA7465484C4E9080592B1DAC69E1">
    <w:name w:val="C87DDA7465484C4E9080592B1DAC69E1"/>
  </w:style>
  <w:style w:type="paragraph" w:customStyle="1" w:styleId="E0DEB35ADCFB4BFFB79D65A201BF75DF">
    <w:name w:val="E0DEB35ADCFB4BFFB79D65A201BF75DF"/>
  </w:style>
  <w:style w:type="paragraph" w:customStyle="1" w:styleId="6DF51765E1D149668E47211D8CE30B2E">
    <w:name w:val="6DF51765E1D149668E47211D8CE30B2E"/>
  </w:style>
  <w:style w:type="paragraph" w:customStyle="1" w:styleId="73EFBA8865274CA09D23B5C57AD70602">
    <w:name w:val="73EFBA8865274CA09D23B5C57AD70602"/>
  </w:style>
  <w:style w:type="paragraph" w:customStyle="1" w:styleId="1B98271699B647E78CD3404579640686">
    <w:name w:val="1B98271699B647E78CD3404579640686"/>
  </w:style>
  <w:style w:type="paragraph" w:customStyle="1" w:styleId="986B916EA1A842AB9CBCF7640336D57A">
    <w:name w:val="986B916EA1A842AB9CBCF7640336D57A"/>
  </w:style>
  <w:style w:type="paragraph" w:customStyle="1" w:styleId="5338384E74CC41A3AB789D7CD876DEDA">
    <w:name w:val="5338384E74CC41A3AB789D7CD876DEDA"/>
  </w:style>
  <w:style w:type="paragraph" w:customStyle="1" w:styleId="5A1E64ED923D4630A4C8D48B567913A9">
    <w:name w:val="5A1E64ED923D4630A4C8D48B567913A9"/>
  </w:style>
  <w:style w:type="paragraph" w:customStyle="1" w:styleId="29D3E330368B4D30BCB9A5B063CA9DBA">
    <w:name w:val="29D3E330368B4D30BCB9A5B063CA9DBA"/>
  </w:style>
  <w:style w:type="paragraph" w:customStyle="1" w:styleId="0B484B53331A4EE0B723A43B830C1B1A">
    <w:name w:val="0B484B53331A4EE0B723A43B830C1B1A"/>
  </w:style>
  <w:style w:type="paragraph" w:customStyle="1" w:styleId="42E50E4B8263413EAE346AF5A914EB5A">
    <w:name w:val="42E50E4B8263413EAE346AF5A914EB5A"/>
  </w:style>
  <w:style w:type="paragraph" w:customStyle="1" w:styleId="43EA990C5BEF41EFBB55147CEDA21F41">
    <w:name w:val="43EA990C5BEF41EFBB55147CEDA21F41"/>
  </w:style>
  <w:style w:type="paragraph" w:customStyle="1" w:styleId="A2B58EA532E84D0F96EDFD33EFC5B4DD">
    <w:name w:val="A2B58EA532E84D0F96EDFD33EFC5B4DD"/>
  </w:style>
  <w:style w:type="paragraph" w:customStyle="1" w:styleId="8534F0A2E8C74972A0F8FBE1B97FCF69">
    <w:name w:val="8534F0A2E8C74972A0F8FBE1B97FCF69"/>
  </w:style>
  <w:style w:type="paragraph" w:customStyle="1" w:styleId="1C8C0CFA6DC745FE86F63B2CE6F13A9D">
    <w:name w:val="1C8C0CFA6DC745FE86F63B2CE6F13A9D"/>
  </w:style>
  <w:style w:type="paragraph" w:customStyle="1" w:styleId="165ED8D500474434951B2894BDBBA7FA">
    <w:name w:val="165ED8D500474434951B2894BDBBA7FA"/>
  </w:style>
  <w:style w:type="paragraph" w:customStyle="1" w:styleId="F55D64C4DF3443EAB6595A46CB201732">
    <w:name w:val="F55D64C4DF3443EAB6595A46CB201732"/>
  </w:style>
  <w:style w:type="paragraph" w:customStyle="1" w:styleId="D3C0A2CE7C0D48B18A1765DD425D6F90">
    <w:name w:val="D3C0A2CE7C0D48B18A1765DD425D6F90"/>
  </w:style>
  <w:style w:type="paragraph" w:customStyle="1" w:styleId="2AD02699A7E949498A34012D9C573AC0">
    <w:name w:val="2AD02699A7E949498A34012D9C573AC0"/>
  </w:style>
  <w:style w:type="paragraph" w:customStyle="1" w:styleId="234DA1063B114783978E651CBC9FCD46">
    <w:name w:val="234DA1063B114783978E651CBC9FCD46"/>
  </w:style>
  <w:style w:type="paragraph" w:customStyle="1" w:styleId="708B66AA291F42E79D0F6670C168B3AC">
    <w:name w:val="708B66AA291F42E79D0F6670C168B3AC"/>
  </w:style>
  <w:style w:type="paragraph" w:customStyle="1" w:styleId="5894777983DA4D7EA40A6CE3912E6E7A">
    <w:name w:val="5894777983DA4D7EA40A6CE3912E6E7A"/>
  </w:style>
  <w:style w:type="paragraph" w:customStyle="1" w:styleId="AF021008526C41D7BB382748F861B145">
    <w:name w:val="AF021008526C41D7BB382748F861B145"/>
  </w:style>
  <w:style w:type="paragraph" w:customStyle="1" w:styleId="E5993D044CEF4BDCB28693F7FFBEC8F7">
    <w:name w:val="E5993D044CEF4BDCB28693F7FFBEC8F7"/>
  </w:style>
  <w:style w:type="paragraph" w:customStyle="1" w:styleId="C2C7057A808042149105E742EAB15736">
    <w:name w:val="C2C7057A808042149105E742EAB15736"/>
  </w:style>
  <w:style w:type="paragraph" w:customStyle="1" w:styleId="AB7174ACD9FF4E8CA1549D75221749EB">
    <w:name w:val="AB7174ACD9FF4E8CA1549D75221749EB"/>
  </w:style>
  <w:style w:type="paragraph" w:customStyle="1" w:styleId="E065349767004F1BBCD4790DF8D939CD">
    <w:name w:val="E065349767004F1BBCD4790DF8D939CD"/>
  </w:style>
  <w:style w:type="paragraph" w:customStyle="1" w:styleId="838914FBE7B94EEF88E74E2820DCD000">
    <w:name w:val="838914FBE7B94EEF88E74E2820DCD000"/>
  </w:style>
  <w:style w:type="paragraph" w:customStyle="1" w:styleId="40F9AC1058094770A262C31CC070F823">
    <w:name w:val="40F9AC1058094770A262C31CC070F823"/>
  </w:style>
  <w:style w:type="paragraph" w:customStyle="1" w:styleId="14EDA4196E37459993B923678D171B16">
    <w:name w:val="14EDA4196E37459993B923678D171B16"/>
  </w:style>
  <w:style w:type="paragraph" w:customStyle="1" w:styleId="3D8E2B6BA1C04B448109BD1FCB0C1578">
    <w:name w:val="3D8E2B6BA1C04B448109BD1FCB0C1578"/>
  </w:style>
  <w:style w:type="paragraph" w:customStyle="1" w:styleId="C9E43BFDCE404ACDBDE229F7FDD50EB9">
    <w:name w:val="C9E43BFDCE404ACDBDE229F7FDD50EB9"/>
  </w:style>
  <w:style w:type="paragraph" w:customStyle="1" w:styleId="A2EF7045742F4766919E0872BD3EAD35">
    <w:name w:val="A2EF7045742F4766919E0872BD3EAD35"/>
  </w:style>
  <w:style w:type="paragraph" w:customStyle="1" w:styleId="B05636AC43AF48B28A84E960A0D6D305">
    <w:name w:val="B05636AC43AF48B28A84E960A0D6D305"/>
  </w:style>
  <w:style w:type="paragraph" w:customStyle="1" w:styleId="E636391C688943C5A4D6BD06016534E7">
    <w:name w:val="E636391C688943C5A4D6BD06016534E7"/>
  </w:style>
  <w:style w:type="paragraph" w:customStyle="1" w:styleId="8D2B8CD6C5D34A86825D56DFEB81D029">
    <w:name w:val="8D2B8CD6C5D34A86825D56DFEB81D029"/>
  </w:style>
  <w:style w:type="paragraph" w:customStyle="1" w:styleId="D7C6A648471240588287B3331DDAAEC4">
    <w:name w:val="D7C6A648471240588287B3331DDAAEC4"/>
  </w:style>
  <w:style w:type="paragraph" w:customStyle="1" w:styleId="4B2856A8155A4B7491ECB3D57811AE90">
    <w:name w:val="4B2856A8155A4B7491ECB3D57811AE90"/>
  </w:style>
  <w:style w:type="paragraph" w:customStyle="1" w:styleId="00E51B16B35B4DAF911A3093B827835F">
    <w:name w:val="00E51B16B35B4DAF911A3093B827835F"/>
  </w:style>
  <w:style w:type="paragraph" w:customStyle="1" w:styleId="BB8A8B2F72404BA9ABCB015EC03C02E2">
    <w:name w:val="BB8A8B2F72404BA9ABCB015EC03C02E2"/>
  </w:style>
  <w:style w:type="paragraph" w:customStyle="1" w:styleId="84D3539AACDF4D4B81410CF6A7A4B7D3">
    <w:name w:val="84D3539AACDF4D4B81410CF6A7A4B7D3"/>
  </w:style>
  <w:style w:type="paragraph" w:customStyle="1" w:styleId="007B8B60B51B40D4A0B53291DEA060D8">
    <w:name w:val="007B8B60B51B40D4A0B53291DEA060D8"/>
  </w:style>
  <w:style w:type="paragraph" w:customStyle="1" w:styleId="B3EE9242E01A4C0A98307D4F4815707C">
    <w:name w:val="B3EE9242E01A4C0A98307D4F4815707C"/>
  </w:style>
  <w:style w:type="paragraph" w:customStyle="1" w:styleId="AF84ED254B054BE0801BEF82FD41F4A1">
    <w:name w:val="AF84ED254B054BE0801BEF82FD41F4A1"/>
  </w:style>
  <w:style w:type="paragraph" w:customStyle="1" w:styleId="316B4E3BA9374F12A6C39731BBC0CB2C">
    <w:name w:val="316B4E3BA9374F12A6C39731BBC0CB2C"/>
  </w:style>
  <w:style w:type="paragraph" w:customStyle="1" w:styleId="4816B335C5864696861A572B3E172F08">
    <w:name w:val="4816B335C5864696861A572B3E172F08"/>
  </w:style>
  <w:style w:type="paragraph" w:customStyle="1" w:styleId="B218434A231445CA973E368A16F58875">
    <w:name w:val="B218434A231445CA973E368A16F58875"/>
  </w:style>
  <w:style w:type="paragraph" w:customStyle="1" w:styleId="C54DF6A078964547BD8E729F848391EA">
    <w:name w:val="C54DF6A078964547BD8E729F848391EA"/>
  </w:style>
  <w:style w:type="paragraph" w:customStyle="1" w:styleId="04F03BE2EC1B4933B6330F546887D979">
    <w:name w:val="04F03BE2EC1B4933B6330F546887D979"/>
  </w:style>
  <w:style w:type="paragraph" w:customStyle="1" w:styleId="E058FF6961CD42EFAC2E2CD3BE0CC5B7">
    <w:name w:val="E058FF6961CD42EFAC2E2CD3BE0CC5B7"/>
  </w:style>
  <w:style w:type="paragraph" w:customStyle="1" w:styleId="C719835D334D4D3EA16816E6C31DCE9F">
    <w:name w:val="C719835D334D4D3EA16816E6C31DCE9F"/>
  </w:style>
  <w:style w:type="paragraph" w:customStyle="1" w:styleId="1D99910CEDBA43338DBD7A3D03D1477F">
    <w:name w:val="1D99910CEDBA43338DBD7A3D03D1477F"/>
  </w:style>
  <w:style w:type="paragraph" w:customStyle="1" w:styleId="3692F120DDAE4B54B3B0A9627327C051">
    <w:name w:val="3692F120DDAE4B54B3B0A9627327C051"/>
  </w:style>
  <w:style w:type="paragraph" w:customStyle="1" w:styleId="A9D78CE0F1F843799D2D778B63DEE7B5">
    <w:name w:val="A9D78CE0F1F843799D2D778B63DEE7B5"/>
  </w:style>
  <w:style w:type="paragraph" w:customStyle="1" w:styleId="303A868CBFF5498480357C1DD71B469E">
    <w:name w:val="303A868CBFF5498480357C1DD71B469E"/>
  </w:style>
  <w:style w:type="paragraph" w:customStyle="1" w:styleId="E5E0FF6896204F688B07E73A4F3DCBFE">
    <w:name w:val="E5E0FF6896204F688B07E73A4F3DCBFE"/>
  </w:style>
  <w:style w:type="paragraph" w:customStyle="1" w:styleId="006A4CFFB229419687546282B2110C57">
    <w:name w:val="006A4CFFB229419687546282B2110C57"/>
  </w:style>
  <w:style w:type="paragraph" w:customStyle="1" w:styleId="04BD9A4FCFD44CC18CC2CDD2DD0885DD">
    <w:name w:val="04BD9A4FCFD44CC18CC2CDD2DD0885DD"/>
  </w:style>
  <w:style w:type="paragraph" w:customStyle="1" w:styleId="2326132961E1443381F30B82B765C69C">
    <w:name w:val="2326132961E1443381F30B82B765C69C"/>
  </w:style>
  <w:style w:type="paragraph" w:customStyle="1" w:styleId="A5210A34F2BB44D788D338F90BFD2A36">
    <w:name w:val="A5210A34F2BB44D788D338F90BFD2A36"/>
  </w:style>
  <w:style w:type="paragraph" w:customStyle="1" w:styleId="F4190E83F8934DA38B0AFD80730D5303">
    <w:name w:val="F4190E83F8934DA38B0AFD80730D5303"/>
  </w:style>
  <w:style w:type="paragraph" w:customStyle="1" w:styleId="5D40EEB7581B4101917982469531CAAF">
    <w:name w:val="5D40EEB7581B4101917982469531CAAF"/>
  </w:style>
  <w:style w:type="paragraph" w:customStyle="1" w:styleId="15BBC5BE27BF4E0FBC1D7D58AE7C069E">
    <w:name w:val="15BBC5BE27BF4E0FBC1D7D58AE7C069E"/>
  </w:style>
  <w:style w:type="paragraph" w:customStyle="1" w:styleId="877167239E844C808772C27D490223FA">
    <w:name w:val="877167239E844C808772C27D490223FA"/>
  </w:style>
  <w:style w:type="paragraph" w:customStyle="1" w:styleId="62CCE90925E84E228989339159656533">
    <w:name w:val="62CCE90925E84E228989339159656533"/>
  </w:style>
  <w:style w:type="paragraph" w:customStyle="1" w:styleId="D40FE290F88842E08ABDC015B00366ED">
    <w:name w:val="D40FE290F88842E08ABDC015B00366ED"/>
  </w:style>
  <w:style w:type="paragraph" w:customStyle="1" w:styleId="4AAA490F7FD74C37B1E9089400034409">
    <w:name w:val="4AAA490F7FD74C37B1E9089400034409"/>
  </w:style>
  <w:style w:type="paragraph" w:customStyle="1" w:styleId="CA1B902D2B904CFFA31073829AE345C1">
    <w:name w:val="CA1B902D2B904CFFA31073829AE345C1"/>
  </w:style>
  <w:style w:type="paragraph" w:customStyle="1" w:styleId="F7AE4BF2C0844F9C929BD18D2A83E60D">
    <w:name w:val="F7AE4BF2C0844F9C929BD18D2A83E60D"/>
  </w:style>
  <w:style w:type="paragraph" w:customStyle="1" w:styleId="41C82B68AECE44979499C54FE6B5D944">
    <w:name w:val="41C82B68AECE44979499C54FE6B5D944"/>
  </w:style>
  <w:style w:type="paragraph" w:customStyle="1" w:styleId="B075FD00C1C0442693C59B763AA0BBDC">
    <w:name w:val="B075FD00C1C0442693C59B763AA0BBDC"/>
  </w:style>
  <w:style w:type="paragraph" w:customStyle="1" w:styleId="0B0944ED4DB84FB49C216ADCB5973720">
    <w:name w:val="0B0944ED4DB84FB49C216ADCB5973720"/>
  </w:style>
  <w:style w:type="paragraph" w:customStyle="1" w:styleId="0B7D3D814B2F4EDCA0FED6B9395C2542">
    <w:name w:val="0B7D3D814B2F4EDCA0FED6B9395C2542"/>
  </w:style>
  <w:style w:type="paragraph" w:customStyle="1" w:styleId="6F87BF2198D7417C9CAFB6A08B195099">
    <w:name w:val="6F87BF2198D7417C9CAFB6A08B195099"/>
  </w:style>
  <w:style w:type="paragraph" w:customStyle="1" w:styleId="73A3D7A0E28F47459203C9FBEA7DBD38">
    <w:name w:val="73A3D7A0E28F47459203C9FBEA7DBD38"/>
  </w:style>
  <w:style w:type="paragraph" w:customStyle="1" w:styleId="2E5195ABA02C46478AA5DE70ADFFB251">
    <w:name w:val="2E5195ABA02C46478AA5DE70ADFFB251"/>
  </w:style>
  <w:style w:type="paragraph" w:customStyle="1" w:styleId="3A7FBB3F7F92484B9A0FA3EA17A64947">
    <w:name w:val="3A7FBB3F7F92484B9A0FA3EA17A64947"/>
  </w:style>
  <w:style w:type="paragraph" w:customStyle="1" w:styleId="C227FA407B9B41138B5C3BFD10B6307D">
    <w:name w:val="C227FA407B9B41138B5C3BFD10B6307D"/>
  </w:style>
  <w:style w:type="paragraph" w:customStyle="1" w:styleId="D46B8D0DEFFA4E60A17883FA7159B74D">
    <w:name w:val="D46B8D0DEFFA4E60A17883FA7159B74D"/>
  </w:style>
  <w:style w:type="paragraph" w:customStyle="1" w:styleId="2CF384551C7A415E901A4F002C6D37C0">
    <w:name w:val="2CF384551C7A415E901A4F002C6D37C0"/>
  </w:style>
  <w:style w:type="paragraph" w:customStyle="1" w:styleId="4FD2C2810E5547E5B307DCBCD4B7186B">
    <w:name w:val="4FD2C2810E5547E5B307DCBCD4B7186B"/>
  </w:style>
  <w:style w:type="paragraph" w:customStyle="1" w:styleId="1010D6A61B1E4085AFCA45F494F8CC73">
    <w:name w:val="1010D6A61B1E4085AFCA45F494F8CC73"/>
  </w:style>
  <w:style w:type="paragraph" w:customStyle="1" w:styleId="9D201BB8C91D41B9BF18D92C9884139B">
    <w:name w:val="9D201BB8C91D41B9BF18D92C9884139B"/>
  </w:style>
  <w:style w:type="paragraph" w:customStyle="1" w:styleId="F5741BAC652F4B61B701C93539BC8526">
    <w:name w:val="F5741BAC652F4B61B701C93539BC8526"/>
  </w:style>
  <w:style w:type="paragraph" w:customStyle="1" w:styleId="84CDEF60995A4806A46251F4C24F9A28">
    <w:name w:val="84CDEF60995A4806A46251F4C24F9A28"/>
  </w:style>
  <w:style w:type="paragraph" w:customStyle="1" w:styleId="DCF1E1241EA6447FBF8C831B0D96BF40">
    <w:name w:val="DCF1E1241EA6447FBF8C831B0D96BF40"/>
  </w:style>
  <w:style w:type="paragraph" w:customStyle="1" w:styleId="11E951390522437EBFE90AA98D373C56">
    <w:name w:val="11E951390522437EBFE90AA98D373C56"/>
  </w:style>
  <w:style w:type="paragraph" w:customStyle="1" w:styleId="B94CE10534AF4E9CB79A660C3683858D">
    <w:name w:val="B94CE10534AF4E9CB79A660C3683858D"/>
  </w:style>
  <w:style w:type="paragraph" w:customStyle="1" w:styleId="E1560C7AA5C8423599B3ECA4EBF5723F">
    <w:name w:val="E1560C7AA5C8423599B3ECA4EBF5723F"/>
  </w:style>
  <w:style w:type="paragraph" w:customStyle="1" w:styleId="345FC0DF3D9045DFB02BD0FB27D4BE4B">
    <w:name w:val="345FC0DF3D9045DFB02BD0FB27D4BE4B"/>
  </w:style>
  <w:style w:type="paragraph" w:customStyle="1" w:styleId="1C06C1A6117840E88EDC6E6CEE92DD91">
    <w:name w:val="1C06C1A6117840E88EDC6E6CEE92DD91"/>
  </w:style>
  <w:style w:type="paragraph" w:customStyle="1" w:styleId="8E9ADBC9D409491AAEE71489D2E12BDE">
    <w:name w:val="8E9ADBC9D409491AAEE71489D2E12BDE"/>
  </w:style>
  <w:style w:type="paragraph" w:customStyle="1" w:styleId="D020D11F9B8240F086BE79C3FB51A1D4">
    <w:name w:val="D020D11F9B8240F086BE79C3FB51A1D4"/>
  </w:style>
  <w:style w:type="paragraph" w:customStyle="1" w:styleId="32C93E13F68A4C21BAE22B7562DF7515">
    <w:name w:val="32C93E13F68A4C21BAE22B7562DF7515"/>
  </w:style>
  <w:style w:type="paragraph" w:customStyle="1" w:styleId="4C85499D1A8F4C43BCF39F023C7B19A7">
    <w:name w:val="4C85499D1A8F4C43BCF39F023C7B19A7"/>
  </w:style>
  <w:style w:type="paragraph" w:customStyle="1" w:styleId="9C66F7B27BDB4B92A287DA1165997039">
    <w:name w:val="9C66F7B27BDB4B92A287DA1165997039"/>
  </w:style>
  <w:style w:type="paragraph" w:customStyle="1" w:styleId="07AC1A879A804A9FA61EAB1BD39D80CD">
    <w:name w:val="07AC1A879A804A9FA61EAB1BD39D80CD"/>
  </w:style>
  <w:style w:type="paragraph" w:customStyle="1" w:styleId="DC9ED10006984692864001FBEF430753">
    <w:name w:val="DC9ED10006984692864001FBEF430753"/>
  </w:style>
  <w:style w:type="paragraph" w:customStyle="1" w:styleId="97F6DF46B31344469768756220336133">
    <w:name w:val="97F6DF46B31344469768756220336133"/>
  </w:style>
  <w:style w:type="paragraph" w:customStyle="1" w:styleId="074A3356F0464AA9B9AB77AA9C802703">
    <w:name w:val="074A3356F0464AA9B9AB77AA9C802703"/>
  </w:style>
  <w:style w:type="paragraph" w:customStyle="1" w:styleId="83831338D7DA4BE997606E708D201C7C">
    <w:name w:val="83831338D7DA4BE997606E708D201C7C"/>
  </w:style>
  <w:style w:type="paragraph" w:customStyle="1" w:styleId="31598D90587C4B8493A3992485CF35F4">
    <w:name w:val="31598D90587C4B8493A3992485CF35F4"/>
  </w:style>
  <w:style w:type="paragraph" w:customStyle="1" w:styleId="65647931554D48F293AA9B3A31DFD4F7">
    <w:name w:val="65647931554D48F293AA9B3A31DFD4F7"/>
  </w:style>
  <w:style w:type="paragraph" w:customStyle="1" w:styleId="8F089D4368B541888DA99BB4C4A48BCB">
    <w:name w:val="8F089D4368B541888DA99BB4C4A48BCB"/>
  </w:style>
  <w:style w:type="paragraph" w:customStyle="1" w:styleId="5A8BFD2152DE47BEA52ADC405BE7031E">
    <w:name w:val="5A8BFD2152DE47BEA52ADC405BE7031E"/>
  </w:style>
  <w:style w:type="paragraph" w:customStyle="1" w:styleId="9830D0422658446C85E2C986CB4D4471">
    <w:name w:val="9830D0422658446C85E2C986CB4D4471"/>
  </w:style>
  <w:style w:type="paragraph" w:customStyle="1" w:styleId="202C267D4FAA45E4BA20D0C0F2BC71EA">
    <w:name w:val="202C267D4FAA45E4BA20D0C0F2BC71EA"/>
  </w:style>
  <w:style w:type="paragraph" w:customStyle="1" w:styleId="3BC348AD4E904A2284CFD9688E1FD2FE">
    <w:name w:val="3BC348AD4E904A2284CFD9688E1FD2FE"/>
  </w:style>
  <w:style w:type="paragraph" w:customStyle="1" w:styleId="FC1145F2A5F3424D830E43E3090D3610">
    <w:name w:val="FC1145F2A5F3424D830E43E3090D3610"/>
  </w:style>
  <w:style w:type="paragraph" w:customStyle="1" w:styleId="19249264ECB94D7A802EEB602D7D9895">
    <w:name w:val="19249264ECB94D7A802EEB602D7D9895"/>
  </w:style>
  <w:style w:type="paragraph" w:customStyle="1" w:styleId="9C17E8424D634F34812A386CAF7DF448">
    <w:name w:val="9C17E8424D634F34812A386CAF7DF448"/>
  </w:style>
  <w:style w:type="paragraph" w:customStyle="1" w:styleId="D34CA1918B4249E4AFDAB9B7864F9DE1">
    <w:name w:val="D34CA1918B4249E4AFDAB9B7864F9DE1"/>
  </w:style>
  <w:style w:type="paragraph" w:customStyle="1" w:styleId="683D1E4684EC4AABA3276FE522A5B80B">
    <w:name w:val="683D1E4684EC4AABA3276FE522A5B80B"/>
  </w:style>
  <w:style w:type="paragraph" w:customStyle="1" w:styleId="49825AB790284FC48A26FEC96089CDE5">
    <w:name w:val="49825AB790284FC48A26FEC96089CDE5"/>
  </w:style>
  <w:style w:type="paragraph" w:customStyle="1" w:styleId="B35917B3D3E8482D8556AF9C3C85B847">
    <w:name w:val="B35917B3D3E8482D8556AF9C3C85B847"/>
  </w:style>
  <w:style w:type="paragraph" w:customStyle="1" w:styleId="E5BFE09B0D744A188FB5B7C423A1B478">
    <w:name w:val="E5BFE09B0D744A188FB5B7C423A1B478"/>
  </w:style>
  <w:style w:type="paragraph" w:customStyle="1" w:styleId="2594896620AE4ACBAEC7980FABBEEB65">
    <w:name w:val="2594896620AE4ACBAEC7980FABBEEB65"/>
  </w:style>
  <w:style w:type="paragraph" w:customStyle="1" w:styleId="7C22B5FD2AFC4EDAB4A854897A43807E">
    <w:name w:val="7C22B5FD2AFC4EDAB4A854897A43807E"/>
  </w:style>
  <w:style w:type="paragraph" w:customStyle="1" w:styleId="2E5D0B1278404D74BE12DCC67B362043">
    <w:name w:val="2E5D0B1278404D74BE12DCC67B362043"/>
  </w:style>
  <w:style w:type="paragraph" w:customStyle="1" w:styleId="A13F07956BC54EF4AD840E64CB10CEDB">
    <w:name w:val="A13F07956BC54EF4AD840E64CB10CEDB"/>
  </w:style>
  <w:style w:type="paragraph" w:customStyle="1" w:styleId="9C661965A9094B659AD18A8C3C1A9CA5">
    <w:name w:val="9C661965A9094B659AD18A8C3C1A9CA5"/>
  </w:style>
  <w:style w:type="paragraph" w:customStyle="1" w:styleId="C89C6D5554554777B45E2A7F7F143232">
    <w:name w:val="C89C6D5554554777B45E2A7F7F143232"/>
  </w:style>
  <w:style w:type="paragraph" w:customStyle="1" w:styleId="384222EF5D5C4278BD641B25583D47E3">
    <w:name w:val="384222EF5D5C4278BD641B25583D47E3"/>
  </w:style>
  <w:style w:type="paragraph" w:customStyle="1" w:styleId="B796AD41EB3A4125AF292375E7C72905">
    <w:name w:val="B796AD41EB3A4125AF292375E7C72905"/>
  </w:style>
  <w:style w:type="paragraph" w:customStyle="1" w:styleId="DBD2CED531F246659267EA9303CBCB99">
    <w:name w:val="DBD2CED531F246659267EA9303CBCB99"/>
  </w:style>
  <w:style w:type="paragraph" w:customStyle="1" w:styleId="27FBC3745801451FB184272B0CE3C89F">
    <w:name w:val="27FBC3745801451FB184272B0CE3C89F"/>
  </w:style>
  <w:style w:type="paragraph" w:customStyle="1" w:styleId="EF635A26BDDE4FD39BA3236C7793DF78">
    <w:name w:val="EF635A26BDDE4FD39BA3236C7793DF78"/>
  </w:style>
  <w:style w:type="paragraph" w:customStyle="1" w:styleId="BE0238E2B2154D66AC10FD8A929DB76A">
    <w:name w:val="BE0238E2B2154D66AC10FD8A929DB76A"/>
  </w:style>
  <w:style w:type="paragraph" w:customStyle="1" w:styleId="C8805F3269234400B27A3542ED287131">
    <w:name w:val="C8805F3269234400B27A3542ED287131"/>
  </w:style>
  <w:style w:type="paragraph" w:customStyle="1" w:styleId="E36890209BC24A8B8CF873EBE75A1DAF">
    <w:name w:val="E36890209BC24A8B8CF873EBE75A1DAF"/>
  </w:style>
  <w:style w:type="paragraph" w:customStyle="1" w:styleId="96686D1C9BAD4EE0A62DD24D4CB70536">
    <w:name w:val="96686D1C9BAD4EE0A62DD24D4CB70536"/>
  </w:style>
  <w:style w:type="paragraph" w:customStyle="1" w:styleId="C62906DA82C14133ACB0FB02EF69E47B">
    <w:name w:val="C62906DA82C14133ACB0FB02EF69E47B"/>
  </w:style>
  <w:style w:type="paragraph" w:customStyle="1" w:styleId="D80C50D247974F648B5E07412D19AE9F">
    <w:name w:val="D80C50D247974F648B5E07412D19AE9F"/>
  </w:style>
  <w:style w:type="paragraph" w:customStyle="1" w:styleId="DB643A161B5A44298E7B35550DCE8979">
    <w:name w:val="DB643A161B5A44298E7B35550DCE8979"/>
  </w:style>
  <w:style w:type="paragraph" w:customStyle="1" w:styleId="026178B3BC5E4DD8B7681B970213B3AA">
    <w:name w:val="026178B3BC5E4DD8B7681B970213B3AA"/>
  </w:style>
  <w:style w:type="paragraph" w:customStyle="1" w:styleId="A09BE0F6A49741FD9A90E3CE730A1DA1">
    <w:name w:val="A09BE0F6A49741FD9A90E3CE730A1DA1"/>
  </w:style>
  <w:style w:type="paragraph" w:customStyle="1" w:styleId="5E1A2F093DF241BEBB71C16A2938928A">
    <w:name w:val="5E1A2F093DF241BEBB71C16A2938928A"/>
  </w:style>
  <w:style w:type="paragraph" w:customStyle="1" w:styleId="46517450B27040DABDFFABEEC25FEA84">
    <w:name w:val="46517450B27040DABDFFABEEC25FEA84"/>
  </w:style>
  <w:style w:type="paragraph" w:customStyle="1" w:styleId="D879D346FF6E48E2958764E47194EF89">
    <w:name w:val="D879D346FF6E48E2958764E47194EF89"/>
  </w:style>
  <w:style w:type="paragraph" w:customStyle="1" w:styleId="2C1E4BC295F54449A82C28D93A2BEEA1">
    <w:name w:val="2C1E4BC295F54449A82C28D93A2BEEA1"/>
  </w:style>
  <w:style w:type="paragraph" w:customStyle="1" w:styleId="B79C2BFD8DD949C7AB07F2E0B35F17D2">
    <w:name w:val="B79C2BFD8DD949C7AB07F2E0B35F17D2"/>
  </w:style>
  <w:style w:type="paragraph" w:customStyle="1" w:styleId="4DCA7BB6ACDA49E588F73AA99535AC65">
    <w:name w:val="4DCA7BB6ACDA49E588F73AA99535AC65"/>
  </w:style>
  <w:style w:type="paragraph" w:customStyle="1" w:styleId="F4EEF418C6B74E51BAB2B7B4C584B6F8">
    <w:name w:val="F4EEF418C6B74E51BAB2B7B4C584B6F8"/>
  </w:style>
  <w:style w:type="paragraph" w:customStyle="1" w:styleId="DB742EFC054047D189C54E2AEF1D3D53">
    <w:name w:val="DB742EFC054047D189C54E2AEF1D3D53"/>
  </w:style>
  <w:style w:type="paragraph" w:customStyle="1" w:styleId="7061B1AAA7CD4310B8780E18776D381C">
    <w:name w:val="7061B1AAA7CD4310B8780E18776D381C"/>
  </w:style>
  <w:style w:type="paragraph" w:customStyle="1" w:styleId="699A31E31B4F4D6898590C9888D34579">
    <w:name w:val="699A31E31B4F4D6898590C9888D34579"/>
  </w:style>
  <w:style w:type="paragraph" w:customStyle="1" w:styleId="358DF5F1607145008C846C43C10AA6AD">
    <w:name w:val="358DF5F1607145008C846C43C10AA6AD"/>
  </w:style>
  <w:style w:type="paragraph" w:customStyle="1" w:styleId="61B659DDBD54449E93B74A092AEE3B9B">
    <w:name w:val="61B659DDBD54449E93B74A092AEE3B9B"/>
  </w:style>
  <w:style w:type="paragraph" w:customStyle="1" w:styleId="DFA6B56159094EEF93B0209A70594D06">
    <w:name w:val="DFA6B56159094EEF93B0209A70594D06"/>
  </w:style>
  <w:style w:type="paragraph" w:customStyle="1" w:styleId="6C93B51D51D4451BB6096FC282DDF04A">
    <w:name w:val="6C93B51D51D4451BB6096FC282DDF04A"/>
  </w:style>
  <w:style w:type="paragraph" w:customStyle="1" w:styleId="F2FA8EDC491C4FECBADF00FEDC54322F">
    <w:name w:val="F2FA8EDC491C4FECBADF00FEDC54322F"/>
  </w:style>
  <w:style w:type="paragraph" w:customStyle="1" w:styleId="2E81D57E2CE648EDA2136832A6A89EB1">
    <w:name w:val="2E81D57E2CE648EDA2136832A6A89EB1"/>
  </w:style>
  <w:style w:type="paragraph" w:customStyle="1" w:styleId="01F88EFF54F04D27803D9E55E1773536">
    <w:name w:val="01F88EFF54F04D27803D9E55E1773536"/>
  </w:style>
  <w:style w:type="paragraph" w:customStyle="1" w:styleId="F3CDE5BE10E44C17A80E9F3FABB42002">
    <w:name w:val="F3CDE5BE10E44C17A80E9F3FABB42002"/>
  </w:style>
  <w:style w:type="paragraph" w:customStyle="1" w:styleId="5F6F4BDA7A3B4646AB6CA17068FD8687">
    <w:name w:val="5F6F4BDA7A3B4646AB6CA17068FD8687"/>
  </w:style>
  <w:style w:type="paragraph" w:customStyle="1" w:styleId="1A5D6A0FA26B4EAFBB41066C5F15881A">
    <w:name w:val="1A5D6A0FA26B4EAFBB41066C5F15881A"/>
  </w:style>
  <w:style w:type="paragraph" w:customStyle="1" w:styleId="8ACD030BC6C048EE85E3330B8979B2FA">
    <w:name w:val="8ACD030BC6C048EE85E3330B8979B2FA"/>
  </w:style>
  <w:style w:type="paragraph" w:customStyle="1" w:styleId="F2D7651E04824A73874406278B558220">
    <w:name w:val="F2D7651E04824A73874406278B558220"/>
  </w:style>
  <w:style w:type="paragraph" w:customStyle="1" w:styleId="3F84096281F4463DB517DAC13D2365CE">
    <w:name w:val="3F84096281F4463DB517DAC13D2365CE"/>
  </w:style>
  <w:style w:type="paragraph" w:customStyle="1" w:styleId="BEE2C77CB36A4933BDAB0857F1D7E4E7">
    <w:name w:val="BEE2C77CB36A4933BDAB0857F1D7E4E7"/>
  </w:style>
  <w:style w:type="paragraph" w:customStyle="1" w:styleId="E80EBC0C61404EBDB9B54E443D53B321">
    <w:name w:val="E80EBC0C61404EBDB9B54E443D53B321"/>
  </w:style>
  <w:style w:type="paragraph" w:customStyle="1" w:styleId="A6D455DB8F444C8887B0BF0F10C7EE35">
    <w:name w:val="A6D455DB8F444C8887B0BF0F10C7EE35"/>
  </w:style>
  <w:style w:type="paragraph" w:customStyle="1" w:styleId="DB25B2B0C2F64B64A57FD3DD191963B5">
    <w:name w:val="DB25B2B0C2F64B64A57FD3DD191963B5"/>
  </w:style>
  <w:style w:type="paragraph" w:customStyle="1" w:styleId="DD0C2114C8184427A14E86C35A2B9DD3">
    <w:name w:val="DD0C2114C8184427A14E86C35A2B9DD3"/>
  </w:style>
  <w:style w:type="paragraph" w:customStyle="1" w:styleId="90E6CEA6A5B54FBAB2752BF2CE7338B8">
    <w:name w:val="90E6CEA6A5B54FBAB2752BF2CE7338B8"/>
  </w:style>
  <w:style w:type="paragraph" w:customStyle="1" w:styleId="8DA976624A264CCEAA382346578EB2A8">
    <w:name w:val="8DA976624A264CCEAA382346578EB2A8"/>
  </w:style>
  <w:style w:type="paragraph" w:customStyle="1" w:styleId="DDB64D0F064241F4944FE00788220C81">
    <w:name w:val="DDB64D0F064241F4944FE00788220C81"/>
  </w:style>
  <w:style w:type="paragraph" w:customStyle="1" w:styleId="2F8A8ED12C644CA19386FF673E2B5FBD">
    <w:name w:val="2F8A8ED12C644CA19386FF673E2B5FBD"/>
  </w:style>
  <w:style w:type="paragraph" w:customStyle="1" w:styleId="3272425D328D4F928633DBFD1A53E71F">
    <w:name w:val="3272425D328D4F928633DBFD1A53E71F"/>
  </w:style>
  <w:style w:type="paragraph" w:customStyle="1" w:styleId="583185896E864B2088792482509CD1CB">
    <w:name w:val="583185896E864B2088792482509CD1CB"/>
  </w:style>
  <w:style w:type="paragraph" w:customStyle="1" w:styleId="82848D3C823E44B180AC804A2FF2327A">
    <w:name w:val="82848D3C823E44B180AC804A2FF2327A"/>
  </w:style>
  <w:style w:type="paragraph" w:customStyle="1" w:styleId="D0DB7939672C4A57A1727C4446B3085A">
    <w:name w:val="D0DB7939672C4A57A1727C4446B3085A"/>
  </w:style>
  <w:style w:type="paragraph" w:customStyle="1" w:styleId="67ACC7B0392D4819AE45475B504EDB9F">
    <w:name w:val="67ACC7B0392D4819AE45475B504EDB9F"/>
  </w:style>
  <w:style w:type="paragraph" w:customStyle="1" w:styleId="DE43DC6DF1184EB4B5F888D97E0C5393">
    <w:name w:val="DE43DC6DF1184EB4B5F888D97E0C5393"/>
  </w:style>
  <w:style w:type="paragraph" w:customStyle="1" w:styleId="2C7A5590F3394198A6E7B0230EA3A54A">
    <w:name w:val="2C7A5590F3394198A6E7B0230EA3A54A"/>
  </w:style>
  <w:style w:type="paragraph" w:customStyle="1" w:styleId="A8077AB62BBD45A4843117AAB2BE6076">
    <w:name w:val="A8077AB62BBD45A4843117AAB2BE6076"/>
  </w:style>
  <w:style w:type="paragraph" w:customStyle="1" w:styleId="E7E5DCC9451A416C97357F7866B79A45">
    <w:name w:val="E7E5DCC9451A416C97357F7866B79A45"/>
  </w:style>
  <w:style w:type="paragraph" w:customStyle="1" w:styleId="E9512EFD55AD46A780F3A3D1DBC4CCB1">
    <w:name w:val="E9512EFD55AD46A780F3A3D1DBC4CCB1"/>
  </w:style>
  <w:style w:type="paragraph" w:customStyle="1" w:styleId="228F1A50C08F408F8EBBBC726B62A67E">
    <w:name w:val="228F1A50C08F408F8EBBBC726B62A67E"/>
  </w:style>
  <w:style w:type="paragraph" w:customStyle="1" w:styleId="431120415A514DFE9642FB408E22761F">
    <w:name w:val="431120415A514DFE9642FB408E22761F"/>
  </w:style>
  <w:style w:type="paragraph" w:customStyle="1" w:styleId="B2568ADADDD040C0B0B2316E9690D6B1">
    <w:name w:val="B2568ADADDD040C0B0B2316E9690D6B1"/>
  </w:style>
  <w:style w:type="paragraph" w:customStyle="1" w:styleId="37123FD15FDD4967B1B65780F39CDBBF">
    <w:name w:val="37123FD15FDD4967B1B65780F39CDBBF"/>
  </w:style>
  <w:style w:type="paragraph" w:customStyle="1" w:styleId="2969D5D0E2B94CE4925D21B17549F7BC">
    <w:name w:val="2969D5D0E2B94CE4925D21B17549F7BC"/>
  </w:style>
  <w:style w:type="paragraph" w:customStyle="1" w:styleId="FA1F088093A548E69D65EC159538AB57">
    <w:name w:val="FA1F088093A548E69D65EC159538AB57"/>
  </w:style>
  <w:style w:type="paragraph" w:customStyle="1" w:styleId="4B48247D6E8A466289B1A7ACFC36F4DA">
    <w:name w:val="4B48247D6E8A466289B1A7ACFC36F4DA"/>
  </w:style>
  <w:style w:type="paragraph" w:customStyle="1" w:styleId="8DF04E00F30A44DA9ADDF2FB9452CE88">
    <w:name w:val="8DF04E00F30A44DA9ADDF2FB9452CE88"/>
  </w:style>
  <w:style w:type="paragraph" w:customStyle="1" w:styleId="1EC31F84AA1A46BEAB20AD42CAD4E2AB">
    <w:name w:val="1EC31F84AA1A46BEAB20AD42CAD4E2AB"/>
  </w:style>
  <w:style w:type="paragraph" w:customStyle="1" w:styleId="0CE813A89E2E4989923794C6D89D6929">
    <w:name w:val="0CE813A89E2E4989923794C6D89D6929"/>
  </w:style>
  <w:style w:type="paragraph" w:customStyle="1" w:styleId="36954D54A1E14A3E8216059E17AEA1C5">
    <w:name w:val="36954D54A1E14A3E8216059E17AEA1C5"/>
  </w:style>
  <w:style w:type="paragraph" w:customStyle="1" w:styleId="4D083810D202461C96913FF26DC8C6B6">
    <w:name w:val="4D083810D202461C96913FF26DC8C6B6"/>
  </w:style>
  <w:style w:type="paragraph" w:customStyle="1" w:styleId="3CF1F8602CED45D1B5D64E38B20CA60A">
    <w:name w:val="3CF1F8602CED45D1B5D64E38B20CA60A"/>
  </w:style>
  <w:style w:type="paragraph" w:customStyle="1" w:styleId="899D4B690DD34F888EE1FCF7E4F49B0D">
    <w:name w:val="899D4B690DD34F888EE1FCF7E4F49B0D"/>
  </w:style>
  <w:style w:type="paragraph" w:customStyle="1" w:styleId="2CC913606E034C1FA1E808B7363E5357">
    <w:name w:val="2CC913606E034C1FA1E808B7363E5357"/>
  </w:style>
  <w:style w:type="paragraph" w:customStyle="1" w:styleId="FF8D919E10C14C3FB49E0F5A9DCB5320">
    <w:name w:val="FF8D919E10C14C3FB49E0F5A9DCB5320"/>
  </w:style>
  <w:style w:type="paragraph" w:customStyle="1" w:styleId="A0248210504D40DC8CA6077779BAA29E">
    <w:name w:val="A0248210504D40DC8CA6077779BAA29E"/>
  </w:style>
  <w:style w:type="paragraph" w:customStyle="1" w:styleId="AC45023CB350472E98131508036BE327">
    <w:name w:val="AC45023CB350472E98131508036BE327"/>
  </w:style>
  <w:style w:type="paragraph" w:customStyle="1" w:styleId="0B8EC681D19A4E6E992B0F01223E54D4">
    <w:name w:val="0B8EC681D19A4E6E992B0F01223E54D4"/>
  </w:style>
  <w:style w:type="paragraph" w:customStyle="1" w:styleId="E518765296B5430BBF173B10FD730AE0">
    <w:name w:val="E518765296B5430BBF173B10FD730AE0"/>
  </w:style>
  <w:style w:type="paragraph" w:customStyle="1" w:styleId="CC8608C2E6A1439CB9963B3D94BE8B1C">
    <w:name w:val="CC8608C2E6A1439CB9963B3D94BE8B1C"/>
  </w:style>
  <w:style w:type="paragraph" w:customStyle="1" w:styleId="1EB20766EA21402EA208EBEA7EC60916">
    <w:name w:val="1EB20766EA21402EA208EBEA7EC60916"/>
  </w:style>
  <w:style w:type="paragraph" w:customStyle="1" w:styleId="E778791118794B04A0D3766E5AD48D51">
    <w:name w:val="E778791118794B04A0D3766E5AD48D51"/>
  </w:style>
  <w:style w:type="paragraph" w:customStyle="1" w:styleId="38E9761125154C73A7E1283CD5677B17">
    <w:name w:val="38E9761125154C73A7E1283CD5677B17"/>
  </w:style>
  <w:style w:type="paragraph" w:customStyle="1" w:styleId="BAF943858B2B45269635D5CC9A4FD106">
    <w:name w:val="BAF943858B2B45269635D5CC9A4FD106"/>
  </w:style>
  <w:style w:type="paragraph" w:customStyle="1" w:styleId="F4B70DD5486F4205B61A3B9F2B924251">
    <w:name w:val="F4B70DD5486F4205B61A3B9F2B924251"/>
  </w:style>
  <w:style w:type="paragraph" w:customStyle="1" w:styleId="954191E23F0F445A84043FBD7DB36A18">
    <w:name w:val="954191E23F0F445A84043FBD7DB36A18"/>
  </w:style>
  <w:style w:type="paragraph" w:customStyle="1" w:styleId="AC194EDA3CFD423297DDEB2CBD95CB17">
    <w:name w:val="AC194EDA3CFD423297DDEB2CBD95CB17"/>
  </w:style>
  <w:style w:type="paragraph" w:customStyle="1" w:styleId="38F21E6CB4C24F7CA74162E5AC7015BE">
    <w:name w:val="38F21E6CB4C24F7CA74162E5AC7015BE"/>
  </w:style>
  <w:style w:type="paragraph" w:customStyle="1" w:styleId="95E4C40F35154287945E7AB32E96E079">
    <w:name w:val="95E4C40F35154287945E7AB32E96E079"/>
  </w:style>
  <w:style w:type="paragraph" w:customStyle="1" w:styleId="26439D2EBB2B4B7D92A7D7879786273E">
    <w:name w:val="26439D2EBB2B4B7D92A7D7879786273E"/>
  </w:style>
  <w:style w:type="paragraph" w:customStyle="1" w:styleId="F3F7275A97E94657B498AAD6C3A3966A">
    <w:name w:val="F3F7275A97E94657B498AAD6C3A3966A"/>
  </w:style>
  <w:style w:type="paragraph" w:customStyle="1" w:styleId="B1CD5719C2F74D44A0067822A7275EEF">
    <w:name w:val="B1CD5719C2F74D44A0067822A7275EEF"/>
  </w:style>
  <w:style w:type="paragraph" w:customStyle="1" w:styleId="BFDE5D1B18854AC5B0ECC5545510789E">
    <w:name w:val="BFDE5D1B18854AC5B0ECC5545510789E"/>
  </w:style>
  <w:style w:type="paragraph" w:customStyle="1" w:styleId="B537F66204F44B4BB7EAB790D43BB194">
    <w:name w:val="B537F66204F44B4BB7EAB790D43BB194"/>
  </w:style>
  <w:style w:type="paragraph" w:customStyle="1" w:styleId="F4A8FD3D5D6644CBB7F78E7686E67C82">
    <w:name w:val="F4A8FD3D5D6644CBB7F78E7686E67C82"/>
  </w:style>
  <w:style w:type="paragraph" w:customStyle="1" w:styleId="9363A00D447045EAADE81EA3272F3F2C">
    <w:name w:val="9363A00D447045EAADE81EA3272F3F2C"/>
  </w:style>
  <w:style w:type="paragraph" w:customStyle="1" w:styleId="CC6431DC693E4ED68134D466BDF1C902">
    <w:name w:val="CC6431DC693E4ED68134D466BDF1C902"/>
  </w:style>
  <w:style w:type="paragraph" w:customStyle="1" w:styleId="894CE78AAD7541CCA51620B97E0EFD63">
    <w:name w:val="894CE78AAD7541CCA51620B97E0EFD63"/>
  </w:style>
  <w:style w:type="paragraph" w:customStyle="1" w:styleId="DBEFCD21E70C462DA4B310967B5BBFE8">
    <w:name w:val="DBEFCD21E70C462DA4B310967B5BBFE8"/>
  </w:style>
  <w:style w:type="paragraph" w:customStyle="1" w:styleId="771972BD4BC14692842A38FB80C8CB10">
    <w:name w:val="771972BD4BC14692842A38FB80C8CB10"/>
  </w:style>
  <w:style w:type="paragraph" w:customStyle="1" w:styleId="4CF556E7A2F2498789AFE7740D0339D4">
    <w:name w:val="4CF556E7A2F2498789AFE7740D0339D4"/>
  </w:style>
  <w:style w:type="paragraph" w:customStyle="1" w:styleId="4C29657A98004B52A940C1BDF1F1E774">
    <w:name w:val="4C29657A98004B52A940C1BDF1F1E774"/>
  </w:style>
  <w:style w:type="paragraph" w:customStyle="1" w:styleId="6EC2A586CF9D4739AE7C368D1AA01864">
    <w:name w:val="6EC2A586CF9D4739AE7C368D1AA01864"/>
  </w:style>
  <w:style w:type="paragraph" w:customStyle="1" w:styleId="961DDA298D6C4523B6349A4696063F1A">
    <w:name w:val="961DDA298D6C4523B6349A4696063F1A"/>
  </w:style>
  <w:style w:type="paragraph" w:customStyle="1" w:styleId="5EE374000B2F4E92B460D027FC43320C">
    <w:name w:val="5EE374000B2F4E92B460D027FC43320C"/>
  </w:style>
  <w:style w:type="paragraph" w:customStyle="1" w:styleId="C5CD69D449284A3AB872EE61D0889764">
    <w:name w:val="C5CD69D449284A3AB872EE61D0889764"/>
  </w:style>
  <w:style w:type="paragraph" w:customStyle="1" w:styleId="026378D7D553453A812DFE757DFC77A0">
    <w:name w:val="026378D7D553453A812DFE757DFC77A0"/>
  </w:style>
  <w:style w:type="paragraph" w:customStyle="1" w:styleId="50D2A94DA7734746A44FB95A598CDBB8">
    <w:name w:val="50D2A94DA7734746A44FB95A598CDBB8"/>
  </w:style>
  <w:style w:type="paragraph" w:customStyle="1" w:styleId="AA6E09F5C9774AFE94813D32CE85BFC9">
    <w:name w:val="AA6E09F5C9774AFE94813D32CE85BFC9"/>
  </w:style>
  <w:style w:type="paragraph" w:customStyle="1" w:styleId="260D18E70A0D4CE69491DAE5A13F3515">
    <w:name w:val="260D18E70A0D4CE69491DAE5A13F3515"/>
  </w:style>
  <w:style w:type="paragraph" w:customStyle="1" w:styleId="AD995ADFB25E4EF480C7F8869C1D4E0F">
    <w:name w:val="AD995ADFB25E4EF480C7F8869C1D4E0F"/>
  </w:style>
  <w:style w:type="paragraph" w:customStyle="1" w:styleId="6CFCA6907285434F941DC24C618992E8">
    <w:name w:val="6CFCA6907285434F941DC24C618992E8"/>
  </w:style>
  <w:style w:type="paragraph" w:customStyle="1" w:styleId="30EF4A9AADEA48F2A86F12A5D818EEEF">
    <w:name w:val="30EF4A9AADEA48F2A86F12A5D818EEEF"/>
  </w:style>
  <w:style w:type="paragraph" w:customStyle="1" w:styleId="D82C8F926CDF482CA9B1DF0FFF120A22">
    <w:name w:val="D82C8F926CDF482CA9B1DF0FFF120A22"/>
  </w:style>
  <w:style w:type="paragraph" w:customStyle="1" w:styleId="B7619021A40E4839860BAF6EF3251B37">
    <w:name w:val="B7619021A40E4839860BAF6EF3251B37"/>
  </w:style>
  <w:style w:type="paragraph" w:customStyle="1" w:styleId="69F6299E21154AD199BA16A5449FD9BB">
    <w:name w:val="69F6299E21154AD199BA16A5449FD9BB"/>
  </w:style>
  <w:style w:type="paragraph" w:customStyle="1" w:styleId="B211A7BAD0EA4F4D8A4EA5361F542E3F">
    <w:name w:val="B211A7BAD0EA4F4D8A4EA5361F542E3F"/>
  </w:style>
  <w:style w:type="paragraph" w:customStyle="1" w:styleId="0F4989DF905A40B8B4B84371808C9C45">
    <w:name w:val="0F4989DF905A40B8B4B84371808C9C45"/>
  </w:style>
  <w:style w:type="paragraph" w:customStyle="1" w:styleId="265B18229C0B466DA36190AB4DCED25E">
    <w:name w:val="265B18229C0B466DA36190AB4DCED25E"/>
  </w:style>
  <w:style w:type="paragraph" w:customStyle="1" w:styleId="C2E1DA5958924E3A9EF7D07E81D5CC57">
    <w:name w:val="C2E1DA5958924E3A9EF7D07E81D5CC57"/>
  </w:style>
  <w:style w:type="paragraph" w:customStyle="1" w:styleId="AD475C4A191B4632B8A6C0A3AA12D25F">
    <w:name w:val="AD475C4A191B4632B8A6C0A3AA12D25F"/>
  </w:style>
  <w:style w:type="paragraph" w:customStyle="1" w:styleId="FDF886E1217C4123B3773432F8F371D3">
    <w:name w:val="FDF886E1217C4123B3773432F8F371D3"/>
  </w:style>
  <w:style w:type="paragraph" w:customStyle="1" w:styleId="9C10810DE0874F74AF10DB9A7C62FA40">
    <w:name w:val="9C10810DE0874F74AF10DB9A7C62FA40"/>
  </w:style>
  <w:style w:type="paragraph" w:customStyle="1" w:styleId="0B5C95C0757942B4BCBDBDD50D98A8EB">
    <w:name w:val="0B5C95C0757942B4BCBDBDD50D98A8EB"/>
  </w:style>
  <w:style w:type="paragraph" w:customStyle="1" w:styleId="66323133A583487FA28813CC690B6C88">
    <w:name w:val="66323133A583487FA28813CC690B6C88"/>
  </w:style>
  <w:style w:type="paragraph" w:customStyle="1" w:styleId="7D2D0EF0A0274724B29F3778AA766A20">
    <w:name w:val="7D2D0EF0A0274724B29F3778AA766A20"/>
  </w:style>
  <w:style w:type="paragraph" w:customStyle="1" w:styleId="70855B22BAAF4AA0B42108DD4FA57C02">
    <w:name w:val="70855B22BAAF4AA0B42108DD4FA57C02"/>
  </w:style>
  <w:style w:type="paragraph" w:customStyle="1" w:styleId="DB65342418D640619519523AD5176AA4">
    <w:name w:val="DB65342418D640619519523AD5176AA4"/>
  </w:style>
  <w:style w:type="paragraph" w:customStyle="1" w:styleId="BCD63BCD17644BADB3AE5FECACD64D99">
    <w:name w:val="BCD63BCD17644BADB3AE5FECACD64D99"/>
  </w:style>
  <w:style w:type="paragraph" w:customStyle="1" w:styleId="50618D5E1E8145258F8C97E944A0CDC3">
    <w:name w:val="50618D5E1E8145258F8C97E944A0CDC3"/>
  </w:style>
  <w:style w:type="paragraph" w:customStyle="1" w:styleId="22E14E56AC484070BC2879CD743B29CE">
    <w:name w:val="22E14E56AC484070BC2879CD743B29CE"/>
  </w:style>
  <w:style w:type="paragraph" w:customStyle="1" w:styleId="874ABEF0C2C546429B4D8EC4DF815ACD">
    <w:name w:val="874ABEF0C2C546429B4D8EC4DF815ACD"/>
  </w:style>
  <w:style w:type="paragraph" w:customStyle="1" w:styleId="F4A9EB8039E442B2823400919174112E">
    <w:name w:val="F4A9EB8039E442B2823400919174112E"/>
  </w:style>
  <w:style w:type="paragraph" w:customStyle="1" w:styleId="77440A30139943F3B5C59FA87B002F7F">
    <w:name w:val="77440A30139943F3B5C59FA87B002F7F"/>
  </w:style>
  <w:style w:type="paragraph" w:customStyle="1" w:styleId="D52CC58C3E37479CA0356C8836E872BA">
    <w:name w:val="D52CC58C3E37479CA0356C8836E872BA"/>
  </w:style>
  <w:style w:type="paragraph" w:customStyle="1" w:styleId="D150AC4C8CFC46BFB19198472398F670">
    <w:name w:val="D150AC4C8CFC46BFB19198472398F670"/>
  </w:style>
  <w:style w:type="paragraph" w:customStyle="1" w:styleId="87A0F5196B864F01BC00B78D7B0278B5">
    <w:name w:val="87A0F5196B864F01BC00B78D7B0278B5"/>
  </w:style>
  <w:style w:type="paragraph" w:customStyle="1" w:styleId="2894C9AD78884FC0BCD7C76A3C242CF0">
    <w:name w:val="2894C9AD78884FC0BCD7C76A3C242CF0"/>
  </w:style>
  <w:style w:type="paragraph" w:customStyle="1" w:styleId="758D14B76A4244AEB8B540D8DDA991F2">
    <w:name w:val="758D14B76A4244AEB8B540D8DDA991F2"/>
  </w:style>
  <w:style w:type="paragraph" w:customStyle="1" w:styleId="87AD9F65BBF04F60A0BF6D8847CB16C4">
    <w:name w:val="87AD9F65BBF04F60A0BF6D8847CB16C4"/>
  </w:style>
  <w:style w:type="paragraph" w:customStyle="1" w:styleId="05BDDBCC398C4DD99BDA9096037B3A86">
    <w:name w:val="05BDDBCC398C4DD99BDA9096037B3A86"/>
  </w:style>
  <w:style w:type="paragraph" w:customStyle="1" w:styleId="5DDAC8B37AEE4A28A3E6AFE7CB3C3032">
    <w:name w:val="5DDAC8B37AEE4A28A3E6AFE7CB3C3032"/>
  </w:style>
  <w:style w:type="paragraph" w:customStyle="1" w:styleId="C40C890C8271475EAC39715C95377178">
    <w:name w:val="C40C890C8271475EAC39715C95377178"/>
  </w:style>
  <w:style w:type="paragraph" w:customStyle="1" w:styleId="A14BAC6C03AA4EC286CEC37214DD5581">
    <w:name w:val="A14BAC6C03AA4EC286CEC37214DD5581"/>
  </w:style>
  <w:style w:type="paragraph" w:customStyle="1" w:styleId="16583C5C2C064F4ABF40296EA2FBC201">
    <w:name w:val="16583C5C2C064F4ABF40296EA2FBC201"/>
  </w:style>
  <w:style w:type="paragraph" w:customStyle="1" w:styleId="10E5850C39294EAC98191CDC423C12E0">
    <w:name w:val="10E5850C39294EAC98191CDC423C12E0"/>
  </w:style>
  <w:style w:type="paragraph" w:customStyle="1" w:styleId="EB9C8970857B430190EC17A268ED9376">
    <w:name w:val="EB9C8970857B430190EC17A268ED9376"/>
  </w:style>
  <w:style w:type="paragraph" w:customStyle="1" w:styleId="7126EE54B2C94D9987C640CA6221E3DD">
    <w:name w:val="7126EE54B2C94D9987C640CA6221E3DD"/>
  </w:style>
  <w:style w:type="paragraph" w:customStyle="1" w:styleId="BB060530C43B4D9888CC35063E49EEBB">
    <w:name w:val="BB060530C43B4D9888CC35063E49EEBB"/>
  </w:style>
  <w:style w:type="paragraph" w:customStyle="1" w:styleId="DF0E3A33528345C886B381BC2701AE7D">
    <w:name w:val="DF0E3A33528345C886B381BC2701AE7D"/>
  </w:style>
  <w:style w:type="paragraph" w:customStyle="1" w:styleId="C8235830BAEB463F86254E0C017E233C">
    <w:name w:val="C8235830BAEB463F86254E0C017E233C"/>
  </w:style>
  <w:style w:type="paragraph" w:customStyle="1" w:styleId="F80AB9C3E79D473BA50E7069B3BB3EC0">
    <w:name w:val="F80AB9C3E79D473BA50E7069B3BB3EC0"/>
  </w:style>
  <w:style w:type="paragraph" w:customStyle="1" w:styleId="CB36D84495174E7E8DA958DDD64894B9">
    <w:name w:val="CB36D84495174E7E8DA958DDD64894B9"/>
  </w:style>
  <w:style w:type="paragraph" w:customStyle="1" w:styleId="CB3490F52B534DFC840C714345F9DD4E">
    <w:name w:val="CB3490F52B534DFC840C714345F9DD4E"/>
  </w:style>
  <w:style w:type="paragraph" w:customStyle="1" w:styleId="A0994F9293F7493FA2D4DBA1F0E47F41">
    <w:name w:val="A0994F9293F7493FA2D4DBA1F0E47F41"/>
  </w:style>
  <w:style w:type="paragraph" w:customStyle="1" w:styleId="BDCB7BEE5D5A431FBD93C6EB8D538ED0">
    <w:name w:val="BDCB7BEE5D5A431FBD93C6EB8D538ED0"/>
  </w:style>
  <w:style w:type="paragraph" w:customStyle="1" w:styleId="7C5FB700EF504F8396F185F990540002">
    <w:name w:val="7C5FB700EF504F8396F185F990540002"/>
  </w:style>
  <w:style w:type="paragraph" w:customStyle="1" w:styleId="8964974E6EC243D290C7931D49C977A9">
    <w:name w:val="8964974E6EC243D290C7931D49C977A9"/>
  </w:style>
  <w:style w:type="paragraph" w:customStyle="1" w:styleId="375EC094288342E787E3A49EB764D2CF">
    <w:name w:val="375EC094288342E787E3A49EB764D2CF"/>
  </w:style>
  <w:style w:type="paragraph" w:customStyle="1" w:styleId="E429FA25365D48079FD265F37AB9C01B">
    <w:name w:val="E429FA25365D48079FD265F37AB9C01B"/>
  </w:style>
  <w:style w:type="paragraph" w:customStyle="1" w:styleId="CF40215E0ED7494D84DF51EBC8316BC4">
    <w:name w:val="CF40215E0ED7494D84DF51EBC8316BC4"/>
  </w:style>
  <w:style w:type="paragraph" w:customStyle="1" w:styleId="3A5E9E59C7B7416EAFBC2CF43055EE90">
    <w:name w:val="3A5E9E59C7B7416EAFBC2CF43055EE90"/>
  </w:style>
  <w:style w:type="paragraph" w:customStyle="1" w:styleId="C51891FBE4EA4F689DCAA9318EBBC001">
    <w:name w:val="C51891FBE4EA4F689DCAA9318EBBC001"/>
  </w:style>
  <w:style w:type="paragraph" w:customStyle="1" w:styleId="F4BC159A933647AF9980706F842ACF46">
    <w:name w:val="F4BC159A933647AF9980706F842ACF46"/>
  </w:style>
  <w:style w:type="paragraph" w:customStyle="1" w:styleId="A57CCF6CDEA7428B8E0C843CB1C4FB14">
    <w:name w:val="A57CCF6CDEA7428B8E0C843CB1C4FB14"/>
  </w:style>
  <w:style w:type="paragraph" w:customStyle="1" w:styleId="545DF49052CC4981B0284885D1E9E9AA">
    <w:name w:val="545DF49052CC4981B0284885D1E9E9AA"/>
  </w:style>
  <w:style w:type="paragraph" w:customStyle="1" w:styleId="F8BE415048FC47B28717232757BC824A">
    <w:name w:val="F8BE415048FC47B28717232757BC824A"/>
  </w:style>
  <w:style w:type="paragraph" w:customStyle="1" w:styleId="97B9A2F1F3DF454DB0DBA73C7F22524D">
    <w:name w:val="97B9A2F1F3DF454DB0DBA73C7F22524D"/>
  </w:style>
  <w:style w:type="paragraph" w:customStyle="1" w:styleId="EF79A26701C34C5586CA5A162EACE88D">
    <w:name w:val="EF79A26701C34C5586CA5A162EACE88D"/>
  </w:style>
  <w:style w:type="paragraph" w:customStyle="1" w:styleId="B945363EA4544459994702041ED80BC6">
    <w:name w:val="B945363EA4544459994702041ED80BC6"/>
  </w:style>
  <w:style w:type="paragraph" w:customStyle="1" w:styleId="2949AA31FB854328A8AFCFE708AF910C">
    <w:name w:val="2949AA31FB854328A8AFCFE708AF910C"/>
  </w:style>
  <w:style w:type="paragraph" w:customStyle="1" w:styleId="53A1ED4C36994DFFA65C0AC1553E3B7A">
    <w:name w:val="53A1ED4C36994DFFA65C0AC1553E3B7A"/>
  </w:style>
  <w:style w:type="paragraph" w:customStyle="1" w:styleId="0BED0C81B864454FB155F58BD58EA3D0">
    <w:name w:val="0BED0C81B864454FB155F58BD58EA3D0"/>
  </w:style>
  <w:style w:type="paragraph" w:customStyle="1" w:styleId="C4573A14300C46C6AF9CAE65DE6153FB">
    <w:name w:val="C4573A14300C46C6AF9CAE65DE6153FB"/>
  </w:style>
  <w:style w:type="paragraph" w:customStyle="1" w:styleId="1523AB4EC83545739279BE8B3F25C790">
    <w:name w:val="1523AB4EC83545739279BE8B3F25C790"/>
  </w:style>
  <w:style w:type="paragraph" w:customStyle="1" w:styleId="EE7FCA60709D446290FBDE664FE971B0">
    <w:name w:val="EE7FCA60709D446290FBDE664FE971B0"/>
  </w:style>
  <w:style w:type="paragraph" w:customStyle="1" w:styleId="719ABE3DFCF1434ABE42C43C1BA02E90">
    <w:name w:val="719ABE3DFCF1434ABE42C43C1BA02E90"/>
  </w:style>
  <w:style w:type="paragraph" w:customStyle="1" w:styleId="DF9E7D638138444EB3D42F3D488AE69E">
    <w:name w:val="DF9E7D638138444EB3D42F3D488AE69E"/>
  </w:style>
  <w:style w:type="paragraph" w:customStyle="1" w:styleId="2DFB879B680845C8965172721F970720">
    <w:name w:val="2DFB879B680845C8965172721F970720"/>
  </w:style>
  <w:style w:type="paragraph" w:customStyle="1" w:styleId="99BD1A2560224271B3355743B815F21B">
    <w:name w:val="99BD1A2560224271B3355743B815F21B"/>
  </w:style>
  <w:style w:type="paragraph" w:customStyle="1" w:styleId="C77E6E3A795E4A5482F51E883BA491A6">
    <w:name w:val="C77E6E3A795E4A5482F51E883BA491A6"/>
  </w:style>
  <w:style w:type="paragraph" w:customStyle="1" w:styleId="908A8206FEDC42EDA5A57F8D6ABFFFF5">
    <w:name w:val="908A8206FEDC42EDA5A57F8D6ABFFFF5"/>
  </w:style>
  <w:style w:type="paragraph" w:customStyle="1" w:styleId="4EF17589D9504C2399A32C713C105673">
    <w:name w:val="4EF17589D9504C2399A32C713C105673"/>
  </w:style>
  <w:style w:type="paragraph" w:customStyle="1" w:styleId="C1C10876B3FA45EB830F2B6CE080D515">
    <w:name w:val="C1C10876B3FA45EB830F2B6CE080D515"/>
  </w:style>
  <w:style w:type="paragraph" w:customStyle="1" w:styleId="2CD6687357404A49B1E6EF96BA0E7B07">
    <w:name w:val="2CD6687357404A49B1E6EF96BA0E7B07"/>
  </w:style>
  <w:style w:type="paragraph" w:customStyle="1" w:styleId="58374B31DA574A399713F98D0715C1F1">
    <w:name w:val="58374B31DA574A399713F98D0715C1F1"/>
  </w:style>
  <w:style w:type="paragraph" w:customStyle="1" w:styleId="6BACA77B976F47DFBCE44A6EB68582A3">
    <w:name w:val="6BACA77B976F47DFBCE44A6EB68582A3"/>
  </w:style>
  <w:style w:type="paragraph" w:customStyle="1" w:styleId="F67124C0E4014BF0AB0E5713F1F0E298">
    <w:name w:val="F67124C0E4014BF0AB0E5713F1F0E298"/>
  </w:style>
  <w:style w:type="paragraph" w:customStyle="1" w:styleId="00BB1727BA464074876E5338E9D8F2AF">
    <w:name w:val="00BB1727BA464074876E5338E9D8F2AF"/>
  </w:style>
  <w:style w:type="paragraph" w:customStyle="1" w:styleId="5F7F37DDDDC24D728FD123ED7B1E292B">
    <w:name w:val="5F7F37DDDDC24D728FD123ED7B1E292B"/>
  </w:style>
  <w:style w:type="paragraph" w:customStyle="1" w:styleId="AEFF66DD64EA452ABEA4FB1E292EF6BF">
    <w:name w:val="AEFF66DD64EA452ABEA4FB1E292EF6BF"/>
  </w:style>
  <w:style w:type="paragraph" w:customStyle="1" w:styleId="C0068A97C51140CB80D3870ADD547B79">
    <w:name w:val="C0068A97C51140CB80D3870ADD547B79"/>
  </w:style>
  <w:style w:type="paragraph" w:customStyle="1" w:styleId="4380934F055349A7AA0F1C24E56EA1C9">
    <w:name w:val="4380934F055349A7AA0F1C24E56EA1C9"/>
  </w:style>
  <w:style w:type="paragraph" w:customStyle="1" w:styleId="E3C20274B79F4DC5BEA08BAB89CCD6CA">
    <w:name w:val="E3C20274B79F4DC5BEA08BAB89CCD6CA"/>
  </w:style>
  <w:style w:type="paragraph" w:customStyle="1" w:styleId="AEF15607B8A34FCFB6EF8AB7A28A27B4">
    <w:name w:val="AEF15607B8A34FCFB6EF8AB7A28A27B4"/>
  </w:style>
  <w:style w:type="paragraph" w:customStyle="1" w:styleId="B7ABC0B53EB9446597B5B377142CF26E">
    <w:name w:val="B7ABC0B53EB9446597B5B377142CF26E"/>
  </w:style>
  <w:style w:type="paragraph" w:customStyle="1" w:styleId="104BB296F9EA4CF0A09F62AF8D4E6EA1">
    <w:name w:val="104BB296F9EA4CF0A09F62AF8D4E6EA1"/>
  </w:style>
  <w:style w:type="paragraph" w:customStyle="1" w:styleId="453A7C1244FF4864BEEBD8D172A8AC82">
    <w:name w:val="453A7C1244FF4864BEEBD8D172A8AC82"/>
  </w:style>
  <w:style w:type="paragraph" w:customStyle="1" w:styleId="E2563C7A25AC48E7A0B7EAF7CFACB188">
    <w:name w:val="E2563C7A25AC48E7A0B7EAF7CFACB188"/>
  </w:style>
  <w:style w:type="paragraph" w:customStyle="1" w:styleId="2F4342D672A8407FA7EE3CCF8BE3285D">
    <w:name w:val="2F4342D672A8407FA7EE3CCF8BE3285D"/>
  </w:style>
  <w:style w:type="paragraph" w:customStyle="1" w:styleId="39AAC5F3D0BE487E9BEFF762A4C0CB0F">
    <w:name w:val="39AAC5F3D0BE487E9BEFF762A4C0CB0F"/>
  </w:style>
  <w:style w:type="paragraph" w:customStyle="1" w:styleId="830FB7A8250543ACA11BC8633503188E">
    <w:name w:val="830FB7A8250543ACA11BC8633503188E"/>
  </w:style>
  <w:style w:type="paragraph" w:customStyle="1" w:styleId="A41C490EBAE14595A4DEE36A8D97ADB7">
    <w:name w:val="A41C490EBAE14595A4DEE36A8D97ADB7"/>
  </w:style>
  <w:style w:type="paragraph" w:customStyle="1" w:styleId="25B660452083417FA751A7739834C2EB">
    <w:name w:val="25B660452083417FA751A7739834C2EB"/>
  </w:style>
  <w:style w:type="paragraph" w:customStyle="1" w:styleId="F9C588BB8C704DEA82DF14BBAFC43ED6">
    <w:name w:val="F9C588BB8C704DEA82DF14BBAFC43ED6"/>
  </w:style>
  <w:style w:type="paragraph" w:customStyle="1" w:styleId="3A00ED8D0D2B4CFA80070B6EC050B341">
    <w:name w:val="3A00ED8D0D2B4CFA80070B6EC050B341"/>
  </w:style>
  <w:style w:type="paragraph" w:customStyle="1" w:styleId="48E0B9C954464D1D92EC37E831189A3A">
    <w:name w:val="48E0B9C954464D1D92EC37E831189A3A"/>
  </w:style>
  <w:style w:type="paragraph" w:customStyle="1" w:styleId="FD37E2B142CE43ABA6BECAD530A759E5">
    <w:name w:val="FD37E2B142CE43ABA6BECAD530A759E5"/>
  </w:style>
  <w:style w:type="paragraph" w:customStyle="1" w:styleId="9B7D7D1B7EE947B78B0B814BDFA81E97">
    <w:name w:val="9B7D7D1B7EE947B78B0B814BDFA81E97"/>
  </w:style>
  <w:style w:type="paragraph" w:customStyle="1" w:styleId="117EF74F0E0F40249A980B410113F7A9">
    <w:name w:val="117EF74F0E0F40249A980B410113F7A9"/>
  </w:style>
  <w:style w:type="paragraph" w:customStyle="1" w:styleId="B9163797B8074C79B3DB95B1D3F7EBDE">
    <w:name w:val="B9163797B8074C79B3DB95B1D3F7EBDE"/>
  </w:style>
  <w:style w:type="paragraph" w:customStyle="1" w:styleId="8A9FC8E7DCC44767ABA50D669E6D80A1">
    <w:name w:val="8A9FC8E7DCC44767ABA50D669E6D80A1"/>
  </w:style>
  <w:style w:type="paragraph" w:customStyle="1" w:styleId="F702976CF81247AD96A4FC4C86B575A3">
    <w:name w:val="F702976CF81247AD96A4FC4C86B575A3"/>
  </w:style>
  <w:style w:type="paragraph" w:customStyle="1" w:styleId="910A6F2EEBFD4B478C762C1DE36421D6">
    <w:name w:val="910A6F2EEBFD4B478C762C1DE36421D6"/>
  </w:style>
  <w:style w:type="paragraph" w:customStyle="1" w:styleId="DBAC8C3A63404884B6DAB003E2A6E0CE">
    <w:name w:val="DBAC8C3A63404884B6DAB003E2A6E0CE"/>
  </w:style>
  <w:style w:type="paragraph" w:customStyle="1" w:styleId="17B1A17990C44C9BA43CB11F5B595E7F">
    <w:name w:val="17B1A17990C44C9BA43CB11F5B595E7F"/>
  </w:style>
  <w:style w:type="paragraph" w:customStyle="1" w:styleId="5030B6C438284CCEB3049219CF2C0B6B">
    <w:name w:val="5030B6C438284CCEB3049219CF2C0B6B"/>
  </w:style>
  <w:style w:type="paragraph" w:customStyle="1" w:styleId="E682D17BBB3C42B48455937F7184F579">
    <w:name w:val="E682D17BBB3C42B48455937F7184F579"/>
  </w:style>
  <w:style w:type="paragraph" w:customStyle="1" w:styleId="D3301E4A802B4315A2F5FABE5A21AE7D">
    <w:name w:val="D3301E4A802B4315A2F5FABE5A21AE7D"/>
  </w:style>
  <w:style w:type="paragraph" w:customStyle="1" w:styleId="546E6FA295B04769878E6DF6CBE2B50F">
    <w:name w:val="546E6FA295B04769878E6DF6CBE2B50F"/>
  </w:style>
  <w:style w:type="paragraph" w:customStyle="1" w:styleId="FBB27993272B480BA2F4FBA32654844A">
    <w:name w:val="FBB27993272B480BA2F4FBA32654844A"/>
  </w:style>
  <w:style w:type="paragraph" w:customStyle="1" w:styleId="250EDEA7035642BD9333AFFD12AF9225">
    <w:name w:val="250EDEA7035642BD9333AFFD12AF9225"/>
  </w:style>
  <w:style w:type="paragraph" w:customStyle="1" w:styleId="111EA7DD1B77451D94D33E32DF05B2E5">
    <w:name w:val="111EA7DD1B77451D94D33E32DF05B2E5"/>
  </w:style>
  <w:style w:type="paragraph" w:customStyle="1" w:styleId="795B7BDE35A74C8D839D5A8E8D7BE7FE">
    <w:name w:val="795B7BDE35A74C8D839D5A8E8D7BE7FE"/>
  </w:style>
  <w:style w:type="paragraph" w:customStyle="1" w:styleId="6DA0202ACBB2488F9B52E7BEFF8DD6F1">
    <w:name w:val="6DA0202ACBB2488F9B52E7BEFF8DD6F1"/>
  </w:style>
  <w:style w:type="paragraph" w:customStyle="1" w:styleId="CF97786A8D144474B51555198F9E6C6C">
    <w:name w:val="CF97786A8D144474B51555198F9E6C6C"/>
  </w:style>
  <w:style w:type="paragraph" w:customStyle="1" w:styleId="5A062EF9AE634ED092BB911D0AAC1882">
    <w:name w:val="5A062EF9AE634ED092BB911D0AAC1882"/>
  </w:style>
  <w:style w:type="paragraph" w:customStyle="1" w:styleId="8A54D2441EFA4171BD8AC7D0A52E9E3C">
    <w:name w:val="8A54D2441EFA4171BD8AC7D0A52E9E3C"/>
  </w:style>
  <w:style w:type="paragraph" w:customStyle="1" w:styleId="9FD9A60220DF463D96FB83FA01FB6F38">
    <w:name w:val="9FD9A60220DF463D96FB83FA01FB6F38"/>
  </w:style>
  <w:style w:type="paragraph" w:customStyle="1" w:styleId="A2EFFFFEE27D4F1E96A6B595F754CB00">
    <w:name w:val="A2EFFFFEE27D4F1E96A6B595F754CB00"/>
  </w:style>
  <w:style w:type="paragraph" w:customStyle="1" w:styleId="CE972B038CF6424281D5079E6170FE19">
    <w:name w:val="CE972B038CF6424281D5079E6170FE19"/>
  </w:style>
  <w:style w:type="paragraph" w:customStyle="1" w:styleId="4DA1D06733A142F18835E566F7427FC2">
    <w:name w:val="4DA1D06733A142F18835E566F7427FC2"/>
  </w:style>
  <w:style w:type="paragraph" w:customStyle="1" w:styleId="BF87900ABF3D4DE69F39E654F9CF8751">
    <w:name w:val="BF87900ABF3D4DE69F39E654F9CF8751"/>
  </w:style>
  <w:style w:type="paragraph" w:customStyle="1" w:styleId="3C3F2E6AAA1245FEB7CE91C87A7C1A3C">
    <w:name w:val="3C3F2E6AAA1245FEB7CE91C87A7C1A3C"/>
  </w:style>
  <w:style w:type="paragraph" w:customStyle="1" w:styleId="F3A5B841C8204F1CBE5E488571086AED">
    <w:name w:val="F3A5B841C8204F1CBE5E488571086AED"/>
  </w:style>
  <w:style w:type="paragraph" w:customStyle="1" w:styleId="6D71404584D344098AD9F2542D314A33">
    <w:name w:val="6D71404584D344098AD9F2542D314A33"/>
  </w:style>
  <w:style w:type="paragraph" w:customStyle="1" w:styleId="D445A5B3DDE64312B740EA505244FF2E">
    <w:name w:val="D445A5B3DDE64312B740EA505244FF2E"/>
  </w:style>
  <w:style w:type="paragraph" w:customStyle="1" w:styleId="21F87F14F06C4CAE9EAADF904EC616B2">
    <w:name w:val="21F87F14F06C4CAE9EAADF904EC616B2"/>
  </w:style>
  <w:style w:type="paragraph" w:customStyle="1" w:styleId="B7E9CFCE0E5A47849A5B372CBD0107DC">
    <w:name w:val="B7E9CFCE0E5A47849A5B372CBD0107DC"/>
  </w:style>
  <w:style w:type="paragraph" w:customStyle="1" w:styleId="6E6D76B38523467F9ACE3C45942B6C0F">
    <w:name w:val="6E6D76B38523467F9ACE3C45942B6C0F"/>
  </w:style>
  <w:style w:type="paragraph" w:customStyle="1" w:styleId="82DD65006C8E4284891A00AEE3A20F61">
    <w:name w:val="82DD65006C8E4284891A00AEE3A20F61"/>
  </w:style>
  <w:style w:type="paragraph" w:customStyle="1" w:styleId="A9C060D7E27C472997D714EF65F6FE14">
    <w:name w:val="A9C060D7E27C472997D714EF65F6FE14"/>
  </w:style>
  <w:style w:type="paragraph" w:customStyle="1" w:styleId="83D700C06AAF474680D38238521EC024">
    <w:name w:val="83D700C06AAF474680D38238521EC024"/>
  </w:style>
  <w:style w:type="paragraph" w:customStyle="1" w:styleId="806CF4400BBD4745892630A7E40B6C62">
    <w:name w:val="806CF4400BBD4745892630A7E40B6C62"/>
  </w:style>
  <w:style w:type="paragraph" w:customStyle="1" w:styleId="97C4FEC9C9254E5698A01DAB16A7E7A7">
    <w:name w:val="97C4FEC9C9254E5698A01DAB16A7E7A7"/>
  </w:style>
  <w:style w:type="paragraph" w:customStyle="1" w:styleId="549EDFD6CF6648079E0D83B462206AAD">
    <w:name w:val="549EDFD6CF6648079E0D83B462206AAD"/>
  </w:style>
  <w:style w:type="paragraph" w:customStyle="1" w:styleId="1F7C1C8075B04623AE2A7E6DE340AAE0">
    <w:name w:val="1F7C1C8075B04623AE2A7E6DE340AAE0"/>
  </w:style>
  <w:style w:type="paragraph" w:customStyle="1" w:styleId="0AA2793F7AF24ECBB1E78BB8791F62CB">
    <w:name w:val="0AA2793F7AF24ECBB1E78BB8791F62CB"/>
  </w:style>
  <w:style w:type="paragraph" w:customStyle="1" w:styleId="96B43D64D4544DA7926668B5B83FDA13">
    <w:name w:val="96B43D64D4544DA7926668B5B83FDA13"/>
  </w:style>
  <w:style w:type="paragraph" w:customStyle="1" w:styleId="B3440CD171274A899BBAC565BF8A4788">
    <w:name w:val="B3440CD171274A899BBAC565BF8A4788"/>
  </w:style>
  <w:style w:type="paragraph" w:customStyle="1" w:styleId="81680997BD6048FFA747D275C86D7C8F">
    <w:name w:val="81680997BD6048FFA747D275C86D7C8F"/>
  </w:style>
  <w:style w:type="paragraph" w:customStyle="1" w:styleId="A81B1C4B0E7542EBA83525D9C9BC3A76">
    <w:name w:val="A81B1C4B0E7542EBA83525D9C9BC3A76"/>
  </w:style>
  <w:style w:type="paragraph" w:customStyle="1" w:styleId="B6FCED9D30124BB79519ED33E04C4AC0">
    <w:name w:val="B6FCED9D30124BB79519ED33E04C4AC0"/>
  </w:style>
  <w:style w:type="paragraph" w:customStyle="1" w:styleId="B312BD4F33DF4F329846DE4BED50D130">
    <w:name w:val="B312BD4F33DF4F329846DE4BED50D130"/>
  </w:style>
  <w:style w:type="paragraph" w:customStyle="1" w:styleId="9D0F54C6DB7144C3A01D8D5F4FA5C3E5">
    <w:name w:val="9D0F54C6DB7144C3A01D8D5F4FA5C3E5"/>
  </w:style>
  <w:style w:type="paragraph" w:customStyle="1" w:styleId="E6D19F1E62B5492FA07874233E46C108">
    <w:name w:val="E6D19F1E62B5492FA07874233E46C108"/>
  </w:style>
  <w:style w:type="paragraph" w:customStyle="1" w:styleId="CFFB7D8724434DE484F0A8C154105D15">
    <w:name w:val="CFFB7D8724434DE484F0A8C154105D15"/>
  </w:style>
  <w:style w:type="paragraph" w:customStyle="1" w:styleId="544776D2F5F44D619E98A2DD7D6258BA">
    <w:name w:val="544776D2F5F44D619E98A2DD7D6258BA"/>
  </w:style>
  <w:style w:type="paragraph" w:customStyle="1" w:styleId="806B49AC9F7B49A4B1631B0EE064734A">
    <w:name w:val="806B49AC9F7B49A4B1631B0EE064734A"/>
  </w:style>
  <w:style w:type="paragraph" w:customStyle="1" w:styleId="B26C68985B17468BB96AC93D674C643F">
    <w:name w:val="B26C68985B17468BB96AC93D674C643F"/>
  </w:style>
  <w:style w:type="paragraph" w:customStyle="1" w:styleId="B5210E4B40524B37AA553D895B698B58">
    <w:name w:val="B5210E4B40524B37AA553D895B698B58"/>
  </w:style>
  <w:style w:type="paragraph" w:customStyle="1" w:styleId="FDCF8160FEF644EA80A4546F070F5FC3">
    <w:name w:val="FDCF8160FEF644EA80A4546F070F5FC3"/>
  </w:style>
  <w:style w:type="paragraph" w:customStyle="1" w:styleId="82B35038EAC54F7CAE87CDE4B633FE78">
    <w:name w:val="82B35038EAC54F7CAE87CDE4B633FE78"/>
  </w:style>
  <w:style w:type="paragraph" w:customStyle="1" w:styleId="E33DB36676074F4FA2ED78E6B3577451">
    <w:name w:val="E33DB36676074F4FA2ED78E6B3577451"/>
  </w:style>
  <w:style w:type="paragraph" w:customStyle="1" w:styleId="70EFD389899B4F9F9C5DE426C0C091E2">
    <w:name w:val="70EFD389899B4F9F9C5DE426C0C091E2"/>
  </w:style>
  <w:style w:type="paragraph" w:customStyle="1" w:styleId="E23A423C6920491688564325D5ADBC21">
    <w:name w:val="E23A423C6920491688564325D5ADBC21"/>
  </w:style>
  <w:style w:type="paragraph" w:customStyle="1" w:styleId="D60DAA3977694AC5A1DE3DC5D1E9AE8F">
    <w:name w:val="D60DAA3977694AC5A1DE3DC5D1E9AE8F"/>
  </w:style>
  <w:style w:type="paragraph" w:customStyle="1" w:styleId="7FE32185722642EDB7501145E372E20D">
    <w:name w:val="7FE32185722642EDB7501145E372E20D"/>
  </w:style>
  <w:style w:type="paragraph" w:customStyle="1" w:styleId="7997919F404848C79EBCDA81595D1284">
    <w:name w:val="7997919F404848C79EBCDA81595D1284"/>
  </w:style>
  <w:style w:type="paragraph" w:customStyle="1" w:styleId="54AE81B728B54064840C604C0783B8F6">
    <w:name w:val="54AE81B728B54064840C604C0783B8F6"/>
  </w:style>
  <w:style w:type="paragraph" w:customStyle="1" w:styleId="741E89511DF54BCF8719C20764C8B0A0">
    <w:name w:val="741E89511DF54BCF8719C20764C8B0A0"/>
  </w:style>
  <w:style w:type="paragraph" w:customStyle="1" w:styleId="22A437A1A6704C1FB5B7AAB51D29A103">
    <w:name w:val="22A437A1A6704C1FB5B7AAB51D29A103"/>
  </w:style>
  <w:style w:type="paragraph" w:customStyle="1" w:styleId="1AC07B43234C4E008B80DE5887BD5725">
    <w:name w:val="1AC07B43234C4E008B80DE5887BD5725"/>
  </w:style>
  <w:style w:type="paragraph" w:customStyle="1" w:styleId="009A70CA076A40B5AA0421626BB88119">
    <w:name w:val="009A70CA076A40B5AA0421626BB88119"/>
  </w:style>
  <w:style w:type="paragraph" w:customStyle="1" w:styleId="B80570D59EE74600BDC69EF21D39E098">
    <w:name w:val="B80570D59EE74600BDC69EF21D39E098"/>
  </w:style>
  <w:style w:type="paragraph" w:customStyle="1" w:styleId="0A17C01F2D2146E8B9891F764A61CBBB">
    <w:name w:val="0A17C01F2D2146E8B9891F764A61CBBB"/>
  </w:style>
  <w:style w:type="paragraph" w:customStyle="1" w:styleId="2FCB6C250AED457597B081AC59DE2774">
    <w:name w:val="2FCB6C250AED457597B081AC59DE2774"/>
  </w:style>
  <w:style w:type="paragraph" w:customStyle="1" w:styleId="4A8A5E1E1AB844ABA5622B10F1ABDA6D">
    <w:name w:val="4A8A5E1E1AB844ABA5622B10F1ABDA6D"/>
  </w:style>
  <w:style w:type="paragraph" w:customStyle="1" w:styleId="4A849064875443D1B3E303CC5CDFC656">
    <w:name w:val="4A849064875443D1B3E303CC5CDFC656"/>
  </w:style>
  <w:style w:type="paragraph" w:customStyle="1" w:styleId="F60A2EE69E7D4BF883CB773244C04B1A">
    <w:name w:val="F60A2EE69E7D4BF883CB773244C04B1A"/>
  </w:style>
  <w:style w:type="paragraph" w:customStyle="1" w:styleId="64545B869F6843D88CCB28699B06D1F7">
    <w:name w:val="64545B869F6843D88CCB28699B06D1F7"/>
  </w:style>
  <w:style w:type="paragraph" w:customStyle="1" w:styleId="8AA995F0AEB14C6697DA7FCBB71CCFD4">
    <w:name w:val="8AA995F0AEB14C6697DA7FCBB71CCFD4"/>
  </w:style>
  <w:style w:type="paragraph" w:customStyle="1" w:styleId="6881727FD65D4BD8BD4CC6DF282CAB6B">
    <w:name w:val="6881727FD65D4BD8BD4CC6DF282CAB6B"/>
  </w:style>
  <w:style w:type="paragraph" w:customStyle="1" w:styleId="F5060D3A5CE449329AD10E7771F03C07">
    <w:name w:val="F5060D3A5CE449329AD10E7771F03C07"/>
  </w:style>
  <w:style w:type="paragraph" w:customStyle="1" w:styleId="DC5465F11EC14CF28A01F1C5E2A2573F">
    <w:name w:val="DC5465F11EC14CF28A01F1C5E2A2573F"/>
  </w:style>
  <w:style w:type="paragraph" w:customStyle="1" w:styleId="34CCB81BB39A496EAD2D6230B3641FB1">
    <w:name w:val="34CCB81BB39A496EAD2D6230B3641FB1"/>
  </w:style>
  <w:style w:type="paragraph" w:customStyle="1" w:styleId="3AD8D21AE9174BCE9F40D53442817568">
    <w:name w:val="3AD8D21AE9174BCE9F40D53442817568"/>
  </w:style>
  <w:style w:type="paragraph" w:customStyle="1" w:styleId="63A6DC2EF39947BC9282F0801C857486">
    <w:name w:val="63A6DC2EF39947BC9282F0801C857486"/>
  </w:style>
  <w:style w:type="paragraph" w:customStyle="1" w:styleId="5B1396AC182F4157B084FC25D4B6CD78">
    <w:name w:val="5B1396AC182F4157B084FC25D4B6CD78"/>
  </w:style>
  <w:style w:type="paragraph" w:customStyle="1" w:styleId="718C7A0553EF431D813115DA8DA1ECD1">
    <w:name w:val="718C7A0553EF431D813115DA8DA1ECD1"/>
  </w:style>
  <w:style w:type="paragraph" w:customStyle="1" w:styleId="5F4F60D3D63F4F0FAE785393BD23D8C0">
    <w:name w:val="5F4F60D3D63F4F0FAE785393BD23D8C0"/>
  </w:style>
  <w:style w:type="paragraph" w:customStyle="1" w:styleId="245C673A530E4D7DA90371B3C5A65B57">
    <w:name w:val="245C673A530E4D7DA90371B3C5A65B57"/>
  </w:style>
  <w:style w:type="paragraph" w:customStyle="1" w:styleId="B355A21F5FDE4E5688C04F7229E82289">
    <w:name w:val="B355A21F5FDE4E5688C04F7229E82289"/>
  </w:style>
  <w:style w:type="paragraph" w:customStyle="1" w:styleId="9FC3001C3663488CB377B12E6422896F">
    <w:name w:val="9FC3001C3663488CB377B12E6422896F"/>
  </w:style>
  <w:style w:type="paragraph" w:customStyle="1" w:styleId="DA74FA3930C34979BBBA0D7A347C3348">
    <w:name w:val="DA74FA3930C34979BBBA0D7A347C3348"/>
  </w:style>
  <w:style w:type="paragraph" w:customStyle="1" w:styleId="905D6A62C75C4C4492615DE43BF1015F">
    <w:name w:val="905D6A62C75C4C4492615DE43BF1015F"/>
  </w:style>
  <w:style w:type="paragraph" w:customStyle="1" w:styleId="35C07A6890724C7BA35E7818484BCE96">
    <w:name w:val="35C07A6890724C7BA35E7818484BCE96"/>
  </w:style>
  <w:style w:type="paragraph" w:customStyle="1" w:styleId="5C585693F1C34D34BA88FD697BAA9124">
    <w:name w:val="5C585693F1C34D34BA88FD697BAA9124"/>
  </w:style>
  <w:style w:type="paragraph" w:customStyle="1" w:styleId="0F71EF5DFF1C4F60BBBF3D87046A6735">
    <w:name w:val="0F71EF5DFF1C4F60BBBF3D87046A6735"/>
  </w:style>
  <w:style w:type="paragraph" w:customStyle="1" w:styleId="3B2F0F703C6D42E6BB698800F19F1F19">
    <w:name w:val="3B2F0F703C6D42E6BB698800F19F1F19"/>
  </w:style>
  <w:style w:type="paragraph" w:customStyle="1" w:styleId="6E1D6B7FD3B84814AF8A29410F0DFEAA">
    <w:name w:val="6E1D6B7FD3B84814AF8A29410F0DFEAA"/>
  </w:style>
  <w:style w:type="paragraph" w:customStyle="1" w:styleId="D67D4E5C4F0147D2A688B0ABC37B7866">
    <w:name w:val="D67D4E5C4F0147D2A688B0ABC37B7866"/>
  </w:style>
  <w:style w:type="paragraph" w:customStyle="1" w:styleId="5B606B87B7684706AD16F0E3F029BD24">
    <w:name w:val="5B606B87B7684706AD16F0E3F029BD24"/>
  </w:style>
  <w:style w:type="paragraph" w:customStyle="1" w:styleId="10C721E3365146EA93AFDE68E51A659A">
    <w:name w:val="10C721E3365146EA93AFDE68E51A659A"/>
  </w:style>
  <w:style w:type="paragraph" w:customStyle="1" w:styleId="7C38A62DF91043829D9CF09B599BD231">
    <w:name w:val="7C38A62DF91043829D9CF09B599BD231"/>
  </w:style>
  <w:style w:type="paragraph" w:customStyle="1" w:styleId="B78CA769BC1B47FA834AB1622E2C9864">
    <w:name w:val="B78CA769BC1B47FA834AB1622E2C9864"/>
  </w:style>
  <w:style w:type="paragraph" w:customStyle="1" w:styleId="065F3D999E4546CDBE9FD70F19B108C5">
    <w:name w:val="065F3D999E4546CDBE9FD70F19B108C5"/>
  </w:style>
  <w:style w:type="paragraph" w:customStyle="1" w:styleId="0DBEC3A8137D49458228DFC41B29AA41">
    <w:name w:val="0DBEC3A8137D49458228DFC41B29AA41"/>
  </w:style>
  <w:style w:type="paragraph" w:customStyle="1" w:styleId="D7D43EDBEFC14E2F95932BAE87E23A3D">
    <w:name w:val="D7D43EDBEFC14E2F95932BAE87E23A3D"/>
  </w:style>
  <w:style w:type="paragraph" w:customStyle="1" w:styleId="9BC828A7BB7F44D8B758EA48FE4E4223">
    <w:name w:val="9BC828A7BB7F44D8B758EA48FE4E4223"/>
  </w:style>
  <w:style w:type="paragraph" w:customStyle="1" w:styleId="C3B11A3E99BD41DA8903E2B09A28886B">
    <w:name w:val="C3B11A3E99BD41DA8903E2B09A28886B"/>
  </w:style>
  <w:style w:type="paragraph" w:customStyle="1" w:styleId="312FBC60225046DC86D37697121C89DF">
    <w:name w:val="312FBC60225046DC86D37697121C89DF"/>
  </w:style>
  <w:style w:type="paragraph" w:customStyle="1" w:styleId="2ABBB0ACF7E24516B36D52CF06DA8232">
    <w:name w:val="2ABBB0ACF7E24516B36D52CF06DA8232"/>
  </w:style>
  <w:style w:type="paragraph" w:customStyle="1" w:styleId="EA8C1D4673F245F082C740DF60DC3954">
    <w:name w:val="EA8C1D4673F245F082C740DF60DC3954"/>
  </w:style>
  <w:style w:type="paragraph" w:customStyle="1" w:styleId="C4A2A58097324FE9974D2D9A4F7BDA80">
    <w:name w:val="C4A2A58097324FE9974D2D9A4F7BDA80"/>
  </w:style>
  <w:style w:type="paragraph" w:customStyle="1" w:styleId="09A1D6837A33441BADFD571365132EC2">
    <w:name w:val="09A1D6837A33441BADFD571365132EC2"/>
  </w:style>
  <w:style w:type="paragraph" w:customStyle="1" w:styleId="0506E64A36B2488C8F4FEF8B1F724C2F">
    <w:name w:val="0506E64A36B2488C8F4FEF8B1F724C2F"/>
  </w:style>
  <w:style w:type="paragraph" w:customStyle="1" w:styleId="2144E99DDA78443AAF9EFA43EF8E0832">
    <w:name w:val="2144E99DDA78443AAF9EFA43EF8E0832"/>
  </w:style>
  <w:style w:type="paragraph" w:customStyle="1" w:styleId="D5B6370B22CD43E790CE8BA4AE6EFE7F">
    <w:name w:val="D5B6370B22CD43E790CE8BA4AE6EFE7F"/>
  </w:style>
  <w:style w:type="paragraph" w:customStyle="1" w:styleId="564DA76E21A243B0B3FAE37CC66CD88A">
    <w:name w:val="564DA76E21A243B0B3FAE37CC66CD88A"/>
  </w:style>
  <w:style w:type="paragraph" w:customStyle="1" w:styleId="32043E91710C435DA261274543D885B3">
    <w:name w:val="32043E91710C435DA261274543D885B3"/>
  </w:style>
  <w:style w:type="paragraph" w:customStyle="1" w:styleId="222F5313F36A4338A1CEE00E1BD44F28">
    <w:name w:val="222F5313F36A4338A1CEE00E1BD44F28"/>
  </w:style>
  <w:style w:type="paragraph" w:customStyle="1" w:styleId="213074BF8FC046238D4589E1EA6B88AE">
    <w:name w:val="213074BF8FC046238D4589E1EA6B88AE"/>
  </w:style>
  <w:style w:type="paragraph" w:customStyle="1" w:styleId="DFD16B83C5E0420F9BC9A9A4BAC61518">
    <w:name w:val="DFD16B83C5E0420F9BC9A9A4BAC61518"/>
  </w:style>
  <w:style w:type="paragraph" w:customStyle="1" w:styleId="12CD3222C9514ADEB7675241248295C7">
    <w:name w:val="12CD3222C9514ADEB7675241248295C7"/>
  </w:style>
  <w:style w:type="paragraph" w:customStyle="1" w:styleId="28090AF83D2E439AA3813134B560FF9E">
    <w:name w:val="28090AF83D2E439AA3813134B560FF9E"/>
  </w:style>
  <w:style w:type="paragraph" w:customStyle="1" w:styleId="75924D18637F48D08D56673C7933F720">
    <w:name w:val="75924D18637F48D08D56673C7933F720"/>
  </w:style>
  <w:style w:type="paragraph" w:customStyle="1" w:styleId="F74752021826447BB31E032004E1FC15">
    <w:name w:val="F74752021826447BB31E032004E1FC15"/>
  </w:style>
  <w:style w:type="paragraph" w:customStyle="1" w:styleId="D3B3AF049EF94DA8BA9B2AD649C1C4D5">
    <w:name w:val="D3B3AF049EF94DA8BA9B2AD649C1C4D5"/>
  </w:style>
  <w:style w:type="paragraph" w:customStyle="1" w:styleId="C9652F6891614E4E8675715F63EAED27">
    <w:name w:val="C9652F6891614E4E8675715F63EAED27"/>
  </w:style>
  <w:style w:type="paragraph" w:customStyle="1" w:styleId="ACD5C1A7A4F24196BF1170CBB048C4ED">
    <w:name w:val="ACD5C1A7A4F24196BF1170CBB048C4ED"/>
  </w:style>
  <w:style w:type="paragraph" w:customStyle="1" w:styleId="48BAB3B7791E41EF87458DDB3DB4876C">
    <w:name w:val="48BAB3B7791E41EF87458DDB3DB4876C"/>
  </w:style>
  <w:style w:type="paragraph" w:customStyle="1" w:styleId="872ABACE30674BE4BBDB75D47D7DED60">
    <w:name w:val="872ABACE30674BE4BBDB75D47D7DED60"/>
  </w:style>
  <w:style w:type="paragraph" w:customStyle="1" w:styleId="A9D9D2295485489191CF1D50F800B5A9">
    <w:name w:val="A9D9D2295485489191CF1D50F800B5A9"/>
  </w:style>
  <w:style w:type="paragraph" w:customStyle="1" w:styleId="544458F2EAF447D099E7597C84CED402">
    <w:name w:val="544458F2EAF447D099E7597C84CED402"/>
  </w:style>
  <w:style w:type="paragraph" w:customStyle="1" w:styleId="9287D5B50F054F1AA4224512DB766687">
    <w:name w:val="9287D5B50F054F1AA4224512DB766687"/>
  </w:style>
  <w:style w:type="paragraph" w:customStyle="1" w:styleId="5DE74834B2CB412E9BEC22C674379F92">
    <w:name w:val="5DE74834B2CB412E9BEC22C674379F92"/>
  </w:style>
  <w:style w:type="paragraph" w:customStyle="1" w:styleId="75D8E7E4001A4EFAA8EC880B60765C96">
    <w:name w:val="75D8E7E4001A4EFAA8EC880B60765C96"/>
  </w:style>
  <w:style w:type="paragraph" w:customStyle="1" w:styleId="829EAD14FFF9480A9A7FB64C7BB75D86">
    <w:name w:val="829EAD14FFF9480A9A7FB64C7BB75D86"/>
  </w:style>
  <w:style w:type="paragraph" w:customStyle="1" w:styleId="12D37A4475A54CAF8113378B263DB756">
    <w:name w:val="12D37A4475A54CAF8113378B263DB756"/>
  </w:style>
  <w:style w:type="paragraph" w:customStyle="1" w:styleId="41B49C236D434E24A6167526EAFE1F3D">
    <w:name w:val="41B49C236D434E24A6167526EAFE1F3D"/>
  </w:style>
  <w:style w:type="paragraph" w:customStyle="1" w:styleId="98FF93FCE4CD4A2691D3F8DF7858C9FC">
    <w:name w:val="98FF93FCE4CD4A2691D3F8DF7858C9FC"/>
  </w:style>
  <w:style w:type="paragraph" w:customStyle="1" w:styleId="4D32F14F9D3E491B97CCB962B95455C4">
    <w:name w:val="4D32F14F9D3E491B97CCB962B95455C4"/>
  </w:style>
  <w:style w:type="paragraph" w:customStyle="1" w:styleId="65AED80B9E364130BC4A6336F7FE18BA">
    <w:name w:val="65AED80B9E364130BC4A6336F7FE18BA"/>
  </w:style>
  <w:style w:type="paragraph" w:customStyle="1" w:styleId="088CF5D3B66147B5B6239EAA55020A7E">
    <w:name w:val="088CF5D3B66147B5B6239EAA55020A7E"/>
  </w:style>
  <w:style w:type="paragraph" w:customStyle="1" w:styleId="96010BA02CEC406C80B35D75A9309B29">
    <w:name w:val="96010BA02CEC406C80B35D75A9309B29"/>
  </w:style>
  <w:style w:type="paragraph" w:customStyle="1" w:styleId="310C9EA3CF8A4232A9F9776C67101242">
    <w:name w:val="310C9EA3CF8A4232A9F9776C67101242"/>
  </w:style>
  <w:style w:type="paragraph" w:customStyle="1" w:styleId="EF3045DF41634C10937AEBD3B8686818">
    <w:name w:val="EF3045DF41634C10937AEBD3B8686818"/>
  </w:style>
  <w:style w:type="paragraph" w:customStyle="1" w:styleId="1AABF1DC40F1440B913D1845AE2F0DEF">
    <w:name w:val="1AABF1DC40F1440B913D1845AE2F0DEF"/>
  </w:style>
  <w:style w:type="paragraph" w:customStyle="1" w:styleId="B435B3BCF301421B81ED331B86BE9117">
    <w:name w:val="B435B3BCF301421B81ED331B86BE9117"/>
  </w:style>
  <w:style w:type="paragraph" w:customStyle="1" w:styleId="A6773846A68042A3879384350EB2C173">
    <w:name w:val="A6773846A68042A3879384350EB2C173"/>
  </w:style>
  <w:style w:type="paragraph" w:customStyle="1" w:styleId="7A0DC4AA1AD64FE2823A8FCBDBE52C15">
    <w:name w:val="7A0DC4AA1AD64FE2823A8FCBDBE52C15"/>
  </w:style>
  <w:style w:type="paragraph" w:customStyle="1" w:styleId="68A5E2A82BDF44209DB98D7FCEE9BEFD">
    <w:name w:val="68A5E2A82BDF44209DB98D7FCEE9BEFD"/>
  </w:style>
  <w:style w:type="paragraph" w:customStyle="1" w:styleId="E279147F53844A328B63AB0AC57226B5">
    <w:name w:val="E279147F53844A328B63AB0AC57226B5"/>
  </w:style>
  <w:style w:type="paragraph" w:customStyle="1" w:styleId="1B946EEA35154E258EF110D6722313C6">
    <w:name w:val="1B946EEA35154E258EF110D6722313C6"/>
  </w:style>
  <w:style w:type="paragraph" w:customStyle="1" w:styleId="512AEC130AB744AF810BF6511EAA3999">
    <w:name w:val="512AEC130AB744AF810BF6511EAA3999"/>
  </w:style>
  <w:style w:type="paragraph" w:customStyle="1" w:styleId="ECCF32FA46854153890337A5C78F15A7">
    <w:name w:val="ECCF32FA46854153890337A5C78F15A7"/>
  </w:style>
  <w:style w:type="paragraph" w:customStyle="1" w:styleId="C10F4D044C4645FB9495A311C382319B">
    <w:name w:val="C10F4D044C4645FB9495A311C382319B"/>
  </w:style>
  <w:style w:type="paragraph" w:customStyle="1" w:styleId="B19D71EB50BB46A099944A48B36AA4CF">
    <w:name w:val="B19D71EB50BB46A099944A48B36AA4CF"/>
  </w:style>
  <w:style w:type="paragraph" w:customStyle="1" w:styleId="DD9A3E8E41054D318458726B9C4EA33D">
    <w:name w:val="DD9A3E8E41054D318458726B9C4EA33D"/>
  </w:style>
  <w:style w:type="paragraph" w:customStyle="1" w:styleId="8857F50808DC46CABAD9C1738BE1AF93">
    <w:name w:val="8857F50808DC46CABAD9C1738BE1AF93"/>
  </w:style>
  <w:style w:type="paragraph" w:customStyle="1" w:styleId="EC38CC2E54374531BDFCA0086E4C922D">
    <w:name w:val="EC38CC2E54374531BDFCA0086E4C922D"/>
  </w:style>
  <w:style w:type="paragraph" w:customStyle="1" w:styleId="8DFB6204DE7D42A4A9011AF22559EA11">
    <w:name w:val="8DFB6204DE7D42A4A9011AF22559EA11"/>
  </w:style>
  <w:style w:type="paragraph" w:customStyle="1" w:styleId="9098767973EB4CA197936129B2666CCF">
    <w:name w:val="9098767973EB4CA197936129B2666CCF"/>
  </w:style>
  <w:style w:type="paragraph" w:customStyle="1" w:styleId="91A4226F99AC4F419E2CA5C188F43AB6">
    <w:name w:val="91A4226F99AC4F419E2CA5C188F43A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8ECF801-0DD8-4066-8114-C96617872800}">
  <ds:schemaRefs>
    <ds:schemaRef ds:uri="http://schemas.openxmlformats.org/officeDocument/2006/bibliography"/>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20</Pages>
  <Words>3937</Words>
  <Characters>22442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CANDIT</vt:lpstr>
    </vt:vector>
  </TitlesOfParts>
  <Company/>
  <LinksUpToDate>false</LinksUpToDate>
  <CharactersWithSpaces>26327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CANDIT</dc:title>
  <dc:subject>YOUR WEB ENGINEER</dc:subject>
  <dc:creator/>
  <cp:keywords/>
  <dc:description/>
  <cp:lastModifiedBy/>
  <cp:revision>1</cp:revision>
  <dcterms:created xsi:type="dcterms:W3CDTF">2023-12-19T22:24:00Z</dcterms:created>
  <dcterms:modified xsi:type="dcterms:W3CDTF">2023-12-25T02:15:00Z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