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216BB" w14:textId="77777777" w:rsidR="001A5429" w:rsidRPr="00614293" w:rsidRDefault="001A5429" w:rsidP="001E1E58"/>
    <w:tbl>
      <w:tblPr>
        <w:tblW w:w="0" w:type="auto"/>
        <w:tblLook w:val="0600" w:firstRow="0" w:lastRow="0" w:firstColumn="0" w:lastColumn="0" w:noHBand="1" w:noVBand="1"/>
      </w:tblPr>
      <w:tblGrid>
        <w:gridCol w:w="1242"/>
        <w:gridCol w:w="1052"/>
        <w:gridCol w:w="4542"/>
        <w:gridCol w:w="994"/>
        <w:gridCol w:w="1196"/>
      </w:tblGrid>
      <w:tr w:rsidR="0092125E" w:rsidRPr="00614293" w14:paraId="6F1D97EE" w14:textId="77777777" w:rsidTr="008925FC">
        <w:tc>
          <w:tcPr>
            <w:tcW w:w="9026" w:type="dxa"/>
            <w:gridSpan w:val="5"/>
            <w:vAlign w:val="center"/>
          </w:tcPr>
          <w:p w14:paraId="544ED3BB" w14:textId="6DE0432E" w:rsidR="0092125E" w:rsidRPr="00614293" w:rsidRDefault="00000000" w:rsidP="0092125E">
            <w:pPr>
              <w:pStyle w:val="Title"/>
            </w:pPr>
            <w:sdt>
              <w:sdtPr>
                <w:alias w:val="Title"/>
                <w:tag w:val=""/>
                <w:id w:val="2016188051"/>
                <w:placeholder>
                  <w:docPart w:val="80540B9EAEC447F6829D0C5CF96D1A8E"/>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00861AA4">
                  <w:t>CANDIT</w:t>
                </w:r>
              </w:sdtContent>
            </w:sdt>
          </w:p>
        </w:tc>
      </w:tr>
      <w:tr w:rsidR="0092125E" w:rsidRPr="00614293" w14:paraId="609011E3" w14:textId="77777777" w:rsidTr="008925FC">
        <w:trPr>
          <w:trHeight w:val="144"/>
        </w:trPr>
        <w:tc>
          <w:tcPr>
            <w:tcW w:w="1242" w:type="dxa"/>
            <w:shd w:val="clear" w:color="auto" w:fill="auto"/>
          </w:tcPr>
          <w:p w14:paraId="5D5A6DFC" w14:textId="77777777" w:rsidR="0092125E" w:rsidRPr="00614293" w:rsidRDefault="0092125E" w:rsidP="0092125E">
            <w:pPr>
              <w:spacing w:before="0" w:after="0"/>
              <w:rPr>
                <w:sz w:val="10"/>
                <w:szCs w:val="10"/>
              </w:rPr>
            </w:pPr>
          </w:p>
        </w:tc>
        <w:tc>
          <w:tcPr>
            <w:tcW w:w="6588" w:type="dxa"/>
            <w:gridSpan w:val="3"/>
            <w:shd w:val="clear" w:color="auto" w:fill="F0CDA1" w:themeFill="accent1"/>
            <w:vAlign w:val="center"/>
          </w:tcPr>
          <w:p w14:paraId="713A455E" w14:textId="77777777" w:rsidR="0092125E" w:rsidRPr="00614293" w:rsidRDefault="0092125E" w:rsidP="0092125E">
            <w:pPr>
              <w:spacing w:before="0" w:after="0"/>
              <w:rPr>
                <w:sz w:val="10"/>
                <w:szCs w:val="10"/>
              </w:rPr>
            </w:pPr>
          </w:p>
        </w:tc>
        <w:tc>
          <w:tcPr>
            <w:tcW w:w="1196" w:type="dxa"/>
            <w:shd w:val="clear" w:color="auto" w:fill="auto"/>
          </w:tcPr>
          <w:p w14:paraId="63842BC5" w14:textId="77777777" w:rsidR="0092125E" w:rsidRPr="00614293" w:rsidRDefault="0092125E" w:rsidP="0092125E">
            <w:pPr>
              <w:spacing w:before="0" w:after="0"/>
              <w:rPr>
                <w:sz w:val="10"/>
                <w:szCs w:val="10"/>
              </w:rPr>
            </w:pPr>
          </w:p>
        </w:tc>
      </w:tr>
      <w:tr w:rsidR="0092125E" w:rsidRPr="00614293" w14:paraId="4CD1A01A" w14:textId="77777777" w:rsidTr="008925FC">
        <w:tc>
          <w:tcPr>
            <w:tcW w:w="9026" w:type="dxa"/>
            <w:gridSpan w:val="5"/>
            <w:vAlign w:val="center"/>
          </w:tcPr>
          <w:p w14:paraId="120B0BD5" w14:textId="199AAE7B" w:rsidR="0092125E" w:rsidRPr="00614293" w:rsidRDefault="00000000" w:rsidP="006F35BA">
            <w:pPr>
              <w:pStyle w:val="Title"/>
            </w:pPr>
            <w:sdt>
              <w:sdtPr>
                <w:alias w:val="Title 2"/>
                <w:tag w:val=""/>
                <w:id w:val="-1692516626"/>
                <w:placeholder>
                  <w:docPart w:val="33D17D58F9184B0994E590FA4DB55217"/>
                </w:placeholder>
                <w:dataBinding w:prefixMappings="xmlns:ns0='http://purl.org/dc/elements/1.1/' xmlns:ns1='http://schemas.openxmlformats.org/package/2006/metadata/core-properties' " w:xpath="/ns1:coreProperties[1]/ns0:subject[1]" w:storeItemID="{6C3C8BC8-F283-45AE-878A-BAB7291924A1}"/>
                <w15:appearance w15:val="hidden"/>
                <w:text/>
              </w:sdtPr>
              <w:sdtEndPr>
                <w:rPr>
                  <w:rStyle w:val="TitleChar"/>
                  <w:b w:val="0"/>
                </w:rPr>
              </w:sdtEndPr>
              <w:sdtContent>
                <w:r w:rsidR="00861AA4">
                  <w:t>YOUR WEB ENGINEER</w:t>
                </w:r>
              </w:sdtContent>
            </w:sdt>
          </w:p>
        </w:tc>
      </w:tr>
      <w:tr w:rsidR="0092125E" w:rsidRPr="00614293" w14:paraId="25B28890" w14:textId="77777777" w:rsidTr="008925FC">
        <w:trPr>
          <w:trHeight w:val="1368"/>
        </w:trPr>
        <w:tc>
          <w:tcPr>
            <w:tcW w:w="2294" w:type="dxa"/>
            <w:gridSpan w:val="2"/>
          </w:tcPr>
          <w:p w14:paraId="20F7E85A" w14:textId="77777777" w:rsidR="0092125E" w:rsidRPr="00614293" w:rsidRDefault="0092125E" w:rsidP="001E1E58"/>
        </w:tc>
        <w:tc>
          <w:tcPr>
            <w:tcW w:w="4542" w:type="dxa"/>
            <w:shd w:val="clear" w:color="auto" w:fill="107082" w:themeFill="accent2"/>
            <w:vAlign w:val="center"/>
          </w:tcPr>
          <w:sdt>
            <w:sdtPr>
              <w:alias w:val="Subtitle"/>
              <w:tag w:val=""/>
              <w:id w:val="1073854703"/>
              <w:placeholder>
                <w:docPart w:val="6C3038A2409C445ABA40D7BAE718A4F7"/>
              </w:placeholder>
              <w:showingPlcHdr/>
              <w:dataBinding w:prefixMappings="xmlns:ns0='http://purl.org/dc/elements/1.1/' xmlns:ns1='http://schemas.openxmlformats.org/package/2006/metadata/core-properties' " w:xpath="/ns1:coreProperties[1]/ns1:contentStatus[1]" w:storeItemID="{6C3C8BC8-F283-45AE-878A-BAB7291924A1}"/>
              <w15:appearance w15:val="hidden"/>
              <w:text/>
            </w:sdtPr>
            <w:sdtContent>
              <w:p w14:paraId="6199958B" w14:textId="77777777" w:rsidR="0092125E" w:rsidRPr="00614293" w:rsidRDefault="0092125E" w:rsidP="0092125E">
                <w:pPr>
                  <w:pStyle w:val="Subtitle"/>
                </w:pPr>
                <w:r w:rsidRPr="00614293">
                  <w:rPr>
                    <w:lang w:val="en-GB" w:bidi="en-GB"/>
                  </w:rPr>
                  <w:t>Business Plan</w:t>
                </w:r>
              </w:p>
            </w:sdtContent>
          </w:sdt>
        </w:tc>
        <w:tc>
          <w:tcPr>
            <w:tcW w:w="2190" w:type="dxa"/>
            <w:gridSpan w:val="2"/>
          </w:tcPr>
          <w:p w14:paraId="5C0ACEF6" w14:textId="77777777" w:rsidR="0092125E" w:rsidRPr="00614293" w:rsidRDefault="0092125E" w:rsidP="001E1E58"/>
        </w:tc>
      </w:tr>
    </w:tbl>
    <w:p w14:paraId="4D2DC3F2" w14:textId="77777777" w:rsidR="00066DE2" w:rsidRPr="00614293" w:rsidRDefault="001A5429" w:rsidP="0092125E">
      <w:r w:rsidRPr="00614293">
        <w:rPr>
          <w:lang w:val="en-GB" w:bidi="en-GB"/>
        </w:rPr>
        <w:t xml:space="preserve"> </w:t>
      </w:r>
    </w:p>
    <w:p w14:paraId="6FC2E743" w14:textId="77777777" w:rsidR="00066DE2" w:rsidRPr="00614293" w:rsidRDefault="00066DE2" w:rsidP="00066DE2">
      <w:pPr>
        <w:sectPr w:rsidR="00066DE2" w:rsidRPr="00614293" w:rsidSect="005D369F">
          <w:headerReference w:type="even" r:id="rId11"/>
          <w:headerReference w:type="default" r:id="rId12"/>
          <w:footerReference w:type="even" r:id="rId13"/>
          <w:footerReference w:type="default" r:id="rId14"/>
          <w:headerReference w:type="first" r:id="rId15"/>
          <w:footerReference w:type="first" r:id="rId16"/>
          <w:pgSz w:w="11906" w:h="16838" w:code="9"/>
          <w:pgMar w:top="6480" w:right="1440" w:bottom="720" w:left="1440" w:header="288" w:footer="288" w:gutter="0"/>
          <w:pgBorders w:offsetFrom="page">
            <w:top w:val="single" w:sz="6" w:space="24" w:color="auto"/>
            <w:left w:val="single" w:sz="6" w:space="24" w:color="auto"/>
            <w:right w:val="single" w:sz="6" w:space="24" w:color="auto"/>
          </w:pgBorders>
          <w:cols w:space="708"/>
          <w:docGrid w:linePitch="360"/>
        </w:sectPr>
      </w:pPr>
    </w:p>
    <w:sdt>
      <w:sdtPr>
        <w:rPr>
          <w:rFonts w:asciiTheme="minorHAnsi" w:hAnsiTheme="minorHAnsi"/>
          <w:b w:val="0"/>
          <w:color w:val="595959" w:themeColor="text1" w:themeTint="A6"/>
          <w:sz w:val="24"/>
        </w:rPr>
        <w:id w:val="350538378"/>
        <w:docPartObj>
          <w:docPartGallery w:val="Table of Contents"/>
          <w:docPartUnique/>
        </w:docPartObj>
      </w:sdtPr>
      <w:sdtEndPr>
        <w:rPr>
          <w:bCs/>
          <w:noProof/>
        </w:rPr>
      </w:sdtEndPr>
      <w:sdtContent>
        <w:p w14:paraId="232EF911" w14:textId="77777777" w:rsidR="001E1E58" w:rsidRPr="006D510F" w:rsidRDefault="00493EC0" w:rsidP="006D510F">
          <w:pPr>
            <w:pStyle w:val="TOCHeading"/>
          </w:pPr>
          <w:r w:rsidRPr="006D510F">
            <w:rPr>
              <w:lang w:val="en-GB" w:bidi="en-GB"/>
            </w:rPr>
            <w:t>TABLE OF CONTENTS</w:t>
          </w:r>
        </w:p>
        <w:p w14:paraId="5C15C13D" w14:textId="77777777" w:rsidR="004567E6" w:rsidRDefault="001E1E58">
          <w:pPr>
            <w:pStyle w:val="TOC1"/>
            <w:tabs>
              <w:tab w:val="right" w:leader="dot" w:pos="5030"/>
            </w:tabs>
            <w:rPr>
              <w:rFonts w:eastAsiaTheme="minorEastAsia"/>
              <w:noProof/>
              <w:color w:val="auto"/>
              <w:sz w:val="22"/>
              <w:szCs w:val="22"/>
            </w:rPr>
          </w:pPr>
          <w:r w:rsidRPr="00614293">
            <w:rPr>
              <w:b/>
              <w:noProof/>
              <w:lang w:val="en-GB" w:bidi="en-GB"/>
            </w:rPr>
            <w:fldChar w:fldCharType="begin"/>
          </w:r>
          <w:r w:rsidRPr="00614293">
            <w:rPr>
              <w:b/>
              <w:noProof/>
              <w:lang w:val="en-GB" w:bidi="en-GB"/>
            </w:rPr>
            <w:instrText xml:space="preserve"> TOC \o "1-3" \h \z \u </w:instrText>
          </w:r>
          <w:r w:rsidRPr="00614293">
            <w:rPr>
              <w:b/>
              <w:noProof/>
              <w:lang w:val="en-GB" w:bidi="en-GB"/>
            </w:rPr>
            <w:fldChar w:fldCharType="separate"/>
          </w:r>
          <w:hyperlink w:anchor="_Toc18231627" w:history="1">
            <w:r w:rsidR="004567E6" w:rsidRPr="00F2425E">
              <w:rPr>
                <w:rStyle w:val="Hyperlink"/>
                <w:noProof/>
                <w:lang w:val="en-GB" w:bidi="en-GB"/>
              </w:rPr>
              <w:t>Introduction</w:t>
            </w:r>
            <w:r w:rsidR="004567E6">
              <w:rPr>
                <w:noProof/>
                <w:webHidden/>
                <w:lang w:val="en-GB" w:bidi="en-GB"/>
              </w:rPr>
              <w:tab/>
            </w:r>
            <w:r w:rsidR="004567E6">
              <w:rPr>
                <w:noProof/>
                <w:webHidden/>
                <w:lang w:val="en-GB" w:bidi="en-GB"/>
              </w:rPr>
              <w:fldChar w:fldCharType="begin"/>
            </w:r>
            <w:r w:rsidR="004567E6">
              <w:rPr>
                <w:noProof/>
                <w:webHidden/>
                <w:lang w:val="en-GB" w:bidi="en-GB"/>
              </w:rPr>
              <w:instrText xml:space="preserve"> PAGEREF _Toc18231627 \h </w:instrText>
            </w:r>
            <w:r w:rsidR="004567E6">
              <w:rPr>
                <w:noProof/>
                <w:webHidden/>
                <w:lang w:val="en-GB" w:bidi="en-GB"/>
              </w:rPr>
            </w:r>
            <w:r w:rsidR="004567E6">
              <w:rPr>
                <w:noProof/>
                <w:webHidden/>
                <w:lang w:val="en-GB" w:bidi="en-GB"/>
              </w:rPr>
              <w:fldChar w:fldCharType="separate"/>
            </w:r>
            <w:r w:rsidR="00A34F68">
              <w:rPr>
                <w:noProof/>
                <w:webHidden/>
                <w:lang w:val="en-GB" w:bidi="en-GB"/>
              </w:rPr>
              <w:t>3</w:t>
            </w:r>
            <w:r w:rsidR="004567E6">
              <w:rPr>
                <w:noProof/>
                <w:webHidden/>
                <w:lang w:val="en-GB" w:bidi="en-GB"/>
              </w:rPr>
              <w:fldChar w:fldCharType="end"/>
            </w:r>
          </w:hyperlink>
        </w:p>
        <w:p w14:paraId="49A3269D" w14:textId="77777777" w:rsidR="004567E6" w:rsidRDefault="00000000">
          <w:pPr>
            <w:pStyle w:val="TOC1"/>
            <w:tabs>
              <w:tab w:val="left" w:pos="440"/>
              <w:tab w:val="right" w:leader="dot" w:pos="5030"/>
            </w:tabs>
            <w:rPr>
              <w:rFonts w:eastAsiaTheme="minorEastAsia"/>
              <w:noProof/>
              <w:color w:val="auto"/>
              <w:sz w:val="22"/>
              <w:szCs w:val="22"/>
            </w:rPr>
          </w:pPr>
          <w:hyperlink w:anchor="_Toc18231628" w:history="1">
            <w:r w:rsidR="004567E6" w:rsidRPr="00F2425E">
              <w:rPr>
                <w:rStyle w:val="Hyperlink"/>
                <w:noProof/>
                <w:lang w:val="en-GB" w:bidi="en-GB"/>
              </w:rPr>
              <w:t>1.</w:t>
            </w:r>
            <w:r w:rsidR="004567E6">
              <w:rPr>
                <w:rFonts w:eastAsiaTheme="minorEastAsia"/>
                <w:noProof/>
                <w:color w:val="auto"/>
                <w:sz w:val="22"/>
                <w:szCs w:val="22"/>
                <w:lang w:val="en-GB" w:bidi="en-GB"/>
              </w:rPr>
              <w:tab/>
            </w:r>
            <w:r w:rsidR="004567E6" w:rsidRPr="00F2425E">
              <w:rPr>
                <w:rStyle w:val="Hyperlink"/>
                <w:noProof/>
                <w:lang w:val="en-GB" w:bidi="en-GB"/>
              </w:rPr>
              <w:t>Executive Summary</w:t>
            </w:r>
            <w:r w:rsidR="004567E6">
              <w:rPr>
                <w:noProof/>
                <w:webHidden/>
                <w:lang w:val="en-GB" w:bidi="en-GB"/>
              </w:rPr>
              <w:tab/>
            </w:r>
            <w:r w:rsidR="004567E6">
              <w:rPr>
                <w:noProof/>
                <w:webHidden/>
                <w:lang w:val="en-GB" w:bidi="en-GB"/>
              </w:rPr>
              <w:fldChar w:fldCharType="begin"/>
            </w:r>
            <w:r w:rsidR="004567E6">
              <w:rPr>
                <w:noProof/>
                <w:webHidden/>
                <w:lang w:val="en-GB" w:bidi="en-GB"/>
              </w:rPr>
              <w:instrText xml:space="preserve"> PAGEREF _Toc18231628 \h </w:instrText>
            </w:r>
            <w:r w:rsidR="004567E6">
              <w:rPr>
                <w:noProof/>
                <w:webHidden/>
                <w:lang w:val="en-GB" w:bidi="en-GB"/>
              </w:rPr>
            </w:r>
            <w:r w:rsidR="004567E6">
              <w:rPr>
                <w:noProof/>
                <w:webHidden/>
                <w:lang w:val="en-GB" w:bidi="en-GB"/>
              </w:rPr>
              <w:fldChar w:fldCharType="separate"/>
            </w:r>
            <w:r w:rsidR="00A34F68">
              <w:rPr>
                <w:noProof/>
                <w:webHidden/>
                <w:lang w:val="en-GB" w:bidi="en-GB"/>
              </w:rPr>
              <w:t>4</w:t>
            </w:r>
            <w:r w:rsidR="004567E6">
              <w:rPr>
                <w:noProof/>
                <w:webHidden/>
                <w:lang w:val="en-GB" w:bidi="en-GB"/>
              </w:rPr>
              <w:fldChar w:fldCharType="end"/>
            </w:r>
          </w:hyperlink>
        </w:p>
        <w:p w14:paraId="130D2CA1" w14:textId="77777777" w:rsidR="004567E6" w:rsidRDefault="00000000">
          <w:pPr>
            <w:pStyle w:val="TOC1"/>
            <w:tabs>
              <w:tab w:val="left" w:pos="440"/>
              <w:tab w:val="right" w:leader="dot" w:pos="5030"/>
            </w:tabs>
            <w:rPr>
              <w:rFonts w:eastAsiaTheme="minorEastAsia"/>
              <w:noProof/>
              <w:color w:val="auto"/>
              <w:sz w:val="22"/>
              <w:szCs w:val="22"/>
            </w:rPr>
          </w:pPr>
          <w:hyperlink w:anchor="_Toc18231629" w:history="1">
            <w:r w:rsidR="004567E6" w:rsidRPr="00F2425E">
              <w:rPr>
                <w:rStyle w:val="Hyperlink"/>
                <w:noProof/>
                <w:lang w:val="en-GB" w:bidi="en-GB"/>
              </w:rPr>
              <w:t>2.</w:t>
            </w:r>
            <w:r w:rsidR="004567E6">
              <w:rPr>
                <w:rFonts w:eastAsiaTheme="minorEastAsia"/>
                <w:noProof/>
                <w:color w:val="auto"/>
                <w:sz w:val="22"/>
                <w:szCs w:val="22"/>
                <w:lang w:val="en-GB" w:bidi="en-GB"/>
              </w:rPr>
              <w:tab/>
            </w:r>
            <w:r w:rsidR="004567E6" w:rsidRPr="00F2425E">
              <w:rPr>
                <w:rStyle w:val="Hyperlink"/>
                <w:noProof/>
                <w:lang w:val="en-GB" w:bidi="en-GB"/>
              </w:rPr>
              <w:t>Company Overview</w:t>
            </w:r>
            <w:r w:rsidR="004567E6">
              <w:rPr>
                <w:noProof/>
                <w:webHidden/>
                <w:lang w:val="en-GB" w:bidi="en-GB"/>
              </w:rPr>
              <w:tab/>
            </w:r>
            <w:r w:rsidR="004567E6">
              <w:rPr>
                <w:noProof/>
                <w:webHidden/>
                <w:lang w:val="en-GB" w:bidi="en-GB"/>
              </w:rPr>
              <w:fldChar w:fldCharType="begin"/>
            </w:r>
            <w:r w:rsidR="004567E6">
              <w:rPr>
                <w:noProof/>
                <w:webHidden/>
                <w:lang w:val="en-GB" w:bidi="en-GB"/>
              </w:rPr>
              <w:instrText xml:space="preserve"> PAGEREF _Toc18231629 \h </w:instrText>
            </w:r>
            <w:r w:rsidR="004567E6">
              <w:rPr>
                <w:noProof/>
                <w:webHidden/>
                <w:lang w:val="en-GB" w:bidi="en-GB"/>
              </w:rPr>
            </w:r>
            <w:r w:rsidR="004567E6">
              <w:rPr>
                <w:noProof/>
                <w:webHidden/>
                <w:lang w:val="en-GB" w:bidi="en-GB"/>
              </w:rPr>
              <w:fldChar w:fldCharType="separate"/>
            </w:r>
            <w:r w:rsidR="00A34F68">
              <w:rPr>
                <w:noProof/>
                <w:webHidden/>
                <w:lang w:val="en-GB" w:bidi="en-GB"/>
              </w:rPr>
              <w:t>5</w:t>
            </w:r>
            <w:r w:rsidR="004567E6">
              <w:rPr>
                <w:noProof/>
                <w:webHidden/>
                <w:lang w:val="en-GB" w:bidi="en-GB"/>
              </w:rPr>
              <w:fldChar w:fldCharType="end"/>
            </w:r>
          </w:hyperlink>
        </w:p>
        <w:p w14:paraId="7B75DCEC" w14:textId="77777777" w:rsidR="004567E6" w:rsidRDefault="00000000">
          <w:pPr>
            <w:pStyle w:val="TOC1"/>
            <w:tabs>
              <w:tab w:val="left" w:pos="440"/>
              <w:tab w:val="right" w:leader="dot" w:pos="5030"/>
            </w:tabs>
            <w:rPr>
              <w:rFonts w:eastAsiaTheme="minorEastAsia"/>
              <w:noProof/>
              <w:color w:val="auto"/>
              <w:sz w:val="22"/>
              <w:szCs w:val="22"/>
            </w:rPr>
          </w:pPr>
          <w:hyperlink w:anchor="_Toc18231630" w:history="1">
            <w:r w:rsidR="004567E6" w:rsidRPr="00F2425E">
              <w:rPr>
                <w:rStyle w:val="Hyperlink"/>
                <w:noProof/>
                <w:lang w:val="en-GB" w:bidi="en-GB"/>
              </w:rPr>
              <w:t>3.</w:t>
            </w:r>
            <w:r w:rsidR="004567E6">
              <w:rPr>
                <w:rFonts w:eastAsiaTheme="minorEastAsia"/>
                <w:noProof/>
                <w:color w:val="auto"/>
                <w:sz w:val="22"/>
                <w:szCs w:val="22"/>
                <w:lang w:val="en-GB" w:bidi="en-GB"/>
              </w:rPr>
              <w:tab/>
            </w:r>
            <w:r w:rsidR="004567E6" w:rsidRPr="00F2425E">
              <w:rPr>
                <w:rStyle w:val="Hyperlink"/>
                <w:noProof/>
                <w:lang w:val="en-GB" w:bidi="en-GB"/>
              </w:rPr>
              <w:t>Business Description</w:t>
            </w:r>
            <w:r w:rsidR="004567E6">
              <w:rPr>
                <w:noProof/>
                <w:webHidden/>
                <w:lang w:val="en-GB" w:bidi="en-GB"/>
              </w:rPr>
              <w:tab/>
            </w:r>
            <w:r w:rsidR="004567E6">
              <w:rPr>
                <w:noProof/>
                <w:webHidden/>
                <w:lang w:val="en-GB" w:bidi="en-GB"/>
              </w:rPr>
              <w:fldChar w:fldCharType="begin"/>
            </w:r>
            <w:r w:rsidR="004567E6">
              <w:rPr>
                <w:noProof/>
                <w:webHidden/>
                <w:lang w:val="en-GB" w:bidi="en-GB"/>
              </w:rPr>
              <w:instrText xml:space="preserve"> PAGEREF _Toc18231630 \h </w:instrText>
            </w:r>
            <w:r w:rsidR="004567E6">
              <w:rPr>
                <w:noProof/>
                <w:webHidden/>
                <w:lang w:val="en-GB" w:bidi="en-GB"/>
              </w:rPr>
            </w:r>
            <w:r w:rsidR="004567E6">
              <w:rPr>
                <w:noProof/>
                <w:webHidden/>
                <w:lang w:val="en-GB" w:bidi="en-GB"/>
              </w:rPr>
              <w:fldChar w:fldCharType="separate"/>
            </w:r>
            <w:r w:rsidR="00A34F68">
              <w:rPr>
                <w:noProof/>
                <w:webHidden/>
                <w:lang w:val="en-GB" w:bidi="en-GB"/>
              </w:rPr>
              <w:t>6</w:t>
            </w:r>
            <w:r w:rsidR="004567E6">
              <w:rPr>
                <w:noProof/>
                <w:webHidden/>
                <w:lang w:val="en-GB" w:bidi="en-GB"/>
              </w:rPr>
              <w:fldChar w:fldCharType="end"/>
            </w:r>
          </w:hyperlink>
        </w:p>
        <w:p w14:paraId="73A95207" w14:textId="77777777" w:rsidR="004567E6" w:rsidRDefault="00000000">
          <w:pPr>
            <w:pStyle w:val="TOC1"/>
            <w:tabs>
              <w:tab w:val="left" w:pos="440"/>
              <w:tab w:val="right" w:leader="dot" w:pos="5030"/>
            </w:tabs>
            <w:rPr>
              <w:rFonts w:eastAsiaTheme="minorEastAsia"/>
              <w:noProof/>
              <w:color w:val="auto"/>
              <w:sz w:val="22"/>
              <w:szCs w:val="22"/>
            </w:rPr>
          </w:pPr>
          <w:hyperlink w:anchor="_Toc18231631" w:history="1">
            <w:r w:rsidR="004567E6" w:rsidRPr="00F2425E">
              <w:rPr>
                <w:rStyle w:val="Hyperlink"/>
                <w:noProof/>
                <w:lang w:val="en-GB" w:bidi="en-GB"/>
              </w:rPr>
              <w:t>4.</w:t>
            </w:r>
            <w:r w:rsidR="004567E6">
              <w:rPr>
                <w:rFonts w:eastAsiaTheme="minorEastAsia"/>
                <w:noProof/>
                <w:color w:val="auto"/>
                <w:sz w:val="22"/>
                <w:szCs w:val="22"/>
                <w:lang w:val="en-GB" w:bidi="en-GB"/>
              </w:rPr>
              <w:tab/>
            </w:r>
            <w:r w:rsidR="004567E6" w:rsidRPr="00F2425E">
              <w:rPr>
                <w:rStyle w:val="Hyperlink"/>
                <w:noProof/>
                <w:lang w:val="en-GB" w:bidi="en-GB"/>
              </w:rPr>
              <w:t>Market Analysis</w:t>
            </w:r>
            <w:r w:rsidR="004567E6">
              <w:rPr>
                <w:noProof/>
                <w:webHidden/>
                <w:lang w:val="en-GB" w:bidi="en-GB"/>
              </w:rPr>
              <w:tab/>
            </w:r>
            <w:r w:rsidR="004567E6">
              <w:rPr>
                <w:noProof/>
                <w:webHidden/>
                <w:lang w:val="en-GB" w:bidi="en-GB"/>
              </w:rPr>
              <w:fldChar w:fldCharType="begin"/>
            </w:r>
            <w:r w:rsidR="004567E6">
              <w:rPr>
                <w:noProof/>
                <w:webHidden/>
                <w:lang w:val="en-GB" w:bidi="en-GB"/>
              </w:rPr>
              <w:instrText xml:space="preserve"> PAGEREF _Toc18231631 \h </w:instrText>
            </w:r>
            <w:r w:rsidR="004567E6">
              <w:rPr>
                <w:noProof/>
                <w:webHidden/>
                <w:lang w:val="en-GB" w:bidi="en-GB"/>
              </w:rPr>
            </w:r>
            <w:r w:rsidR="004567E6">
              <w:rPr>
                <w:noProof/>
                <w:webHidden/>
                <w:lang w:val="en-GB" w:bidi="en-GB"/>
              </w:rPr>
              <w:fldChar w:fldCharType="separate"/>
            </w:r>
            <w:r w:rsidR="00A34F68">
              <w:rPr>
                <w:noProof/>
                <w:webHidden/>
                <w:lang w:val="en-GB" w:bidi="en-GB"/>
              </w:rPr>
              <w:t>8</w:t>
            </w:r>
            <w:r w:rsidR="004567E6">
              <w:rPr>
                <w:noProof/>
                <w:webHidden/>
                <w:lang w:val="en-GB" w:bidi="en-GB"/>
              </w:rPr>
              <w:fldChar w:fldCharType="end"/>
            </w:r>
          </w:hyperlink>
        </w:p>
        <w:p w14:paraId="41BCBFF8" w14:textId="77777777" w:rsidR="004567E6" w:rsidRDefault="00000000">
          <w:pPr>
            <w:pStyle w:val="TOC1"/>
            <w:tabs>
              <w:tab w:val="left" w:pos="440"/>
              <w:tab w:val="right" w:leader="dot" w:pos="5030"/>
            </w:tabs>
            <w:rPr>
              <w:rFonts w:eastAsiaTheme="minorEastAsia"/>
              <w:noProof/>
              <w:color w:val="auto"/>
              <w:sz w:val="22"/>
              <w:szCs w:val="22"/>
            </w:rPr>
          </w:pPr>
          <w:hyperlink w:anchor="_Toc18231632" w:history="1">
            <w:r w:rsidR="004567E6" w:rsidRPr="00F2425E">
              <w:rPr>
                <w:rStyle w:val="Hyperlink"/>
                <w:noProof/>
                <w:lang w:val="en-GB" w:bidi="en-GB"/>
              </w:rPr>
              <w:t>5.</w:t>
            </w:r>
            <w:r w:rsidR="004567E6">
              <w:rPr>
                <w:rFonts w:eastAsiaTheme="minorEastAsia"/>
                <w:noProof/>
                <w:color w:val="auto"/>
                <w:sz w:val="22"/>
                <w:szCs w:val="22"/>
                <w:lang w:val="en-GB" w:bidi="en-GB"/>
              </w:rPr>
              <w:tab/>
            </w:r>
            <w:r w:rsidR="004567E6" w:rsidRPr="00F2425E">
              <w:rPr>
                <w:rStyle w:val="Hyperlink"/>
                <w:noProof/>
                <w:lang w:val="en-GB" w:bidi="en-GB"/>
              </w:rPr>
              <w:t>Operating Plan</w:t>
            </w:r>
            <w:r w:rsidR="004567E6">
              <w:rPr>
                <w:noProof/>
                <w:webHidden/>
                <w:lang w:val="en-GB" w:bidi="en-GB"/>
              </w:rPr>
              <w:tab/>
            </w:r>
            <w:r w:rsidR="004567E6">
              <w:rPr>
                <w:noProof/>
                <w:webHidden/>
                <w:lang w:val="en-GB" w:bidi="en-GB"/>
              </w:rPr>
              <w:fldChar w:fldCharType="begin"/>
            </w:r>
            <w:r w:rsidR="004567E6">
              <w:rPr>
                <w:noProof/>
                <w:webHidden/>
                <w:lang w:val="en-GB" w:bidi="en-GB"/>
              </w:rPr>
              <w:instrText xml:space="preserve"> PAGEREF _Toc18231632 \h </w:instrText>
            </w:r>
            <w:r w:rsidR="004567E6">
              <w:rPr>
                <w:noProof/>
                <w:webHidden/>
                <w:lang w:val="en-GB" w:bidi="en-GB"/>
              </w:rPr>
            </w:r>
            <w:r w:rsidR="004567E6">
              <w:rPr>
                <w:noProof/>
                <w:webHidden/>
                <w:lang w:val="en-GB" w:bidi="en-GB"/>
              </w:rPr>
              <w:fldChar w:fldCharType="separate"/>
            </w:r>
            <w:r w:rsidR="00A34F68">
              <w:rPr>
                <w:noProof/>
                <w:webHidden/>
                <w:lang w:val="en-GB" w:bidi="en-GB"/>
              </w:rPr>
              <w:t>10</w:t>
            </w:r>
            <w:r w:rsidR="004567E6">
              <w:rPr>
                <w:noProof/>
                <w:webHidden/>
                <w:lang w:val="en-GB" w:bidi="en-GB"/>
              </w:rPr>
              <w:fldChar w:fldCharType="end"/>
            </w:r>
          </w:hyperlink>
        </w:p>
        <w:p w14:paraId="011D5674" w14:textId="77777777" w:rsidR="004567E6" w:rsidRDefault="00000000">
          <w:pPr>
            <w:pStyle w:val="TOC1"/>
            <w:tabs>
              <w:tab w:val="left" w:pos="440"/>
              <w:tab w:val="right" w:leader="dot" w:pos="5030"/>
            </w:tabs>
            <w:rPr>
              <w:rFonts w:eastAsiaTheme="minorEastAsia"/>
              <w:noProof/>
              <w:color w:val="auto"/>
              <w:sz w:val="22"/>
              <w:szCs w:val="22"/>
            </w:rPr>
          </w:pPr>
          <w:hyperlink w:anchor="_Toc18231633" w:history="1">
            <w:r w:rsidR="004567E6" w:rsidRPr="00F2425E">
              <w:rPr>
                <w:rStyle w:val="Hyperlink"/>
                <w:noProof/>
                <w:lang w:val="en-GB" w:bidi="en-GB"/>
              </w:rPr>
              <w:t>6.</w:t>
            </w:r>
            <w:r w:rsidR="004567E6">
              <w:rPr>
                <w:rFonts w:eastAsiaTheme="minorEastAsia"/>
                <w:noProof/>
                <w:color w:val="auto"/>
                <w:sz w:val="22"/>
                <w:szCs w:val="22"/>
                <w:lang w:val="en-GB" w:bidi="en-GB"/>
              </w:rPr>
              <w:tab/>
            </w:r>
            <w:r w:rsidR="004567E6" w:rsidRPr="00F2425E">
              <w:rPr>
                <w:rStyle w:val="Hyperlink"/>
                <w:noProof/>
                <w:lang w:val="en-GB" w:bidi="en-GB"/>
              </w:rPr>
              <w:t>Marketing and Sales Plan</w:t>
            </w:r>
            <w:r w:rsidR="004567E6">
              <w:rPr>
                <w:noProof/>
                <w:webHidden/>
                <w:lang w:val="en-GB" w:bidi="en-GB"/>
              </w:rPr>
              <w:tab/>
            </w:r>
            <w:r w:rsidR="004567E6">
              <w:rPr>
                <w:noProof/>
                <w:webHidden/>
                <w:lang w:val="en-GB" w:bidi="en-GB"/>
              </w:rPr>
              <w:fldChar w:fldCharType="begin"/>
            </w:r>
            <w:r w:rsidR="004567E6">
              <w:rPr>
                <w:noProof/>
                <w:webHidden/>
                <w:lang w:val="en-GB" w:bidi="en-GB"/>
              </w:rPr>
              <w:instrText xml:space="preserve"> PAGEREF _Toc18231633 \h </w:instrText>
            </w:r>
            <w:r w:rsidR="004567E6">
              <w:rPr>
                <w:noProof/>
                <w:webHidden/>
                <w:lang w:val="en-GB" w:bidi="en-GB"/>
              </w:rPr>
            </w:r>
            <w:r w:rsidR="004567E6">
              <w:rPr>
                <w:noProof/>
                <w:webHidden/>
                <w:lang w:val="en-GB" w:bidi="en-GB"/>
              </w:rPr>
              <w:fldChar w:fldCharType="separate"/>
            </w:r>
            <w:r w:rsidR="00A34F68">
              <w:rPr>
                <w:noProof/>
                <w:webHidden/>
                <w:lang w:val="en-GB" w:bidi="en-GB"/>
              </w:rPr>
              <w:t>11</w:t>
            </w:r>
            <w:r w:rsidR="004567E6">
              <w:rPr>
                <w:noProof/>
                <w:webHidden/>
                <w:lang w:val="en-GB" w:bidi="en-GB"/>
              </w:rPr>
              <w:fldChar w:fldCharType="end"/>
            </w:r>
          </w:hyperlink>
        </w:p>
        <w:p w14:paraId="5D8A4CF2" w14:textId="77777777" w:rsidR="004567E6" w:rsidRDefault="00000000">
          <w:pPr>
            <w:pStyle w:val="TOC1"/>
            <w:tabs>
              <w:tab w:val="left" w:pos="440"/>
              <w:tab w:val="right" w:leader="dot" w:pos="5030"/>
            </w:tabs>
            <w:rPr>
              <w:rFonts w:eastAsiaTheme="minorEastAsia"/>
              <w:noProof/>
              <w:color w:val="auto"/>
              <w:sz w:val="22"/>
              <w:szCs w:val="22"/>
            </w:rPr>
          </w:pPr>
          <w:hyperlink w:anchor="_Toc18231634" w:history="1">
            <w:r w:rsidR="004567E6" w:rsidRPr="00F2425E">
              <w:rPr>
                <w:rStyle w:val="Hyperlink"/>
                <w:noProof/>
                <w:lang w:val="en-GB" w:bidi="en-GB"/>
              </w:rPr>
              <w:t>7.</w:t>
            </w:r>
            <w:r w:rsidR="004567E6">
              <w:rPr>
                <w:rFonts w:eastAsiaTheme="minorEastAsia"/>
                <w:noProof/>
                <w:color w:val="auto"/>
                <w:sz w:val="22"/>
                <w:szCs w:val="22"/>
                <w:lang w:val="en-GB" w:bidi="en-GB"/>
              </w:rPr>
              <w:tab/>
            </w:r>
            <w:r w:rsidR="004567E6" w:rsidRPr="00F2425E">
              <w:rPr>
                <w:rStyle w:val="Hyperlink"/>
                <w:noProof/>
                <w:lang w:val="en-GB" w:bidi="en-GB"/>
              </w:rPr>
              <w:t>Financial Plan</w:t>
            </w:r>
            <w:r w:rsidR="004567E6">
              <w:rPr>
                <w:noProof/>
                <w:webHidden/>
                <w:lang w:val="en-GB" w:bidi="en-GB"/>
              </w:rPr>
              <w:tab/>
            </w:r>
            <w:r w:rsidR="004567E6">
              <w:rPr>
                <w:noProof/>
                <w:webHidden/>
                <w:lang w:val="en-GB" w:bidi="en-GB"/>
              </w:rPr>
              <w:fldChar w:fldCharType="begin"/>
            </w:r>
            <w:r w:rsidR="004567E6">
              <w:rPr>
                <w:noProof/>
                <w:webHidden/>
                <w:lang w:val="en-GB" w:bidi="en-GB"/>
              </w:rPr>
              <w:instrText xml:space="preserve"> PAGEREF _Toc18231634 \h </w:instrText>
            </w:r>
            <w:r w:rsidR="004567E6">
              <w:rPr>
                <w:noProof/>
                <w:webHidden/>
                <w:lang w:val="en-GB" w:bidi="en-GB"/>
              </w:rPr>
            </w:r>
            <w:r w:rsidR="004567E6">
              <w:rPr>
                <w:noProof/>
                <w:webHidden/>
                <w:lang w:val="en-GB" w:bidi="en-GB"/>
              </w:rPr>
              <w:fldChar w:fldCharType="separate"/>
            </w:r>
            <w:r w:rsidR="00A34F68">
              <w:rPr>
                <w:noProof/>
                <w:webHidden/>
                <w:lang w:val="en-GB" w:bidi="en-GB"/>
              </w:rPr>
              <w:t>12</w:t>
            </w:r>
            <w:r w:rsidR="004567E6">
              <w:rPr>
                <w:noProof/>
                <w:webHidden/>
                <w:lang w:val="en-GB" w:bidi="en-GB"/>
              </w:rPr>
              <w:fldChar w:fldCharType="end"/>
            </w:r>
          </w:hyperlink>
        </w:p>
        <w:p w14:paraId="1DB6D195" w14:textId="77777777" w:rsidR="004567E6" w:rsidRDefault="00000000">
          <w:pPr>
            <w:pStyle w:val="TOC1"/>
            <w:tabs>
              <w:tab w:val="right" w:leader="dot" w:pos="5030"/>
            </w:tabs>
            <w:rPr>
              <w:rFonts w:eastAsiaTheme="minorEastAsia"/>
              <w:noProof/>
              <w:color w:val="auto"/>
              <w:sz w:val="22"/>
              <w:szCs w:val="22"/>
            </w:rPr>
          </w:pPr>
          <w:hyperlink w:anchor="_Toc18231635" w:history="1">
            <w:r w:rsidR="004567E6" w:rsidRPr="00F2425E">
              <w:rPr>
                <w:rStyle w:val="Hyperlink"/>
                <w:noProof/>
                <w:lang w:val="en-GB" w:bidi="en-GB"/>
              </w:rPr>
              <w:t>Appendix</w:t>
            </w:r>
            <w:r w:rsidR="004567E6">
              <w:rPr>
                <w:noProof/>
                <w:webHidden/>
                <w:lang w:val="en-GB" w:bidi="en-GB"/>
              </w:rPr>
              <w:tab/>
            </w:r>
            <w:r w:rsidR="004567E6">
              <w:rPr>
                <w:noProof/>
                <w:webHidden/>
                <w:lang w:val="en-GB" w:bidi="en-GB"/>
              </w:rPr>
              <w:fldChar w:fldCharType="begin"/>
            </w:r>
            <w:r w:rsidR="004567E6">
              <w:rPr>
                <w:noProof/>
                <w:webHidden/>
                <w:lang w:val="en-GB" w:bidi="en-GB"/>
              </w:rPr>
              <w:instrText xml:space="preserve"> PAGEREF _Toc18231635 \h </w:instrText>
            </w:r>
            <w:r w:rsidR="004567E6">
              <w:rPr>
                <w:noProof/>
                <w:webHidden/>
                <w:lang w:val="en-GB" w:bidi="en-GB"/>
              </w:rPr>
            </w:r>
            <w:r w:rsidR="004567E6">
              <w:rPr>
                <w:noProof/>
                <w:webHidden/>
                <w:lang w:val="en-GB" w:bidi="en-GB"/>
              </w:rPr>
              <w:fldChar w:fldCharType="separate"/>
            </w:r>
            <w:r w:rsidR="00A34F68">
              <w:rPr>
                <w:noProof/>
                <w:webHidden/>
                <w:lang w:val="en-GB" w:bidi="en-GB"/>
              </w:rPr>
              <w:t>15</w:t>
            </w:r>
            <w:r w:rsidR="004567E6">
              <w:rPr>
                <w:noProof/>
                <w:webHidden/>
                <w:lang w:val="en-GB" w:bidi="en-GB"/>
              </w:rPr>
              <w:fldChar w:fldCharType="end"/>
            </w:r>
          </w:hyperlink>
        </w:p>
        <w:p w14:paraId="09931521" w14:textId="77777777" w:rsidR="004567E6" w:rsidRDefault="00000000">
          <w:pPr>
            <w:pStyle w:val="TOC2"/>
            <w:rPr>
              <w:rFonts w:eastAsiaTheme="minorEastAsia"/>
              <w:noProof/>
              <w:color w:val="auto"/>
              <w:sz w:val="22"/>
              <w:szCs w:val="22"/>
            </w:rPr>
          </w:pPr>
          <w:hyperlink w:anchor="_Toc18231636" w:history="1">
            <w:r w:rsidR="004567E6" w:rsidRPr="00F2425E">
              <w:rPr>
                <w:rStyle w:val="Hyperlink"/>
                <w:noProof/>
                <w:lang w:val="en-GB" w:bidi="en-GB"/>
              </w:rPr>
              <w:t>Instructions for Getting Started with Estimated Start-Up Costs</w:t>
            </w:r>
            <w:r w:rsidR="004567E6">
              <w:rPr>
                <w:noProof/>
                <w:webHidden/>
                <w:lang w:val="en-GB" w:bidi="en-GB"/>
              </w:rPr>
              <w:tab/>
            </w:r>
            <w:r w:rsidR="004567E6">
              <w:rPr>
                <w:noProof/>
                <w:webHidden/>
                <w:lang w:val="en-GB" w:bidi="en-GB"/>
              </w:rPr>
              <w:fldChar w:fldCharType="begin"/>
            </w:r>
            <w:r w:rsidR="004567E6">
              <w:rPr>
                <w:noProof/>
                <w:webHidden/>
                <w:lang w:val="en-GB" w:bidi="en-GB"/>
              </w:rPr>
              <w:instrText xml:space="preserve"> PAGEREF _Toc18231636 \h </w:instrText>
            </w:r>
            <w:r w:rsidR="004567E6">
              <w:rPr>
                <w:noProof/>
                <w:webHidden/>
                <w:lang w:val="en-GB" w:bidi="en-GB"/>
              </w:rPr>
            </w:r>
            <w:r w:rsidR="004567E6">
              <w:rPr>
                <w:noProof/>
                <w:webHidden/>
                <w:lang w:val="en-GB" w:bidi="en-GB"/>
              </w:rPr>
              <w:fldChar w:fldCharType="separate"/>
            </w:r>
            <w:r w:rsidR="00A34F68">
              <w:rPr>
                <w:noProof/>
                <w:webHidden/>
                <w:lang w:val="en-GB" w:bidi="en-GB"/>
              </w:rPr>
              <w:t>16</w:t>
            </w:r>
            <w:r w:rsidR="004567E6">
              <w:rPr>
                <w:noProof/>
                <w:webHidden/>
                <w:lang w:val="en-GB" w:bidi="en-GB"/>
              </w:rPr>
              <w:fldChar w:fldCharType="end"/>
            </w:r>
          </w:hyperlink>
        </w:p>
        <w:p w14:paraId="6A9E37DA" w14:textId="77777777" w:rsidR="004567E6" w:rsidRDefault="00000000">
          <w:pPr>
            <w:pStyle w:val="TOC2"/>
            <w:rPr>
              <w:rFonts w:eastAsiaTheme="minorEastAsia"/>
              <w:noProof/>
              <w:color w:val="auto"/>
              <w:sz w:val="22"/>
              <w:szCs w:val="22"/>
            </w:rPr>
          </w:pPr>
          <w:hyperlink w:anchor="_Toc18231637" w:history="1">
            <w:r w:rsidR="004567E6" w:rsidRPr="00F2425E">
              <w:rPr>
                <w:rStyle w:val="Hyperlink"/>
                <w:noProof/>
                <w:lang w:val="en-GB" w:bidi="en-GB"/>
              </w:rPr>
              <w:t>Instructions for Getting Started on Profit &amp; Loss Projections</w:t>
            </w:r>
            <w:r w:rsidR="004567E6">
              <w:rPr>
                <w:noProof/>
                <w:webHidden/>
                <w:lang w:val="en-GB" w:bidi="en-GB"/>
              </w:rPr>
              <w:tab/>
            </w:r>
            <w:r w:rsidR="004567E6">
              <w:rPr>
                <w:noProof/>
                <w:webHidden/>
                <w:lang w:val="en-GB" w:bidi="en-GB"/>
              </w:rPr>
              <w:fldChar w:fldCharType="begin"/>
            </w:r>
            <w:r w:rsidR="004567E6">
              <w:rPr>
                <w:noProof/>
                <w:webHidden/>
                <w:lang w:val="en-GB" w:bidi="en-GB"/>
              </w:rPr>
              <w:instrText xml:space="preserve"> PAGEREF _Toc18231637 \h </w:instrText>
            </w:r>
            <w:r w:rsidR="004567E6">
              <w:rPr>
                <w:noProof/>
                <w:webHidden/>
                <w:lang w:val="en-GB" w:bidi="en-GB"/>
              </w:rPr>
            </w:r>
            <w:r w:rsidR="004567E6">
              <w:rPr>
                <w:noProof/>
                <w:webHidden/>
                <w:lang w:val="en-GB" w:bidi="en-GB"/>
              </w:rPr>
              <w:fldChar w:fldCharType="separate"/>
            </w:r>
            <w:r w:rsidR="00A34F68">
              <w:rPr>
                <w:noProof/>
                <w:webHidden/>
                <w:lang w:val="en-GB" w:bidi="en-GB"/>
              </w:rPr>
              <w:t>18</w:t>
            </w:r>
            <w:r w:rsidR="004567E6">
              <w:rPr>
                <w:noProof/>
                <w:webHidden/>
                <w:lang w:val="en-GB" w:bidi="en-GB"/>
              </w:rPr>
              <w:fldChar w:fldCharType="end"/>
            </w:r>
          </w:hyperlink>
        </w:p>
        <w:p w14:paraId="52D18E1F" w14:textId="77777777" w:rsidR="001E1E58" w:rsidRPr="00614293" w:rsidRDefault="001E1E58" w:rsidP="00974BF8">
          <w:pPr>
            <w:tabs>
              <w:tab w:val="left" w:pos="5670"/>
            </w:tabs>
            <w:ind w:left="5103"/>
          </w:pPr>
          <w:r w:rsidRPr="00614293">
            <w:rPr>
              <w:b/>
              <w:noProof/>
              <w:lang w:val="en-GB" w:bidi="en-GB"/>
            </w:rPr>
            <w:fldChar w:fldCharType="end"/>
          </w:r>
        </w:p>
      </w:sdtContent>
    </w:sdt>
    <w:p w14:paraId="4C4612A1" w14:textId="77777777" w:rsidR="000A7626" w:rsidRPr="00614293" w:rsidRDefault="000A7626" w:rsidP="000A7626"/>
    <w:p w14:paraId="37457C63" w14:textId="77777777" w:rsidR="000A7626" w:rsidRPr="00614293" w:rsidRDefault="000A7626" w:rsidP="000A7626">
      <w:pPr>
        <w:sectPr w:rsidR="000A7626" w:rsidRPr="00614293" w:rsidSect="005D369F">
          <w:footerReference w:type="first" r:id="rId17"/>
          <w:pgSz w:w="11906" w:h="16838" w:code="9"/>
          <w:pgMar w:top="2160" w:right="1080" w:bottom="720" w:left="6120" w:header="432" w:footer="432" w:gutter="0"/>
          <w:pgBorders w:offsetFrom="page">
            <w:top w:val="single" w:sz="6" w:space="24" w:color="auto"/>
            <w:left w:val="single" w:sz="6" w:space="24" w:color="auto"/>
            <w:right w:val="single" w:sz="6" w:space="24" w:color="auto"/>
          </w:pgBorders>
          <w:pgNumType w:fmt="lowerRoman"/>
          <w:cols w:space="708"/>
          <w:titlePg/>
          <w:docGrid w:linePitch="360"/>
        </w:sectPr>
      </w:pPr>
    </w:p>
    <w:p w14:paraId="7FC1A9E4" w14:textId="77777777" w:rsidR="001E1E58" w:rsidRPr="00614293" w:rsidRDefault="00000000" w:rsidP="0003123C">
      <w:pPr>
        <w:pStyle w:val="Heading1"/>
      </w:pPr>
      <w:sdt>
        <w:sdtPr>
          <w:id w:val="1498622095"/>
          <w:placeholder>
            <w:docPart w:val="CB0C6D65A1AE41E5AAB12710D55A1201"/>
          </w:placeholder>
          <w:temporary/>
          <w:showingPlcHdr/>
          <w15:appearance w15:val="hidden"/>
        </w:sdtPr>
        <w:sdtContent>
          <w:r w:rsidR="00347AF5" w:rsidRPr="00614293">
            <w:rPr>
              <w:lang w:val="en-GB" w:bidi="en-GB"/>
            </w:rPr>
            <w:t>Introduction</w:t>
          </w:r>
        </w:sdtContent>
      </w:sdt>
    </w:p>
    <w:sdt>
      <w:sdtPr>
        <w:id w:val="-1299996274"/>
        <w:placeholder>
          <w:docPart w:val="41A31491BE3547328AE769E343A1FF7D"/>
        </w:placeholder>
        <w:temporary/>
        <w:showingPlcHdr/>
        <w15:appearance w15:val="hidden"/>
      </w:sdtPr>
      <w:sdtContent>
        <w:p w14:paraId="439F9E6B" w14:textId="77777777" w:rsidR="001E1E58" w:rsidRPr="00614293" w:rsidRDefault="0003123C" w:rsidP="0003123C">
          <w:r w:rsidRPr="00614293">
            <w:rPr>
              <w:lang w:val="en-GB" w:bidi="en-GB"/>
            </w:rPr>
            <w:t>Creating an extensive business plan is unnecessary for most businesses to get started. However, creating a short business plan offers several benefits that more than outweigh the investment of time:</w:t>
          </w:r>
        </w:p>
      </w:sdtContent>
    </w:sdt>
    <w:sdt>
      <w:sdtPr>
        <w:id w:val="-1475901501"/>
        <w:placeholder>
          <w:docPart w:val="CB71DE3023254AF496EEA9DDAF1F8879"/>
        </w:placeholder>
        <w:temporary/>
        <w:showingPlcHdr/>
        <w15:appearance w15:val="hidden"/>
      </w:sdtPr>
      <w:sdtContent>
        <w:p w14:paraId="5D8D3BD2" w14:textId="77777777" w:rsidR="0003123C" w:rsidRPr="00614293" w:rsidRDefault="0003123C" w:rsidP="0003123C">
          <w:pPr>
            <w:pStyle w:val="ListBullet"/>
          </w:pPr>
          <w:r w:rsidRPr="00614293">
            <w:rPr>
              <w:lang w:val="en-GB" w:bidi="en-GB"/>
            </w:rPr>
            <w:t>The process of thinking and writing the plan provides clarity for the business.</w:t>
          </w:r>
        </w:p>
        <w:p w14:paraId="0E3CD609" w14:textId="77777777" w:rsidR="0003123C" w:rsidRPr="00614293" w:rsidRDefault="0003123C" w:rsidP="0003123C">
          <w:pPr>
            <w:pStyle w:val="ListBullet"/>
          </w:pPr>
          <w:r w:rsidRPr="00614293">
            <w:rPr>
              <w:lang w:val="en-GB" w:bidi="en-GB"/>
            </w:rPr>
            <w:t>If capital is needed from outside sources, investors want to see a plan that demonstrates a solid understanding and vision for the business.</w:t>
          </w:r>
        </w:p>
        <w:p w14:paraId="4EEBDC94" w14:textId="77777777" w:rsidR="0003123C" w:rsidRPr="00614293" w:rsidRDefault="0003123C" w:rsidP="0003123C">
          <w:pPr>
            <w:pStyle w:val="ListBullet"/>
          </w:pPr>
          <w:r w:rsidRPr="00614293">
            <w:rPr>
              <w:lang w:val="en-GB" w:bidi="en-GB"/>
            </w:rPr>
            <w:t>The plan will help prioritise tasks that are most important.</w:t>
          </w:r>
        </w:p>
        <w:p w14:paraId="4979F447" w14:textId="77777777" w:rsidR="0003123C" w:rsidRPr="00614293" w:rsidRDefault="0003123C" w:rsidP="001E1E58">
          <w:pPr>
            <w:pStyle w:val="ListBullet"/>
          </w:pPr>
          <w:r w:rsidRPr="00614293">
            <w:rPr>
              <w:lang w:val="en-GB" w:bidi="en-GB"/>
            </w:rPr>
            <w:t xml:space="preserve">With growth, the plan offers a common understanding of the vision to new leaders. </w:t>
          </w:r>
        </w:p>
      </w:sdtContent>
    </w:sdt>
    <w:sdt>
      <w:sdtPr>
        <w:id w:val="1335577576"/>
        <w:placeholder>
          <w:docPart w:val="3F3A56062A65486780C7C98B38AD895B"/>
        </w:placeholder>
        <w:temporary/>
        <w:showingPlcHdr/>
        <w15:appearance w15:val="hidden"/>
      </w:sdtPr>
      <w:sdtContent>
        <w:p w14:paraId="378CF997" w14:textId="49A79961" w:rsidR="001E1E58" w:rsidRPr="00614293" w:rsidRDefault="0003123C" w:rsidP="0003123C">
          <w:r w:rsidRPr="00614293">
            <w:rPr>
              <w:lang w:val="en-GB" w:bidi="en-GB"/>
            </w:rPr>
            <w:t>A simple business plan for a start-up service company can be completed rather quickly. Keeping in mind who the intended audience is, write simply. The plan needs to be understandable, readable, and realistic.</w:t>
          </w:r>
        </w:p>
      </w:sdtContent>
    </w:sdt>
    <w:sdt>
      <w:sdtPr>
        <w:id w:val="1328101648"/>
        <w:placeholder>
          <w:docPart w:val="42F303B2CCD34295AF8E40EC695824D5"/>
        </w:placeholder>
        <w:temporary/>
        <w:showingPlcHdr/>
        <w15:appearance w15:val="hidden"/>
      </w:sdtPr>
      <w:sdtContent>
        <w:p w14:paraId="364FE774" w14:textId="25824A51" w:rsidR="0003123C" w:rsidRPr="00C60C09" w:rsidRDefault="0003123C" w:rsidP="0003123C">
          <w:pPr>
            <w:pStyle w:val="ListNumber"/>
          </w:pPr>
          <w:r w:rsidRPr="00C60C09">
            <w:rPr>
              <w:lang w:val="en-GB" w:bidi="en-GB"/>
            </w:rPr>
            <w:t>Executive Summary</w:t>
          </w:r>
        </w:p>
        <w:p w14:paraId="326F1F90" w14:textId="77777777" w:rsidR="0003123C" w:rsidRPr="00C60C09" w:rsidRDefault="0003123C" w:rsidP="0003123C">
          <w:pPr>
            <w:pStyle w:val="ListNumber"/>
          </w:pPr>
          <w:r w:rsidRPr="00C60C09">
            <w:rPr>
              <w:lang w:val="en-GB" w:bidi="en-GB"/>
            </w:rPr>
            <w:t>Company Overview</w:t>
          </w:r>
        </w:p>
        <w:p w14:paraId="6C1AA9A8" w14:textId="77777777" w:rsidR="0003123C" w:rsidRPr="00C60C09" w:rsidRDefault="0003123C" w:rsidP="0003123C">
          <w:pPr>
            <w:pStyle w:val="ListNumber"/>
          </w:pPr>
          <w:r w:rsidRPr="00C60C09">
            <w:rPr>
              <w:lang w:val="en-GB" w:bidi="en-GB"/>
            </w:rPr>
            <w:t>Business Description</w:t>
          </w:r>
        </w:p>
        <w:p w14:paraId="55EB83C5" w14:textId="77777777" w:rsidR="0003123C" w:rsidRPr="00C60C09" w:rsidRDefault="0003123C" w:rsidP="0003123C">
          <w:pPr>
            <w:pStyle w:val="ListNumber"/>
          </w:pPr>
          <w:r w:rsidRPr="00C60C09">
            <w:rPr>
              <w:lang w:val="en-GB" w:bidi="en-GB"/>
            </w:rPr>
            <w:t>Market Analysis</w:t>
          </w:r>
        </w:p>
        <w:p w14:paraId="472B1294" w14:textId="77777777" w:rsidR="0003123C" w:rsidRPr="00C60C09" w:rsidRDefault="0003123C" w:rsidP="0003123C">
          <w:pPr>
            <w:pStyle w:val="ListNumber"/>
          </w:pPr>
          <w:r w:rsidRPr="00C60C09">
            <w:rPr>
              <w:lang w:val="en-GB" w:bidi="en-GB"/>
            </w:rPr>
            <w:t>Operating Plan</w:t>
          </w:r>
        </w:p>
        <w:p w14:paraId="5A7494D3" w14:textId="77777777" w:rsidR="0003123C" w:rsidRPr="00C60C09" w:rsidRDefault="0003123C" w:rsidP="0003123C">
          <w:pPr>
            <w:pStyle w:val="ListNumber"/>
          </w:pPr>
          <w:r w:rsidRPr="00C60C09">
            <w:rPr>
              <w:lang w:val="en-GB" w:bidi="en-GB"/>
            </w:rPr>
            <w:t>Marketing and Sales Plan</w:t>
          </w:r>
        </w:p>
        <w:p w14:paraId="457E536B" w14:textId="25824A51" w:rsidR="001E1E58" w:rsidRPr="00C60C09" w:rsidRDefault="0003123C" w:rsidP="0003123C">
          <w:pPr>
            <w:pStyle w:val="ListNumber"/>
          </w:pPr>
          <w:r w:rsidRPr="00C60C09">
            <w:rPr>
              <w:lang w:val="en-GB" w:bidi="en-GB"/>
            </w:rPr>
            <w:t>Financial Plan</w:t>
          </w:r>
        </w:p>
      </w:sdtContent>
    </w:sdt>
    <w:p w14:paraId="00C7A45A" w14:textId="0F9B7807" w:rsidR="001E1E58" w:rsidRPr="00614293" w:rsidRDefault="001E1E58" w:rsidP="00056F06"/>
    <w:bookmarkStart w:id="0" w:name="_Toc18231628" w:displacedByCustomXml="next"/>
    <w:sdt>
      <w:sdtPr>
        <w:id w:val="20062368"/>
        <w:placeholder>
          <w:docPart w:val="56AD78487ED34537B1E401A4983758E3"/>
        </w:placeholder>
        <w:temporary/>
        <w:showingPlcHdr/>
        <w15:appearance w15:val="hidden"/>
      </w:sdtPr>
      <w:sdtContent>
        <w:p w14:paraId="05F8B81D" w14:textId="77777777" w:rsidR="0003123C" w:rsidRPr="00614293" w:rsidRDefault="00347AF5" w:rsidP="00BA31C4">
          <w:pPr>
            <w:pStyle w:val="Heading1"/>
            <w:numPr>
              <w:ilvl w:val="0"/>
              <w:numId w:val="18"/>
            </w:numPr>
            <w:tabs>
              <w:tab w:val="left" w:pos="284"/>
            </w:tabs>
            <w:ind w:left="0" w:firstLine="0"/>
          </w:pPr>
          <w:r w:rsidRPr="00614293">
            <w:rPr>
              <w:lang w:val="en-GB" w:bidi="en-GB"/>
            </w:rPr>
            <w:t>Executive summary</w:t>
          </w:r>
        </w:p>
      </w:sdtContent>
    </w:sdt>
    <w:bookmarkEnd w:id="0" w:displacedByCustomXml="prev"/>
    <w:p w14:paraId="31BBD27B" w14:textId="77777777" w:rsidR="00BA31C4" w:rsidRPr="00614293" w:rsidRDefault="00000000" w:rsidP="00BA31C4">
      <w:sdt>
        <w:sdtPr>
          <w:rPr>
            <w:rStyle w:val="Bold"/>
          </w:rPr>
          <w:id w:val="247938707"/>
          <w:placeholder>
            <w:docPart w:val="185F2F2BBAC4481F96B3E0CAE23AC21E"/>
          </w:placeholder>
          <w:temporary/>
          <w:showingPlcHdr/>
          <w15:appearance w15:val="hidden"/>
        </w:sdtPr>
        <w:sdtContent>
          <w:r w:rsidR="00BA31C4" w:rsidRPr="00614293">
            <w:rPr>
              <w:rStyle w:val="Bold"/>
              <w:lang w:val="en-GB" w:bidi="en-GB"/>
            </w:rPr>
            <w:t>The Executive Summary should be written last</w:t>
          </w:r>
        </w:sdtContent>
      </w:sdt>
      <w:r w:rsidR="00BA31C4" w:rsidRPr="00614293">
        <w:rPr>
          <w:rStyle w:val="Bold"/>
          <w:lang w:val="en-GB" w:bidi="en-GB"/>
        </w:rPr>
        <w:t xml:space="preserve"> </w:t>
      </w:r>
      <w:sdt>
        <w:sdtPr>
          <w:id w:val="1945417390"/>
          <w:placeholder>
            <w:docPart w:val="413FFE853CFC4030A6EFE8FD4DD40599"/>
          </w:placeholder>
          <w:temporary/>
          <w:showingPlcHdr/>
          <w15:appearance w15:val="hidden"/>
        </w:sdtPr>
        <w:sdtContent>
          <w:r w:rsidR="00BA31C4" w:rsidRPr="00614293">
            <w:rPr>
              <w:lang w:val="en-GB" w:bidi="en-GB"/>
            </w:rPr>
            <w:t xml:space="preserve">after the remainder of the plan has been finished. It is an overview (with a suggested length of no more than one page) of the business, including the problem the business aims to solve, why this business’ solution is different, the business’ ideal customer, and the expected results. The Executive Summary should provide a high-level and optimistic description of the company. </w:t>
          </w:r>
        </w:sdtContent>
      </w:sdt>
    </w:p>
    <w:sdt>
      <w:sdtPr>
        <w:id w:val="-436677409"/>
        <w:placeholder>
          <w:docPart w:val="306DF4795F6949BDBD038490305CDCDA"/>
        </w:placeholder>
        <w:temporary/>
        <w:showingPlcHdr/>
        <w15:appearance w15:val="hidden"/>
      </w:sdtPr>
      <w:sdtEndPr>
        <w:rPr>
          <w:rStyle w:val="Strong"/>
          <w:b/>
          <w:bCs/>
        </w:rPr>
      </w:sdtEndPr>
      <w:sdtContent>
        <w:p w14:paraId="0D868286" w14:textId="77777777" w:rsidR="00BA31C4" w:rsidRPr="00614293" w:rsidRDefault="00BA31C4" w:rsidP="00BA31C4">
          <w:r w:rsidRPr="00614293">
            <w:rPr>
              <w:lang w:val="en-GB" w:bidi="en-GB"/>
            </w:rPr>
            <w:t xml:space="preserve">If the business requires outside investment or external investors, include how much is needed, how it will be used, and how it will make the business more profitable. Think of this section as the first thing a potential investor reads, thus, it must capture their interest quickly. </w:t>
          </w:r>
        </w:p>
        <w:p w14:paraId="7C4A0DF4" w14:textId="77777777" w:rsidR="00BA31C4" w:rsidRPr="00614293" w:rsidRDefault="00BA31C4" w:rsidP="00BA31C4">
          <w:pPr>
            <w:rPr>
              <w:rStyle w:val="Strong"/>
            </w:rPr>
          </w:pPr>
          <w:r w:rsidRPr="00614293">
            <w:rPr>
              <w:lang w:val="en-GB" w:bidi="en-GB"/>
            </w:rPr>
            <w:t>Suggested headings to organise this business plan include the following.</w:t>
          </w:r>
        </w:p>
      </w:sdtContent>
    </w:sdt>
    <w:p w14:paraId="400645D6" w14:textId="77777777" w:rsidR="00BA31C4" w:rsidRPr="00614293" w:rsidRDefault="00000000" w:rsidP="00BA31C4">
      <w:pPr>
        <w:pStyle w:val="ListBullet"/>
        <w:rPr>
          <w:rStyle w:val="Strong"/>
        </w:rPr>
      </w:pPr>
      <w:sdt>
        <w:sdtPr>
          <w:rPr>
            <w:rStyle w:val="Bold"/>
          </w:rPr>
          <w:id w:val="-1250499627"/>
          <w:placeholder>
            <w:docPart w:val="ABB4A02613DB4C9F8CE6C43894D466F7"/>
          </w:placeholder>
          <w:temporary/>
          <w:showingPlcHdr/>
          <w15:appearance w15:val="hidden"/>
        </w:sdtPr>
        <w:sdtContent>
          <w:r w:rsidR="00BA31C4" w:rsidRPr="00614293">
            <w:rPr>
              <w:rStyle w:val="Bold"/>
              <w:lang w:val="en-GB" w:bidi="en-GB"/>
            </w:rPr>
            <w:t>Opportunity:</w:t>
          </w:r>
        </w:sdtContent>
      </w:sdt>
      <w:r w:rsidR="00BA31C4" w:rsidRPr="00614293">
        <w:rPr>
          <w:rStyle w:val="Strong"/>
          <w:lang w:val="en-GB" w:bidi="en-GB"/>
        </w:rPr>
        <w:t xml:space="preserve"> </w:t>
      </w:r>
      <w:sdt>
        <w:sdtPr>
          <w:id w:val="-1833910979"/>
          <w:placeholder>
            <w:docPart w:val="9B341F79A9CA46CC985D02C313DEF128"/>
          </w:placeholder>
          <w:temporary/>
          <w:showingPlcHdr/>
          <w15:appearance w15:val="hidden"/>
        </w:sdtPr>
        <w:sdtEndPr>
          <w:rPr>
            <w:rStyle w:val="Strong"/>
            <w:b/>
            <w:bCs/>
          </w:rPr>
        </w:sdtEndPr>
        <w:sdtContent>
          <w:r w:rsidR="00BA31C4" w:rsidRPr="00614293">
            <w:rPr>
              <w:lang w:val="en-GB" w:bidi="en-GB"/>
            </w:rPr>
            <w:t>What problem will the business solve?</w:t>
          </w:r>
        </w:sdtContent>
      </w:sdt>
    </w:p>
    <w:p w14:paraId="4BB1EC19" w14:textId="77777777" w:rsidR="00BA31C4" w:rsidRPr="00614293" w:rsidRDefault="00000000" w:rsidP="00BA31C4">
      <w:pPr>
        <w:pStyle w:val="ListBullet"/>
        <w:rPr>
          <w:rStyle w:val="Strong"/>
        </w:rPr>
      </w:pPr>
      <w:sdt>
        <w:sdtPr>
          <w:rPr>
            <w:rStyle w:val="Bold"/>
          </w:rPr>
          <w:id w:val="-1653444154"/>
          <w:placeholder>
            <w:docPart w:val="FB0DD9BBD1A4498A9F6012C4D5533F18"/>
          </w:placeholder>
          <w:temporary/>
          <w:showingPlcHdr/>
          <w15:appearance w15:val="hidden"/>
        </w:sdtPr>
        <w:sdtContent>
          <w:r w:rsidR="00BA31C4" w:rsidRPr="00614293">
            <w:rPr>
              <w:rStyle w:val="Bold"/>
              <w:lang w:val="en-GB" w:bidi="en-GB"/>
            </w:rPr>
            <w:t>Mission:</w:t>
          </w:r>
        </w:sdtContent>
      </w:sdt>
      <w:r w:rsidR="00BA31C4" w:rsidRPr="00614293">
        <w:rPr>
          <w:rStyle w:val="Bold"/>
          <w:lang w:val="en-GB" w:bidi="en-GB"/>
        </w:rPr>
        <w:t xml:space="preserve"> </w:t>
      </w:r>
      <w:sdt>
        <w:sdtPr>
          <w:id w:val="-251050521"/>
          <w:placeholder>
            <w:docPart w:val="473917923E4A48F99E7D68A8C27EF2FB"/>
          </w:placeholder>
          <w:temporary/>
          <w:showingPlcHdr/>
          <w15:appearance w15:val="hidden"/>
        </w:sdtPr>
        <w:sdtEndPr>
          <w:rPr>
            <w:rStyle w:val="Strong"/>
            <w:b/>
            <w:bCs/>
          </w:rPr>
        </w:sdtEndPr>
        <w:sdtContent>
          <w:r w:rsidR="00BA31C4" w:rsidRPr="00614293">
            <w:rPr>
              <w:lang w:val="en-GB" w:bidi="en-GB"/>
            </w:rPr>
            <w:t>What problem will the business solve?</w:t>
          </w:r>
        </w:sdtContent>
      </w:sdt>
    </w:p>
    <w:p w14:paraId="03BB4E42" w14:textId="77777777" w:rsidR="00BA31C4" w:rsidRPr="00614293" w:rsidRDefault="00000000" w:rsidP="00BA31C4">
      <w:pPr>
        <w:pStyle w:val="ListBullet"/>
      </w:pPr>
      <w:sdt>
        <w:sdtPr>
          <w:rPr>
            <w:rStyle w:val="Bold"/>
          </w:rPr>
          <w:id w:val="-291824174"/>
          <w:placeholder>
            <w:docPart w:val="08FDED3FDDC74CF7966660FC87E0E9DF"/>
          </w:placeholder>
          <w:temporary/>
          <w:showingPlcHdr/>
          <w15:appearance w15:val="hidden"/>
        </w:sdtPr>
        <w:sdtContent>
          <w:r w:rsidR="00BA31C4" w:rsidRPr="00614293">
            <w:rPr>
              <w:rStyle w:val="Bold"/>
              <w:lang w:val="en-GB" w:bidi="en-GB"/>
            </w:rPr>
            <w:t>Solution:</w:t>
          </w:r>
        </w:sdtContent>
      </w:sdt>
      <w:r w:rsidR="00BA31C4" w:rsidRPr="00614293">
        <w:rPr>
          <w:lang w:val="en-GB" w:bidi="en-GB"/>
        </w:rPr>
        <w:t xml:space="preserve"> </w:t>
      </w:r>
      <w:sdt>
        <w:sdtPr>
          <w:id w:val="192892433"/>
          <w:placeholder>
            <w:docPart w:val="811EB794A11149268D61A668E997969F"/>
          </w:placeholder>
          <w:temporary/>
          <w:showingPlcHdr/>
          <w15:appearance w15:val="hidden"/>
        </w:sdtPr>
        <w:sdtEndPr>
          <w:rPr>
            <w:b/>
            <w:bCs/>
          </w:rPr>
        </w:sdtEndPr>
        <w:sdtContent>
          <w:r w:rsidR="00876F99" w:rsidRPr="00614293">
            <w:rPr>
              <w:lang w:val="en-GB" w:bidi="en-GB"/>
            </w:rPr>
            <w:t>How will the service uniquely solve the problem identified?</w:t>
          </w:r>
        </w:sdtContent>
      </w:sdt>
    </w:p>
    <w:p w14:paraId="43B5DEEB" w14:textId="77777777" w:rsidR="00BA31C4" w:rsidRPr="00614293" w:rsidRDefault="00000000" w:rsidP="00BA31C4">
      <w:pPr>
        <w:pStyle w:val="ListBullet"/>
      </w:pPr>
      <w:sdt>
        <w:sdtPr>
          <w:rPr>
            <w:rStyle w:val="Bold"/>
          </w:rPr>
          <w:id w:val="1016813044"/>
          <w:placeholder>
            <w:docPart w:val="F4276743EEA649718EE73D714B5A9F30"/>
          </w:placeholder>
          <w:temporary/>
          <w:showingPlcHdr/>
          <w15:appearance w15:val="hidden"/>
        </w:sdtPr>
        <w:sdtContent>
          <w:r w:rsidR="00BA31C4" w:rsidRPr="00614293">
            <w:rPr>
              <w:rStyle w:val="Bold"/>
              <w:lang w:val="en-GB" w:bidi="en-GB"/>
            </w:rPr>
            <w:t>Market focus:</w:t>
          </w:r>
        </w:sdtContent>
      </w:sdt>
      <w:r w:rsidR="00BA31C4" w:rsidRPr="00614293">
        <w:rPr>
          <w:lang w:val="en-GB" w:bidi="en-GB"/>
        </w:rPr>
        <w:t xml:space="preserve"> </w:t>
      </w:r>
      <w:sdt>
        <w:sdtPr>
          <w:id w:val="754706308"/>
          <w:placeholder>
            <w:docPart w:val="26BA499A3BE84D79B9B390279769753C"/>
          </w:placeholder>
          <w:temporary/>
          <w:showingPlcHdr/>
          <w15:appearance w15:val="hidden"/>
        </w:sdtPr>
        <w:sdtEndPr>
          <w:rPr>
            <w:b/>
            <w:bCs/>
          </w:rPr>
        </w:sdtEndPr>
        <w:sdtContent>
          <w:r w:rsidR="00876F99" w:rsidRPr="00614293">
            <w:rPr>
              <w:lang w:val="en-GB" w:bidi="en-GB"/>
            </w:rPr>
            <w:t>What market and ideal customers will the business target?</w:t>
          </w:r>
        </w:sdtContent>
      </w:sdt>
    </w:p>
    <w:p w14:paraId="3335A5E7" w14:textId="77777777" w:rsidR="00BA31C4" w:rsidRPr="00614293" w:rsidRDefault="00000000" w:rsidP="00BA31C4">
      <w:pPr>
        <w:pStyle w:val="ListBullet"/>
      </w:pPr>
      <w:sdt>
        <w:sdtPr>
          <w:rPr>
            <w:rStyle w:val="Bold"/>
          </w:rPr>
          <w:id w:val="185252181"/>
          <w:placeholder>
            <w:docPart w:val="F946938B15D04866A2D33F985CE481D3"/>
          </w:placeholder>
          <w:temporary/>
          <w:showingPlcHdr/>
          <w15:appearance w15:val="hidden"/>
        </w:sdtPr>
        <w:sdtContent>
          <w:r w:rsidR="00BA31C4" w:rsidRPr="00614293">
            <w:rPr>
              <w:rStyle w:val="Bold"/>
              <w:lang w:val="en-GB" w:bidi="en-GB"/>
            </w:rPr>
            <w:t>Competitive advantage:</w:t>
          </w:r>
        </w:sdtContent>
      </w:sdt>
      <w:r w:rsidR="00BA31C4" w:rsidRPr="00614293">
        <w:rPr>
          <w:rStyle w:val="Bold"/>
          <w:lang w:val="en-GB" w:bidi="en-GB"/>
        </w:rPr>
        <w:t xml:space="preserve"> </w:t>
      </w:r>
      <w:sdt>
        <w:sdtPr>
          <w:id w:val="95229510"/>
          <w:placeholder>
            <w:docPart w:val="D7C41FC8472C4BD7A5BE11F54B8D38D8"/>
          </w:placeholder>
          <w:temporary/>
          <w:showingPlcHdr/>
          <w15:appearance w15:val="hidden"/>
        </w:sdtPr>
        <w:sdtEndPr>
          <w:rPr>
            <w:b/>
            <w:bCs/>
          </w:rPr>
        </w:sdtEndPr>
        <w:sdtContent>
          <w:r w:rsidR="00876F99" w:rsidRPr="00614293">
            <w:rPr>
              <w:lang w:val="en-GB" w:bidi="en-GB"/>
            </w:rPr>
            <w:t>How does the business intend to succeed against its competitors?</w:t>
          </w:r>
        </w:sdtContent>
      </w:sdt>
    </w:p>
    <w:p w14:paraId="2C2A622A" w14:textId="1F49F68F" w:rsidR="00BA31C4" w:rsidRPr="00614293" w:rsidRDefault="00000000" w:rsidP="00BA31C4">
      <w:pPr>
        <w:pStyle w:val="ListBullet"/>
      </w:pPr>
      <w:sdt>
        <w:sdtPr>
          <w:rPr>
            <w:rStyle w:val="Bold"/>
          </w:rPr>
          <w:id w:val="2077160757"/>
          <w:placeholder>
            <w:docPart w:val="7066406E18454AAABB58C5B8F15482D5"/>
          </w:placeholder>
          <w:temporary/>
          <w:showingPlcHdr/>
          <w15:appearance w15:val="hidden"/>
        </w:sdtPr>
        <w:sdtContent>
          <w:r w:rsidR="00BA31C4" w:rsidRPr="00614293">
            <w:rPr>
              <w:rStyle w:val="Bold"/>
              <w:lang w:val="en-GB" w:bidi="en-GB"/>
            </w:rPr>
            <w:t>Ownership:</w:t>
          </w:r>
        </w:sdtContent>
      </w:sdt>
      <w:r w:rsidR="00BA31C4" w:rsidRPr="00614293">
        <w:rPr>
          <w:rStyle w:val="Bold"/>
          <w:lang w:val="en-GB" w:bidi="en-GB"/>
        </w:rPr>
        <w:t xml:space="preserve"> </w:t>
      </w:r>
      <w:r w:rsidR="001F7EE9">
        <w:t xml:space="preserve">The major stakeholders are singular with DANFOLD MOSONGO </w:t>
      </w:r>
    </w:p>
    <w:p w14:paraId="7104B787" w14:textId="77777777" w:rsidR="00BA31C4" w:rsidRPr="00614293" w:rsidRDefault="00000000" w:rsidP="00BA31C4">
      <w:pPr>
        <w:pStyle w:val="ListBullet"/>
      </w:pPr>
      <w:sdt>
        <w:sdtPr>
          <w:rPr>
            <w:rStyle w:val="Bold"/>
          </w:rPr>
          <w:id w:val="-1171486283"/>
          <w:placeholder>
            <w:docPart w:val="D9FFDFC63B3C4D2284BE42C0DC70E4E6"/>
          </w:placeholder>
          <w:temporary/>
          <w:showingPlcHdr/>
          <w15:appearance w15:val="hidden"/>
        </w:sdtPr>
        <w:sdtContent>
          <w:r w:rsidR="00BA31C4" w:rsidRPr="00614293">
            <w:rPr>
              <w:rStyle w:val="Bold"/>
              <w:lang w:val="en-GB" w:bidi="en-GB"/>
            </w:rPr>
            <w:t>Expected returns:</w:t>
          </w:r>
        </w:sdtContent>
      </w:sdt>
      <w:r w:rsidR="00BA31C4" w:rsidRPr="00614293">
        <w:rPr>
          <w:rStyle w:val="Bold"/>
          <w:lang w:val="en-GB" w:bidi="en-GB"/>
        </w:rPr>
        <w:t xml:space="preserve"> </w:t>
      </w:r>
      <w:sdt>
        <w:sdtPr>
          <w:id w:val="-844786403"/>
          <w:placeholder>
            <w:docPart w:val="88BACF5D4FDA428CA17DFBB552E1F372"/>
          </w:placeholder>
          <w:temporary/>
          <w:showingPlcHdr/>
          <w15:appearance w15:val="hidden"/>
        </w:sdtPr>
        <w:sdtContent>
          <w:r w:rsidR="00BA31C4" w:rsidRPr="00614293">
            <w:rPr>
              <w:lang w:val="en-GB" w:bidi="en-GB"/>
            </w:rPr>
            <w:t>What are the key milestones for revenue, profits, growth, and customers?</w:t>
          </w:r>
        </w:sdtContent>
      </w:sdt>
    </w:p>
    <w:bookmarkStart w:id="1" w:name="_Toc18231629" w:displacedByCustomXml="next"/>
    <w:sdt>
      <w:sdtPr>
        <w:rPr>
          <w:bCs/>
        </w:rPr>
        <w:id w:val="66389980"/>
        <w:placeholder>
          <w:docPart w:val="6B148DE7EE7C4409A69F381D5CABB995"/>
        </w:placeholder>
        <w:temporary/>
        <w:showingPlcHdr/>
        <w15:appearance w15:val="hidden"/>
      </w:sdtPr>
      <w:sdtEndPr>
        <w:rPr>
          <w:bCs w:val="0"/>
        </w:rPr>
      </w:sdtEndPr>
      <w:sdtContent>
        <w:p w14:paraId="5D01A0D0" w14:textId="77777777" w:rsidR="00BA31C4" w:rsidRPr="0026637B" w:rsidRDefault="00347AF5" w:rsidP="00BA31C4">
          <w:pPr>
            <w:pStyle w:val="Heading1"/>
            <w:numPr>
              <w:ilvl w:val="0"/>
              <w:numId w:val="18"/>
            </w:numPr>
            <w:ind w:left="0" w:firstLine="0"/>
          </w:pPr>
          <w:r w:rsidRPr="0026637B">
            <w:rPr>
              <w:lang w:val="en-GB" w:bidi="en-GB"/>
            </w:rPr>
            <w:t>Company Overview</w:t>
          </w:r>
        </w:p>
      </w:sdtContent>
    </w:sdt>
    <w:bookmarkEnd w:id="1" w:displacedByCustomXml="prev"/>
    <w:p w14:paraId="0C13A1D2" w14:textId="1807550E" w:rsidR="00823955" w:rsidRPr="00B54F0B" w:rsidRDefault="00B54F0B" w:rsidP="00B54F0B">
      <w:pPr>
        <w:pStyle w:val="ListBullet"/>
        <w:numPr>
          <w:ilvl w:val="0"/>
          <w:numId w:val="0"/>
        </w:numPr>
        <w:jc w:val="center"/>
      </w:pPr>
      <w:r>
        <w:rPr>
          <w:b/>
          <w:bCs/>
          <w:i/>
          <w:iCs/>
          <w:color w:val="EC7216" w:themeColor="accent6"/>
          <w:sz w:val="20"/>
          <w:szCs w:val="20"/>
          <w:u w:val="single"/>
        </w:rPr>
        <w:t>C</w:t>
      </w:r>
      <w:r w:rsidR="00B47912" w:rsidRPr="00B54F0B">
        <w:rPr>
          <w:b/>
          <w:bCs/>
          <w:i/>
          <w:iCs/>
          <w:color w:val="EC7216" w:themeColor="accent6"/>
          <w:sz w:val="20"/>
          <w:szCs w:val="20"/>
          <w:u w:val="single"/>
        </w:rPr>
        <w:t>and.it</w:t>
      </w:r>
      <w:r w:rsidR="00B47912" w:rsidRPr="00B54F0B">
        <w:rPr>
          <w:color w:val="EC7216" w:themeColor="accent6"/>
          <w:sz w:val="20"/>
          <w:szCs w:val="20"/>
        </w:rPr>
        <w:t xml:space="preserve"> </w:t>
      </w:r>
      <w:r w:rsidR="00B47912" w:rsidRPr="00B54F0B">
        <w:t>is a website engineering company that creates, develops, and maintains, astonishing websites and where all creativity, designs and imaginations come to l</w:t>
      </w:r>
      <w:r w:rsidR="00823955" w:rsidRPr="00B54F0B">
        <w:t>i</w:t>
      </w:r>
      <w:r w:rsidR="00B47912" w:rsidRPr="00B54F0B">
        <w:t>fe</w:t>
      </w:r>
      <w:r w:rsidR="00823955" w:rsidRPr="00B54F0B">
        <w:t>. Building more than just a website from selling online, starting a blog and organizing events to promoting your business and building your community.</w:t>
      </w:r>
    </w:p>
    <w:p w14:paraId="2A0925CE" w14:textId="133F9CAB" w:rsidR="00D27AF8" w:rsidRPr="00614293" w:rsidRDefault="00000000" w:rsidP="00D27AF8">
      <w:pPr>
        <w:pStyle w:val="ListBullet"/>
      </w:pPr>
      <w:sdt>
        <w:sdtPr>
          <w:rPr>
            <w:rStyle w:val="Bold"/>
          </w:rPr>
          <w:id w:val="1901166703"/>
          <w:placeholder>
            <w:docPart w:val="EBFA17D02BBC4360ADC52C22F03A0A15"/>
          </w:placeholder>
          <w:temporary/>
          <w:showingPlcHdr/>
          <w15:appearance w15:val="hidden"/>
        </w:sdtPr>
        <w:sdtContent>
          <w:r w:rsidR="00D27AF8" w:rsidRPr="00614293">
            <w:rPr>
              <w:rStyle w:val="Bold"/>
              <w:lang w:val="en-GB" w:bidi="en-GB"/>
            </w:rPr>
            <w:t>Mission statement:</w:t>
          </w:r>
        </w:sdtContent>
      </w:sdt>
      <w:r w:rsidR="00D27AF8" w:rsidRPr="00614293">
        <w:rPr>
          <w:rStyle w:val="Bold"/>
          <w:lang w:val="en-GB" w:bidi="en-GB"/>
        </w:rPr>
        <w:t xml:space="preserve"> </w:t>
      </w:r>
      <w:r w:rsidR="00823955">
        <w:t xml:space="preserve">At cand.it our mission is </w:t>
      </w:r>
      <w:r w:rsidR="00177861">
        <w:t xml:space="preserve">to </w:t>
      </w:r>
      <w:r w:rsidR="00823955">
        <w:t>transforming your online presence to success and explore of infinite possibilities.</w:t>
      </w:r>
    </w:p>
    <w:p w14:paraId="3BFC0975" w14:textId="7B7A3D9E" w:rsidR="00D27AF8" w:rsidRPr="00614293" w:rsidRDefault="00000000" w:rsidP="00D27AF8">
      <w:pPr>
        <w:pStyle w:val="ListBullet"/>
      </w:pPr>
      <w:sdt>
        <w:sdtPr>
          <w:rPr>
            <w:rStyle w:val="Bold"/>
          </w:rPr>
          <w:id w:val="1360554413"/>
          <w:placeholder>
            <w:docPart w:val="68855B04BE7545D9A26509E3032D20E6"/>
          </w:placeholder>
          <w:temporary/>
          <w:showingPlcHdr/>
          <w15:appearance w15:val="hidden"/>
        </w:sdtPr>
        <w:sdtContent>
          <w:r w:rsidR="00D27AF8" w:rsidRPr="00614293">
            <w:rPr>
              <w:rStyle w:val="Bold"/>
              <w:lang w:val="en-GB" w:bidi="en-GB"/>
            </w:rPr>
            <w:t>Company history:</w:t>
          </w:r>
        </w:sdtContent>
      </w:sdt>
      <w:r w:rsidR="00D27AF8" w:rsidRPr="00614293">
        <w:rPr>
          <w:rStyle w:val="Bold"/>
          <w:lang w:val="en-GB" w:bidi="en-GB"/>
        </w:rPr>
        <w:t xml:space="preserve"> </w:t>
      </w:r>
      <w:r w:rsidR="00972EBA">
        <w:t xml:space="preserve">cand.it was found back in the summer of 2023 singularly with the current CEO </w:t>
      </w:r>
      <w:r w:rsidR="001F7EE9">
        <w:rPr>
          <w:b/>
          <w:bCs/>
        </w:rPr>
        <w:t xml:space="preserve">DANFOLD MOSONGO </w:t>
      </w:r>
      <w:r w:rsidR="00972EBA">
        <w:t>local</w:t>
      </w:r>
      <w:r w:rsidR="00BC3564">
        <w:t>ly</w:t>
      </w:r>
      <w:r w:rsidR="00972EBA">
        <w:t xml:space="preserve"> with less equipment for establishing </w:t>
      </w:r>
      <w:r w:rsidR="00BC3564">
        <w:t>and has grown to date with recommendations from every client we have worked for.</w:t>
      </w:r>
    </w:p>
    <w:p w14:paraId="4F039B21" w14:textId="1677F092" w:rsidR="00D27AF8" w:rsidRPr="00614293" w:rsidRDefault="00000000" w:rsidP="00D27AF8">
      <w:pPr>
        <w:pStyle w:val="ListBullet"/>
      </w:pPr>
      <w:sdt>
        <w:sdtPr>
          <w:rPr>
            <w:rStyle w:val="Bold"/>
          </w:rPr>
          <w:id w:val="1120350280"/>
          <w:placeholder>
            <w:docPart w:val="0AFE7533B96B4B6FACA224132944BBBB"/>
          </w:placeholder>
          <w:temporary/>
          <w:showingPlcHdr/>
          <w15:appearance w15:val="hidden"/>
        </w:sdtPr>
        <w:sdtContent>
          <w:r w:rsidR="00D27AF8" w:rsidRPr="00614293">
            <w:rPr>
              <w:rStyle w:val="Bold"/>
              <w:lang w:val="en-GB" w:bidi="en-GB"/>
            </w:rPr>
            <w:t>Markets and services:</w:t>
          </w:r>
        </w:sdtContent>
      </w:sdt>
      <w:r w:rsidR="00D27AF8" w:rsidRPr="00614293">
        <w:rPr>
          <w:rStyle w:val="Bold"/>
          <w:lang w:val="en-GB" w:bidi="en-GB"/>
        </w:rPr>
        <w:t xml:space="preserve"> </w:t>
      </w:r>
      <w:r w:rsidR="00BC3564">
        <w:t>Cand.it handles every bit of business in the market from E-commer</w:t>
      </w:r>
      <w:r w:rsidR="001F7EE9">
        <w:t>c</w:t>
      </w:r>
      <w:r w:rsidR="00BC3564">
        <w:t>e to agricultural, from social status to profiles. Cand.it offers a wide variety of services from advertising to building profiles. But our major services are web development, web design and maintenance and advertising services.</w:t>
      </w:r>
    </w:p>
    <w:p w14:paraId="586321B8" w14:textId="4A57A48C" w:rsidR="00D27AF8" w:rsidRPr="00614293" w:rsidRDefault="00000000" w:rsidP="00D27AF8">
      <w:pPr>
        <w:pStyle w:val="ListBullet"/>
      </w:pPr>
      <w:sdt>
        <w:sdtPr>
          <w:rPr>
            <w:rStyle w:val="Bold"/>
          </w:rPr>
          <w:id w:val="1967465054"/>
          <w:placeholder>
            <w:docPart w:val="E34AAC55EEB84170A0903340542471C2"/>
          </w:placeholder>
          <w:temporary/>
          <w:showingPlcHdr/>
          <w15:appearance w15:val="hidden"/>
        </w:sdtPr>
        <w:sdtContent>
          <w:r w:rsidR="00D27AF8" w:rsidRPr="00614293">
            <w:rPr>
              <w:rStyle w:val="Bold"/>
              <w:lang w:val="en-GB" w:bidi="en-GB"/>
            </w:rPr>
            <w:t>Operational structure:</w:t>
          </w:r>
        </w:sdtContent>
      </w:sdt>
      <w:r w:rsidR="00D27AF8" w:rsidRPr="00614293">
        <w:rPr>
          <w:rStyle w:val="Bold"/>
          <w:lang w:val="en-GB" w:bidi="en-GB"/>
        </w:rPr>
        <w:t xml:space="preserve"> </w:t>
      </w:r>
      <w:r w:rsidR="00BC3564">
        <w:t>Our operational st</w:t>
      </w:r>
      <w:r w:rsidR="00050FD4">
        <w:t>ru</w:t>
      </w:r>
      <w:r w:rsidR="00BC3564">
        <w:t>ctures are mainly based on the</w:t>
      </w:r>
      <w:r w:rsidR="00050FD4">
        <w:t xml:space="preserve"> </w:t>
      </w:r>
      <w:r w:rsidR="00BC3564">
        <w:t>clients proposal wher</w:t>
      </w:r>
      <w:r w:rsidR="00050FD4">
        <w:t>e</w:t>
      </w:r>
      <w:r w:rsidR="00BC3564">
        <w:t xml:space="preserve"> you imagine, we build and bring all visions to reality</w:t>
      </w:r>
      <w:r w:rsidR="00050FD4">
        <w:t>. Our clients order designs and modifications on our stunning websites and operate according to their time span.</w:t>
      </w:r>
    </w:p>
    <w:p w14:paraId="6E117CC9" w14:textId="6222216B" w:rsidR="00D27AF8" w:rsidRPr="00614293" w:rsidRDefault="00000000" w:rsidP="00D27AF8">
      <w:pPr>
        <w:pStyle w:val="ListBullet"/>
      </w:pPr>
      <w:sdt>
        <w:sdtPr>
          <w:rPr>
            <w:rStyle w:val="Bold"/>
          </w:rPr>
          <w:id w:val="368735481"/>
          <w:placeholder>
            <w:docPart w:val="10C7472D9EDE4BBD886A9964C62E8A28"/>
          </w:placeholder>
          <w:temporary/>
          <w:showingPlcHdr/>
          <w15:appearance w15:val="hidden"/>
        </w:sdtPr>
        <w:sdtContent>
          <w:r w:rsidR="00D27AF8" w:rsidRPr="00614293">
            <w:rPr>
              <w:rStyle w:val="Bold"/>
              <w:lang w:val="en-GB" w:bidi="en-GB"/>
            </w:rPr>
            <w:t>Financial goals:</w:t>
          </w:r>
        </w:sdtContent>
      </w:sdt>
      <w:r w:rsidR="00D27AF8" w:rsidRPr="00614293">
        <w:rPr>
          <w:rStyle w:val="Bold"/>
          <w:lang w:val="en-GB" w:bidi="en-GB"/>
        </w:rPr>
        <w:t xml:space="preserve"> </w:t>
      </w:r>
      <w:r w:rsidR="00050FD4">
        <w:t>our financial goal is to deliver 100% transformation to our every client on web building without finance being an issue but still make profits as a company.</w:t>
      </w:r>
    </w:p>
    <w:bookmarkStart w:id="2" w:name="_Toc18231630" w:displacedByCustomXml="next"/>
    <w:sdt>
      <w:sdtPr>
        <w:id w:val="-697233062"/>
        <w:placeholder>
          <w:docPart w:val="184A4737024E4B5A96EAD5B7B900AD51"/>
        </w:placeholder>
        <w:temporary/>
        <w:showingPlcHdr/>
        <w15:appearance w15:val="hidden"/>
      </w:sdtPr>
      <w:sdtContent>
        <w:p w14:paraId="2FED2F45" w14:textId="77777777" w:rsidR="00D27AF8" w:rsidRPr="00614293" w:rsidRDefault="00347AF5" w:rsidP="0003123C">
          <w:pPr>
            <w:pStyle w:val="Heading1"/>
            <w:numPr>
              <w:ilvl w:val="0"/>
              <w:numId w:val="18"/>
            </w:numPr>
            <w:ind w:left="0" w:firstLine="0"/>
          </w:pPr>
          <w:r w:rsidRPr="00614293">
            <w:rPr>
              <w:lang w:val="en-GB" w:bidi="en-GB"/>
            </w:rPr>
            <w:t>Business Description</w:t>
          </w:r>
        </w:p>
      </w:sdtContent>
    </w:sdt>
    <w:bookmarkEnd w:id="2" w:displacedByCustomXml="prev"/>
    <w:sdt>
      <w:sdtPr>
        <w:id w:val="-1291896682"/>
        <w:placeholder>
          <w:docPart w:val="9990D252B5014C41A15FD7D2430B83C6"/>
        </w:placeholder>
        <w:temporary/>
        <w:showingPlcHdr/>
        <w15:appearance w15:val="hidden"/>
      </w:sdtPr>
      <w:sdtContent>
        <w:p w14:paraId="393B3479" w14:textId="77777777" w:rsidR="00D27AF8" w:rsidRPr="00614293" w:rsidRDefault="00D27AF8" w:rsidP="00D27AF8">
          <w:r w:rsidRPr="00614293">
            <w:rPr>
              <w:lang w:val="en-GB" w:bidi="en-GB"/>
            </w:rPr>
            <w:t>This section will first frame the business opportunity and should answer the question: what problem(s) is the company trying to solve? Use a case example to describe the customers’ pain point and how it is solved today. If the business’ service addresses something the market has yet to identify as a problem (for instance, a new mobile app or a new clothing line), then also describe how the business’ solution reduces stress, saves money, or brings joy to the customer.</w:t>
          </w:r>
        </w:p>
        <w:p w14:paraId="2F58C798" w14:textId="77777777" w:rsidR="00D27AF8" w:rsidRPr="00614293" w:rsidRDefault="00D27AF8" w:rsidP="00D27AF8">
          <w:r w:rsidRPr="00614293">
            <w:rPr>
              <w:lang w:val="en-GB" w:bidi="en-GB"/>
            </w:rPr>
            <w:t>After framing the opportunity, describe the service in detail and how it is the solution the business offers, how it solves that problem, and what benefits customers will receive.</w:t>
          </w:r>
        </w:p>
        <w:p w14:paraId="7BEDF08D" w14:textId="77777777" w:rsidR="00D27AF8" w:rsidRPr="00614293" w:rsidRDefault="00D27AF8" w:rsidP="00D27AF8">
          <w:r w:rsidRPr="00614293">
            <w:rPr>
              <w:lang w:val="en-GB" w:bidi="en-GB"/>
            </w:rPr>
            <w:t>This section also describes in more detail how the services will be rendered and the pricing structure (e.g., fixed rate versus an hourly fee). Describe how the company plans to differentiate from its competitors. What is the target market and how can the customer capitalize on your unique offering?</w:t>
          </w:r>
        </w:p>
        <w:p w14:paraId="7232455C" w14:textId="77777777" w:rsidR="00D27AF8" w:rsidRPr="00614293" w:rsidRDefault="00D27AF8" w:rsidP="00D27AF8">
          <w:r w:rsidRPr="00614293">
            <w:rPr>
              <w:lang w:val="en-GB" w:bidi="en-GB"/>
            </w:rPr>
            <w:t>Depending on the type of business, the following sections may or may not be necessary. Only include relevant sections and remove everything else.</w:t>
          </w:r>
        </w:p>
      </w:sdtContent>
    </w:sdt>
    <w:p w14:paraId="0D9BC93F" w14:textId="66584BF9" w:rsidR="00D27AF8" w:rsidRPr="00614293" w:rsidRDefault="00000000" w:rsidP="00D27AF8">
      <w:pPr>
        <w:pStyle w:val="ListBullet"/>
      </w:pPr>
      <w:sdt>
        <w:sdtPr>
          <w:rPr>
            <w:rStyle w:val="Bold"/>
          </w:rPr>
          <w:id w:val="-960498426"/>
          <w:placeholder>
            <w:docPart w:val="C57FD0AB67264C608A88B1365CF68E59"/>
          </w:placeholder>
          <w:temporary/>
          <w:showingPlcHdr/>
          <w15:appearance w15:val="hidden"/>
        </w:sdtPr>
        <w:sdtContent>
          <w:r w:rsidR="00D27AF8" w:rsidRPr="00614293">
            <w:rPr>
              <w:rStyle w:val="Bold"/>
              <w:lang w:val="en-GB" w:bidi="en-GB"/>
            </w:rPr>
            <w:t>Opportunity:</w:t>
          </w:r>
        </w:sdtContent>
      </w:sdt>
      <w:r w:rsidR="00D27AF8" w:rsidRPr="00614293">
        <w:rPr>
          <w:rStyle w:val="Bold"/>
          <w:lang w:val="en-GB" w:bidi="en-GB"/>
        </w:rPr>
        <w:t xml:space="preserve"> </w:t>
      </w:r>
      <w:sdt>
        <w:sdtPr>
          <w:id w:val="-219983650"/>
          <w:placeholder>
            <w:docPart w:val="ECB0526FB60F4D45BCAB8CEA2292928C"/>
          </w:placeholder>
          <w:temporary/>
          <w:showingPlcHdr/>
          <w15:appearance w15:val="hidden"/>
        </w:sdtPr>
        <w:sdtContent>
          <w:r w:rsidR="00D27AF8" w:rsidRPr="00614293">
            <w:rPr>
              <w:lang w:val="en-GB" w:bidi="en-GB"/>
            </w:rPr>
            <w:t>Describe the current market for the business’ offered service. At a high level, what is the market and who are its participants; is it business customers or consumers; what is the specific geography, etc.? More details on the market will be provided in the next section of the plan. Next, describe the current state of available services and how the business will offer better. Also discuss any additional services the company plans to offer in the future.</w:t>
          </w:r>
        </w:sdtContent>
      </w:sdt>
    </w:p>
    <w:p w14:paraId="2C841BE0" w14:textId="64678B76" w:rsidR="00D27AF8" w:rsidRPr="00614293" w:rsidRDefault="00C55956" w:rsidP="00D27AF8">
      <w:pPr>
        <w:pStyle w:val="ListBullet"/>
      </w:pPr>
      <w:r>
        <w:rPr>
          <w:noProof/>
        </w:rPr>
        <w:drawing>
          <wp:anchor distT="0" distB="0" distL="114300" distR="114300" simplePos="0" relativeHeight="251658240" behindDoc="0" locked="0" layoutInCell="1" allowOverlap="1" wp14:anchorId="70D4A494" wp14:editId="6C56A5FE">
            <wp:simplePos x="0" y="0"/>
            <wp:positionH relativeFrom="margin">
              <wp:align>right</wp:align>
            </wp:positionH>
            <wp:positionV relativeFrom="paragraph">
              <wp:posOffset>276832</wp:posOffset>
            </wp:positionV>
            <wp:extent cx="2615565" cy="3204376"/>
            <wp:effectExtent l="0" t="0" r="0" b="0"/>
            <wp:wrapThrough wrapText="bothSides">
              <wp:wrapPolygon edited="0">
                <wp:start x="0" y="0"/>
                <wp:lineTo x="0" y="21446"/>
                <wp:lineTo x="21395" y="21446"/>
                <wp:lineTo x="21395" y="0"/>
                <wp:lineTo x="0" y="0"/>
              </wp:wrapPolygon>
            </wp:wrapThrough>
            <wp:docPr id="2117000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00777" name="Picture 211700077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15565" cy="3204376"/>
                    </a:xfrm>
                    <a:prstGeom prst="rect">
                      <a:avLst/>
                    </a:prstGeom>
                  </pic:spPr>
                </pic:pic>
              </a:graphicData>
            </a:graphic>
            <wp14:sizeRelH relativeFrom="margin">
              <wp14:pctWidth>0</wp14:pctWidth>
            </wp14:sizeRelH>
            <wp14:sizeRelV relativeFrom="margin">
              <wp14:pctHeight>0</wp14:pctHeight>
            </wp14:sizeRelV>
          </wp:anchor>
        </w:drawing>
      </w:r>
      <w:sdt>
        <w:sdtPr>
          <w:rPr>
            <w:rStyle w:val="Bold"/>
          </w:rPr>
          <w:id w:val="2032450814"/>
          <w:placeholder>
            <w:docPart w:val="8DBBA4219D8944F1BB092D9CEB8DCE45"/>
          </w:placeholder>
          <w:temporary/>
          <w:showingPlcHdr/>
          <w15:appearance w15:val="hidden"/>
        </w:sdtPr>
        <w:sdtContent>
          <w:r w:rsidR="00D27AF8" w:rsidRPr="00614293">
            <w:rPr>
              <w:rStyle w:val="Bold"/>
              <w:lang w:val="en-GB" w:bidi="en-GB"/>
            </w:rPr>
            <w:t>Product overview:</w:t>
          </w:r>
        </w:sdtContent>
      </w:sdt>
      <w:r w:rsidR="00D27AF8" w:rsidRPr="00614293">
        <w:rPr>
          <w:rStyle w:val="Bold"/>
          <w:lang w:val="en-GB" w:bidi="en-GB"/>
        </w:rPr>
        <w:t xml:space="preserve"> </w:t>
      </w:r>
      <w:sdt>
        <w:sdtPr>
          <w:id w:val="-1520392489"/>
          <w:placeholder>
            <w:docPart w:val="7FA055C7A73C44B28B58C1B9A450A785"/>
          </w:placeholder>
          <w:temporary/>
          <w:showingPlcHdr/>
          <w15:appearance w15:val="hidden"/>
        </w:sdtPr>
        <w:sdtEndPr>
          <w:rPr>
            <w:rStyle w:val="Bold"/>
            <w:b/>
            <w:bCs/>
          </w:rPr>
        </w:sdtEndPr>
        <w:sdtContent>
          <w:bookmarkStart w:id="3" w:name="_Hlk786744"/>
          <w:r w:rsidR="00E53724" w:rsidRPr="00614293">
            <w:rPr>
              <w:lang w:val="en-GB" w:bidi="en-GB"/>
            </w:rPr>
            <w:t>Describe the service offerings of the business in as much detail as possible. If it is effective to include pictures, this would be a good place to place them.</w:t>
          </w:r>
          <w:bookmarkEnd w:id="3"/>
        </w:sdtContent>
      </w:sdt>
    </w:p>
    <w:p w14:paraId="632E3DBC" w14:textId="459FCF0D" w:rsidR="00D27AF8" w:rsidRPr="00614293" w:rsidRDefault="00000000" w:rsidP="00C55956">
      <w:pPr>
        <w:pStyle w:val="ListBullet"/>
      </w:pPr>
      <w:sdt>
        <w:sdtPr>
          <w:rPr>
            <w:rStyle w:val="Bold"/>
          </w:rPr>
          <w:id w:val="-1328973182"/>
          <w:placeholder>
            <w:docPart w:val="0EF92893D8DA49CBA5A8EAA2B4CA4332"/>
          </w:placeholder>
          <w:temporary/>
          <w:showingPlcHdr/>
          <w15:appearance w15:val="hidden"/>
        </w:sdtPr>
        <w:sdtContent>
          <w:r w:rsidR="00DE65A2" w:rsidRPr="00614293">
            <w:rPr>
              <w:rStyle w:val="Bold"/>
              <w:lang w:val="en-GB" w:bidi="en-GB"/>
            </w:rPr>
            <w:t>Key participants:</w:t>
          </w:r>
        </w:sdtContent>
      </w:sdt>
      <w:r w:rsidR="00DE65A2" w:rsidRPr="00614293">
        <w:rPr>
          <w:lang w:val="en-GB" w:bidi="en-GB"/>
        </w:rPr>
        <w:t xml:space="preserve"> </w:t>
      </w:r>
      <w:r w:rsidR="001F7EE9">
        <w:t xml:space="preserve">Our </w:t>
      </w:r>
      <w:r w:rsidR="007463B9">
        <w:t>key participants in building our products is our front-end and back-end team who work round the clock to bring our clients imaginations to life and our respected clients who take part in building our products</w:t>
      </w:r>
      <w:r w:rsidR="00C55956">
        <w:t>. W</w:t>
      </w:r>
      <w:r w:rsidR="007463B9">
        <w:t>e are 100% client based proposed building.</w:t>
      </w:r>
      <w:r w:rsidR="007C0769">
        <w:t xml:space="preserve"> </w:t>
      </w:r>
      <w:r w:rsidR="007463B9">
        <w:t xml:space="preserve">   </w:t>
      </w:r>
    </w:p>
    <w:p w14:paraId="78E3FA29" w14:textId="6EC8C225" w:rsidR="000B6B7A" w:rsidRPr="00614293" w:rsidRDefault="00000000" w:rsidP="000B6B7A">
      <w:pPr>
        <w:pStyle w:val="ListBullet"/>
      </w:pPr>
      <w:sdt>
        <w:sdtPr>
          <w:rPr>
            <w:rStyle w:val="Bold"/>
          </w:rPr>
          <w:id w:val="-54866750"/>
          <w:placeholder>
            <w:docPart w:val="F875E38EF982481494042FBC755A9C15"/>
          </w:placeholder>
          <w:temporary/>
          <w:showingPlcHdr/>
          <w15:appearance w15:val="hidden"/>
        </w:sdtPr>
        <w:sdtContent>
          <w:r w:rsidR="00E53724" w:rsidRPr="00614293">
            <w:rPr>
              <w:rStyle w:val="Bold"/>
              <w:lang w:val="en-GB" w:bidi="en-GB"/>
            </w:rPr>
            <w:t>Pricing:</w:t>
          </w:r>
        </w:sdtContent>
      </w:sdt>
      <w:r w:rsidR="00D27AF8" w:rsidRPr="00614293">
        <w:rPr>
          <w:rStyle w:val="Bold"/>
          <w:lang w:val="en-GB" w:bidi="en-GB"/>
        </w:rPr>
        <w:t xml:space="preserve"> </w:t>
      </w:r>
      <w:r w:rsidR="000B6B7A">
        <w:t xml:space="preserve">Our pricing ratio mostly defers according to the type of website being build. Also always in favor of the clients, mostly to build up relationships and reach out fully </w:t>
      </w:r>
      <w:r w:rsidR="0040029B">
        <w:t>to</w:t>
      </w:r>
      <w:r w:rsidR="000B6B7A">
        <w:t xml:space="preserve"> every client and still create profits </w:t>
      </w:r>
    </w:p>
    <w:sdt>
      <w:sdtPr>
        <w:id w:val="-2033412308"/>
        <w:placeholder>
          <w:docPart w:val="507F36D957AA483F83B0019E4505BB44"/>
        </w:placeholder>
        <w:temporary/>
        <w:showingPlcHdr/>
        <w15:appearance w15:val="hidden"/>
      </w:sdtPr>
      <w:sdtContent>
        <w:p w14:paraId="17114DEC" w14:textId="77777777" w:rsidR="00D27AF8" w:rsidRPr="00614293" w:rsidRDefault="00D27AF8" w:rsidP="00D27AF8">
          <w:pPr>
            <w:pStyle w:val="ListBullet2"/>
          </w:pPr>
          <w:r w:rsidRPr="00614293">
            <w:rPr>
              <w:lang w:val="en-GB" w:bidi="en-GB"/>
            </w:rPr>
            <w:t>Note the difference between working hours and billable hours. All working hours are not billable. If the business has employees with differing skill levels (for example, in a law practice, there are associates, paralegals, lawyers, partners, etc.), indicate the various billing rates.</w:t>
          </w:r>
        </w:p>
      </w:sdtContent>
    </w:sdt>
    <w:sdt>
      <w:sdtPr>
        <w:id w:val="-750426366"/>
        <w:placeholder>
          <w:docPart w:val="422525B660DF4A7F84996A311344A58A"/>
        </w:placeholder>
        <w:temporary/>
        <w:showingPlcHdr/>
        <w15:appearance w15:val="hidden"/>
      </w:sdtPr>
      <w:sdtContent>
        <w:p w14:paraId="0DE71036" w14:textId="77777777" w:rsidR="00D27AF8" w:rsidRPr="00614293" w:rsidRDefault="00D27AF8" w:rsidP="00D27AF8">
          <w:pPr>
            <w:pStyle w:val="ListBullet2"/>
          </w:pPr>
          <w:r w:rsidRPr="00614293">
            <w:rPr>
              <w:lang w:val="en-GB" w:bidi="en-GB"/>
            </w:rPr>
            <w:t>Communicate rates clearly to clients and customers. If there are potential additional fees which will be passed on to clients or customers, define and establish them up front.</w:t>
          </w:r>
        </w:p>
      </w:sdtContent>
    </w:sdt>
    <w:bookmarkStart w:id="4" w:name="_Toc18231631" w:displacedByCustomXml="next"/>
    <w:sdt>
      <w:sdtPr>
        <w:id w:val="1182855387"/>
        <w:placeholder>
          <w:docPart w:val="D3739991923E42089509243F4459E33E"/>
        </w:placeholder>
        <w:temporary/>
        <w:showingPlcHdr/>
        <w15:appearance w15:val="hidden"/>
      </w:sdtPr>
      <w:sdtContent>
        <w:p w14:paraId="74658EC4" w14:textId="77777777" w:rsidR="00D27AF8" w:rsidRPr="00614293" w:rsidRDefault="00347AF5" w:rsidP="00E53724">
          <w:pPr>
            <w:pStyle w:val="Heading1"/>
            <w:numPr>
              <w:ilvl w:val="0"/>
              <w:numId w:val="18"/>
            </w:numPr>
            <w:ind w:left="0" w:firstLine="0"/>
          </w:pPr>
          <w:r w:rsidRPr="00614293">
            <w:rPr>
              <w:lang w:val="en-GB" w:bidi="en-GB"/>
            </w:rPr>
            <w:t>Market analysis</w:t>
          </w:r>
        </w:p>
      </w:sdtContent>
    </w:sdt>
    <w:bookmarkEnd w:id="4" w:displacedByCustomXml="prev"/>
    <w:sdt>
      <w:sdtPr>
        <w:id w:val="1464543926"/>
        <w:placeholder>
          <w:docPart w:val="4B1C01D70DA24B1F8B433E87F26B890A"/>
        </w:placeholder>
        <w:temporary/>
        <w:showingPlcHdr/>
        <w15:appearance w15:val="hidden"/>
      </w:sdtPr>
      <w:sdtContent>
        <w:p w14:paraId="7722DEA9" w14:textId="77777777" w:rsidR="00E53724" w:rsidRPr="00614293" w:rsidRDefault="00E53724" w:rsidP="00E53724">
          <w:r w:rsidRPr="00614293">
            <w:rPr>
              <w:lang w:val="en-GB" w:bidi="en-GB"/>
            </w:rPr>
            <w:t xml:space="preserve">The Market Analysis provides the reader with an understanding of how well the business knows and understands its market and if it is big enough to support the business objectives. This section provides an overview of the industry that the business will participate in. As this section is narrowed down to the ideal customer based on the business strategy, the plan will define the target market. A detailed description and sizing of the target market will help the reader understand the market value the business is pursuing (the number of potential customers multiplied by the average revenue for the product or service). </w:t>
          </w:r>
        </w:p>
        <w:p w14:paraId="0FC4FFBF" w14:textId="77777777" w:rsidR="00E53724" w:rsidRPr="00614293" w:rsidRDefault="00E53724" w:rsidP="00E53724">
          <w:r w:rsidRPr="00614293">
            <w:rPr>
              <w:lang w:val="en-GB" w:bidi="en-GB"/>
            </w:rPr>
            <w:t xml:space="preserve">In defining the target market, the plan will identify key elements such as geographic location, demographics, buyer characteristics, the target market's needs, and how market needs are currently being met. If there are any direct competitors, explain how the company’s service compares to the competitors in terms of solving the consumers’ problems. </w:t>
          </w:r>
        </w:p>
        <w:p w14:paraId="1393E9BA" w14:textId="77777777" w:rsidR="00E53724" w:rsidRPr="00614293" w:rsidRDefault="00E53724" w:rsidP="00E53724">
          <w:r w:rsidRPr="00614293">
            <w:rPr>
              <w:lang w:val="en-GB" w:bidi="en-GB"/>
            </w:rPr>
            <w:t xml:space="preserve">This section may also include a Strengths, Weaknesses, Opportunities, and Threats (SWOT) Analysis as necessary, to better assess the business’ position against the competition. </w:t>
          </w:r>
        </w:p>
        <w:p w14:paraId="2C7A45E9" w14:textId="77777777" w:rsidR="00D27AF8" w:rsidRPr="00614293" w:rsidRDefault="00E53724" w:rsidP="00E53724">
          <w:r w:rsidRPr="00614293">
            <w:rPr>
              <w:lang w:val="en-GB" w:bidi="en-GB"/>
            </w:rPr>
            <w:t>Depending on the type of business, the following sections may or may not be necessary. Only include what is need and remove everything else.</w:t>
          </w:r>
        </w:p>
      </w:sdtContent>
    </w:sdt>
    <w:p w14:paraId="69D8BE1B" w14:textId="77777777" w:rsidR="00D27AF8" w:rsidRPr="00614293" w:rsidRDefault="00000000" w:rsidP="00D27AF8">
      <w:pPr>
        <w:pStyle w:val="ListBullet"/>
      </w:pPr>
      <w:sdt>
        <w:sdtPr>
          <w:rPr>
            <w:rStyle w:val="Bold"/>
          </w:rPr>
          <w:id w:val="503940699"/>
          <w:placeholder>
            <w:docPart w:val="58B7E4A71E4D4629A16BD1F4485527E5"/>
          </w:placeholder>
          <w:temporary/>
          <w:showingPlcHdr/>
          <w15:appearance w15:val="hidden"/>
        </w:sdtPr>
        <w:sdtContent>
          <w:r w:rsidR="003E78A7" w:rsidRPr="00614293">
            <w:rPr>
              <w:rStyle w:val="Bold"/>
              <w:lang w:val="en-GB" w:bidi="en-GB"/>
            </w:rPr>
            <w:t>Industry type:</w:t>
          </w:r>
        </w:sdtContent>
      </w:sdt>
      <w:r w:rsidR="00E53724" w:rsidRPr="00614293">
        <w:rPr>
          <w:lang w:val="en-GB" w:bidi="en-GB"/>
        </w:rPr>
        <w:t xml:space="preserve"> </w:t>
      </w:r>
      <w:sdt>
        <w:sdtPr>
          <w:id w:val="1796175537"/>
          <w:placeholder>
            <w:docPart w:val="D4BABF14802E4DF6A4A882D0B5C7935A"/>
          </w:placeholder>
          <w:temporary/>
          <w:showingPlcHdr/>
          <w15:appearance w15:val="hidden"/>
        </w:sdtPr>
        <w:sdtContent>
          <w:r w:rsidR="003E78A7" w:rsidRPr="00614293">
            <w:rPr>
              <w:lang w:val="en-GB" w:bidi="en-GB"/>
            </w:rPr>
            <w:t>Begin with the broader descriptions of the market opportunity. For instance, if the intended business is a home-based travel agency, the industry type would be service industry. In this particular market, the global revenues are projected to exceed $183 billion, but the local agency will have a much smaller market. Identify the potential clientele in the company’s local geography that might fit into the target demographic group. This section will also identify any industry regulations and evaluate trends in market growth and stability.</w:t>
          </w:r>
        </w:sdtContent>
      </w:sdt>
    </w:p>
    <w:p w14:paraId="3B01F012" w14:textId="77777777" w:rsidR="00E53724" w:rsidRPr="00614293" w:rsidRDefault="00000000" w:rsidP="00E53724">
      <w:pPr>
        <w:pStyle w:val="ListBullet"/>
      </w:pPr>
      <w:sdt>
        <w:sdtPr>
          <w:rPr>
            <w:rStyle w:val="Bold"/>
          </w:rPr>
          <w:id w:val="280686727"/>
          <w:placeholder>
            <w:docPart w:val="AF014EF75D1441D1958FEB0021069601"/>
          </w:placeholder>
          <w:temporary/>
          <w:showingPlcHdr/>
          <w15:appearance w15:val="hidden"/>
        </w:sdtPr>
        <w:sdtContent>
          <w:r w:rsidR="003E78A7" w:rsidRPr="00614293">
            <w:rPr>
              <w:rStyle w:val="Bold"/>
              <w:lang w:val="en-GB" w:bidi="en-GB"/>
            </w:rPr>
            <w:t>Market segmentation:</w:t>
          </w:r>
        </w:sdtContent>
      </w:sdt>
      <w:r w:rsidR="00E53724" w:rsidRPr="00614293">
        <w:rPr>
          <w:rStyle w:val="Bold"/>
          <w:lang w:val="en-GB" w:bidi="en-GB"/>
        </w:rPr>
        <w:t xml:space="preserve"> </w:t>
      </w:r>
      <w:sdt>
        <w:sdtPr>
          <w:id w:val="-627160770"/>
          <w:placeholder>
            <w:docPart w:val="60E9CFFB278741DC8732E4A94C14D25E"/>
          </w:placeholder>
          <w:temporary/>
          <w:showingPlcHdr/>
          <w15:appearance w15:val="hidden"/>
        </w:sdtPr>
        <w:sdtContent>
          <w:r w:rsidR="003E78A7" w:rsidRPr="00614293">
            <w:rPr>
              <w:lang w:val="en-GB" w:bidi="en-GB"/>
            </w:rPr>
            <w:t>This section defines the main market segments and those the business is targeting now. A market segment is a group of people (or other businesses) within the industry, identify smaller segments, such as luxury travel or exotic cruisers. The market can also be segmented by criteria such as quality, price, range of products, geography, demographics, and others. A few other elements to consider answer questions such as: Is the segment growing, shrinking, or will it be flat for the next few years? What percentage of the market will be reachable? What share of the market is anticipated within the next 2-3 years? Graphics are best used in a section like this to either show growth (line graph) or percentages of markets or groups (pie chart).</w:t>
          </w:r>
        </w:sdtContent>
      </w:sdt>
    </w:p>
    <w:p w14:paraId="5463A958" w14:textId="77777777" w:rsidR="00E53724" w:rsidRPr="00614293" w:rsidRDefault="00000000" w:rsidP="00E53724">
      <w:pPr>
        <w:pStyle w:val="ListBullet"/>
      </w:pPr>
      <w:sdt>
        <w:sdtPr>
          <w:rPr>
            <w:rStyle w:val="Bold"/>
          </w:rPr>
          <w:id w:val="-512770232"/>
          <w:placeholder>
            <w:docPart w:val="DC42A2982B56440D8BF5FEF4EE71D32B"/>
          </w:placeholder>
          <w:temporary/>
          <w:showingPlcHdr/>
          <w15:appearance w15:val="hidden"/>
        </w:sdtPr>
        <w:sdtContent>
          <w:r w:rsidR="003E78A7" w:rsidRPr="00614293">
            <w:rPr>
              <w:rStyle w:val="Bold"/>
              <w:lang w:val="en-GB" w:bidi="en-GB"/>
            </w:rPr>
            <w:t>Competition:</w:t>
          </w:r>
        </w:sdtContent>
      </w:sdt>
      <w:r w:rsidR="00E53724" w:rsidRPr="00614293">
        <w:rPr>
          <w:lang w:val="en-GB" w:bidi="en-GB"/>
        </w:rPr>
        <w:t xml:space="preserve"> </w:t>
      </w:r>
      <w:sdt>
        <w:sdtPr>
          <w:id w:val="-2094616854"/>
          <w:placeholder>
            <w:docPart w:val="AB6518D7D59E4466BC63BF772C17C75B"/>
          </w:placeholder>
          <w:temporary/>
          <w:showingPlcHdr/>
          <w15:appearance w15:val="hidden"/>
        </w:sdtPr>
        <w:sdtContent>
          <w:r w:rsidR="003E78A7" w:rsidRPr="00614293">
            <w:rPr>
              <w:lang w:val="en-GB" w:bidi="en-GB"/>
            </w:rPr>
            <w:t xml:space="preserve">All businesses compete in one way or another. It may be with specific, direct competitors or it may be with the way customers have been doing things for a long time. When identifying the competition, identify who else is providing services to solve </w:t>
          </w:r>
          <w:r w:rsidR="003E78A7" w:rsidRPr="00614293">
            <w:rPr>
              <w:lang w:val="en-GB" w:bidi="en-GB"/>
            </w:rPr>
            <w:lastRenderedPageBreak/>
            <w:t>the same problem the business seeks to address. What are the business’ advantages over these competitors? How will the company’s voice be heard over the noise of competitors? Sometimes a business plan includes a matrix of features and compares how each business offers or does not offer those features. This section reflects how the company’s solution is different and better suited for the identified target market compared to the competition.</w:t>
          </w:r>
        </w:sdtContent>
      </w:sdt>
    </w:p>
    <w:p w14:paraId="0E6487C3" w14:textId="77777777" w:rsidR="00E53724" w:rsidRPr="00614293" w:rsidRDefault="00000000" w:rsidP="00E53724">
      <w:pPr>
        <w:pStyle w:val="ListBullet"/>
      </w:pPr>
      <w:sdt>
        <w:sdtPr>
          <w:rPr>
            <w:rStyle w:val="Bold"/>
          </w:rPr>
          <w:id w:val="1557357805"/>
          <w:placeholder>
            <w:docPart w:val="8DB6A69F475442B48A6BD34CDA16FCEC"/>
          </w:placeholder>
          <w:temporary/>
          <w:showingPlcHdr/>
          <w15:appearance w15:val="hidden"/>
        </w:sdtPr>
        <w:sdtContent>
          <w:r w:rsidR="003E78A7" w:rsidRPr="00614293">
            <w:rPr>
              <w:rStyle w:val="Bold"/>
              <w:lang w:val="en-GB" w:bidi="en-GB"/>
            </w:rPr>
            <w:t>SWOT analysis:</w:t>
          </w:r>
        </w:sdtContent>
      </w:sdt>
      <w:r w:rsidR="00E53724" w:rsidRPr="00614293">
        <w:rPr>
          <w:rStyle w:val="Bold"/>
          <w:lang w:val="en-GB" w:bidi="en-GB"/>
        </w:rPr>
        <w:t xml:space="preserve"> </w:t>
      </w:r>
      <w:sdt>
        <w:sdtPr>
          <w:id w:val="855001879"/>
          <w:placeholder>
            <w:docPart w:val="A735C6171B4A435784A34BB48F50530E"/>
          </w:placeholder>
          <w:temporary/>
          <w:showingPlcHdr/>
          <w15:appearance w15:val="hidden"/>
        </w:sdtPr>
        <w:sdtContent>
          <w:r w:rsidR="003E78A7" w:rsidRPr="00614293">
            <w:rPr>
              <w:lang w:val="en-GB" w:bidi="en-GB"/>
            </w:rPr>
            <w:t>A SWOT analysis may be included by completing the boxes below to assess the business’ current environment’s strengths and weaknesses (internal) and opportunities and threats (external). This is a good exercise to go through on an annual basis. After completing the analysis, provide thoughts on: how the business’ strengths can help maximise opportunities and minimise threats; how its weaknesses can slow the company’s ability to capitalise on the opportunities; and how the business’ weaknesses could expose it to threats.</w:t>
          </w:r>
        </w:sdtContent>
      </w:sdt>
    </w:p>
    <w:p w14:paraId="41B901CE" w14:textId="77777777" w:rsidR="003E78A7" w:rsidRPr="00614293" w:rsidRDefault="003E78A7"/>
    <w:tbl>
      <w:tblPr>
        <w:tblW w:w="5000" w:type="pct"/>
        <w:tblLayout w:type="fixed"/>
        <w:tblCellMar>
          <w:left w:w="115" w:type="dxa"/>
          <w:right w:w="115" w:type="dxa"/>
        </w:tblCellMar>
        <w:tblLook w:val="0600" w:firstRow="0" w:lastRow="0" w:firstColumn="0" w:lastColumn="0" w:noHBand="1" w:noVBand="1"/>
      </w:tblPr>
      <w:tblGrid>
        <w:gridCol w:w="2508"/>
        <w:gridCol w:w="4730"/>
        <w:gridCol w:w="2508"/>
      </w:tblGrid>
      <w:tr w:rsidR="003E78A7" w:rsidRPr="00614293" w14:paraId="25BCCF3D" w14:textId="77777777" w:rsidTr="00385D4D">
        <w:trPr>
          <w:trHeight w:val="2535"/>
        </w:trPr>
        <w:tc>
          <w:tcPr>
            <w:tcW w:w="2592" w:type="dxa"/>
          </w:tcPr>
          <w:sdt>
            <w:sdtPr>
              <w:id w:val="841667111"/>
              <w:placeholder>
                <w:docPart w:val="D41B90783DDF4216BA696C892451BDC7"/>
              </w:placeholder>
              <w:temporary/>
              <w:showingPlcHdr/>
              <w15:appearance w15:val="hidden"/>
            </w:sdtPr>
            <w:sdtContent>
              <w:p w14:paraId="71871DFD" w14:textId="77777777" w:rsidR="003E78A7" w:rsidRPr="00614293" w:rsidRDefault="008965F6" w:rsidP="008965F6">
                <w:pPr>
                  <w:pStyle w:val="Graphheading1"/>
                </w:pPr>
                <w:r w:rsidRPr="00614293">
                  <w:rPr>
                    <w:lang w:val="en-GB" w:bidi="en-GB"/>
                  </w:rPr>
                  <w:t>STRENGTHS</w:t>
                </w:r>
              </w:p>
            </w:sdtContent>
          </w:sdt>
          <w:sdt>
            <w:sdtPr>
              <w:id w:val="-1984383332"/>
              <w:placeholder>
                <w:docPart w:val="A8EEDF80EB3942A6A064077AF63B329A"/>
              </w:placeholder>
              <w:temporary/>
              <w:showingPlcHdr/>
              <w15:appearance w15:val="hidden"/>
            </w:sdtPr>
            <w:sdtContent>
              <w:p w14:paraId="6796712A" w14:textId="77777777" w:rsidR="008965F6" w:rsidRPr="00614293" w:rsidRDefault="008965F6" w:rsidP="008965F6">
                <w:pPr>
                  <w:pStyle w:val="Graphbullet"/>
                </w:pPr>
                <w:r w:rsidRPr="00614293">
                  <w:rPr>
                    <w:lang w:val="en-GB" w:bidi="en-GB"/>
                  </w:rPr>
                  <w:t>Advantage</w:t>
                </w:r>
              </w:p>
              <w:p w14:paraId="118034A6" w14:textId="77777777" w:rsidR="008965F6" w:rsidRPr="00614293" w:rsidRDefault="008965F6" w:rsidP="008965F6">
                <w:pPr>
                  <w:pStyle w:val="Graphbullet"/>
                </w:pPr>
                <w:r w:rsidRPr="00614293">
                  <w:rPr>
                    <w:lang w:val="en-GB" w:bidi="en-GB"/>
                  </w:rPr>
                  <w:t>Capabilities</w:t>
                </w:r>
              </w:p>
              <w:p w14:paraId="7E70765A" w14:textId="77777777" w:rsidR="008965F6" w:rsidRPr="00614293" w:rsidRDefault="008965F6" w:rsidP="008965F6">
                <w:pPr>
                  <w:pStyle w:val="Graphbullet"/>
                </w:pPr>
                <w:r w:rsidRPr="00614293">
                  <w:rPr>
                    <w:lang w:val="en-GB" w:bidi="en-GB"/>
                  </w:rPr>
                  <w:t>Assets, people</w:t>
                </w:r>
              </w:p>
              <w:p w14:paraId="3B7967C9" w14:textId="77777777" w:rsidR="008965F6" w:rsidRPr="00614293" w:rsidRDefault="008965F6" w:rsidP="008965F6">
                <w:pPr>
                  <w:pStyle w:val="Graphbullet"/>
                </w:pPr>
                <w:r w:rsidRPr="00614293">
                  <w:rPr>
                    <w:lang w:val="en-GB" w:bidi="en-GB"/>
                  </w:rPr>
                  <w:t>Experience</w:t>
                </w:r>
              </w:p>
              <w:p w14:paraId="3B8F650F" w14:textId="77777777" w:rsidR="008965F6" w:rsidRPr="00614293" w:rsidRDefault="008965F6" w:rsidP="008965F6">
                <w:pPr>
                  <w:pStyle w:val="Graphbullet"/>
                </w:pPr>
                <w:r w:rsidRPr="00614293">
                  <w:rPr>
                    <w:lang w:val="en-GB" w:bidi="en-GB"/>
                  </w:rPr>
                  <w:t>Financial reserves</w:t>
                </w:r>
              </w:p>
              <w:p w14:paraId="0724BE87" w14:textId="77777777" w:rsidR="008965F6" w:rsidRPr="00614293" w:rsidRDefault="008965F6" w:rsidP="008965F6">
                <w:pPr>
                  <w:pStyle w:val="Graphbullet"/>
                </w:pPr>
                <w:r w:rsidRPr="00614293">
                  <w:rPr>
                    <w:lang w:val="en-GB" w:bidi="en-GB"/>
                  </w:rPr>
                  <w:t>Value proposition</w:t>
                </w:r>
              </w:p>
              <w:p w14:paraId="27ADFEDC" w14:textId="77777777" w:rsidR="008965F6" w:rsidRPr="00614293" w:rsidRDefault="008965F6" w:rsidP="008965F6">
                <w:pPr>
                  <w:pStyle w:val="Graphbullet"/>
                </w:pPr>
                <w:r w:rsidRPr="00614293">
                  <w:rPr>
                    <w:lang w:val="en-GB" w:bidi="en-GB"/>
                  </w:rPr>
                  <w:t>Price, value, quality</w:t>
                </w:r>
              </w:p>
            </w:sdtContent>
          </w:sdt>
        </w:tc>
        <w:tc>
          <w:tcPr>
            <w:tcW w:w="4896" w:type="dxa"/>
            <w:vMerge w:val="restart"/>
            <w:vAlign w:val="center"/>
          </w:tcPr>
          <w:p w14:paraId="59171224" w14:textId="77777777" w:rsidR="003E78A7" w:rsidRPr="00614293" w:rsidRDefault="003E78A7" w:rsidP="008965F6">
            <w:pPr>
              <w:pStyle w:val="ListBullet"/>
              <w:numPr>
                <w:ilvl w:val="0"/>
                <w:numId w:val="0"/>
              </w:numPr>
              <w:jc w:val="center"/>
            </w:pPr>
            <w:r w:rsidRPr="00614293">
              <w:rPr>
                <w:noProof/>
                <w:lang w:val="en-GB" w:bidi="en-GB"/>
              </w:rPr>
              <w:drawing>
                <wp:inline distT="0" distB="0" distL="0" distR="0" wp14:anchorId="1FF35410" wp14:editId="54ECABAC">
                  <wp:extent cx="2914650" cy="2968625"/>
                  <wp:effectExtent l="0" t="0" r="0" b="3175"/>
                  <wp:docPr id="194" name="Chart 194" descr="Pie 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tc>
        <w:tc>
          <w:tcPr>
            <w:tcW w:w="2592" w:type="dxa"/>
          </w:tcPr>
          <w:sdt>
            <w:sdtPr>
              <w:id w:val="-1737780101"/>
              <w:placeholder>
                <w:docPart w:val="FE4394A8730547A88B642E3909B96BAA"/>
              </w:placeholder>
              <w:temporary/>
              <w:showingPlcHdr/>
              <w15:appearance w15:val="hidden"/>
            </w:sdtPr>
            <w:sdtContent>
              <w:p w14:paraId="651FCF36" w14:textId="77777777" w:rsidR="003E78A7" w:rsidRPr="00614293" w:rsidRDefault="008965F6" w:rsidP="008965F6">
                <w:pPr>
                  <w:pStyle w:val="Graphheading2"/>
                </w:pPr>
                <w:r w:rsidRPr="00614293">
                  <w:rPr>
                    <w:lang w:val="en-GB" w:bidi="en-GB"/>
                  </w:rPr>
                  <w:t>WEAKNESSES</w:t>
                </w:r>
              </w:p>
            </w:sdtContent>
          </w:sdt>
          <w:sdt>
            <w:sdtPr>
              <w:id w:val="-674113483"/>
              <w:placeholder>
                <w:docPart w:val="36177B3C07334ADB875F746AA508E48C"/>
              </w:placeholder>
              <w:temporary/>
              <w:showingPlcHdr/>
              <w15:appearance w15:val="hidden"/>
            </w:sdtPr>
            <w:sdtContent>
              <w:p w14:paraId="105D262F" w14:textId="77777777" w:rsidR="008965F6" w:rsidRPr="00614293" w:rsidRDefault="008965F6" w:rsidP="008965F6">
                <w:pPr>
                  <w:pStyle w:val="Graphbullet2"/>
                </w:pPr>
                <w:r w:rsidRPr="00614293">
                  <w:rPr>
                    <w:lang w:val="en-GB" w:bidi="en-GB"/>
                  </w:rPr>
                  <w:t>Disadvantages</w:t>
                </w:r>
              </w:p>
              <w:p w14:paraId="608E8B33" w14:textId="77777777" w:rsidR="008965F6" w:rsidRPr="00614293" w:rsidRDefault="008965F6" w:rsidP="008965F6">
                <w:pPr>
                  <w:pStyle w:val="Graphbullet2"/>
                </w:pPr>
                <w:r w:rsidRPr="00614293">
                  <w:rPr>
                    <w:lang w:val="en-GB" w:bidi="en-GB"/>
                  </w:rPr>
                  <w:t>Gap in capabilities</w:t>
                </w:r>
              </w:p>
              <w:p w14:paraId="577F1139" w14:textId="77777777" w:rsidR="008965F6" w:rsidRPr="00614293" w:rsidRDefault="008965F6" w:rsidP="008965F6">
                <w:pPr>
                  <w:pStyle w:val="Graphbullet2"/>
                </w:pPr>
                <w:r w:rsidRPr="00614293">
                  <w:rPr>
                    <w:lang w:val="en-GB" w:bidi="en-GB"/>
                  </w:rPr>
                  <w:t>Cash flow</w:t>
                </w:r>
              </w:p>
              <w:p w14:paraId="40C48E8D" w14:textId="77777777" w:rsidR="008965F6" w:rsidRPr="00614293" w:rsidRDefault="008965F6" w:rsidP="008965F6">
                <w:pPr>
                  <w:pStyle w:val="Graphbullet2"/>
                </w:pPr>
                <w:r w:rsidRPr="00614293">
                  <w:rPr>
                    <w:lang w:val="en-GB" w:bidi="en-GB"/>
                  </w:rPr>
                  <w:t>Suppliers</w:t>
                </w:r>
              </w:p>
              <w:p w14:paraId="4F9D7EB4" w14:textId="77777777" w:rsidR="008965F6" w:rsidRPr="00614293" w:rsidRDefault="008965F6" w:rsidP="008965F6">
                <w:pPr>
                  <w:pStyle w:val="Graphbullet2"/>
                </w:pPr>
                <w:r w:rsidRPr="00614293">
                  <w:rPr>
                    <w:lang w:val="en-GB" w:bidi="en-GB"/>
                  </w:rPr>
                  <w:t>Experience</w:t>
                </w:r>
              </w:p>
              <w:p w14:paraId="6812A42B" w14:textId="77777777" w:rsidR="008965F6" w:rsidRPr="00614293" w:rsidRDefault="008965F6" w:rsidP="008965F6">
                <w:pPr>
                  <w:pStyle w:val="Graphbullet2"/>
                </w:pPr>
                <w:r w:rsidRPr="00614293">
                  <w:rPr>
                    <w:lang w:val="en-GB" w:bidi="en-GB"/>
                  </w:rPr>
                  <w:t>Areas to improve</w:t>
                </w:r>
              </w:p>
              <w:p w14:paraId="2E30EB3A" w14:textId="77777777" w:rsidR="008965F6" w:rsidRPr="00614293" w:rsidRDefault="008965F6" w:rsidP="008965F6">
                <w:pPr>
                  <w:pStyle w:val="Graphbullet2"/>
                </w:pPr>
                <w:r w:rsidRPr="00614293">
                  <w:rPr>
                    <w:lang w:val="en-GB" w:bidi="en-GB"/>
                  </w:rPr>
                  <w:t>Causes of lost sales</w:t>
                </w:r>
              </w:p>
            </w:sdtContent>
          </w:sdt>
        </w:tc>
      </w:tr>
      <w:tr w:rsidR="003E78A7" w:rsidRPr="00614293" w14:paraId="3AF21E12" w14:textId="77777777" w:rsidTr="00385D4D">
        <w:trPr>
          <w:trHeight w:val="2535"/>
        </w:trPr>
        <w:tc>
          <w:tcPr>
            <w:tcW w:w="2592" w:type="dxa"/>
          </w:tcPr>
          <w:sdt>
            <w:sdtPr>
              <w:id w:val="-2099856493"/>
              <w:placeholder>
                <w:docPart w:val="1DB2EF1CA739410F9644D1618E43380A"/>
              </w:placeholder>
              <w:temporary/>
              <w:showingPlcHdr/>
              <w15:appearance w15:val="hidden"/>
            </w:sdtPr>
            <w:sdtContent>
              <w:p w14:paraId="57670F5B" w14:textId="77777777" w:rsidR="003E78A7" w:rsidRPr="00614293" w:rsidRDefault="008965F6" w:rsidP="008965F6">
                <w:pPr>
                  <w:pStyle w:val="Graphheading3"/>
                </w:pPr>
                <w:r w:rsidRPr="00614293">
                  <w:rPr>
                    <w:lang w:val="en-GB" w:bidi="en-GB"/>
                  </w:rPr>
                  <w:t>OPPORTUNITIES</w:t>
                </w:r>
              </w:p>
            </w:sdtContent>
          </w:sdt>
          <w:sdt>
            <w:sdtPr>
              <w:id w:val="-1261436333"/>
              <w:placeholder>
                <w:docPart w:val="E56308C202B14F2598C7488756C70914"/>
              </w:placeholder>
              <w:temporary/>
              <w:showingPlcHdr/>
              <w15:appearance w15:val="hidden"/>
            </w:sdtPr>
            <w:sdtContent>
              <w:p w14:paraId="27C4F8BE" w14:textId="77777777" w:rsidR="008965F6" w:rsidRPr="00614293" w:rsidRDefault="008965F6" w:rsidP="008965F6">
                <w:pPr>
                  <w:pStyle w:val="Graphbullet3"/>
                </w:pPr>
                <w:r w:rsidRPr="00614293">
                  <w:rPr>
                    <w:lang w:val="en-GB" w:bidi="en-GB"/>
                  </w:rPr>
                  <w:t>Areas to improve</w:t>
                </w:r>
              </w:p>
              <w:p w14:paraId="4A874CF7" w14:textId="77777777" w:rsidR="008965F6" w:rsidRPr="00614293" w:rsidRDefault="008965F6" w:rsidP="008965F6">
                <w:pPr>
                  <w:pStyle w:val="Graphbullet3"/>
                </w:pPr>
                <w:r w:rsidRPr="00614293">
                  <w:rPr>
                    <w:lang w:val="en-GB" w:bidi="en-GB"/>
                  </w:rPr>
                  <w:t>New segments</w:t>
                </w:r>
              </w:p>
              <w:p w14:paraId="43A0858F" w14:textId="77777777" w:rsidR="008965F6" w:rsidRPr="00614293" w:rsidRDefault="008965F6" w:rsidP="008965F6">
                <w:pPr>
                  <w:pStyle w:val="Graphbullet3"/>
                </w:pPr>
                <w:r w:rsidRPr="00614293">
                  <w:rPr>
                    <w:lang w:val="en-GB" w:bidi="en-GB"/>
                  </w:rPr>
                  <w:t>Industry trends</w:t>
                </w:r>
              </w:p>
              <w:p w14:paraId="00309306" w14:textId="77777777" w:rsidR="008965F6" w:rsidRPr="00614293" w:rsidRDefault="008965F6" w:rsidP="008965F6">
                <w:pPr>
                  <w:pStyle w:val="Graphbullet3"/>
                </w:pPr>
                <w:r w:rsidRPr="00614293">
                  <w:rPr>
                    <w:lang w:val="en-GB" w:bidi="en-GB"/>
                  </w:rPr>
                  <w:t>New products</w:t>
                </w:r>
              </w:p>
              <w:p w14:paraId="6284F903" w14:textId="77777777" w:rsidR="008965F6" w:rsidRPr="00614293" w:rsidRDefault="008965F6" w:rsidP="008965F6">
                <w:pPr>
                  <w:pStyle w:val="Graphbullet3"/>
                </w:pPr>
                <w:r w:rsidRPr="00614293">
                  <w:rPr>
                    <w:lang w:val="en-GB" w:bidi="en-GB"/>
                  </w:rPr>
                  <w:t>New innovations</w:t>
                </w:r>
              </w:p>
              <w:p w14:paraId="2251CBE6" w14:textId="77777777" w:rsidR="008965F6" w:rsidRPr="00614293" w:rsidRDefault="008965F6" w:rsidP="008965F6">
                <w:pPr>
                  <w:pStyle w:val="Graphbullet3"/>
                </w:pPr>
                <w:r w:rsidRPr="00614293">
                  <w:rPr>
                    <w:lang w:val="en-GB" w:bidi="en-GB"/>
                  </w:rPr>
                  <w:t>Key partnership</w:t>
                </w:r>
              </w:p>
            </w:sdtContent>
          </w:sdt>
        </w:tc>
        <w:tc>
          <w:tcPr>
            <w:tcW w:w="4896" w:type="dxa"/>
            <w:vMerge/>
          </w:tcPr>
          <w:p w14:paraId="3707F652" w14:textId="77777777" w:rsidR="003E78A7" w:rsidRPr="00614293" w:rsidRDefault="003E78A7" w:rsidP="003E78A7">
            <w:pPr>
              <w:pStyle w:val="ListBullet"/>
              <w:numPr>
                <w:ilvl w:val="0"/>
                <w:numId w:val="0"/>
              </w:numPr>
            </w:pPr>
          </w:p>
        </w:tc>
        <w:tc>
          <w:tcPr>
            <w:tcW w:w="2592" w:type="dxa"/>
          </w:tcPr>
          <w:sdt>
            <w:sdtPr>
              <w:id w:val="996142121"/>
              <w:placeholder>
                <w:docPart w:val="88114C93C54B4A8AA8EC0B4D41E22847"/>
              </w:placeholder>
              <w:temporary/>
              <w:showingPlcHdr/>
              <w15:appearance w15:val="hidden"/>
            </w:sdtPr>
            <w:sdtContent>
              <w:p w14:paraId="4781715E" w14:textId="77777777" w:rsidR="003E78A7" w:rsidRPr="00614293" w:rsidRDefault="008965F6" w:rsidP="008965F6">
                <w:pPr>
                  <w:pStyle w:val="Graphheading4"/>
                </w:pPr>
                <w:r w:rsidRPr="00614293">
                  <w:rPr>
                    <w:lang w:val="en-GB" w:bidi="en-GB"/>
                  </w:rPr>
                  <w:t>THREATS</w:t>
                </w:r>
              </w:p>
            </w:sdtContent>
          </w:sdt>
          <w:sdt>
            <w:sdtPr>
              <w:id w:val="-248883923"/>
              <w:placeholder>
                <w:docPart w:val="BB2FA60EAE4F4C668A980B07B2B208CE"/>
              </w:placeholder>
              <w:temporary/>
              <w:showingPlcHdr/>
              <w15:appearance w15:val="hidden"/>
            </w:sdtPr>
            <w:sdtContent>
              <w:p w14:paraId="4BE70B39" w14:textId="77777777" w:rsidR="008965F6" w:rsidRPr="00614293" w:rsidRDefault="008965F6" w:rsidP="008965F6">
                <w:pPr>
                  <w:pStyle w:val="Graphbullet4"/>
                </w:pPr>
                <w:r w:rsidRPr="00614293">
                  <w:rPr>
                    <w:lang w:val="en-GB" w:bidi="en-GB"/>
                  </w:rPr>
                  <w:t>Economy movement</w:t>
                </w:r>
              </w:p>
              <w:p w14:paraId="79A66F02" w14:textId="77777777" w:rsidR="008965F6" w:rsidRPr="00614293" w:rsidRDefault="008965F6" w:rsidP="008965F6">
                <w:pPr>
                  <w:pStyle w:val="Graphbullet4"/>
                </w:pPr>
                <w:r w:rsidRPr="00614293">
                  <w:rPr>
                    <w:lang w:val="en-GB" w:bidi="en-GB"/>
                  </w:rPr>
                  <w:t>Obstacles faced</w:t>
                </w:r>
              </w:p>
              <w:p w14:paraId="00FD8FC0" w14:textId="77777777" w:rsidR="008965F6" w:rsidRPr="00614293" w:rsidRDefault="008965F6" w:rsidP="008965F6">
                <w:pPr>
                  <w:pStyle w:val="Graphbullet4"/>
                </w:pPr>
                <w:r w:rsidRPr="00614293">
                  <w:rPr>
                    <w:lang w:val="en-GB" w:bidi="en-GB"/>
                  </w:rPr>
                  <w:t>Competitor actions</w:t>
                </w:r>
              </w:p>
              <w:p w14:paraId="1A805B25" w14:textId="77777777" w:rsidR="008965F6" w:rsidRPr="00614293" w:rsidRDefault="008965F6" w:rsidP="008965F6">
                <w:pPr>
                  <w:pStyle w:val="Graphbullet4"/>
                </w:pPr>
                <w:r w:rsidRPr="00614293">
                  <w:rPr>
                    <w:lang w:val="en-GB" w:bidi="en-GB"/>
                  </w:rPr>
                  <w:t>Political impacts</w:t>
                </w:r>
              </w:p>
              <w:p w14:paraId="49355C3B" w14:textId="77777777" w:rsidR="008965F6" w:rsidRPr="00614293" w:rsidRDefault="008965F6" w:rsidP="008965F6">
                <w:pPr>
                  <w:pStyle w:val="Graphbullet4"/>
                </w:pPr>
                <w:r w:rsidRPr="00614293">
                  <w:rPr>
                    <w:lang w:val="en-GB" w:bidi="en-GB"/>
                  </w:rPr>
                  <w:t>Environmental effects</w:t>
                </w:r>
              </w:p>
              <w:p w14:paraId="1F2014D8" w14:textId="77777777" w:rsidR="008965F6" w:rsidRPr="00614293" w:rsidRDefault="008965F6" w:rsidP="008965F6">
                <w:pPr>
                  <w:pStyle w:val="Graphbullet4"/>
                </w:pPr>
                <w:r w:rsidRPr="00614293">
                  <w:rPr>
                    <w:lang w:val="en-GB" w:bidi="en-GB"/>
                  </w:rPr>
                  <w:t>Loss of key staff</w:t>
                </w:r>
              </w:p>
              <w:p w14:paraId="2CCC76B1" w14:textId="77777777" w:rsidR="008965F6" w:rsidRPr="00614293" w:rsidRDefault="008965F6" w:rsidP="008965F6">
                <w:pPr>
                  <w:pStyle w:val="Graphbullet4"/>
                </w:pPr>
                <w:r w:rsidRPr="00614293">
                  <w:rPr>
                    <w:lang w:val="en-GB" w:bidi="en-GB"/>
                  </w:rPr>
                  <w:t>Market demand</w:t>
                </w:r>
              </w:p>
            </w:sdtContent>
          </w:sdt>
        </w:tc>
      </w:tr>
    </w:tbl>
    <w:p w14:paraId="75787419" w14:textId="77777777" w:rsidR="004211AF" w:rsidRDefault="004211AF" w:rsidP="004211AF"/>
    <w:bookmarkStart w:id="5" w:name="_Toc18231632" w:displacedByCustomXml="next"/>
    <w:sdt>
      <w:sdtPr>
        <w:id w:val="1143771334"/>
        <w:placeholder>
          <w:docPart w:val="DD968C27E8C741D0A25CBFAF7F329003"/>
        </w:placeholder>
        <w:temporary/>
        <w:showingPlcHdr/>
        <w15:appearance w15:val="hidden"/>
      </w:sdtPr>
      <w:sdtContent>
        <w:p w14:paraId="290AE1F0" w14:textId="77777777" w:rsidR="003E78A7" w:rsidRPr="00614293" w:rsidRDefault="00347AF5" w:rsidP="00043FFE">
          <w:pPr>
            <w:pStyle w:val="Heading1"/>
            <w:numPr>
              <w:ilvl w:val="0"/>
              <w:numId w:val="18"/>
            </w:numPr>
            <w:ind w:left="0" w:firstLine="0"/>
          </w:pPr>
          <w:r w:rsidRPr="00614293">
            <w:rPr>
              <w:lang w:val="en-GB" w:bidi="en-GB"/>
            </w:rPr>
            <w:t>Operating Plan</w:t>
          </w:r>
        </w:p>
      </w:sdtContent>
    </w:sdt>
    <w:bookmarkEnd w:id="5" w:displacedByCustomXml="prev"/>
    <w:sdt>
      <w:sdtPr>
        <w:id w:val="-1593466653"/>
        <w:placeholder>
          <w:docPart w:val="1EAFC437DD3444ECA059C9134D9879EB"/>
        </w:placeholder>
        <w:temporary/>
        <w:showingPlcHdr/>
        <w15:appearance w15:val="hidden"/>
      </w:sdtPr>
      <w:sdtContent>
        <w:p w14:paraId="218A7B99" w14:textId="77777777" w:rsidR="00043FFE" w:rsidRPr="00614293" w:rsidRDefault="00043FFE" w:rsidP="00043FFE">
          <w:r w:rsidRPr="00614293">
            <w:rPr>
              <w:lang w:val="en-GB" w:bidi="en-GB"/>
            </w:rPr>
            <w:t>Additionally, it is necessary to outline how the company currently and will continue to develop and maintain a loyal customer base. This section includes management responsibilities with dates and budgets and making sure results can be tracked. What are the envisioned phases for future growth and the capabilities that need to be in place to realise growth?</w:t>
          </w:r>
        </w:p>
        <w:p w14:paraId="58B45407" w14:textId="77777777" w:rsidR="00043FFE" w:rsidRPr="00614293" w:rsidRDefault="00043FFE" w:rsidP="00043FFE">
          <w:r w:rsidRPr="00614293">
            <w:rPr>
              <w:lang w:val="en-GB" w:bidi="en-GB"/>
            </w:rPr>
            <w:t>The operating plan describes how the business works. Depending on the type of the business, important elements of this plan should include how the company will bring services to market and how it will support customers. It is the logistics, technology, and basic blocking and tackling of the business.</w:t>
          </w:r>
        </w:p>
        <w:p w14:paraId="19087A45" w14:textId="77777777" w:rsidR="00043FFE" w:rsidRPr="00614293" w:rsidRDefault="00043FFE" w:rsidP="00043FFE">
          <w:r w:rsidRPr="00614293">
            <w:rPr>
              <w:lang w:val="en-GB" w:bidi="en-GB"/>
            </w:rPr>
            <w:t>Depending on the type of business, the following sections may or may not be necessary. Only include what is needed and remove everything else. Remember: try to keep the business plan as short as possible. Excessive detail in this section could easily make the plan too long.</w:t>
          </w:r>
        </w:p>
      </w:sdtContent>
    </w:sdt>
    <w:p w14:paraId="754767DA" w14:textId="77777777" w:rsidR="00E53724" w:rsidRPr="00614293" w:rsidRDefault="00000000" w:rsidP="00E53724">
      <w:pPr>
        <w:pStyle w:val="ListBullet"/>
      </w:pPr>
      <w:sdt>
        <w:sdtPr>
          <w:rPr>
            <w:rStyle w:val="Bold"/>
          </w:rPr>
          <w:id w:val="1949042357"/>
          <w:placeholder>
            <w:docPart w:val="E8CF92889B9345FD84F0D40F344B7CEE"/>
          </w:placeholder>
          <w:temporary/>
          <w:showingPlcHdr/>
          <w15:appearance w15:val="hidden"/>
        </w:sdtPr>
        <w:sdtContent>
          <w:r w:rsidR="00043FFE" w:rsidRPr="00614293">
            <w:rPr>
              <w:rStyle w:val="Bold"/>
              <w:lang w:val="en-GB" w:bidi="en-GB"/>
            </w:rPr>
            <w:t>Order fulfilment:</w:t>
          </w:r>
        </w:sdtContent>
      </w:sdt>
      <w:r w:rsidR="00E53724" w:rsidRPr="00614293">
        <w:rPr>
          <w:lang w:val="en-GB" w:bidi="en-GB"/>
        </w:rPr>
        <w:t xml:space="preserve"> </w:t>
      </w:r>
      <w:sdt>
        <w:sdtPr>
          <w:id w:val="-1738468098"/>
          <w:placeholder>
            <w:docPart w:val="20A978D31D3C48C99D45E336EAED9777"/>
          </w:placeholder>
          <w:temporary/>
          <w:showingPlcHdr/>
          <w15:appearance w15:val="hidden"/>
        </w:sdtPr>
        <w:sdtContent>
          <w:r w:rsidR="00043FFE" w:rsidRPr="00614293">
            <w:rPr>
              <w:lang w:val="en-GB" w:bidi="en-GB"/>
            </w:rPr>
            <w:t>Describe the company’s procedures for delivering services to its customers. As a service company, determine how to keep track of the customer base, form of communications, and how best to manage sales and data.</w:t>
          </w:r>
        </w:sdtContent>
      </w:sdt>
    </w:p>
    <w:p w14:paraId="4F681EA4" w14:textId="77777777" w:rsidR="00E53724" w:rsidRPr="00614293" w:rsidRDefault="00000000" w:rsidP="00E53724">
      <w:pPr>
        <w:pStyle w:val="ListBullet"/>
      </w:pPr>
      <w:sdt>
        <w:sdtPr>
          <w:rPr>
            <w:rStyle w:val="Bold"/>
          </w:rPr>
          <w:id w:val="760421710"/>
          <w:placeholder>
            <w:docPart w:val="8C74DD8711CD486189B515B5283C2B8C"/>
          </w:placeholder>
          <w:temporary/>
          <w:showingPlcHdr/>
          <w15:appearance w15:val="hidden"/>
        </w:sdtPr>
        <w:sdtContent>
          <w:r w:rsidR="00043FFE" w:rsidRPr="00614293">
            <w:rPr>
              <w:rStyle w:val="Bold"/>
              <w:lang w:val="en-GB" w:bidi="en-GB"/>
            </w:rPr>
            <w:t>Payment:</w:t>
          </w:r>
        </w:sdtContent>
      </w:sdt>
      <w:r w:rsidR="00E53724" w:rsidRPr="00614293">
        <w:rPr>
          <w:lang w:val="en-GB" w:bidi="en-GB"/>
        </w:rPr>
        <w:t xml:space="preserve"> </w:t>
      </w:r>
      <w:sdt>
        <w:sdtPr>
          <w:id w:val="-1835600251"/>
          <w:placeholder>
            <w:docPart w:val="0B485D27F099471FA1D18DE5D0C52E0B"/>
          </w:placeholder>
          <w:temporary/>
          <w:showingPlcHdr/>
          <w15:appearance w15:val="hidden"/>
        </w:sdtPr>
        <w:sdtContent>
          <w:r w:rsidR="00043FFE" w:rsidRPr="00614293">
            <w:rPr>
              <w:lang w:val="en-GB" w:bidi="en-GB"/>
            </w:rPr>
            <w:t>Describe the standard payment terms and the payment methods accepted. Describe the pricing plans (one-time service fees, hourly-based fees, mark-ups, and any other fees) and any impact on cash flow.</w:t>
          </w:r>
        </w:sdtContent>
      </w:sdt>
    </w:p>
    <w:p w14:paraId="686C4A93" w14:textId="77777777" w:rsidR="00E53724" w:rsidRPr="00614293" w:rsidRDefault="00000000" w:rsidP="00E53724">
      <w:pPr>
        <w:pStyle w:val="ListBullet"/>
      </w:pPr>
      <w:sdt>
        <w:sdtPr>
          <w:rPr>
            <w:rStyle w:val="Bold"/>
          </w:rPr>
          <w:id w:val="1921058762"/>
          <w:placeholder>
            <w:docPart w:val="E9F22EEDA8A74E978FBF54903F04519E"/>
          </w:placeholder>
          <w:temporary/>
          <w:showingPlcHdr/>
          <w15:appearance w15:val="hidden"/>
        </w:sdtPr>
        <w:sdtContent>
          <w:r w:rsidR="00043FFE" w:rsidRPr="00614293">
            <w:rPr>
              <w:rStyle w:val="Bold"/>
              <w:lang w:val="en-GB" w:bidi="en-GB"/>
            </w:rPr>
            <w:t>Technology:</w:t>
          </w:r>
        </w:sdtContent>
      </w:sdt>
      <w:r w:rsidR="00E53724" w:rsidRPr="00614293">
        <w:rPr>
          <w:lang w:val="en-GB" w:bidi="en-GB"/>
        </w:rPr>
        <w:t xml:space="preserve"> </w:t>
      </w:r>
      <w:sdt>
        <w:sdtPr>
          <w:id w:val="565460217"/>
          <w:placeholder>
            <w:docPart w:val="C03D36208E5C4B449F68F3CE2B030275"/>
          </w:placeholder>
          <w:temporary/>
          <w:showingPlcHdr/>
          <w15:appearance w15:val="hidden"/>
        </w:sdtPr>
        <w:sdtContent>
          <w:r w:rsidR="00043FFE" w:rsidRPr="00614293">
            <w:rPr>
              <w:lang w:val="en-GB" w:bidi="en-GB"/>
            </w:rPr>
            <w:t>If technology is critical to the business, whether it is part of the service offering or is fundamental to delivering a service, describe the key technologies used that are proprietary. If the business data (company or customer) is at risk, describe the data security plan in place, as well as any back up or recovery in the case of a disaster or outage.</w:t>
          </w:r>
        </w:sdtContent>
      </w:sdt>
    </w:p>
    <w:p w14:paraId="1D75D0CE" w14:textId="77777777" w:rsidR="00E53724" w:rsidRPr="00614293" w:rsidRDefault="00000000" w:rsidP="00E53724">
      <w:pPr>
        <w:pStyle w:val="ListBullet"/>
      </w:pPr>
      <w:sdt>
        <w:sdtPr>
          <w:rPr>
            <w:rStyle w:val="Bold"/>
          </w:rPr>
          <w:id w:val="-1983072167"/>
          <w:placeholder>
            <w:docPart w:val="CF58AEFAA34B4486891B143B0EE242C6"/>
          </w:placeholder>
          <w:temporary/>
          <w:showingPlcHdr/>
          <w15:appearance w15:val="hidden"/>
        </w:sdtPr>
        <w:sdtContent>
          <w:r w:rsidR="00043FFE" w:rsidRPr="00614293">
            <w:rPr>
              <w:rStyle w:val="Bold"/>
              <w:lang w:val="en-GB" w:bidi="en-GB"/>
            </w:rPr>
            <w:t>Key customers:</w:t>
          </w:r>
        </w:sdtContent>
      </w:sdt>
      <w:r w:rsidR="00E53724" w:rsidRPr="00614293">
        <w:rPr>
          <w:rStyle w:val="Bold"/>
          <w:lang w:val="en-GB" w:bidi="en-GB"/>
        </w:rPr>
        <w:t xml:space="preserve"> </w:t>
      </w:r>
      <w:sdt>
        <w:sdtPr>
          <w:id w:val="-2022374780"/>
          <w:placeholder>
            <w:docPart w:val="46B6115A7EC049BFA6B4B79154228C3B"/>
          </w:placeholder>
          <w:temporary/>
          <w:showingPlcHdr/>
          <w15:appearance w15:val="hidden"/>
        </w:sdtPr>
        <w:sdtContent>
          <w:r w:rsidR="00043FFE" w:rsidRPr="00614293">
            <w:rPr>
              <w:lang w:val="en-GB" w:bidi="en-GB"/>
            </w:rPr>
            <w:t>Identify any customers that are important to the success of the business due to a partnership, volume, or pathway to a new market. Also identify any customers who bring in more than 10% of the company’s revenues.</w:t>
          </w:r>
        </w:sdtContent>
      </w:sdt>
    </w:p>
    <w:p w14:paraId="4BD83BC9" w14:textId="77777777" w:rsidR="00E53724" w:rsidRPr="00614293" w:rsidRDefault="00000000" w:rsidP="00E53724">
      <w:pPr>
        <w:pStyle w:val="ListBullet"/>
      </w:pPr>
      <w:sdt>
        <w:sdtPr>
          <w:rPr>
            <w:rStyle w:val="Bold"/>
          </w:rPr>
          <w:id w:val="-1794358563"/>
          <w:placeholder>
            <w:docPart w:val="E09E8BC505664A7BB02E9E8D52D36AEC"/>
          </w:placeholder>
          <w:temporary/>
          <w:showingPlcHdr/>
          <w15:appearance w15:val="hidden"/>
        </w:sdtPr>
        <w:sdtContent>
          <w:r w:rsidR="00DE65A2" w:rsidRPr="00614293">
            <w:rPr>
              <w:rStyle w:val="Bold"/>
              <w:lang w:val="en-GB" w:bidi="en-GB"/>
            </w:rPr>
            <w:t>Key employees and organisation:</w:t>
          </w:r>
        </w:sdtContent>
      </w:sdt>
      <w:r w:rsidR="00E53724" w:rsidRPr="00614293">
        <w:rPr>
          <w:rStyle w:val="Bold"/>
          <w:lang w:val="en-GB" w:bidi="en-GB"/>
        </w:rPr>
        <w:t xml:space="preserve"> </w:t>
      </w:r>
      <w:sdt>
        <w:sdtPr>
          <w:id w:val="1868019658"/>
          <w:placeholder>
            <w:docPart w:val="B4DB6E9249CF4E2B871CE40144B841AF"/>
          </w:placeholder>
          <w:temporary/>
          <w:showingPlcHdr/>
          <w15:appearance w15:val="hidden"/>
        </w:sdtPr>
        <w:sdtContent>
          <w:r w:rsidR="00DE65A2" w:rsidRPr="00614293">
            <w:rPr>
              <w:lang w:val="en-GB" w:bidi="en-GB"/>
            </w:rPr>
            <w:t>Describe unique skills or experiences that are required of the current team. If necessary, describe any proprietary recruiting or training processes in place. List key employees that are necessary for success. Include an organisation chart to support this section.</w:t>
          </w:r>
        </w:sdtContent>
      </w:sdt>
    </w:p>
    <w:p w14:paraId="417A7CC4" w14:textId="77777777" w:rsidR="00E53724" w:rsidRPr="00614293" w:rsidRDefault="00000000" w:rsidP="00E53724">
      <w:pPr>
        <w:pStyle w:val="ListBullet"/>
      </w:pPr>
      <w:sdt>
        <w:sdtPr>
          <w:rPr>
            <w:rStyle w:val="Bold"/>
          </w:rPr>
          <w:id w:val="972940777"/>
          <w:placeholder>
            <w:docPart w:val="C0BA189C94754E8C8DD1F36A4A20F589"/>
          </w:placeholder>
          <w:temporary/>
          <w:showingPlcHdr/>
          <w15:appearance w15:val="hidden"/>
        </w:sdtPr>
        <w:sdtContent>
          <w:r w:rsidR="00DE65A2" w:rsidRPr="00614293">
            <w:rPr>
              <w:rStyle w:val="Bold"/>
              <w:lang w:val="en-GB" w:bidi="en-GB"/>
            </w:rPr>
            <w:t>Facilities:</w:t>
          </w:r>
        </w:sdtContent>
      </w:sdt>
      <w:r w:rsidR="00E53724" w:rsidRPr="00614293">
        <w:rPr>
          <w:rStyle w:val="Bold"/>
          <w:lang w:val="en-GB" w:bidi="en-GB"/>
        </w:rPr>
        <w:t xml:space="preserve"> </w:t>
      </w:r>
      <w:sdt>
        <w:sdtPr>
          <w:id w:val="2074922854"/>
          <w:placeholder>
            <w:docPart w:val="36C686098E9F4342ADBA8B8C1B3C7B49"/>
          </w:placeholder>
          <w:temporary/>
          <w:showingPlcHdr/>
          <w15:appearance w15:val="hidden"/>
        </w:sdtPr>
        <w:sdtContent>
          <w:r w:rsidR="00DE65A2" w:rsidRPr="00614293">
            <w:rPr>
              <w:lang w:val="en-GB" w:bidi="en-GB"/>
            </w:rPr>
            <w:t>As a home-based business, be educated on legalities and tax filings for such business types.</w:t>
          </w:r>
        </w:sdtContent>
      </w:sdt>
    </w:p>
    <w:bookmarkStart w:id="6" w:name="_Toc18231633" w:displacedByCustomXml="next"/>
    <w:sdt>
      <w:sdtPr>
        <w:id w:val="-976210796"/>
        <w:placeholder>
          <w:docPart w:val="14A348B3B908434DA192C147D60B3783"/>
        </w:placeholder>
        <w:temporary/>
        <w:showingPlcHdr/>
        <w15:appearance w15:val="hidden"/>
      </w:sdtPr>
      <w:sdtContent>
        <w:p w14:paraId="13113084" w14:textId="77777777" w:rsidR="00DE65A2" w:rsidRPr="00614293" w:rsidRDefault="00347AF5" w:rsidP="00026EAE">
          <w:pPr>
            <w:pStyle w:val="Heading1"/>
            <w:numPr>
              <w:ilvl w:val="0"/>
              <w:numId w:val="18"/>
            </w:numPr>
            <w:ind w:left="0" w:firstLine="0"/>
          </w:pPr>
          <w:r w:rsidRPr="00614293">
            <w:rPr>
              <w:lang w:val="en-GB" w:bidi="en-GB"/>
            </w:rPr>
            <w:t>Marketing and Sales Plan</w:t>
          </w:r>
        </w:p>
      </w:sdtContent>
    </w:sdt>
    <w:bookmarkEnd w:id="6" w:displacedByCustomXml="prev"/>
    <w:p w14:paraId="157EEC1B" w14:textId="0E4ECBBE" w:rsidR="00026EAE" w:rsidRPr="00614293" w:rsidRDefault="00795463" w:rsidP="00D849A8">
      <w:pPr>
        <w:jc w:val="center"/>
      </w:pPr>
      <w:r>
        <w:t>Promoting the business, through generating leads or traffic to a website or store, is one of the most important functions of any business</w:t>
      </w:r>
      <w:r w:rsidR="00D849A8">
        <w:t>.</w:t>
      </w:r>
    </w:p>
    <w:p w14:paraId="41348B78" w14:textId="2D91EB7A" w:rsidR="00E53724" w:rsidRPr="00614293" w:rsidRDefault="005356A3" w:rsidP="005356A3">
      <w:pPr>
        <w:pStyle w:val="ListBullet"/>
        <w:jc w:val="center"/>
      </w:pPr>
      <w:r>
        <w:rPr>
          <w:rStyle w:val="Bold"/>
        </w:rPr>
        <w:t>Key message</w:t>
      </w:r>
      <w:r w:rsidRPr="005356A3">
        <w:rPr>
          <w:rStyle w:val="Bold"/>
          <w:color w:val="auto"/>
          <w:sz w:val="20"/>
          <w:szCs w:val="20"/>
        </w:rPr>
        <w:t>:</w:t>
      </w:r>
      <w:r w:rsidR="00E53724" w:rsidRPr="005356A3">
        <w:rPr>
          <w:rStyle w:val="Bold"/>
          <w:b w:val="0"/>
          <w:bCs w:val="0"/>
          <w:i/>
          <w:iCs/>
          <w:color w:val="EC7216" w:themeColor="accent6"/>
          <w:sz w:val="20"/>
          <w:szCs w:val="20"/>
          <w:lang w:val="en-GB" w:bidi="en-GB"/>
        </w:rPr>
        <w:t xml:space="preserve"> </w:t>
      </w:r>
      <w:r w:rsidRPr="005356A3">
        <w:rPr>
          <w:b/>
          <w:bCs/>
          <w:i/>
          <w:iCs/>
          <w:color w:val="EC7216" w:themeColor="accent6"/>
          <w:sz w:val="20"/>
          <w:szCs w:val="20"/>
        </w:rPr>
        <w:t>Build and scale with confidence, from a powerful website to a successful                      business, project, blog and also community solutions.</w:t>
      </w:r>
    </w:p>
    <w:p w14:paraId="76423739" w14:textId="520373BF" w:rsidR="00C33FBE" w:rsidRDefault="00D73B6E" w:rsidP="00C33FBE">
      <w:pPr>
        <w:pStyle w:val="ListBullet"/>
        <w:numPr>
          <w:ilvl w:val="0"/>
          <w:numId w:val="0"/>
        </w:numPr>
        <w:ind w:left="360"/>
        <w:rPr>
          <w:rStyle w:val="Bold"/>
        </w:rPr>
      </w:pPr>
      <w:r>
        <w:rPr>
          <w:noProof/>
        </w:rPr>
        <w:drawing>
          <wp:anchor distT="0" distB="0" distL="114300" distR="114300" simplePos="0" relativeHeight="251659264" behindDoc="1" locked="0" layoutInCell="1" allowOverlap="1" wp14:anchorId="6AD89F4D" wp14:editId="697C4AB7">
            <wp:simplePos x="0" y="0"/>
            <wp:positionH relativeFrom="margin">
              <wp:align>right</wp:align>
            </wp:positionH>
            <wp:positionV relativeFrom="paragraph">
              <wp:posOffset>619848</wp:posOffset>
            </wp:positionV>
            <wp:extent cx="6188710" cy="4243705"/>
            <wp:effectExtent l="0" t="0" r="0" b="0"/>
            <wp:wrapSquare wrapText="bothSides"/>
            <wp:docPr id="3188583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58394" name="Picture 31885839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88710" cy="4243705"/>
                    </a:xfrm>
                    <a:prstGeom prst="rect">
                      <a:avLst/>
                    </a:prstGeom>
                  </pic:spPr>
                </pic:pic>
              </a:graphicData>
            </a:graphic>
            <wp14:sizeRelV relativeFrom="margin">
              <wp14:pctHeight>0</wp14:pctHeight>
            </wp14:sizeRelV>
          </wp:anchor>
        </w:drawing>
      </w:r>
    </w:p>
    <w:p w14:paraId="65EC9D4B" w14:textId="77777777" w:rsidR="00C33FBE" w:rsidRDefault="00C33FBE" w:rsidP="00C33FBE">
      <w:pPr>
        <w:pStyle w:val="ListBullet"/>
        <w:numPr>
          <w:ilvl w:val="0"/>
          <w:numId w:val="0"/>
        </w:numPr>
        <w:ind w:left="360"/>
        <w:rPr>
          <w:rStyle w:val="Bold"/>
        </w:rPr>
      </w:pPr>
    </w:p>
    <w:p w14:paraId="64C1A5EC" w14:textId="77777777" w:rsidR="00C33FBE" w:rsidRDefault="00C33FBE" w:rsidP="00C33FBE">
      <w:pPr>
        <w:pStyle w:val="ListBullet"/>
        <w:numPr>
          <w:ilvl w:val="0"/>
          <w:numId w:val="0"/>
        </w:numPr>
        <w:ind w:left="360"/>
        <w:rPr>
          <w:rStyle w:val="Bold"/>
        </w:rPr>
      </w:pPr>
    </w:p>
    <w:p w14:paraId="55A3136C" w14:textId="77777777" w:rsidR="00C33FBE" w:rsidRDefault="00C33FBE" w:rsidP="00C33FBE">
      <w:pPr>
        <w:pStyle w:val="ListBullet"/>
        <w:numPr>
          <w:ilvl w:val="0"/>
          <w:numId w:val="0"/>
        </w:numPr>
        <w:ind w:left="360"/>
        <w:rPr>
          <w:rStyle w:val="Bold"/>
        </w:rPr>
      </w:pPr>
    </w:p>
    <w:p w14:paraId="136A55EC" w14:textId="77777777" w:rsidR="00C33FBE" w:rsidRDefault="00C33FBE" w:rsidP="00C33FBE">
      <w:pPr>
        <w:pStyle w:val="ListBullet"/>
        <w:numPr>
          <w:ilvl w:val="0"/>
          <w:numId w:val="0"/>
        </w:numPr>
        <w:ind w:left="360"/>
        <w:rPr>
          <w:rStyle w:val="Bold"/>
        </w:rPr>
      </w:pPr>
    </w:p>
    <w:p w14:paraId="4906CB03" w14:textId="77777777" w:rsidR="00C33FBE" w:rsidRDefault="00C33FBE" w:rsidP="00C33FBE">
      <w:pPr>
        <w:pStyle w:val="ListBullet"/>
        <w:numPr>
          <w:ilvl w:val="0"/>
          <w:numId w:val="0"/>
        </w:numPr>
        <w:ind w:left="360"/>
        <w:rPr>
          <w:rStyle w:val="Bold"/>
        </w:rPr>
      </w:pPr>
    </w:p>
    <w:p w14:paraId="2011D340" w14:textId="77777777" w:rsidR="000D3D76" w:rsidRDefault="000D3D76" w:rsidP="00C33FBE">
      <w:pPr>
        <w:pStyle w:val="ListBullet"/>
        <w:numPr>
          <w:ilvl w:val="0"/>
          <w:numId w:val="0"/>
        </w:numPr>
        <w:rPr>
          <w:b/>
          <w:bCs/>
          <w:sz w:val="28"/>
          <w:szCs w:val="28"/>
        </w:rPr>
      </w:pPr>
    </w:p>
    <w:p w14:paraId="049BC2E7" w14:textId="77777777" w:rsidR="000D3D76" w:rsidRDefault="000D3D76" w:rsidP="00C33FBE">
      <w:pPr>
        <w:pStyle w:val="ListBullet"/>
        <w:numPr>
          <w:ilvl w:val="0"/>
          <w:numId w:val="0"/>
        </w:numPr>
        <w:rPr>
          <w:b/>
          <w:bCs/>
          <w:sz w:val="28"/>
          <w:szCs w:val="28"/>
        </w:rPr>
      </w:pPr>
    </w:p>
    <w:p w14:paraId="17D75542" w14:textId="66E1EF07" w:rsidR="00E53724" w:rsidRPr="00614293" w:rsidRDefault="00C33FBE" w:rsidP="00C33FBE">
      <w:pPr>
        <w:pStyle w:val="ListBullet"/>
        <w:numPr>
          <w:ilvl w:val="0"/>
          <w:numId w:val="0"/>
        </w:numPr>
      </w:pPr>
      <w:r w:rsidRPr="00C33FBE">
        <w:rPr>
          <w:b/>
          <w:bCs/>
          <w:sz w:val="28"/>
          <w:szCs w:val="28"/>
        </w:rPr>
        <w:lastRenderedPageBreak/>
        <w:t>Marketing activities:</w:t>
      </w:r>
      <w:r w:rsidRPr="00C33FBE">
        <w:rPr>
          <w:sz w:val="28"/>
          <w:szCs w:val="28"/>
        </w:rPr>
        <w:t xml:space="preserve"> </w:t>
      </w:r>
      <w:r w:rsidR="005356A3">
        <w:t>we have a wide variety of marketing activities to create awareness of the company.</w:t>
      </w:r>
    </w:p>
    <w:sdt>
      <w:sdtPr>
        <w:id w:val="-381643151"/>
        <w:placeholder>
          <w:docPart w:val="414864278A5F48CD9E6437198BC72E83"/>
        </w:placeholder>
        <w:temporary/>
        <w:showingPlcHdr/>
        <w15:appearance w15:val="hidden"/>
      </w:sdtPr>
      <w:sdtContent>
        <w:p w14:paraId="3AEE9693" w14:textId="77777777" w:rsidR="00026EAE" w:rsidRPr="00614293" w:rsidRDefault="00026EAE" w:rsidP="00026EAE">
          <w:pPr>
            <w:pStyle w:val="ListBullet2"/>
          </w:pPr>
          <w:r w:rsidRPr="00614293">
            <w:rPr>
              <w:lang w:val="en-GB" w:bidi="en-GB"/>
            </w:rPr>
            <w:t>Media advertising (newspaper, magazine, television, radio)</w:t>
          </w:r>
        </w:p>
        <w:p w14:paraId="6E1357D2" w14:textId="77777777" w:rsidR="00026EAE" w:rsidRPr="00614293" w:rsidRDefault="00026EAE" w:rsidP="00026EAE">
          <w:pPr>
            <w:pStyle w:val="ListBullet2"/>
          </w:pPr>
          <w:r w:rsidRPr="00614293">
            <w:rPr>
              <w:lang w:val="en-GB" w:bidi="en-GB"/>
            </w:rPr>
            <w:t>Direct mail</w:t>
          </w:r>
        </w:p>
        <w:p w14:paraId="771D0BFF" w14:textId="77777777" w:rsidR="00026EAE" w:rsidRPr="00614293" w:rsidRDefault="00026EAE" w:rsidP="00026EAE">
          <w:pPr>
            <w:pStyle w:val="ListBullet2"/>
          </w:pPr>
          <w:r w:rsidRPr="00614293">
            <w:rPr>
              <w:lang w:val="en-GB" w:bidi="en-GB"/>
            </w:rPr>
            <w:t>Telephone solicitation</w:t>
          </w:r>
        </w:p>
        <w:p w14:paraId="30622774" w14:textId="77777777" w:rsidR="00026EAE" w:rsidRPr="00614293" w:rsidRDefault="00026EAE" w:rsidP="00026EAE">
          <w:pPr>
            <w:pStyle w:val="ListBullet2"/>
          </w:pPr>
          <w:r w:rsidRPr="00614293">
            <w:rPr>
              <w:lang w:val="en-GB" w:bidi="en-GB"/>
            </w:rPr>
            <w:t>Seminars or business conferences</w:t>
          </w:r>
        </w:p>
        <w:p w14:paraId="409063AF" w14:textId="77777777" w:rsidR="00026EAE" w:rsidRPr="00614293" w:rsidRDefault="00026EAE" w:rsidP="00026EAE">
          <w:pPr>
            <w:pStyle w:val="ListBullet2"/>
          </w:pPr>
          <w:r w:rsidRPr="00614293">
            <w:rPr>
              <w:lang w:val="en-GB" w:bidi="en-GB"/>
            </w:rPr>
            <w:t>Joint advertising with other companies</w:t>
          </w:r>
        </w:p>
        <w:p w14:paraId="7E4D028B" w14:textId="77777777" w:rsidR="00026EAE" w:rsidRPr="00614293" w:rsidRDefault="00026EAE" w:rsidP="00026EAE">
          <w:pPr>
            <w:pStyle w:val="ListBullet2"/>
          </w:pPr>
          <w:r w:rsidRPr="00614293">
            <w:rPr>
              <w:lang w:val="en-GB" w:bidi="en-GB"/>
            </w:rPr>
            <w:t>Word of mouth or fixed signage</w:t>
          </w:r>
        </w:p>
        <w:p w14:paraId="6B6783C2" w14:textId="77777777" w:rsidR="00026EAE" w:rsidRPr="00614293" w:rsidRDefault="00026EAE" w:rsidP="00026EAE">
          <w:pPr>
            <w:pStyle w:val="ListBullet2"/>
          </w:pPr>
          <w:r w:rsidRPr="00614293">
            <w:rPr>
              <w:lang w:val="en-GB" w:bidi="en-GB"/>
            </w:rPr>
            <w:t>Digital marketing such as social media, email marketing, or SEO</w:t>
          </w:r>
        </w:p>
      </w:sdtContent>
    </w:sdt>
    <w:p w14:paraId="7D368DA7" w14:textId="3647CC5A" w:rsidR="00E53724" w:rsidRPr="00614293" w:rsidRDefault="00000000" w:rsidP="00E53724">
      <w:pPr>
        <w:pStyle w:val="ListBullet"/>
      </w:pPr>
      <w:sdt>
        <w:sdtPr>
          <w:rPr>
            <w:rStyle w:val="Bold"/>
          </w:rPr>
          <w:id w:val="1763564988"/>
          <w:placeholder>
            <w:docPart w:val="24A4AA83A8EB478A8F24111636B67B6B"/>
          </w:placeholder>
          <w:temporary/>
          <w:showingPlcHdr/>
          <w15:appearance w15:val="hidden"/>
        </w:sdtPr>
        <w:sdtContent>
          <w:r w:rsidR="00026EAE" w:rsidRPr="00614293">
            <w:rPr>
              <w:rStyle w:val="Bold"/>
              <w:lang w:val="en-GB" w:bidi="en-GB"/>
            </w:rPr>
            <w:t>Sales strategy:</w:t>
          </w:r>
        </w:sdtContent>
      </w:sdt>
      <w:r w:rsidR="00E53724" w:rsidRPr="00614293">
        <w:rPr>
          <w:lang w:val="en-GB" w:bidi="en-GB"/>
        </w:rPr>
        <w:t xml:space="preserve"> </w:t>
      </w:r>
      <w:r w:rsidR="00EC36ED">
        <w:t xml:space="preserve">our sales approach will be mainly based on contract sales with our clients and working times based with our team. </w:t>
      </w:r>
    </w:p>
    <w:bookmarkStart w:id="7" w:name="_Toc18231634" w:displacedByCustomXml="next"/>
    <w:sdt>
      <w:sdtPr>
        <w:id w:val="-1666310198"/>
        <w:placeholder>
          <w:docPart w:val="3D332FCA5BF04408A467229211104E7F"/>
        </w:placeholder>
        <w:temporary/>
        <w:showingPlcHdr/>
        <w15:appearance w15:val="hidden"/>
      </w:sdtPr>
      <w:sdtContent>
        <w:p w14:paraId="30E53A54" w14:textId="77777777" w:rsidR="00026EAE" w:rsidRPr="00614293" w:rsidRDefault="00347AF5" w:rsidP="00B37B3B">
          <w:pPr>
            <w:pStyle w:val="Heading1"/>
            <w:numPr>
              <w:ilvl w:val="0"/>
              <w:numId w:val="18"/>
            </w:numPr>
            <w:ind w:left="0" w:firstLine="0"/>
          </w:pPr>
          <w:r w:rsidRPr="00614293">
            <w:rPr>
              <w:lang w:val="en-GB" w:bidi="en-GB"/>
            </w:rPr>
            <w:t>Financial Plan</w:t>
          </w:r>
        </w:p>
      </w:sdtContent>
    </w:sdt>
    <w:bookmarkEnd w:id="7" w:displacedByCustomXml="prev"/>
    <w:sdt>
      <w:sdtPr>
        <w:id w:val="-1015688984"/>
        <w:placeholder>
          <w:docPart w:val="4982243B2C8345E2BF21D591926DCA3F"/>
        </w:placeholder>
        <w:temporary/>
        <w:showingPlcHdr/>
        <w15:appearance w15:val="hidden"/>
      </w:sdtPr>
      <w:sdtContent>
        <w:p w14:paraId="64FB6954" w14:textId="77777777" w:rsidR="00B37B3B" w:rsidRPr="00614293" w:rsidRDefault="00B37B3B" w:rsidP="00B37B3B">
          <w:r w:rsidRPr="00614293">
            <w:rPr>
              <w:lang w:val="en-GB" w:bidi="en-GB"/>
            </w:rPr>
            <w:t>Creating a financial plan is where all of the business planning comes together. Up to this point, the target market, target customers, and pricing have all been identified. These items, along with assumptions, will help estimate the company’s sales forecast. The other side of the business will be what expenses are expected. This is important on an on-going basis to see when the business is profitable. It is also important to know what expenses will need to be funded before customer sales, or the cash they generate, is received.</w:t>
          </w:r>
        </w:p>
        <w:p w14:paraId="1C0499EE" w14:textId="77777777" w:rsidR="00026EAE" w:rsidRPr="00614293" w:rsidRDefault="00B37B3B" w:rsidP="00B37B3B">
          <w:r w:rsidRPr="00614293">
            <w:rPr>
              <w:lang w:val="en-GB" w:bidi="en-GB"/>
            </w:rPr>
            <w:t>At a minimum, this section should include estimated start-up costs and projected profit and loss, along with a summary of the assumptions being made with these projections. Assumptions should include initial and on-going sales, along with the timing of these inflows.</w:t>
          </w:r>
        </w:p>
      </w:sdtContent>
    </w:sdt>
    <w:p w14:paraId="7791EDD7" w14:textId="77777777" w:rsidR="00E53724" w:rsidRPr="00614293" w:rsidRDefault="00000000" w:rsidP="00E53724">
      <w:pPr>
        <w:pStyle w:val="ListBullet"/>
      </w:pPr>
      <w:sdt>
        <w:sdtPr>
          <w:rPr>
            <w:rStyle w:val="Bold"/>
          </w:rPr>
          <w:id w:val="-1791820278"/>
          <w:placeholder>
            <w:docPart w:val="7FA0BF2C01C84A9AB87103EE2011F276"/>
          </w:placeholder>
          <w:temporary/>
          <w:showingPlcHdr/>
          <w15:appearance w15:val="hidden"/>
        </w:sdtPr>
        <w:sdtContent>
          <w:r w:rsidR="00B37B3B" w:rsidRPr="00614293">
            <w:rPr>
              <w:rStyle w:val="Bold"/>
              <w:lang w:val="en-GB" w:bidi="en-GB"/>
            </w:rPr>
            <w:t>Projected start-up costs:</w:t>
          </w:r>
        </w:sdtContent>
      </w:sdt>
      <w:r w:rsidR="00E53724" w:rsidRPr="00614293">
        <w:rPr>
          <w:lang w:val="en-GB" w:bidi="en-GB"/>
        </w:rPr>
        <w:t xml:space="preserve"> </w:t>
      </w:r>
      <w:sdt>
        <w:sdtPr>
          <w:id w:val="757100641"/>
          <w:placeholder>
            <w:docPart w:val="2D0A6CEC90264D0B8ADF3BD30D22315C"/>
          </w:placeholder>
          <w:temporary/>
          <w:showingPlcHdr/>
          <w15:appearance w15:val="hidden"/>
        </w:sdtPr>
        <w:sdtContent>
          <w:r w:rsidR="00B37B3B" w:rsidRPr="00614293">
            <w:rPr>
              <w:lang w:val="en-GB" w:bidi="en-GB"/>
            </w:rPr>
            <w:t>The table below shows a sample of on-going and one-time cost items that the business might need in order to open. Many businesses are paid on credit over time and do not have cash coming in immediately. It is necessary to make assumptions about how many months of recurring items, in addition to one-time expenses, to estimate when cash will begin to flow into the company. To begin with, the company will have to fund out of savings or an initial investment. There is a blank table in the Appendix to complete potential start-up cost projections.</w:t>
          </w:r>
        </w:sdtContent>
      </w:sdt>
    </w:p>
    <w:p w14:paraId="345E3BA8" w14:textId="77777777" w:rsidR="00B37B3B" w:rsidRPr="00614293" w:rsidRDefault="00B37B3B" w:rsidP="00B37B3B">
      <w:pPr>
        <w:pStyle w:val="ListBullet"/>
        <w:numPr>
          <w:ilvl w:val="0"/>
          <w:numId w:val="0"/>
        </w:numPr>
        <w:ind w:left="340" w:hanging="340"/>
      </w:pPr>
    </w:p>
    <w:p w14:paraId="1E235AE6" w14:textId="77777777" w:rsidR="00B37B3B" w:rsidRPr="00614293" w:rsidRDefault="00B37B3B" w:rsidP="00B37B3B">
      <w:pPr>
        <w:pStyle w:val="ListBullet"/>
        <w:numPr>
          <w:ilvl w:val="0"/>
          <w:numId w:val="0"/>
        </w:numPr>
        <w:ind w:left="340" w:hanging="340"/>
        <w:sectPr w:rsidR="00B37B3B" w:rsidRPr="00614293" w:rsidSect="005D369F">
          <w:headerReference w:type="default" r:id="rId21"/>
          <w:footerReference w:type="default" r:id="rId22"/>
          <w:pgSz w:w="11906" w:h="16838" w:code="9"/>
          <w:pgMar w:top="2160" w:right="1080" w:bottom="720" w:left="1080" w:header="648" w:footer="432" w:gutter="0"/>
          <w:pgBorders w:offsetFrom="page">
            <w:top w:val="single" w:sz="6" w:space="24" w:color="auto"/>
            <w:left w:val="single" w:sz="6" w:space="24" w:color="auto"/>
            <w:right w:val="single" w:sz="6" w:space="24" w:color="auto"/>
          </w:pgBorders>
          <w:cols w:space="708"/>
          <w:docGrid w:linePitch="360"/>
        </w:sectPr>
      </w:pPr>
    </w:p>
    <w:tbl>
      <w:tblPr>
        <w:tblpPr w:leftFromText="180" w:rightFromText="180" w:bottomFromText="160" w:vertAnchor="text" w:horzAnchor="margin" w:tblpY="89"/>
        <w:tblW w:w="5000" w:type="pct"/>
        <w:tblCellMar>
          <w:left w:w="115" w:type="dxa"/>
          <w:right w:w="115" w:type="dxa"/>
        </w:tblCellMar>
        <w:tblLook w:val="04A0" w:firstRow="1" w:lastRow="0" w:firstColumn="1" w:lastColumn="0" w:noHBand="0" w:noVBand="1"/>
      </w:tblPr>
      <w:tblGrid>
        <w:gridCol w:w="4886"/>
        <w:gridCol w:w="2442"/>
        <w:gridCol w:w="2442"/>
        <w:gridCol w:w="2442"/>
        <w:gridCol w:w="2466"/>
      </w:tblGrid>
      <w:tr w:rsidR="004211AF" w:rsidRPr="00810DF6" w14:paraId="670DD353" w14:textId="77777777" w:rsidTr="00385D4D">
        <w:trPr>
          <w:trHeight w:val="312"/>
        </w:trPr>
        <w:tc>
          <w:tcPr>
            <w:tcW w:w="5000" w:type="pct"/>
            <w:gridSpan w:val="5"/>
            <w:shd w:val="clear" w:color="auto" w:fill="107082" w:themeFill="accent2"/>
            <w:noWrap/>
            <w:vAlign w:val="center"/>
            <w:hideMark/>
          </w:tcPr>
          <w:p w14:paraId="4D62EC3E" w14:textId="77777777" w:rsidR="004211AF" w:rsidRPr="00810DF6" w:rsidRDefault="00000000" w:rsidP="00810DF6">
            <w:pPr>
              <w:pStyle w:val="Tableheading"/>
            </w:pPr>
            <w:sdt>
              <w:sdtPr>
                <w:id w:val="-1281873531"/>
                <w:placeholder>
                  <w:docPart w:val="B7DC33224E7146888D9ED31A5961C7B9"/>
                </w:placeholder>
                <w:temporary/>
                <w:showingPlcHdr/>
                <w15:appearance w15:val="hidden"/>
              </w:sdtPr>
              <w:sdtContent>
                <w:r w:rsidR="004211AF" w:rsidRPr="00810DF6">
                  <w:rPr>
                    <w:lang w:val="en-GB" w:bidi="en-GB"/>
                  </w:rPr>
                  <w:t>START-UP COSTS</w:t>
                </w:r>
              </w:sdtContent>
            </w:sdt>
          </w:p>
        </w:tc>
      </w:tr>
      <w:tr w:rsidR="004211AF" w:rsidRPr="00ED112D" w14:paraId="3B83C223" w14:textId="77777777" w:rsidTr="00385D4D">
        <w:trPr>
          <w:trHeight w:val="312"/>
        </w:trPr>
        <w:tc>
          <w:tcPr>
            <w:tcW w:w="1664" w:type="pct"/>
            <w:noWrap/>
            <w:vAlign w:val="center"/>
            <w:hideMark/>
          </w:tcPr>
          <w:p w14:paraId="1870F7F6" w14:textId="77777777" w:rsidR="004211AF" w:rsidRPr="00810DF6" w:rsidRDefault="00000000" w:rsidP="00810DF6">
            <w:pPr>
              <w:pStyle w:val="TableText"/>
            </w:pPr>
            <w:sdt>
              <w:sdtPr>
                <w:id w:val="-2016761497"/>
                <w:placeholder>
                  <w:docPart w:val="4E8F647411F24253A523FFEE8BADFE34"/>
                </w:placeholder>
                <w:temporary/>
                <w:showingPlcHdr/>
                <w15:appearance w15:val="hidden"/>
              </w:sdtPr>
              <w:sdtContent>
                <w:r w:rsidR="004211AF" w:rsidRPr="00810DF6">
                  <w:rPr>
                    <w:lang w:val="en-GB" w:bidi="en-GB"/>
                  </w:rPr>
                  <w:t>Your Home-Based Agency</w:t>
                </w:r>
              </w:sdtContent>
            </w:sdt>
          </w:p>
        </w:tc>
        <w:tc>
          <w:tcPr>
            <w:tcW w:w="3336" w:type="pct"/>
            <w:gridSpan w:val="4"/>
            <w:noWrap/>
            <w:vAlign w:val="center"/>
            <w:hideMark/>
          </w:tcPr>
          <w:p w14:paraId="40E565EB" w14:textId="77777777" w:rsidR="004211AF" w:rsidRPr="00810DF6" w:rsidRDefault="00000000" w:rsidP="00810DF6">
            <w:pPr>
              <w:pStyle w:val="TableTextright"/>
            </w:pPr>
            <w:sdt>
              <w:sdtPr>
                <w:id w:val="-182973889"/>
                <w:placeholder>
                  <w:docPart w:val="110EC93A54DE4D009D4A4954EAFF686F"/>
                </w:placeholder>
                <w:temporary/>
                <w:showingPlcHdr/>
                <w15:appearance w15:val="hidden"/>
              </w:sdtPr>
              <w:sdtContent>
                <w:r w:rsidR="004211AF" w:rsidRPr="00810DF6">
                  <w:rPr>
                    <w:lang w:val="en-GB" w:bidi="en-GB"/>
                  </w:rPr>
                  <w:t>January 1, 2018</w:t>
                </w:r>
              </w:sdtContent>
            </w:sdt>
          </w:p>
        </w:tc>
      </w:tr>
      <w:tr w:rsidR="004211AF" w:rsidRPr="00810DF6" w14:paraId="7C761F5C" w14:textId="77777777" w:rsidTr="00385D4D">
        <w:trPr>
          <w:trHeight w:val="312"/>
        </w:trPr>
        <w:tc>
          <w:tcPr>
            <w:tcW w:w="1664" w:type="pct"/>
            <w:shd w:val="clear" w:color="auto" w:fill="107082" w:themeFill="accent2"/>
            <w:vAlign w:val="center"/>
            <w:hideMark/>
          </w:tcPr>
          <w:p w14:paraId="48BB836B" w14:textId="77777777" w:rsidR="004211AF" w:rsidRPr="00810DF6" w:rsidRDefault="00000000" w:rsidP="00810DF6">
            <w:pPr>
              <w:pStyle w:val="Tableheading"/>
            </w:pPr>
            <w:sdt>
              <w:sdtPr>
                <w:id w:val="-2008278526"/>
                <w:placeholder>
                  <w:docPart w:val="702E879B52C542298E9A53005714221F"/>
                </w:placeholder>
                <w:temporary/>
                <w:showingPlcHdr/>
                <w15:appearance w15:val="hidden"/>
              </w:sdtPr>
              <w:sdtContent>
                <w:r w:rsidR="004211AF" w:rsidRPr="00810DF6">
                  <w:rPr>
                    <w:lang w:val="en-GB" w:bidi="en-GB"/>
                  </w:rPr>
                  <w:t>COST ITEMS</w:t>
                </w:r>
              </w:sdtContent>
            </w:sdt>
          </w:p>
        </w:tc>
        <w:tc>
          <w:tcPr>
            <w:tcW w:w="832" w:type="pct"/>
            <w:shd w:val="clear" w:color="auto" w:fill="107082" w:themeFill="accent2"/>
            <w:noWrap/>
            <w:vAlign w:val="center"/>
            <w:hideMark/>
          </w:tcPr>
          <w:p w14:paraId="5CAD7D61" w14:textId="77777777" w:rsidR="004211AF" w:rsidRPr="00810DF6" w:rsidRDefault="00000000" w:rsidP="00810DF6">
            <w:pPr>
              <w:pStyle w:val="Tableheading"/>
            </w:pPr>
            <w:sdt>
              <w:sdtPr>
                <w:id w:val="1460379268"/>
                <w:placeholder>
                  <w:docPart w:val="223992CCCDCE46B9BC2ECAC2F9A0F111"/>
                </w:placeholder>
                <w:temporary/>
                <w:showingPlcHdr/>
                <w15:appearance w15:val="hidden"/>
              </w:sdtPr>
              <w:sdtContent>
                <w:r w:rsidR="004211AF" w:rsidRPr="00810DF6">
                  <w:rPr>
                    <w:lang w:val="en-GB" w:bidi="en-GB"/>
                  </w:rPr>
                  <w:t>MONTHS</w:t>
                </w:r>
              </w:sdtContent>
            </w:sdt>
          </w:p>
        </w:tc>
        <w:tc>
          <w:tcPr>
            <w:tcW w:w="832" w:type="pct"/>
            <w:shd w:val="clear" w:color="auto" w:fill="107082" w:themeFill="accent2"/>
            <w:noWrap/>
            <w:vAlign w:val="center"/>
            <w:hideMark/>
          </w:tcPr>
          <w:p w14:paraId="06AFE675" w14:textId="77777777" w:rsidR="004211AF" w:rsidRPr="00810DF6" w:rsidRDefault="00000000" w:rsidP="00810DF6">
            <w:pPr>
              <w:pStyle w:val="Tableheading"/>
            </w:pPr>
            <w:sdt>
              <w:sdtPr>
                <w:id w:val="-534344041"/>
                <w:placeholder>
                  <w:docPart w:val="9007029C59B5497488866678B455583B"/>
                </w:placeholder>
                <w:temporary/>
                <w:showingPlcHdr/>
                <w15:appearance w15:val="hidden"/>
              </w:sdtPr>
              <w:sdtContent>
                <w:r w:rsidR="004211AF" w:rsidRPr="00810DF6">
                  <w:rPr>
                    <w:lang w:val="en-GB" w:bidi="en-GB"/>
                  </w:rPr>
                  <w:t>COST/MONTH</w:t>
                </w:r>
              </w:sdtContent>
            </w:sdt>
          </w:p>
        </w:tc>
        <w:tc>
          <w:tcPr>
            <w:tcW w:w="832" w:type="pct"/>
            <w:shd w:val="clear" w:color="auto" w:fill="107082" w:themeFill="accent2"/>
            <w:noWrap/>
            <w:vAlign w:val="center"/>
            <w:hideMark/>
          </w:tcPr>
          <w:p w14:paraId="2528BF6B" w14:textId="77777777" w:rsidR="004211AF" w:rsidRPr="00810DF6" w:rsidRDefault="00000000" w:rsidP="00810DF6">
            <w:pPr>
              <w:pStyle w:val="Tableheading"/>
            </w:pPr>
            <w:sdt>
              <w:sdtPr>
                <w:id w:val="1976480465"/>
                <w:placeholder>
                  <w:docPart w:val="04397E7F5AFB44EC8D1B4C8BCB4DFE42"/>
                </w:placeholder>
                <w:temporary/>
                <w:showingPlcHdr/>
                <w15:appearance w15:val="hidden"/>
              </w:sdtPr>
              <w:sdtContent>
                <w:r w:rsidR="004211AF" w:rsidRPr="00810DF6">
                  <w:rPr>
                    <w:lang w:val="en-GB" w:bidi="en-GB"/>
                  </w:rPr>
                  <w:t>ONE-OFF COST</w:t>
                </w:r>
              </w:sdtContent>
            </w:sdt>
          </w:p>
        </w:tc>
        <w:tc>
          <w:tcPr>
            <w:tcW w:w="840" w:type="pct"/>
            <w:shd w:val="clear" w:color="auto" w:fill="107082" w:themeFill="accent2"/>
            <w:noWrap/>
            <w:vAlign w:val="center"/>
            <w:hideMark/>
          </w:tcPr>
          <w:p w14:paraId="27442618" w14:textId="77777777" w:rsidR="004211AF" w:rsidRPr="00810DF6" w:rsidRDefault="00000000" w:rsidP="00810DF6">
            <w:pPr>
              <w:pStyle w:val="Tableheading"/>
            </w:pPr>
            <w:sdt>
              <w:sdtPr>
                <w:id w:val="357476065"/>
                <w:placeholder>
                  <w:docPart w:val="88525F0C332548E3A0628DEC09DB9671"/>
                </w:placeholder>
                <w:temporary/>
                <w:showingPlcHdr/>
                <w15:appearance w15:val="hidden"/>
              </w:sdtPr>
              <w:sdtContent>
                <w:r w:rsidR="004211AF" w:rsidRPr="00810DF6">
                  <w:rPr>
                    <w:lang w:val="en-GB" w:bidi="en-GB"/>
                  </w:rPr>
                  <w:t>TOTAL COST</w:t>
                </w:r>
              </w:sdtContent>
            </w:sdt>
          </w:p>
        </w:tc>
      </w:tr>
      <w:tr w:rsidR="004211AF" w:rsidRPr="00810DF6" w14:paraId="4C63ACF0" w14:textId="77777777" w:rsidTr="00385D4D">
        <w:trPr>
          <w:trHeight w:val="312"/>
        </w:trPr>
        <w:tc>
          <w:tcPr>
            <w:tcW w:w="1664" w:type="pct"/>
            <w:shd w:val="clear" w:color="auto" w:fill="F2F2F2" w:themeFill="background1" w:themeFillShade="F2"/>
            <w:vAlign w:val="center"/>
            <w:hideMark/>
          </w:tcPr>
          <w:p w14:paraId="5A9E18E9" w14:textId="77777777" w:rsidR="004211AF" w:rsidRPr="00810DF6" w:rsidRDefault="00000000" w:rsidP="00810DF6">
            <w:pPr>
              <w:pStyle w:val="TableText"/>
            </w:pPr>
            <w:sdt>
              <w:sdtPr>
                <w:id w:val="-758441192"/>
                <w:placeholder>
                  <w:docPart w:val="C4E1E3F6C0BE41768D76DDE2D5095A7B"/>
                </w:placeholder>
                <w:temporary/>
                <w:showingPlcHdr/>
                <w15:appearance w15:val="hidden"/>
              </w:sdtPr>
              <w:sdtContent>
                <w:r w:rsidR="004211AF" w:rsidRPr="00810DF6">
                  <w:rPr>
                    <w:lang w:val="en-GB" w:bidi="en-GB"/>
                  </w:rPr>
                  <w:t>Advertising/Marketing</w:t>
                </w:r>
              </w:sdtContent>
            </w:sdt>
          </w:p>
        </w:tc>
        <w:tc>
          <w:tcPr>
            <w:tcW w:w="832" w:type="pct"/>
            <w:shd w:val="clear" w:color="auto" w:fill="F2F2F2" w:themeFill="background1" w:themeFillShade="F2"/>
            <w:noWrap/>
            <w:vAlign w:val="center"/>
            <w:hideMark/>
          </w:tcPr>
          <w:p w14:paraId="7E2E92A9" w14:textId="77777777" w:rsidR="004211AF" w:rsidRPr="00810DF6" w:rsidRDefault="00000000" w:rsidP="00810DF6">
            <w:pPr>
              <w:pStyle w:val="TableText"/>
            </w:pPr>
            <w:sdt>
              <w:sdtPr>
                <w:id w:val="-214665354"/>
                <w:placeholder>
                  <w:docPart w:val="032CAAF54F5F403F892B7C2EFEC2A883"/>
                </w:placeholder>
                <w:temporary/>
                <w:showingPlcHdr/>
                <w15:appearance w15:val="hidden"/>
              </w:sdtPr>
              <w:sdtContent>
                <w:r w:rsidR="004211AF" w:rsidRPr="00810DF6">
                  <w:rPr>
                    <w:lang w:val="en-GB" w:bidi="en-GB"/>
                  </w:rPr>
                  <w:t>3</w:t>
                </w:r>
              </w:sdtContent>
            </w:sdt>
          </w:p>
        </w:tc>
        <w:tc>
          <w:tcPr>
            <w:tcW w:w="832" w:type="pct"/>
            <w:shd w:val="clear" w:color="auto" w:fill="F2F2F2" w:themeFill="background1" w:themeFillShade="F2"/>
            <w:noWrap/>
            <w:vAlign w:val="center"/>
            <w:hideMark/>
          </w:tcPr>
          <w:p w14:paraId="5BBD4C70" w14:textId="77777777" w:rsidR="004211AF" w:rsidRPr="00810DF6" w:rsidRDefault="00000000" w:rsidP="00810DF6">
            <w:pPr>
              <w:pStyle w:val="TableText"/>
            </w:pPr>
            <w:sdt>
              <w:sdtPr>
                <w:id w:val="-1227453625"/>
                <w:placeholder>
                  <w:docPart w:val="D9C832BAA759435FA42A7BA50C80F04C"/>
                </w:placeholder>
                <w:temporary/>
                <w:showingPlcHdr/>
                <w15:appearance w15:val="hidden"/>
              </w:sdtPr>
              <w:sdtContent>
                <w:r w:rsidR="004211AF" w:rsidRPr="00810DF6">
                  <w:rPr>
                    <w:lang w:val="en-GB" w:bidi="en-GB"/>
                  </w:rPr>
                  <w:t>£300</w:t>
                </w:r>
              </w:sdtContent>
            </w:sdt>
          </w:p>
        </w:tc>
        <w:tc>
          <w:tcPr>
            <w:tcW w:w="832" w:type="pct"/>
            <w:shd w:val="clear" w:color="auto" w:fill="F2F2F2" w:themeFill="background1" w:themeFillShade="F2"/>
            <w:noWrap/>
            <w:vAlign w:val="center"/>
            <w:hideMark/>
          </w:tcPr>
          <w:p w14:paraId="082A4606" w14:textId="77777777" w:rsidR="004211AF" w:rsidRPr="00810DF6" w:rsidRDefault="00000000" w:rsidP="00810DF6">
            <w:pPr>
              <w:pStyle w:val="TableText"/>
            </w:pPr>
            <w:sdt>
              <w:sdtPr>
                <w:id w:val="-386809626"/>
                <w:placeholder>
                  <w:docPart w:val="4FE4C7C46A9B443E9E763EA5A262DC21"/>
                </w:placeholder>
                <w:temporary/>
                <w:showingPlcHdr/>
                <w15:appearance w15:val="hidden"/>
              </w:sdtPr>
              <w:sdtContent>
                <w:r w:rsidR="004211AF" w:rsidRPr="00810DF6">
                  <w:rPr>
                    <w:lang w:val="en-GB" w:bidi="en-GB"/>
                  </w:rPr>
                  <w:t>£2,000</w:t>
                </w:r>
              </w:sdtContent>
            </w:sdt>
          </w:p>
        </w:tc>
        <w:tc>
          <w:tcPr>
            <w:tcW w:w="840" w:type="pct"/>
            <w:shd w:val="clear" w:color="auto" w:fill="F2F2F2" w:themeFill="background1" w:themeFillShade="F2"/>
            <w:noWrap/>
            <w:vAlign w:val="center"/>
            <w:hideMark/>
          </w:tcPr>
          <w:p w14:paraId="58CD05C8" w14:textId="77777777" w:rsidR="004211AF" w:rsidRPr="00810DF6" w:rsidRDefault="00000000" w:rsidP="00810DF6">
            <w:pPr>
              <w:pStyle w:val="TableText"/>
            </w:pPr>
            <w:sdt>
              <w:sdtPr>
                <w:id w:val="100540622"/>
                <w:placeholder>
                  <w:docPart w:val="08B4CDD5821B41699BA049B976401E9B"/>
                </w:placeholder>
                <w:temporary/>
                <w:showingPlcHdr/>
                <w15:appearance w15:val="hidden"/>
              </w:sdtPr>
              <w:sdtContent>
                <w:r w:rsidR="004211AF" w:rsidRPr="00810DF6">
                  <w:rPr>
                    <w:lang w:val="en-GB" w:bidi="en-GB"/>
                  </w:rPr>
                  <w:t>$2,900</w:t>
                </w:r>
              </w:sdtContent>
            </w:sdt>
          </w:p>
        </w:tc>
      </w:tr>
      <w:tr w:rsidR="004211AF" w:rsidRPr="00810DF6" w14:paraId="4F96CEA6" w14:textId="77777777" w:rsidTr="00385D4D">
        <w:trPr>
          <w:trHeight w:val="312"/>
        </w:trPr>
        <w:tc>
          <w:tcPr>
            <w:tcW w:w="1664" w:type="pct"/>
            <w:vAlign w:val="center"/>
            <w:hideMark/>
          </w:tcPr>
          <w:p w14:paraId="26EE4084" w14:textId="77777777" w:rsidR="004211AF" w:rsidRPr="00810DF6" w:rsidRDefault="00000000" w:rsidP="00810DF6">
            <w:pPr>
              <w:pStyle w:val="TableText"/>
            </w:pPr>
            <w:sdt>
              <w:sdtPr>
                <w:id w:val="-1567951484"/>
                <w:placeholder>
                  <w:docPart w:val="7292533DFABF4829B04C92F8C98186D7"/>
                </w:placeholder>
                <w:temporary/>
                <w:showingPlcHdr/>
                <w15:appearance w15:val="hidden"/>
              </w:sdtPr>
              <w:sdtContent>
                <w:r w:rsidR="004211AF" w:rsidRPr="00810DF6">
                  <w:rPr>
                    <w:lang w:val="en-GB" w:bidi="en-GB"/>
                  </w:rPr>
                  <w:t>Employee Salaries*</w:t>
                </w:r>
              </w:sdtContent>
            </w:sdt>
          </w:p>
        </w:tc>
        <w:tc>
          <w:tcPr>
            <w:tcW w:w="832" w:type="pct"/>
            <w:noWrap/>
            <w:vAlign w:val="center"/>
            <w:hideMark/>
          </w:tcPr>
          <w:p w14:paraId="1D2DCCD1" w14:textId="77777777" w:rsidR="004211AF" w:rsidRPr="00810DF6" w:rsidRDefault="00000000" w:rsidP="00810DF6">
            <w:pPr>
              <w:pStyle w:val="TableText"/>
            </w:pPr>
            <w:sdt>
              <w:sdtPr>
                <w:id w:val="2061814955"/>
                <w:placeholder>
                  <w:docPart w:val="AEE64E83285143B2B145E1D4C3EB347F"/>
                </w:placeholder>
                <w:temporary/>
                <w:showingPlcHdr/>
                <w15:appearance w15:val="hidden"/>
              </w:sdtPr>
              <w:sdtContent>
                <w:r w:rsidR="004211AF" w:rsidRPr="00810DF6">
                  <w:rPr>
                    <w:lang w:val="en-GB" w:bidi="en-GB"/>
                  </w:rPr>
                  <w:t>4</w:t>
                </w:r>
              </w:sdtContent>
            </w:sdt>
          </w:p>
        </w:tc>
        <w:tc>
          <w:tcPr>
            <w:tcW w:w="832" w:type="pct"/>
            <w:noWrap/>
            <w:vAlign w:val="center"/>
            <w:hideMark/>
          </w:tcPr>
          <w:p w14:paraId="01171EA2" w14:textId="77777777" w:rsidR="004211AF" w:rsidRPr="00810DF6" w:rsidRDefault="00000000" w:rsidP="00810DF6">
            <w:pPr>
              <w:pStyle w:val="TableText"/>
            </w:pPr>
            <w:sdt>
              <w:sdtPr>
                <w:id w:val="1148172905"/>
                <w:placeholder>
                  <w:docPart w:val="8BD3274B083542AF92E832581D63800C"/>
                </w:placeholder>
                <w:temporary/>
                <w:showingPlcHdr/>
                <w15:appearance w15:val="hidden"/>
              </w:sdtPr>
              <w:sdtContent>
                <w:r w:rsidR="004211AF" w:rsidRPr="00810DF6">
                  <w:rPr>
                    <w:lang w:val="en-GB" w:bidi="en-GB"/>
                  </w:rPr>
                  <w:t>£500</w:t>
                </w:r>
              </w:sdtContent>
            </w:sdt>
          </w:p>
        </w:tc>
        <w:tc>
          <w:tcPr>
            <w:tcW w:w="832" w:type="pct"/>
            <w:noWrap/>
            <w:vAlign w:val="center"/>
            <w:hideMark/>
          </w:tcPr>
          <w:p w14:paraId="6EFEE2DF" w14:textId="77777777" w:rsidR="004211AF" w:rsidRPr="00810DF6" w:rsidRDefault="00000000" w:rsidP="00810DF6">
            <w:pPr>
              <w:pStyle w:val="TableText"/>
            </w:pPr>
            <w:sdt>
              <w:sdtPr>
                <w:id w:val="2044013746"/>
                <w:placeholder>
                  <w:docPart w:val="B0A08FCECAE24C50BE62121F16B20044"/>
                </w:placeholder>
                <w:temporary/>
                <w:showingPlcHdr/>
                <w15:appearance w15:val="hidden"/>
              </w:sdtPr>
              <w:sdtContent>
                <w:r w:rsidR="004211AF" w:rsidRPr="00810DF6">
                  <w:rPr>
                    <w:lang w:val="en-GB" w:bidi="en-GB"/>
                  </w:rPr>
                  <w:t>$2</w:t>
                </w:r>
              </w:sdtContent>
            </w:sdt>
          </w:p>
        </w:tc>
        <w:tc>
          <w:tcPr>
            <w:tcW w:w="840" w:type="pct"/>
            <w:noWrap/>
            <w:vAlign w:val="center"/>
            <w:hideMark/>
          </w:tcPr>
          <w:p w14:paraId="435283CB" w14:textId="77777777" w:rsidR="004211AF" w:rsidRPr="00810DF6" w:rsidRDefault="00000000" w:rsidP="00810DF6">
            <w:pPr>
              <w:pStyle w:val="TableText"/>
            </w:pPr>
            <w:sdt>
              <w:sdtPr>
                <w:id w:val="1499236211"/>
                <w:placeholder>
                  <w:docPart w:val="86596C4C931C43B684374F4AD8018DCA"/>
                </w:placeholder>
                <w:temporary/>
                <w:showingPlcHdr/>
                <w15:appearance w15:val="hidden"/>
              </w:sdtPr>
              <w:sdtContent>
                <w:r w:rsidR="004211AF" w:rsidRPr="00810DF6">
                  <w:rPr>
                    <w:lang w:val="en-GB" w:bidi="en-GB"/>
                  </w:rPr>
                  <w:t>$2,002</w:t>
                </w:r>
              </w:sdtContent>
            </w:sdt>
          </w:p>
        </w:tc>
      </w:tr>
      <w:tr w:rsidR="004211AF" w:rsidRPr="00810DF6" w14:paraId="39A2D62A" w14:textId="77777777" w:rsidTr="00385D4D">
        <w:trPr>
          <w:trHeight w:val="312"/>
        </w:trPr>
        <w:tc>
          <w:tcPr>
            <w:tcW w:w="1664" w:type="pct"/>
            <w:shd w:val="clear" w:color="auto" w:fill="F2F2F2" w:themeFill="background1" w:themeFillShade="F2"/>
            <w:vAlign w:val="center"/>
            <w:hideMark/>
          </w:tcPr>
          <w:p w14:paraId="67829037" w14:textId="77777777" w:rsidR="004211AF" w:rsidRPr="00810DF6" w:rsidRDefault="00000000" w:rsidP="00810DF6">
            <w:pPr>
              <w:pStyle w:val="TableText"/>
            </w:pPr>
            <w:sdt>
              <w:sdtPr>
                <w:id w:val="-1793508270"/>
                <w:placeholder>
                  <w:docPart w:val="939A3AEEECAE4F3B830A4B43969DFF7A"/>
                </w:placeholder>
                <w:temporary/>
                <w:showingPlcHdr/>
                <w15:appearance w15:val="hidden"/>
              </w:sdtPr>
              <w:sdtContent>
                <w:r w:rsidR="004211AF" w:rsidRPr="00810DF6">
                  <w:rPr>
                    <w:lang w:val="en-GB" w:bidi="en-GB"/>
                  </w:rPr>
                  <w:t>Employee payroll taxes and benefits</w:t>
                </w:r>
              </w:sdtContent>
            </w:sdt>
          </w:p>
        </w:tc>
        <w:tc>
          <w:tcPr>
            <w:tcW w:w="832" w:type="pct"/>
            <w:shd w:val="clear" w:color="auto" w:fill="F2F2F2" w:themeFill="background1" w:themeFillShade="F2"/>
            <w:noWrap/>
            <w:vAlign w:val="center"/>
            <w:hideMark/>
          </w:tcPr>
          <w:p w14:paraId="16E38CFD" w14:textId="77777777" w:rsidR="004211AF" w:rsidRPr="00810DF6" w:rsidRDefault="00000000" w:rsidP="00810DF6">
            <w:pPr>
              <w:pStyle w:val="TableText"/>
            </w:pPr>
            <w:sdt>
              <w:sdtPr>
                <w:id w:val="1561900755"/>
                <w:placeholder>
                  <w:docPart w:val="1D9D103200CF46E48FFD079D4BC86B42"/>
                </w:placeholder>
                <w:temporary/>
                <w:showingPlcHdr/>
                <w15:appearance w15:val="hidden"/>
              </w:sdtPr>
              <w:sdtContent>
                <w:r w:rsidR="004211AF" w:rsidRPr="00810DF6">
                  <w:rPr>
                    <w:lang w:val="en-GB" w:bidi="en-GB"/>
                  </w:rPr>
                  <w:t>4</w:t>
                </w:r>
              </w:sdtContent>
            </w:sdt>
          </w:p>
        </w:tc>
        <w:tc>
          <w:tcPr>
            <w:tcW w:w="832" w:type="pct"/>
            <w:shd w:val="clear" w:color="auto" w:fill="F2F2F2" w:themeFill="background1" w:themeFillShade="F2"/>
            <w:noWrap/>
            <w:vAlign w:val="center"/>
            <w:hideMark/>
          </w:tcPr>
          <w:p w14:paraId="32A474D1" w14:textId="77777777" w:rsidR="004211AF" w:rsidRPr="00810DF6" w:rsidRDefault="00000000" w:rsidP="00810DF6">
            <w:pPr>
              <w:pStyle w:val="TableText"/>
            </w:pPr>
            <w:sdt>
              <w:sdtPr>
                <w:id w:val="1738822497"/>
                <w:placeholder>
                  <w:docPart w:val="40C3E79A64074A2DA2658041EACB7B10"/>
                </w:placeholder>
                <w:temporary/>
                <w:showingPlcHdr/>
                <w15:appearance w15:val="hidden"/>
              </w:sdtPr>
              <w:sdtContent>
                <w:r w:rsidR="004211AF" w:rsidRPr="00810DF6">
                  <w:rPr>
                    <w:lang w:val="en-GB" w:bidi="en-GB"/>
                  </w:rPr>
                  <w:t>£100</w:t>
                </w:r>
              </w:sdtContent>
            </w:sdt>
          </w:p>
        </w:tc>
        <w:tc>
          <w:tcPr>
            <w:tcW w:w="832" w:type="pct"/>
            <w:shd w:val="clear" w:color="auto" w:fill="F2F2F2" w:themeFill="background1" w:themeFillShade="F2"/>
            <w:noWrap/>
            <w:vAlign w:val="center"/>
            <w:hideMark/>
          </w:tcPr>
          <w:p w14:paraId="6A224486" w14:textId="77777777" w:rsidR="004211AF" w:rsidRPr="00810DF6" w:rsidRDefault="00000000" w:rsidP="00810DF6">
            <w:pPr>
              <w:pStyle w:val="TableText"/>
            </w:pPr>
            <w:sdt>
              <w:sdtPr>
                <w:id w:val="1180161662"/>
                <w:placeholder>
                  <w:docPart w:val="E72750C2891B4C75BECC8E2F9E12A03B"/>
                </w:placeholder>
                <w:temporary/>
                <w:showingPlcHdr/>
                <w15:appearance w15:val="hidden"/>
              </w:sdtPr>
              <w:sdtContent>
                <w:r w:rsidR="004211AF" w:rsidRPr="00810DF6">
                  <w:rPr>
                    <w:lang w:val="en-GB" w:bidi="en-GB"/>
                  </w:rPr>
                  <w:t>£1,500</w:t>
                </w:r>
              </w:sdtContent>
            </w:sdt>
          </w:p>
        </w:tc>
        <w:tc>
          <w:tcPr>
            <w:tcW w:w="840" w:type="pct"/>
            <w:shd w:val="clear" w:color="auto" w:fill="F2F2F2" w:themeFill="background1" w:themeFillShade="F2"/>
            <w:noWrap/>
            <w:vAlign w:val="center"/>
            <w:hideMark/>
          </w:tcPr>
          <w:p w14:paraId="3FABB746" w14:textId="77777777" w:rsidR="004211AF" w:rsidRPr="00810DF6" w:rsidRDefault="00000000" w:rsidP="00810DF6">
            <w:pPr>
              <w:pStyle w:val="TableText"/>
            </w:pPr>
            <w:sdt>
              <w:sdtPr>
                <w:id w:val="-1202395529"/>
                <w:placeholder>
                  <w:docPart w:val="1506AFBCE54A4FC3A9D326A50BE313D4"/>
                </w:placeholder>
                <w:temporary/>
                <w:showingPlcHdr/>
                <w15:appearance w15:val="hidden"/>
              </w:sdtPr>
              <w:sdtContent>
                <w:r w:rsidR="004211AF" w:rsidRPr="00810DF6">
                  <w:rPr>
                    <w:lang w:val="en-GB" w:bidi="en-GB"/>
                  </w:rPr>
                  <w:t>$1,600</w:t>
                </w:r>
              </w:sdtContent>
            </w:sdt>
          </w:p>
        </w:tc>
      </w:tr>
      <w:tr w:rsidR="004211AF" w:rsidRPr="00810DF6" w14:paraId="51A1A92A" w14:textId="77777777" w:rsidTr="00385D4D">
        <w:trPr>
          <w:trHeight w:val="312"/>
        </w:trPr>
        <w:tc>
          <w:tcPr>
            <w:tcW w:w="1664" w:type="pct"/>
            <w:vAlign w:val="center"/>
            <w:hideMark/>
          </w:tcPr>
          <w:p w14:paraId="36FEEC04" w14:textId="77777777" w:rsidR="004211AF" w:rsidRPr="00810DF6" w:rsidRDefault="00000000" w:rsidP="00810DF6">
            <w:pPr>
              <w:pStyle w:val="TableText"/>
            </w:pPr>
            <w:sdt>
              <w:sdtPr>
                <w:id w:val="1247998368"/>
                <w:placeholder>
                  <w:docPart w:val="14CD3DBFD91F4EC286BC05ADA6E18147"/>
                </w:placeholder>
                <w:temporary/>
                <w:showingPlcHdr/>
                <w15:appearance w15:val="hidden"/>
              </w:sdtPr>
              <w:sdtContent>
                <w:r w:rsidR="004211AF" w:rsidRPr="00810DF6">
                  <w:rPr>
                    <w:lang w:val="en-GB" w:bidi="en-GB"/>
                  </w:rPr>
                  <w:t>Rent/Lease payments/Utilities</w:t>
                </w:r>
              </w:sdtContent>
            </w:sdt>
          </w:p>
        </w:tc>
        <w:tc>
          <w:tcPr>
            <w:tcW w:w="832" w:type="pct"/>
            <w:noWrap/>
            <w:vAlign w:val="center"/>
            <w:hideMark/>
          </w:tcPr>
          <w:p w14:paraId="6CB1185D" w14:textId="77777777" w:rsidR="004211AF" w:rsidRPr="00810DF6" w:rsidRDefault="00000000" w:rsidP="00810DF6">
            <w:pPr>
              <w:pStyle w:val="TableText"/>
            </w:pPr>
            <w:sdt>
              <w:sdtPr>
                <w:id w:val="-1499717429"/>
                <w:placeholder>
                  <w:docPart w:val="AE3D57EF1BCC4E3F8B74B31FF82060F2"/>
                </w:placeholder>
                <w:temporary/>
                <w:showingPlcHdr/>
                <w15:appearance w15:val="hidden"/>
              </w:sdtPr>
              <w:sdtContent>
                <w:r w:rsidR="004211AF" w:rsidRPr="00810DF6">
                  <w:rPr>
                    <w:lang w:val="en-GB" w:bidi="en-GB"/>
                  </w:rPr>
                  <w:t>4</w:t>
                </w:r>
              </w:sdtContent>
            </w:sdt>
          </w:p>
        </w:tc>
        <w:tc>
          <w:tcPr>
            <w:tcW w:w="832" w:type="pct"/>
            <w:noWrap/>
            <w:vAlign w:val="center"/>
            <w:hideMark/>
          </w:tcPr>
          <w:p w14:paraId="6100897D" w14:textId="77777777" w:rsidR="004211AF" w:rsidRPr="00810DF6" w:rsidRDefault="00000000" w:rsidP="00810DF6">
            <w:pPr>
              <w:pStyle w:val="TableText"/>
            </w:pPr>
            <w:sdt>
              <w:sdtPr>
                <w:id w:val="-1301837855"/>
                <w:placeholder>
                  <w:docPart w:val="59E20134DCBB428EA1CF56971FA9C08E"/>
                </w:placeholder>
                <w:temporary/>
                <w:showingPlcHdr/>
                <w15:appearance w15:val="hidden"/>
              </w:sdtPr>
              <w:sdtContent>
                <w:r w:rsidR="004211AF" w:rsidRPr="00810DF6">
                  <w:rPr>
                    <w:lang w:val="en-GB" w:bidi="en-GB"/>
                  </w:rPr>
                  <w:t>£750</w:t>
                </w:r>
              </w:sdtContent>
            </w:sdt>
          </w:p>
        </w:tc>
        <w:tc>
          <w:tcPr>
            <w:tcW w:w="832" w:type="pct"/>
            <w:noWrap/>
            <w:vAlign w:val="center"/>
            <w:hideMark/>
          </w:tcPr>
          <w:p w14:paraId="6CA77B37" w14:textId="77777777" w:rsidR="004211AF" w:rsidRPr="00810DF6" w:rsidRDefault="00000000" w:rsidP="00810DF6">
            <w:pPr>
              <w:pStyle w:val="TableText"/>
            </w:pPr>
            <w:sdt>
              <w:sdtPr>
                <w:id w:val="53511552"/>
                <w:placeholder>
                  <w:docPart w:val="955B25CFEE0648288CF9157621B5D755"/>
                </w:placeholder>
                <w:temporary/>
                <w:showingPlcHdr/>
                <w15:appearance w15:val="hidden"/>
              </w:sdtPr>
              <w:sdtContent>
                <w:r w:rsidR="004211AF" w:rsidRPr="00810DF6">
                  <w:rPr>
                    <w:lang w:val="en-GB" w:bidi="en-GB"/>
                  </w:rPr>
                  <w:t>£2,500</w:t>
                </w:r>
              </w:sdtContent>
            </w:sdt>
          </w:p>
        </w:tc>
        <w:tc>
          <w:tcPr>
            <w:tcW w:w="840" w:type="pct"/>
            <w:noWrap/>
            <w:vAlign w:val="center"/>
            <w:hideMark/>
          </w:tcPr>
          <w:p w14:paraId="702EE204" w14:textId="77777777" w:rsidR="004211AF" w:rsidRPr="00810DF6" w:rsidRDefault="00000000" w:rsidP="00810DF6">
            <w:pPr>
              <w:pStyle w:val="TableText"/>
            </w:pPr>
            <w:sdt>
              <w:sdtPr>
                <w:id w:val="666831087"/>
                <w:placeholder>
                  <w:docPart w:val="34EC0A10C5064ABF8FAFC6FAAFCD353C"/>
                </w:placeholder>
                <w:temporary/>
                <w:showingPlcHdr/>
                <w15:appearance w15:val="hidden"/>
              </w:sdtPr>
              <w:sdtContent>
                <w:r w:rsidR="004211AF" w:rsidRPr="00810DF6">
                  <w:rPr>
                    <w:lang w:val="en-GB" w:bidi="en-GB"/>
                  </w:rPr>
                  <w:t>$5,500</w:t>
                </w:r>
              </w:sdtContent>
            </w:sdt>
          </w:p>
        </w:tc>
      </w:tr>
      <w:tr w:rsidR="004211AF" w:rsidRPr="00810DF6" w14:paraId="35EB40EF" w14:textId="77777777" w:rsidTr="00385D4D">
        <w:trPr>
          <w:trHeight w:val="312"/>
        </w:trPr>
        <w:tc>
          <w:tcPr>
            <w:tcW w:w="1664" w:type="pct"/>
            <w:shd w:val="clear" w:color="auto" w:fill="F2F2F2" w:themeFill="background1" w:themeFillShade="F2"/>
            <w:vAlign w:val="center"/>
            <w:hideMark/>
          </w:tcPr>
          <w:p w14:paraId="41E397E2" w14:textId="77777777" w:rsidR="004211AF" w:rsidRPr="00810DF6" w:rsidRDefault="00000000" w:rsidP="00810DF6">
            <w:pPr>
              <w:pStyle w:val="TableText"/>
            </w:pPr>
            <w:sdt>
              <w:sdtPr>
                <w:id w:val="-1954858385"/>
                <w:placeholder>
                  <w:docPart w:val="E3D4236F51CF4772828C238773AD0F3E"/>
                </w:placeholder>
                <w:temporary/>
                <w:showingPlcHdr/>
                <w15:appearance w15:val="hidden"/>
              </w:sdtPr>
              <w:sdtContent>
                <w:r w:rsidR="004211AF" w:rsidRPr="00810DF6">
                  <w:rPr>
                    <w:lang w:val="en-GB" w:bidi="en-GB"/>
                  </w:rPr>
                  <w:t>Postage/Shipping</w:t>
                </w:r>
              </w:sdtContent>
            </w:sdt>
          </w:p>
        </w:tc>
        <w:tc>
          <w:tcPr>
            <w:tcW w:w="832" w:type="pct"/>
            <w:shd w:val="clear" w:color="auto" w:fill="F2F2F2" w:themeFill="background1" w:themeFillShade="F2"/>
            <w:noWrap/>
            <w:vAlign w:val="center"/>
            <w:hideMark/>
          </w:tcPr>
          <w:p w14:paraId="53469AF5" w14:textId="77777777" w:rsidR="004211AF" w:rsidRPr="00810DF6" w:rsidRDefault="00000000" w:rsidP="00810DF6">
            <w:pPr>
              <w:pStyle w:val="TableText"/>
            </w:pPr>
            <w:sdt>
              <w:sdtPr>
                <w:id w:val="-1424951547"/>
                <w:placeholder>
                  <w:docPart w:val="CF79A105A23B4641AADA8B9B994FF2EC"/>
                </w:placeholder>
                <w:temporary/>
                <w:showingPlcHdr/>
                <w15:appearance w15:val="hidden"/>
              </w:sdtPr>
              <w:sdtContent>
                <w:r w:rsidR="004211AF" w:rsidRPr="00810DF6">
                  <w:rPr>
                    <w:lang w:val="en-GB" w:bidi="en-GB"/>
                  </w:rPr>
                  <w:t>1</w:t>
                </w:r>
              </w:sdtContent>
            </w:sdt>
          </w:p>
        </w:tc>
        <w:tc>
          <w:tcPr>
            <w:tcW w:w="832" w:type="pct"/>
            <w:shd w:val="clear" w:color="auto" w:fill="F2F2F2" w:themeFill="background1" w:themeFillShade="F2"/>
            <w:noWrap/>
            <w:vAlign w:val="center"/>
            <w:hideMark/>
          </w:tcPr>
          <w:p w14:paraId="56B38B62" w14:textId="77777777" w:rsidR="004211AF" w:rsidRPr="00810DF6" w:rsidRDefault="00000000" w:rsidP="00810DF6">
            <w:pPr>
              <w:pStyle w:val="TableText"/>
            </w:pPr>
            <w:sdt>
              <w:sdtPr>
                <w:id w:val="1716234288"/>
                <w:placeholder>
                  <w:docPart w:val="FF7C33C1ED924BE58DAA61EF8CD42446"/>
                </w:placeholder>
                <w:temporary/>
                <w:showingPlcHdr/>
                <w15:appearance w15:val="hidden"/>
              </w:sdtPr>
              <w:sdtContent>
                <w:r w:rsidR="004211AF" w:rsidRPr="00810DF6">
                  <w:rPr>
                    <w:lang w:val="en-GB" w:bidi="en-GB"/>
                  </w:rPr>
                  <w:t>£25</w:t>
                </w:r>
              </w:sdtContent>
            </w:sdt>
          </w:p>
        </w:tc>
        <w:tc>
          <w:tcPr>
            <w:tcW w:w="832" w:type="pct"/>
            <w:shd w:val="clear" w:color="auto" w:fill="F2F2F2" w:themeFill="background1" w:themeFillShade="F2"/>
            <w:noWrap/>
            <w:vAlign w:val="center"/>
            <w:hideMark/>
          </w:tcPr>
          <w:p w14:paraId="40F71B66" w14:textId="77777777" w:rsidR="004211AF" w:rsidRPr="00810DF6" w:rsidRDefault="00000000" w:rsidP="00810DF6">
            <w:pPr>
              <w:pStyle w:val="TableText"/>
            </w:pPr>
            <w:sdt>
              <w:sdtPr>
                <w:id w:val="-584997057"/>
                <w:placeholder>
                  <w:docPart w:val="A8EB5AA0B4164DA88011406B6A3C79B3"/>
                </w:placeholder>
                <w:temporary/>
                <w:showingPlcHdr/>
                <w15:appearance w15:val="hidden"/>
              </w:sdtPr>
              <w:sdtContent>
                <w:r w:rsidR="004211AF" w:rsidRPr="00810DF6">
                  <w:rPr>
                    <w:lang w:val="en-GB" w:bidi="en-GB"/>
                  </w:rPr>
                  <w:t>£25</w:t>
                </w:r>
              </w:sdtContent>
            </w:sdt>
          </w:p>
        </w:tc>
        <w:tc>
          <w:tcPr>
            <w:tcW w:w="840" w:type="pct"/>
            <w:shd w:val="clear" w:color="auto" w:fill="F2F2F2" w:themeFill="background1" w:themeFillShade="F2"/>
            <w:noWrap/>
            <w:vAlign w:val="center"/>
            <w:hideMark/>
          </w:tcPr>
          <w:p w14:paraId="62E2E800" w14:textId="77777777" w:rsidR="004211AF" w:rsidRPr="00810DF6" w:rsidRDefault="00000000" w:rsidP="00810DF6">
            <w:pPr>
              <w:pStyle w:val="TableText"/>
            </w:pPr>
            <w:sdt>
              <w:sdtPr>
                <w:id w:val="1459760679"/>
                <w:placeholder>
                  <w:docPart w:val="FB0D0265254D467DB0587067924621E3"/>
                </w:placeholder>
                <w:temporary/>
                <w:showingPlcHdr/>
                <w15:appearance w15:val="hidden"/>
              </w:sdtPr>
              <w:sdtContent>
                <w:r w:rsidR="004211AF" w:rsidRPr="00810DF6">
                  <w:rPr>
                    <w:lang w:val="en-GB" w:bidi="en-GB"/>
                  </w:rPr>
                  <w:t>£50</w:t>
                </w:r>
              </w:sdtContent>
            </w:sdt>
          </w:p>
        </w:tc>
      </w:tr>
      <w:tr w:rsidR="004211AF" w:rsidRPr="00810DF6" w14:paraId="58E4F03B" w14:textId="77777777" w:rsidTr="00385D4D">
        <w:trPr>
          <w:trHeight w:val="312"/>
        </w:trPr>
        <w:tc>
          <w:tcPr>
            <w:tcW w:w="1664" w:type="pct"/>
            <w:vAlign w:val="center"/>
            <w:hideMark/>
          </w:tcPr>
          <w:p w14:paraId="1D26F11C" w14:textId="77777777" w:rsidR="004211AF" w:rsidRPr="00810DF6" w:rsidRDefault="00000000" w:rsidP="00810DF6">
            <w:pPr>
              <w:pStyle w:val="TableText"/>
            </w:pPr>
            <w:sdt>
              <w:sdtPr>
                <w:id w:val="603926482"/>
                <w:placeholder>
                  <w:docPart w:val="64B5504B31FB468495F95CEA8EBEB69A"/>
                </w:placeholder>
                <w:temporary/>
                <w:showingPlcHdr/>
                <w15:appearance w15:val="hidden"/>
              </w:sdtPr>
              <w:sdtContent>
                <w:r w:rsidR="004211AF" w:rsidRPr="00810DF6">
                  <w:rPr>
                    <w:lang w:val="en-GB" w:bidi="en-GB"/>
                  </w:rPr>
                  <w:t>Communication/Telephone</w:t>
                </w:r>
              </w:sdtContent>
            </w:sdt>
          </w:p>
        </w:tc>
        <w:tc>
          <w:tcPr>
            <w:tcW w:w="832" w:type="pct"/>
            <w:noWrap/>
            <w:vAlign w:val="center"/>
            <w:hideMark/>
          </w:tcPr>
          <w:p w14:paraId="79FC824E" w14:textId="77777777" w:rsidR="004211AF" w:rsidRPr="00810DF6" w:rsidRDefault="00000000" w:rsidP="00810DF6">
            <w:pPr>
              <w:pStyle w:val="TableText"/>
            </w:pPr>
            <w:sdt>
              <w:sdtPr>
                <w:id w:val="-255987683"/>
                <w:placeholder>
                  <w:docPart w:val="67657710B85C41A7B7A8AC8373AFBF4C"/>
                </w:placeholder>
                <w:temporary/>
                <w:showingPlcHdr/>
                <w15:appearance w15:val="hidden"/>
              </w:sdtPr>
              <w:sdtContent>
                <w:r w:rsidR="004211AF" w:rsidRPr="00810DF6">
                  <w:rPr>
                    <w:lang w:val="en-GB" w:bidi="en-GB"/>
                  </w:rPr>
                  <w:t>4</w:t>
                </w:r>
              </w:sdtContent>
            </w:sdt>
          </w:p>
        </w:tc>
        <w:tc>
          <w:tcPr>
            <w:tcW w:w="832" w:type="pct"/>
            <w:noWrap/>
            <w:vAlign w:val="center"/>
            <w:hideMark/>
          </w:tcPr>
          <w:p w14:paraId="671FE0F2" w14:textId="77777777" w:rsidR="004211AF" w:rsidRPr="00810DF6" w:rsidRDefault="00000000" w:rsidP="00810DF6">
            <w:pPr>
              <w:pStyle w:val="TableText"/>
            </w:pPr>
            <w:sdt>
              <w:sdtPr>
                <w:id w:val="-1922086673"/>
                <w:placeholder>
                  <w:docPart w:val="710F7EADB9AD4DCB8D56CD26EA67D83F"/>
                </w:placeholder>
                <w:temporary/>
                <w:showingPlcHdr/>
                <w15:appearance w15:val="hidden"/>
              </w:sdtPr>
              <w:sdtContent>
                <w:r w:rsidR="004211AF" w:rsidRPr="00810DF6">
                  <w:rPr>
                    <w:lang w:val="en-GB" w:bidi="en-GB"/>
                  </w:rPr>
                  <w:t>$70</w:t>
                </w:r>
              </w:sdtContent>
            </w:sdt>
          </w:p>
        </w:tc>
        <w:tc>
          <w:tcPr>
            <w:tcW w:w="832" w:type="pct"/>
            <w:noWrap/>
            <w:vAlign w:val="center"/>
            <w:hideMark/>
          </w:tcPr>
          <w:p w14:paraId="4D05926F" w14:textId="77777777" w:rsidR="004211AF" w:rsidRPr="00810DF6" w:rsidRDefault="00000000" w:rsidP="00810DF6">
            <w:pPr>
              <w:pStyle w:val="TableText"/>
            </w:pPr>
            <w:sdt>
              <w:sdtPr>
                <w:id w:val="1339503172"/>
                <w:placeholder>
                  <w:docPart w:val="75D111BDD0D54F0EA79B6E197989C7C2"/>
                </w:placeholder>
                <w:temporary/>
                <w:showingPlcHdr/>
                <w15:appearance w15:val="hidden"/>
              </w:sdtPr>
              <w:sdtContent>
                <w:r w:rsidR="004211AF" w:rsidRPr="00810DF6">
                  <w:rPr>
                    <w:lang w:val="en-GB" w:bidi="en-GB"/>
                  </w:rPr>
                  <w:t>$280</w:t>
                </w:r>
              </w:sdtContent>
            </w:sdt>
          </w:p>
        </w:tc>
        <w:tc>
          <w:tcPr>
            <w:tcW w:w="840" w:type="pct"/>
            <w:noWrap/>
            <w:vAlign w:val="center"/>
            <w:hideMark/>
          </w:tcPr>
          <w:p w14:paraId="69CF8317" w14:textId="77777777" w:rsidR="004211AF" w:rsidRPr="00810DF6" w:rsidRDefault="00000000" w:rsidP="00810DF6">
            <w:pPr>
              <w:pStyle w:val="TableText"/>
            </w:pPr>
            <w:sdt>
              <w:sdtPr>
                <w:id w:val="2018652742"/>
                <w:placeholder>
                  <w:docPart w:val="7AFD0137137A448FBB098A9B1D9D3FB6"/>
                </w:placeholder>
                <w:temporary/>
                <w:showingPlcHdr/>
                <w15:appearance w15:val="hidden"/>
              </w:sdtPr>
              <w:sdtContent>
                <w:r w:rsidR="004211AF" w:rsidRPr="00810DF6">
                  <w:rPr>
                    <w:lang w:val="en-GB" w:bidi="en-GB"/>
                  </w:rPr>
                  <w:t>$560</w:t>
                </w:r>
              </w:sdtContent>
            </w:sdt>
          </w:p>
        </w:tc>
      </w:tr>
      <w:tr w:rsidR="004211AF" w:rsidRPr="00810DF6" w14:paraId="5BDA7301" w14:textId="77777777" w:rsidTr="00385D4D">
        <w:trPr>
          <w:trHeight w:val="312"/>
        </w:trPr>
        <w:tc>
          <w:tcPr>
            <w:tcW w:w="1664" w:type="pct"/>
            <w:shd w:val="clear" w:color="auto" w:fill="F2F2F2" w:themeFill="background1" w:themeFillShade="F2"/>
            <w:vAlign w:val="center"/>
            <w:hideMark/>
          </w:tcPr>
          <w:p w14:paraId="61E0F055" w14:textId="77777777" w:rsidR="004211AF" w:rsidRPr="00810DF6" w:rsidRDefault="00000000" w:rsidP="00810DF6">
            <w:pPr>
              <w:pStyle w:val="TableText"/>
            </w:pPr>
            <w:sdt>
              <w:sdtPr>
                <w:id w:val="472653519"/>
                <w:placeholder>
                  <w:docPart w:val="1BF2107D1F1644E8863EC7214E552826"/>
                </w:placeholder>
                <w:temporary/>
                <w:showingPlcHdr/>
                <w15:appearance w15:val="hidden"/>
              </w:sdtPr>
              <w:sdtContent>
                <w:r w:rsidR="004211AF" w:rsidRPr="00810DF6">
                  <w:rPr>
                    <w:lang w:val="en-GB" w:bidi="en-GB"/>
                  </w:rPr>
                  <w:t>Computer equipment</w:t>
                </w:r>
              </w:sdtContent>
            </w:sdt>
          </w:p>
        </w:tc>
        <w:tc>
          <w:tcPr>
            <w:tcW w:w="832" w:type="pct"/>
            <w:shd w:val="clear" w:color="auto" w:fill="F2F2F2" w:themeFill="background1" w:themeFillShade="F2"/>
            <w:noWrap/>
            <w:vAlign w:val="center"/>
            <w:hideMark/>
          </w:tcPr>
          <w:p w14:paraId="0D70D21C" w14:textId="77777777" w:rsidR="004211AF" w:rsidRPr="00810DF6" w:rsidRDefault="004211AF" w:rsidP="00810DF6">
            <w:pPr>
              <w:pStyle w:val="TableText"/>
            </w:pPr>
          </w:p>
        </w:tc>
        <w:tc>
          <w:tcPr>
            <w:tcW w:w="832" w:type="pct"/>
            <w:shd w:val="clear" w:color="auto" w:fill="F2F2F2" w:themeFill="background1" w:themeFillShade="F2"/>
            <w:noWrap/>
            <w:vAlign w:val="center"/>
            <w:hideMark/>
          </w:tcPr>
          <w:p w14:paraId="3C393EDC" w14:textId="77777777" w:rsidR="004211AF" w:rsidRPr="00810DF6" w:rsidRDefault="00000000" w:rsidP="00810DF6">
            <w:pPr>
              <w:pStyle w:val="TableText"/>
            </w:pPr>
            <w:sdt>
              <w:sdtPr>
                <w:id w:val="855930308"/>
                <w:placeholder>
                  <w:docPart w:val="1F4527CC2905416A8FA7F842F32030C5"/>
                </w:placeholder>
                <w:temporary/>
                <w:showingPlcHdr/>
                <w15:appearance w15:val="hidden"/>
              </w:sdtPr>
              <w:sdtContent>
                <w:r w:rsidR="004211AF" w:rsidRPr="00810DF6">
                  <w:rPr>
                    <w:lang w:val="en-GB" w:bidi="en-GB"/>
                  </w:rPr>
                  <w:t>£0</w:t>
                </w:r>
              </w:sdtContent>
            </w:sdt>
          </w:p>
        </w:tc>
        <w:tc>
          <w:tcPr>
            <w:tcW w:w="832" w:type="pct"/>
            <w:shd w:val="clear" w:color="auto" w:fill="F2F2F2" w:themeFill="background1" w:themeFillShade="F2"/>
            <w:noWrap/>
            <w:vAlign w:val="center"/>
            <w:hideMark/>
          </w:tcPr>
          <w:p w14:paraId="7B2D4AB8" w14:textId="77777777" w:rsidR="004211AF" w:rsidRPr="00810DF6" w:rsidRDefault="00000000" w:rsidP="00810DF6">
            <w:pPr>
              <w:pStyle w:val="TableText"/>
            </w:pPr>
            <w:sdt>
              <w:sdtPr>
                <w:id w:val="1552885336"/>
                <w:placeholder>
                  <w:docPart w:val="8179F09DCA9E4AEDB5289F2903D34E67"/>
                </w:placeholder>
                <w:temporary/>
                <w:showingPlcHdr/>
                <w15:appearance w15:val="hidden"/>
              </w:sdtPr>
              <w:sdtContent>
                <w:r w:rsidR="004211AF" w:rsidRPr="00810DF6">
                  <w:rPr>
                    <w:lang w:val="en-GB" w:bidi="en-GB"/>
                  </w:rPr>
                  <w:t>£1,500</w:t>
                </w:r>
              </w:sdtContent>
            </w:sdt>
          </w:p>
        </w:tc>
        <w:tc>
          <w:tcPr>
            <w:tcW w:w="840" w:type="pct"/>
            <w:shd w:val="clear" w:color="auto" w:fill="F2F2F2" w:themeFill="background1" w:themeFillShade="F2"/>
            <w:noWrap/>
            <w:vAlign w:val="center"/>
            <w:hideMark/>
          </w:tcPr>
          <w:p w14:paraId="13987C04" w14:textId="77777777" w:rsidR="004211AF" w:rsidRPr="00810DF6" w:rsidRDefault="00000000" w:rsidP="00810DF6">
            <w:pPr>
              <w:pStyle w:val="TableText"/>
            </w:pPr>
            <w:sdt>
              <w:sdtPr>
                <w:id w:val="-109967572"/>
                <w:placeholder>
                  <w:docPart w:val="DB550064D6154F4F9D0C9246D04EA863"/>
                </w:placeholder>
                <w:temporary/>
                <w:showingPlcHdr/>
                <w15:appearance w15:val="hidden"/>
              </w:sdtPr>
              <w:sdtContent>
                <w:r w:rsidR="004211AF" w:rsidRPr="00810DF6">
                  <w:rPr>
                    <w:lang w:val="en-GB" w:bidi="en-GB"/>
                  </w:rPr>
                  <w:t>£1,500</w:t>
                </w:r>
              </w:sdtContent>
            </w:sdt>
          </w:p>
        </w:tc>
      </w:tr>
      <w:tr w:rsidR="004211AF" w:rsidRPr="00810DF6" w14:paraId="38424D3D" w14:textId="77777777" w:rsidTr="00385D4D">
        <w:trPr>
          <w:trHeight w:val="312"/>
        </w:trPr>
        <w:tc>
          <w:tcPr>
            <w:tcW w:w="1664" w:type="pct"/>
            <w:vAlign w:val="center"/>
            <w:hideMark/>
          </w:tcPr>
          <w:p w14:paraId="667AC720" w14:textId="77777777" w:rsidR="004211AF" w:rsidRPr="00810DF6" w:rsidRDefault="00000000" w:rsidP="00810DF6">
            <w:pPr>
              <w:pStyle w:val="TableText"/>
            </w:pPr>
            <w:sdt>
              <w:sdtPr>
                <w:id w:val="-1596166625"/>
                <w:placeholder>
                  <w:docPart w:val="D1DC67A174E8402A95338AD1C55F9F20"/>
                </w:placeholder>
                <w:temporary/>
                <w:showingPlcHdr/>
                <w15:appearance w15:val="hidden"/>
              </w:sdtPr>
              <w:sdtContent>
                <w:r w:rsidR="004211AF" w:rsidRPr="00810DF6">
                  <w:rPr>
                    <w:lang w:val="en-GB" w:bidi="en-GB"/>
                  </w:rPr>
                  <w:t>Computer software</w:t>
                </w:r>
              </w:sdtContent>
            </w:sdt>
          </w:p>
        </w:tc>
        <w:tc>
          <w:tcPr>
            <w:tcW w:w="832" w:type="pct"/>
            <w:noWrap/>
            <w:vAlign w:val="center"/>
            <w:hideMark/>
          </w:tcPr>
          <w:p w14:paraId="0F3607B2" w14:textId="77777777" w:rsidR="004211AF" w:rsidRPr="00810DF6" w:rsidRDefault="004211AF" w:rsidP="00810DF6">
            <w:pPr>
              <w:pStyle w:val="TableText"/>
            </w:pPr>
          </w:p>
        </w:tc>
        <w:tc>
          <w:tcPr>
            <w:tcW w:w="832" w:type="pct"/>
            <w:noWrap/>
            <w:vAlign w:val="center"/>
            <w:hideMark/>
          </w:tcPr>
          <w:p w14:paraId="26D1EED0" w14:textId="77777777" w:rsidR="004211AF" w:rsidRPr="00810DF6" w:rsidRDefault="00000000" w:rsidP="00810DF6">
            <w:pPr>
              <w:pStyle w:val="TableText"/>
            </w:pPr>
            <w:sdt>
              <w:sdtPr>
                <w:id w:val="640552768"/>
                <w:placeholder>
                  <w:docPart w:val="6A74000614A4448E99FEA5C0DF27EBB9"/>
                </w:placeholder>
                <w:temporary/>
                <w:showingPlcHdr/>
                <w15:appearance w15:val="hidden"/>
              </w:sdtPr>
              <w:sdtContent>
                <w:r w:rsidR="004211AF" w:rsidRPr="00810DF6">
                  <w:rPr>
                    <w:lang w:val="en-GB" w:bidi="en-GB"/>
                  </w:rPr>
                  <w:t>£0</w:t>
                </w:r>
              </w:sdtContent>
            </w:sdt>
          </w:p>
        </w:tc>
        <w:tc>
          <w:tcPr>
            <w:tcW w:w="832" w:type="pct"/>
            <w:noWrap/>
            <w:vAlign w:val="center"/>
            <w:hideMark/>
          </w:tcPr>
          <w:p w14:paraId="5EC36F69" w14:textId="77777777" w:rsidR="004211AF" w:rsidRPr="00810DF6" w:rsidRDefault="00000000" w:rsidP="00810DF6">
            <w:pPr>
              <w:pStyle w:val="TableText"/>
            </w:pPr>
            <w:sdt>
              <w:sdtPr>
                <w:id w:val="588125600"/>
                <w:placeholder>
                  <w:docPart w:val="157C7643B70045C0ABB92D94E486655E"/>
                </w:placeholder>
                <w:temporary/>
                <w:showingPlcHdr/>
                <w15:appearance w15:val="hidden"/>
              </w:sdtPr>
              <w:sdtContent>
                <w:r w:rsidR="004211AF" w:rsidRPr="00810DF6">
                  <w:rPr>
                    <w:lang w:val="en-GB" w:bidi="en-GB"/>
                  </w:rPr>
                  <w:t>£300</w:t>
                </w:r>
              </w:sdtContent>
            </w:sdt>
          </w:p>
        </w:tc>
        <w:tc>
          <w:tcPr>
            <w:tcW w:w="840" w:type="pct"/>
            <w:noWrap/>
            <w:vAlign w:val="center"/>
            <w:hideMark/>
          </w:tcPr>
          <w:p w14:paraId="0A9604C9" w14:textId="77777777" w:rsidR="004211AF" w:rsidRPr="00810DF6" w:rsidRDefault="00000000" w:rsidP="00810DF6">
            <w:pPr>
              <w:pStyle w:val="TableText"/>
            </w:pPr>
            <w:sdt>
              <w:sdtPr>
                <w:id w:val="-276260844"/>
                <w:placeholder>
                  <w:docPart w:val="E5A3FE5FEE94451C8AFE87CE75A6800A"/>
                </w:placeholder>
                <w:temporary/>
                <w:showingPlcHdr/>
                <w15:appearance w15:val="hidden"/>
              </w:sdtPr>
              <w:sdtContent>
                <w:r w:rsidR="004211AF" w:rsidRPr="00810DF6">
                  <w:rPr>
                    <w:lang w:val="en-GB" w:bidi="en-GB"/>
                  </w:rPr>
                  <w:t>£300</w:t>
                </w:r>
              </w:sdtContent>
            </w:sdt>
          </w:p>
        </w:tc>
      </w:tr>
      <w:tr w:rsidR="004211AF" w:rsidRPr="00810DF6" w14:paraId="1CDC886C" w14:textId="77777777" w:rsidTr="00385D4D">
        <w:trPr>
          <w:trHeight w:val="312"/>
        </w:trPr>
        <w:tc>
          <w:tcPr>
            <w:tcW w:w="1664" w:type="pct"/>
            <w:shd w:val="clear" w:color="auto" w:fill="F2F2F2" w:themeFill="background1" w:themeFillShade="F2"/>
            <w:vAlign w:val="center"/>
            <w:hideMark/>
          </w:tcPr>
          <w:p w14:paraId="6299FC2B" w14:textId="77777777" w:rsidR="004211AF" w:rsidRPr="00810DF6" w:rsidRDefault="00000000" w:rsidP="00810DF6">
            <w:pPr>
              <w:pStyle w:val="TableText"/>
            </w:pPr>
            <w:sdt>
              <w:sdtPr>
                <w:id w:val="805746655"/>
                <w:placeholder>
                  <w:docPart w:val="BD9C91AB0F0145BC8BF4E3D512CC5679"/>
                </w:placeholder>
                <w:temporary/>
                <w:showingPlcHdr/>
                <w15:appearance w15:val="hidden"/>
              </w:sdtPr>
              <w:sdtContent>
                <w:r w:rsidR="004211AF" w:rsidRPr="00810DF6">
                  <w:rPr>
                    <w:lang w:val="en-GB" w:bidi="en-GB"/>
                  </w:rPr>
                  <w:t>Insurance</w:t>
                </w:r>
              </w:sdtContent>
            </w:sdt>
          </w:p>
        </w:tc>
        <w:tc>
          <w:tcPr>
            <w:tcW w:w="832" w:type="pct"/>
            <w:shd w:val="clear" w:color="auto" w:fill="F2F2F2" w:themeFill="background1" w:themeFillShade="F2"/>
            <w:noWrap/>
            <w:vAlign w:val="center"/>
            <w:hideMark/>
          </w:tcPr>
          <w:p w14:paraId="486BE3C0" w14:textId="77777777" w:rsidR="004211AF" w:rsidRPr="00810DF6" w:rsidRDefault="004211AF" w:rsidP="00810DF6">
            <w:pPr>
              <w:pStyle w:val="TableText"/>
            </w:pPr>
          </w:p>
        </w:tc>
        <w:tc>
          <w:tcPr>
            <w:tcW w:w="832" w:type="pct"/>
            <w:shd w:val="clear" w:color="auto" w:fill="F2F2F2" w:themeFill="background1" w:themeFillShade="F2"/>
            <w:noWrap/>
            <w:vAlign w:val="center"/>
            <w:hideMark/>
          </w:tcPr>
          <w:p w14:paraId="6E0D0654" w14:textId="77777777" w:rsidR="004211AF" w:rsidRPr="00810DF6" w:rsidRDefault="00000000" w:rsidP="00810DF6">
            <w:pPr>
              <w:pStyle w:val="TableText"/>
            </w:pPr>
            <w:sdt>
              <w:sdtPr>
                <w:id w:val="392396663"/>
                <w:placeholder>
                  <w:docPart w:val="CCFD4904DBB949948D93DDBC870BCDE0"/>
                </w:placeholder>
                <w:temporary/>
                <w:showingPlcHdr/>
                <w15:appearance w15:val="hidden"/>
              </w:sdtPr>
              <w:sdtContent>
                <w:r w:rsidR="004211AF" w:rsidRPr="00810DF6">
                  <w:rPr>
                    <w:lang w:val="en-GB" w:bidi="en-GB"/>
                  </w:rPr>
                  <w:t>£0</w:t>
                </w:r>
              </w:sdtContent>
            </w:sdt>
          </w:p>
        </w:tc>
        <w:tc>
          <w:tcPr>
            <w:tcW w:w="832" w:type="pct"/>
            <w:shd w:val="clear" w:color="auto" w:fill="F2F2F2" w:themeFill="background1" w:themeFillShade="F2"/>
            <w:noWrap/>
            <w:vAlign w:val="center"/>
            <w:hideMark/>
          </w:tcPr>
          <w:p w14:paraId="04B8AC98" w14:textId="77777777" w:rsidR="004211AF" w:rsidRPr="00810DF6" w:rsidRDefault="00000000" w:rsidP="00810DF6">
            <w:pPr>
              <w:pStyle w:val="TableText"/>
            </w:pPr>
            <w:sdt>
              <w:sdtPr>
                <w:id w:val="-1055773905"/>
                <w:placeholder>
                  <w:docPart w:val="427355AD41944F8389B4556F33CF372F"/>
                </w:placeholder>
                <w:temporary/>
                <w:showingPlcHdr/>
                <w15:appearance w15:val="hidden"/>
              </w:sdtPr>
              <w:sdtContent>
                <w:r w:rsidR="004211AF" w:rsidRPr="00810DF6">
                  <w:rPr>
                    <w:lang w:val="en-GB" w:bidi="en-GB"/>
                  </w:rPr>
                  <w:t>$60</w:t>
                </w:r>
              </w:sdtContent>
            </w:sdt>
          </w:p>
        </w:tc>
        <w:tc>
          <w:tcPr>
            <w:tcW w:w="840" w:type="pct"/>
            <w:shd w:val="clear" w:color="auto" w:fill="F2F2F2" w:themeFill="background1" w:themeFillShade="F2"/>
            <w:noWrap/>
            <w:vAlign w:val="center"/>
            <w:hideMark/>
          </w:tcPr>
          <w:p w14:paraId="3BC2023C" w14:textId="77777777" w:rsidR="004211AF" w:rsidRPr="00810DF6" w:rsidRDefault="00000000" w:rsidP="00810DF6">
            <w:pPr>
              <w:pStyle w:val="TableText"/>
            </w:pPr>
            <w:sdt>
              <w:sdtPr>
                <w:id w:val="-1331835154"/>
                <w:placeholder>
                  <w:docPart w:val="5B6583DFF6B64E10871CF649BA08BB82"/>
                </w:placeholder>
                <w:temporary/>
                <w:showingPlcHdr/>
                <w15:appearance w15:val="hidden"/>
              </w:sdtPr>
              <w:sdtContent>
                <w:r w:rsidR="004211AF" w:rsidRPr="00810DF6">
                  <w:rPr>
                    <w:lang w:val="en-GB" w:bidi="en-GB"/>
                  </w:rPr>
                  <w:t>$60</w:t>
                </w:r>
              </w:sdtContent>
            </w:sdt>
          </w:p>
        </w:tc>
      </w:tr>
      <w:tr w:rsidR="004211AF" w:rsidRPr="00810DF6" w14:paraId="1E685E2B" w14:textId="77777777" w:rsidTr="00385D4D">
        <w:trPr>
          <w:trHeight w:val="312"/>
        </w:trPr>
        <w:tc>
          <w:tcPr>
            <w:tcW w:w="1664" w:type="pct"/>
            <w:vAlign w:val="center"/>
            <w:hideMark/>
          </w:tcPr>
          <w:p w14:paraId="536A5BCB" w14:textId="77777777" w:rsidR="004211AF" w:rsidRPr="00810DF6" w:rsidRDefault="00000000" w:rsidP="00810DF6">
            <w:pPr>
              <w:pStyle w:val="TableText"/>
            </w:pPr>
            <w:sdt>
              <w:sdtPr>
                <w:id w:val="688490974"/>
                <w:placeholder>
                  <w:docPart w:val="00FEEEA3901D4471984A9B7AE92FE5D9"/>
                </w:placeholder>
                <w:temporary/>
                <w:showingPlcHdr/>
                <w15:appearance w15:val="hidden"/>
              </w:sdtPr>
              <w:sdtContent>
                <w:r w:rsidR="004211AF" w:rsidRPr="00810DF6">
                  <w:rPr>
                    <w:lang w:val="en-GB" w:bidi="en-GB"/>
                  </w:rPr>
                  <w:t>Interest expense</w:t>
                </w:r>
              </w:sdtContent>
            </w:sdt>
          </w:p>
        </w:tc>
        <w:tc>
          <w:tcPr>
            <w:tcW w:w="832" w:type="pct"/>
            <w:noWrap/>
            <w:vAlign w:val="center"/>
            <w:hideMark/>
          </w:tcPr>
          <w:p w14:paraId="32505C4E" w14:textId="77777777" w:rsidR="004211AF" w:rsidRPr="00810DF6" w:rsidRDefault="004211AF" w:rsidP="00810DF6">
            <w:pPr>
              <w:pStyle w:val="TableText"/>
            </w:pPr>
          </w:p>
        </w:tc>
        <w:tc>
          <w:tcPr>
            <w:tcW w:w="832" w:type="pct"/>
            <w:noWrap/>
            <w:vAlign w:val="center"/>
            <w:hideMark/>
          </w:tcPr>
          <w:p w14:paraId="4FF1E2D8" w14:textId="77777777" w:rsidR="004211AF" w:rsidRPr="00810DF6" w:rsidRDefault="00000000" w:rsidP="00810DF6">
            <w:pPr>
              <w:pStyle w:val="TableText"/>
            </w:pPr>
            <w:sdt>
              <w:sdtPr>
                <w:id w:val="1863478538"/>
                <w:placeholder>
                  <w:docPart w:val="05FBC66A24024D419AB18D42F0977284"/>
                </w:placeholder>
                <w:temporary/>
                <w:showingPlcHdr/>
                <w15:appearance w15:val="hidden"/>
              </w:sdtPr>
              <w:sdtContent>
                <w:r w:rsidR="004211AF" w:rsidRPr="00810DF6">
                  <w:rPr>
                    <w:lang w:val="en-GB" w:bidi="en-GB"/>
                  </w:rPr>
                  <w:t>£0</w:t>
                </w:r>
              </w:sdtContent>
            </w:sdt>
          </w:p>
        </w:tc>
        <w:tc>
          <w:tcPr>
            <w:tcW w:w="832" w:type="pct"/>
            <w:noWrap/>
            <w:vAlign w:val="center"/>
            <w:hideMark/>
          </w:tcPr>
          <w:p w14:paraId="0D984F64" w14:textId="77777777" w:rsidR="004211AF" w:rsidRPr="00810DF6" w:rsidRDefault="00000000" w:rsidP="00810DF6">
            <w:pPr>
              <w:pStyle w:val="TableText"/>
            </w:pPr>
            <w:sdt>
              <w:sdtPr>
                <w:id w:val="-1673332229"/>
                <w:placeholder>
                  <w:docPart w:val="5DA6D1FECF644E9D91FB03F8D707AA71"/>
                </w:placeholder>
                <w:temporary/>
                <w:showingPlcHdr/>
                <w15:appearance w15:val="hidden"/>
              </w:sdtPr>
              <w:sdtContent>
                <w:r w:rsidR="004211AF" w:rsidRPr="00810DF6">
                  <w:rPr>
                    <w:lang w:val="en-GB" w:bidi="en-GB"/>
                  </w:rPr>
                  <w:t>£0</w:t>
                </w:r>
              </w:sdtContent>
            </w:sdt>
          </w:p>
        </w:tc>
        <w:tc>
          <w:tcPr>
            <w:tcW w:w="840" w:type="pct"/>
            <w:noWrap/>
            <w:vAlign w:val="center"/>
            <w:hideMark/>
          </w:tcPr>
          <w:p w14:paraId="272A576B" w14:textId="77777777" w:rsidR="004211AF" w:rsidRPr="00810DF6" w:rsidRDefault="00000000" w:rsidP="00810DF6">
            <w:pPr>
              <w:pStyle w:val="TableText"/>
            </w:pPr>
            <w:sdt>
              <w:sdtPr>
                <w:id w:val="-1673489666"/>
                <w:placeholder>
                  <w:docPart w:val="C8355053FBA54E728C835D6EEB9DB826"/>
                </w:placeholder>
                <w:temporary/>
                <w:showingPlcHdr/>
                <w15:appearance w15:val="hidden"/>
              </w:sdtPr>
              <w:sdtContent>
                <w:r w:rsidR="004211AF" w:rsidRPr="00810DF6">
                  <w:rPr>
                    <w:lang w:val="en-GB" w:bidi="en-GB"/>
                  </w:rPr>
                  <w:t>£0</w:t>
                </w:r>
              </w:sdtContent>
            </w:sdt>
          </w:p>
        </w:tc>
      </w:tr>
      <w:tr w:rsidR="004211AF" w:rsidRPr="00810DF6" w14:paraId="78992DFD" w14:textId="77777777" w:rsidTr="00385D4D">
        <w:trPr>
          <w:trHeight w:val="312"/>
        </w:trPr>
        <w:tc>
          <w:tcPr>
            <w:tcW w:w="1664" w:type="pct"/>
            <w:shd w:val="clear" w:color="auto" w:fill="F2F2F2" w:themeFill="background1" w:themeFillShade="F2"/>
            <w:vAlign w:val="center"/>
            <w:hideMark/>
          </w:tcPr>
          <w:p w14:paraId="24F1573D" w14:textId="77777777" w:rsidR="004211AF" w:rsidRPr="00810DF6" w:rsidRDefault="00000000" w:rsidP="00810DF6">
            <w:pPr>
              <w:pStyle w:val="TableText"/>
            </w:pPr>
            <w:sdt>
              <w:sdtPr>
                <w:id w:val="-87464024"/>
                <w:placeholder>
                  <w:docPart w:val="6DC5C016F8B64DC6883AB9CE24F28E16"/>
                </w:placeholder>
                <w:temporary/>
                <w:showingPlcHdr/>
                <w15:appearance w15:val="hidden"/>
              </w:sdtPr>
              <w:sdtContent>
                <w:r w:rsidR="004211AF" w:rsidRPr="00810DF6">
                  <w:rPr>
                    <w:lang w:val="en-GB" w:bidi="en-GB"/>
                  </w:rPr>
                  <w:t>Bank service charges</w:t>
                </w:r>
              </w:sdtContent>
            </w:sdt>
          </w:p>
        </w:tc>
        <w:tc>
          <w:tcPr>
            <w:tcW w:w="832" w:type="pct"/>
            <w:shd w:val="clear" w:color="auto" w:fill="F2F2F2" w:themeFill="background1" w:themeFillShade="F2"/>
            <w:noWrap/>
            <w:vAlign w:val="center"/>
            <w:hideMark/>
          </w:tcPr>
          <w:p w14:paraId="59AC7ACD" w14:textId="77777777" w:rsidR="004211AF" w:rsidRPr="00810DF6" w:rsidRDefault="004211AF" w:rsidP="00810DF6">
            <w:pPr>
              <w:pStyle w:val="TableText"/>
            </w:pPr>
          </w:p>
        </w:tc>
        <w:tc>
          <w:tcPr>
            <w:tcW w:w="832" w:type="pct"/>
            <w:shd w:val="clear" w:color="auto" w:fill="F2F2F2" w:themeFill="background1" w:themeFillShade="F2"/>
            <w:noWrap/>
            <w:vAlign w:val="center"/>
            <w:hideMark/>
          </w:tcPr>
          <w:p w14:paraId="48EFFACA" w14:textId="77777777" w:rsidR="004211AF" w:rsidRPr="00810DF6" w:rsidRDefault="00000000" w:rsidP="00810DF6">
            <w:pPr>
              <w:pStyle w:val="TableText"/>
            </w:pPr>
            <w:sdt>
              <w:sdtPr>
                <w:id w:val="751864017"/>
                <w:placeholder>
                  <w:docPart w:val="507E432906C845D3A5C0CF72874615AD"/>
                </w:placeholder>
                <w:temporary/>
                <w:showingPlcHdr/>
                <w15:appearance w15:val="hidden"/>
              </w:sdtPr>
              <w:sdtContent>
                <w:r w:rsidR="004211AF" w:rsidRPr="00810DF6">
                  <w:rPr>
                    <w:lang w:val="en-GB" w:bidi="en-GB"/>
                  </w:rPr>
                  <w:t>£0</w:t>
                </w:r>
              </w:sdtContent>
            </w:sdt>
          </w:p>
        </w:tc>
        <w:tc>
          <w:tcPr>
            <w:tcW w:w="832" w:type="pct"/>
            <w:shd w:val="clear" w:color="auto" w:fill="F2F2F2" w:themeFill="background1" w:themeFillShade="F2"/>
            <w:noWrap/>
            <w:vAlign w:val="center"/>
            <w:hideMark/>
          </w:tcPr>
          <w:p w14:paraId="3974FBF0" w14:textId="77777777" w:rsidR="004211AF" w:rsidRPr="00810DF6" w:rsidRDefault="00000000" w:rsidP="00810DF6">
            <w:pPr>
              <w:pStyle w:val="TableText"/>
            </w:pPr>
            <w:sdt>
              <w:sdtPr>
                <w:id w:val="1589880003"/>
                <w:placeholder>
                  <w:docPart w:val="B3368414E93940A989D783D40E1C2219"/>
                </w:placeholder>
                <w:temporary/>
                <w:showingPlcHdr/>
                <w15:appearance w15:val="hidden"/>
              </w:sdtPr>
              <w:sdtContent>
                <w:r w:rsidR="004211AF" w:rsidRPr="00810DF6">
                  <w:rPr>
                    <w:lang w:val="en-GB" w:bidi="en-GB"/>
                  </w:rPr>
                  <w:t>£0</w:t>
                </w:r>
              </w:sdtContent>
            </w:sdt>
          </w:p>
        </w:tc>
        <w:tc>
          <w:tcPr>
            <w:tcW w:w="840" w:type="pct"/>
            <w:shd w:val="clear" w:color="auto" w:fill="F2F2F2" w:themeFill="background1" w:themeFillShade="F2"/>
            <w:noWrap/>
            <w:vAlign w:val="center"/>
            <w:hideMark/>
          </w:tcPr>
          <w:p w14:paraId="57F1F6E2" w14:textId="77777777" w:rsidR="004211AF" w:rsidRPr="00810DF6" w:rsidRDefault="00000000" w:rsidP="00810DF6">
            <w:pPr>
              <w:pStyle w:val="TableText"/>
            </w:pPr>
            <w:sdt>
              <w:sdtPr>
                <w:id w:val="175244656"/>
                <w:placeholder>
                  <w:docPart w:val="35A82E277C294ACF9CFEA65FBF09E866"/>
                </w:placeholder>
                <w:temporary/>
                <w:showingPlcHdr/>
                <w15:appearance w15:val="hidden"/>
              </w:sdtPr>
              <w:sdtContent>
                <w:r w:rsidR="004211AF" w:rsidRPr="00810DF6">
                  <w:rPr>
                    <w:lang w:val="en-GB" w:bidi="en-GB"/>
                  </w:rPr>
                  <w:t>£0</w:t>
                </w:r>
              </w:sdtContent>
            </w:sdt>
          </w:p>
        </w:tc>
      </w:tr>
      <w:tr w:rsidR="004211AF" w:rsidRPr="00810DF6" w14:paraId="2274C5BC" w14:textId="77777777" w:rsidTr="00385D4D">
        <w:trPr>
          <w:trHeight w:val="312"/>
        </w:trPr>
        <w:tc>
          <w:tcPr>
            <w:tcW w:w="1664" w:type="pct"/>
            <w:vAlign w:val="center"/>
            <w:hideMark/>
          </w:tcPr>
          <w:p w14:paraId="278646B6" w14:textId="77777777" w:rsidR="004211AF" w:rsidRPr="00810DF6" w:rsidRDefault="00000000" w:rsidP="00810DF6">
            <w:pPr>
              <w:pStyle w:val="TableText"/>
            </w:pPr>
            <w:sdt>
              <w:sdtPr>
                <w:id w:val="1384603382"/>
                <w:placeholder>
                  <w:docPart w:val="F654FC12B14B48718071138A12E353A0"/>
                </w:placeholder>
                <w:temporary/>
                <w:showingPlcHdr/>
                <w15:appearance w15:val="hidden"/>
              </w:sdtPr>
              <w:sdtContent>
                <w:r w:rsidR="004211AF" w:rsidRPr="00810DF6">
                  <w:rPr>
                    <w:lang w:val="en-GB" w:bidi="en-GB"/>
                  </w:rPr>
                  <w:t>Supplies</w:t>
                </w:r>
              </w:sdtContent>
            </w:sdt>
          </w:p>
        </w:tc>
        <w:tc>
          <w:tcPr>
            <w:tcW w:w="832" w:type="pct"/>
            <w:noWrap/>
            <w:vAlign w:val="center"/>
            <w:hideMark/>
          </w:tcPr>
          <w:p w14:paraId="65537B13" w14:textId="77777777" w:rsidR="004211AF" w:rsidRPr="00810DF6" w:rsidRDefault="004211AF" w:rsidP="00810DF6">
            <w:pPr>
              <w:pStyle w:val="TableText"/>
            </w:pPr>
          </w:p>
        </w:tc>
        <w:tc>
          <w:tcPr>
            <w:tcW w:w="832" w:type="pct"/>
            <w:noWrap/>
            <w:vAlign w:val="center"/>
            <w:hideMark/>
          </w:tcPr>
          <w:p w14:paraId="4EA56244" w14:textId="77777777" w:rsidR="004211AF" w:rsidRPr="00810DF6" w:rsidRDefault="00000000" w:rsidP="00810DF6">
            <w:pPr>
              <w:pStyle w:val="TableText"/>
            </w:pPr>
            <w:sdt>
              <w:sdtPr>
                <w:id w:val="-2041731784"/>
                <w:placeholder>
                  <w:docPart w:val="549086687B5542E78B3E858F9D002959"/>
                </w:placeholder>
                <w:temporary/>
                <w:showingPlcHdr/>
                <w15:appearance w15:val="hidden"/>
              </w:sdtPr>
              <w:sdtContent>
                <w:r w:rsidR="004211AF" w:rsidRPr="00810DF6">
                  <w:rPr>
                    <w:lang w:val="en-GB" w:bidi="en-GB"/>
                  </w:rPr>
                  <w:t>£0</w:t>
                </w:r>
              </w:sdtContent>
            </w:sdt>
          </w:p>
        </w:tc>
        <w:tc>
          <w:tcPr>
            <w:tcW w:w="832" w:type="pct"/>
            <w:noWrap/>
            <w:vAlign w:val="center"/>
            <w:hideMark/>
          </w:tcPr>
          <w:p w14:paraId="39B7A6CA" w14:textId="77777777" w:rsidR="004211AF" w:rsidRPr="00810DF6" w:rsidRDefault="00000000" w:rsidP="00810DF6">
            <w:pPr>
              <w:pStyle w:val="TableText"/>
            </w:pPr>
            <w:sdt>
              <w:sdtPr>
                <w:id w:val="-1260904677"/>
                <w:placeholder>
                  <w:docPart w:val="6B36D7D73DFE492FADC673A74B8DB3E1"/>
                </w:placeholder>
                <w:temporary/>
                <w:showingPlcHdr/>
                <w15:appearance w15:val="hidden"/>
              </w:sdtPr>
              <w:sdtContent>
                <w:r w:rsidR="004211AF" w:rsidRPr="00810DF6">
                  <w:rPr>
                    <w:lang w:val="en-GB" w:bidi="en-GB"/>
                  </w:rPr>
                  <w:t>£0</w:t>
                </w:r>
              </w:sdtContent>
            </w:sdt>
          </w:p>
        </w:tc>
        <w:tc>
          <w:tcPr>
            <w:tcW w:w="840" w:type="pct"/>
            <w:noWrap/>
            <w:vAlign w:val="center"/>
            <w:hideMark/>
          </w:tcPr>
          <w:p w14:paraId="5586764A" w14:textId="77777777" w:rsidR="004211AF" w:rsidRPr="00810DF6" w:rsidRDefault="00000000" w:rsidP="00810DF6">
            <w:pPr>
              <w:pStyle w:val="TableText"/>
            </w:pPr>
            <w:sdt>
              <w:sdtPr>
                <w:id w:val="-790133363"/>
                <w:placeholder>
                  <w:docPart w:val="40D41B3CC73A4D6EBBD78356C62D86FB"/>
                </w:placeholder>
                <w:temporary/>
                <w:showingPlcHdr/>
                <w15:appearance w15:val="hidden"/>
              </w:sdtPr>
              <w:sdtContent>
                <w:r w:rsidR="004211AF" w:rsidRPr="00810DF6">
                  <w:rPr>
                    <w:lang w:val="en-GB" w:bidi="en-GB"/>
                  </w:rPr>
                  <w:t>£0</w:t>
                </w:r>
              </w:sdtContent>
            </w:sdt>
          </w:p>
        </w:tc>
      </w:tr>
      <w:tr w:rsidR="004211AF" w:rsidRPr="00810DF6" w14:paraId="14E0C5FC" w14:textId="77777777" w:rsidTr="00385D4D">
        <w:trPr>
          <w:trHeight w:val="312"/>
        </w:trPr>
        <w:tc>
          <w:tcPr>
            <w:tcW w:w="1664" w:type="pct"/>
            <w:shd w:val="clear" w:color="auto" w:fill="F2F2F2" w:themeFill="background1" w:themeFillShade="F2"/>
            <w:vAlign w:val="center"/>
            <w:hideMark/>
          </w:tcPr>
          <w:p w14:paraId="74D27065" w14:textId="77777777" w:rsidR="004211AF" w:rsidRPr="00810DF6" w:rsidRDefault="00000000" w:rsidP="00810DF6">
            <w:pPr>
              <w:pStyle w:val="TableText"/>
            </w:pPr>
            <w:sdt>
              <w:sdtPr>
                <w:id w:val="-2136706829"/>
                <w:placeholder>
                  <w:docPart w:val="3E7284A1BA3B4CEC8B947656350CA0E0"/>
                </w:placeholder>
                <w:temporary/>
                <w:showingPlcHdr/>
                <w15:appearance w15:val="hidden"/>
              </w:sdtPr>
              <w:sdtContent>
                <w:r w:rsidR="004211AF" w:rsidRPr="00810DF6">
                  <w:rPr>
                    <w:lang w:val="en-GB" w:bidi="en-GB"/>
                  </w:rPr>
                  <w:t>Travel &amp; entertainment</w:t>
                </w:r>
              </w:sdtContent>
            </w:sdt>
          </w:p>
        </w:tc>
        <w:tc>
          <w:tcPr>
            <w:tcW w:w="832" w:type="pct"/>
            <w:shd w:val="clear" w:color="auto" w:fill="F2F2F2" w:themeFill="background1" w:themeFillShade="F2"/>
            <w:noWrap/>
            <w:vAlign w:val="center"/>
            <w:hideMark/>
          </w:tcPr>
          <w:p w14:paraId="482ECE3F" w14:textId="77777777" w:rsidR="004211AF" w:rsidRPr="00810DF6" w:rsidRDefault="004211AF" w:rsidP="00810DF6">
            <w:pPr>
              <w:pStyle w:val="TableText"/>
            </w:pPr>
          </w:p>
        </w:tc>
        <w:tc>
          <w:tcPr>
            <w:tcW w:w="832" w:type="pct"/>
            <w:shd w:val="clear" w:color="auto" w:fill="F2F2F2" w:themeFill="background1" w:themeFillShade="F2"/>
            <w:noWrap/>
            <w:vAlign w:val="center"/>
            <w:hideMark/>
          </w:tcPr>
          <w:p w14:paraId="46AB34F5" w14:textId="77777777" w:rsidR="004211AF" w:rsidRPr="00810DF6" w:rsidRDefault="00000000" w:rsidP="00810DF6">
            <w:pPr>
              <w:pStyle w:val="TableText"/>
            </w:pPr>
            <w:sdt>
              <w:sdtPr>
                <w:id w:val="367648385"/>
                <w:placeholder>
                  <w:docPart w:val="4DC5A142353E48E79A50A16142C20836"/>
                </w:placeholder>
                <w:temporary/>
                <w:showingPlcHdr/>
                <w15:appearance w15:val="hidden"/>
              </w:sdtPr>
              <w:sdtContent>
                <w:r w:rsidR="004211AF" w:rsidRPr="00810DF6">
                  <w:rPr>
                    <w:lang w:val="en-GB" w:bidi="en-GB"/>
                  </w:rPr>
                  <w:t>£0</w:t>
                </w:r>
              </w:sdtContent>
            </w:sdt>
          </w:p>
        </w:tc>
        <w:tc>
          <w:tcPr>
            <w:tcW w:w="832" w:type="pct"/>
            <w:shd w:val="clear" w:color="auto" w:fill="F2F2F2" w:themeFill="background1" w:themeFillShade="F2"/>
            <w:noWrap/>
            <w:vAlign w:val="center"/>
            <w:hideMark/>
          </w:tcPr>
          <w:p w14:paraId="311B6E53" w14:textId="77777777" w:rsidR="004211AF" w:rsidRPr="00810DF6" w:rsidRDefault="00000000" w:rsidP="00810DF6">
            <w:pPr>
              <w:pStyle w:val="TableText"/>
            </w:pPr>
            <w:sdt>
              <w:sdtPr>
                <w:id w:val="1283375834"/>
                <w:placeholder>
                  <w:docPart w:val="0A8D4A910C6049A79CCBF5712FB4C06C"/>
                </w:placeholder>
                <w:temporary/>
                <w:showingPlcHdr/>
                <w15:appearance w15:val="hidden"/>
              </w:sdtPr>
              <w:sdtContent>
                <w:r w:rsidR="004211AF" w:rsidRPr="00810DF6">
                  <w:rPr>
                    <w:lang w:val="en-GB" w:bidi="en-GB"/>
                  </w:rPr>
                  <w:t>£0</w:t>
                </w:r>
              </w:sdtContent>
            </w:sdt>
          </w:p>
        </w:tc>
        <w:tc>
          <w:tcPr>
            <w:tcW w:w="840" w:type="pct"/>
            <w:shd w:val="clear" w:color="auto" w:fill="F2F2F2" w:themeFill="background1" w:themeFillShade="F2"/>
            <w:noWrap/>
            <w:vAlign w:val="center"/>
            <w:hideMark/>
          </w:tcPr>
          <w:p w14:paraId="04643F65" w14:textId="77777777" w:rsidR="004211AF" w:rsidRPr="00810DF6" w:rsidRDefault="00000000" w:rsidP="00810DF6">
            <w:pPr>
              <w:pStyle w:val="TableText"/>
            </w:pPr>
            <w:sdt>
              <w:sdtPr>
                <w:id w:val="1324095415"/>
                <w:placeholder>
                  <w:docPart w:val="5C20BBA3224B4E56AFFDF431B0F19FFE"/>
                </w:placeholder>
                <w:temporary/>
                <w:showingPlcHdr/>
                <w15:appearance w15:val="hidden"/>
              </w:sdtPr>
              <w:sdtContent>
                <w:r w:rsidR="004211AF" w:rsidRPr="00810DF6">
                  <w:rPr>
                    <w:lang w:val="en-GB" w:bidi="en-GB"/>
                  </w:rPr>
                  <w:t>£0</w:t>
                </w:r>
              </w:sdtContent>
            </w:sdt>
          </w:p>
        </w:tc>
      </w:tr>
      <w:tr w:rsidR="004211AF" w:rsidRPr="00810DF6" w14:paraId="7A6B67DB" w14:textId="77777777" w:rsidTr="00385D4D">
        <w:trPr>
          <w:trHeight w:val="312"/>
        </w:trPr>
        <w:tc>
          <w:tcPr>
            <w:tcW w:w="1664" w:type="pct"/>
            <w:vAlign w:val="center"/>
            <w:hideMark/>
          </w:tcPr>
          <w:p w14:paraId="0E18022E" w14:textId="77777777" w:rsidR="004211AF" w:rsidRPr="00810DF6" w:rsidRDefault="00000000" w:rsidP="00810DF6">
            <w:pPr>
              <w:pStyle w:val="TableText"/>
            </w:pPr>
            <w:sdt>
              <w:sdtPr>
                <w:id w:val="889232055"/>
                <w:placeholder>
                  <w:docPart w:val="6B9D318286AC4DD7A8860637F5A6CDA2"/>
                </w:placeholder>
                <w:temporary/>
                <w:showingPlcHdr/>
                <w15:appearance w15:val="hidden"/>
              </w:sdtPr>
              <w:sdtContent>
                <w:r w:rsidR="004211AF" w:rsidRPr="00810DF6">
                  <w:rPr>
                    <w:lang w:val="en-GB" w:bidi="en-GB"/>
                  </w:rPr>
                  <w:t>Equipment</w:t>
                </w:r>
              </w:sdtContent>
            </w:sdt>
          </w:p>
        </w:tc>
        <w:tc>
          <w:tcPr>
            <w:tcW w:w="832" w:type="pct"/>
            <w:noWrap/>
            <w:vAlign w:val="center"/>
            <w:hideMark/>
          </w:tcPr>
          <w:p w14:paraId="4A1869F0" w14:textId="77777777" w:rsidR="004211AF" w:rsidRPr="00810DF6" w:rsidRDefault="004211AF" w:rsidP="00810DF6">
            <w:pPr>
              <w:pStyle w:val="TableText"/>
            </w:pPr>
          </w:p>
        </w:tc>
        <w:tc>
          <w:tcPr>
            <w:tcW w:w="832" w:type="pct"/>
            <w:noWrap/>
            <w:vAlign w:val="center"/>
            <w:hideMark/>
          </w:tcPr>
          <w:p w14:paraId="25A5041D" w14:textId="77777777" w:rsidR="004211AF" w:rsidRPr="00810DF6" w:rsidRDefault="00000000" w:rsidP="00810DF6">
            <w:pPr>
              <w:pStyle w:val="TableText"/>
            </w:pPr>
            <w:sdt>
              <w:sdtPr>
                <w:id w:val="654110928"/>
                <w:placeholder>
                  <w:docPart w:val="FEF3ABFC5D844A969E938C9D3F48E91A"/>
                </w:placeholder>
                <w:temporary/>
                <w:showingPlcHdr/>
                <w15:appearance w15:val="hidden"/>
              </w:sdtPr>
              <w:sdtContent>
                <w:r w:rsidR="004211AF" w:rsidRPr="00810DF6">
                  <w:rPr>
                    <w:lang w:val="en-GB" w:bidi="en-GB"/>
                  </w:rPr>
                  <w:t>£0</w:t>
                </w:r>
              </w:sdtContent>
            </w:sdt>
          </w:p>
        </w:tc>
        <w:tc>
          <w:tcPr>
            <w:tcW w:w="832" w:type="pct"/>
            <w:noWrap/>
            <w:vAlign w:val="center"/>
            <w:hideMark/>
          </w:tcPr>
          <w:p w14:paraId="469BA3E7" w14:textId="77777777" w:rsidR="004211AF" w:rsidRPr="00810DF6" w:rsidRDefault="00000000" w:rsidP="00810DF6">
            <w:pPr>
              <w:pStyle w:val="TableText"/>
            </w:pPr>
            <w:sdt>
              <w:sdtPr>
                <w:id w:val="-339774820"/>
                <w:placeholder>
                  <w:docPart w:val="1C09DA7D793743EEB1BBBD8C02A9A1A7"/>
                </w:placeholder>
                <w:temporary/>
                <w:showingPlcHdr/>
                <w15:appearance w15:val="hidden"/>
              </w:sdtPr>
              <w:sdtContent>
                <w:r w:rsidR="004211AF" w:rsidRPr="00810DF6">
                  <w:rPr>
                    <w:lang w:val="en-GB" w:bidi="en-GB"/>
                  </w:rPr>
                  <w:t>£2,500</w:t>
                </w:r>
              </w:sdtContent>
            </w:sdt>
          </w:p>
        </w:tc>
        <w:tc>
          <w:tcPr>
            <w:tcW w:w="840" w:type="pct"/>
            <w:noWrap/>
            <w:vAlign w:val="center"/>
            <w:hideMark/>
          </w:tcPr>
          <w:p w14:paraId="5BEBA6D0" w14:textId="77777777" w:rsidR="004211AF" w:rsidRPr="00810DF6" w:rsidRDefault="00000000" w:rsidP="00810DF6">
            <w:pPr>
              <w:pStyle w:val="TableText"/>
            </w:pPr>
            <w:sdt>
              <w:sdtPr>
                <w:id w:val="-245031594"/>
                <w:placeholder>
                  <w:docPart w:val="4F982B07CCC142378B72EA4F917CC2F4"/>
                </w:placeholder>
                <w:temporary/>
                <w:showingPlcHdr/>
                <w15:appearance w15:val="hidden"/>
              </w:sdtPr>
              <w:sdtContent>
                <w:r w:rsidR="004211AF" w:rsidRPr="00810DF6">
                  <w:rPr>
                    <w:lang w:val="en-GB" w:bidi="en-GB"/>
                  </w:rPr>
                  <w:t>£2,500</w:t>
                </w:r>
              </w:sdtContent>
            </w:sdt>
          </w:p>
        </w:tc>
      </w:tr>
      <w:tr w:rsidR="004211AF" w:rsidRPr="00810DF6" w14:paraId="04569ED8" w14:textId="77777777" w:rsidTr="00385D4D">
        <w:trPr>
          <w:trHeight w:val="312"/>
        </w:trPr>
        <w:tc>
          <w:tcPr>
            <w:tcW w:w="1664" w:type="pct"/>
            <w:shd w:val="clear" w:color="auto" w:fill="F2F2F2" w:themeFill="background1" w:themeFillShade="F2"/>
            <w:vAlign w:val="center"/>
            <w:hideMark/>
          </w:tcPr>
          <w:p w14:paraId="057C24CA" w14:textId="77777777" w:rsidR="004211AF" w:rsidRPr="00810DF6" w:rsidRDefault="00000000" w:rsidP="00810DF6">
            <w:pPr>
              <w:pStyle w:val="TableText"/>
            </w:pPr>
            <w:sdt>
              <w:sdtPr>
                <w:id w:val="-526487902"/>
                <w:placeholder>
                  <w:docPart w:val="13AE5473898B4A7E9E6B6F0FA173B78B"/>
                </w:placeholder>
                <w:temporary/>
                <w:showingPlcHdr/>
                <w15:appearance w15:val="hidden"/>
              </w:sdtPr>
              <w:sdtContent>
                <w:r w:rsidR="004211AF" w:rsidRPr="00810DF6">
                  <w:rPr>
                    <w:lang w:val="en-GB" w:bidi="en-GB"/>
                  </w:rPr>
                  <w:t>Furniture &amp; fixtures</w:t>
                </w:r>
              </w:sdtContent>
            </w:sdt>
          </w:p>
        </w:tc>
        <w:tc>
          <w:tcPr>
            <w:tcW w:w="832" w:type="pct"/>
            <w:shd w:val="clear" w:color="auto" w:fill="F2F2F2" w:themeFill="background1" w:themeFillShade="F2"/>
            <w:noWrap/>
            <w:vAlign w:val="center"/>
            <w:hideMark/>
          </w:tcPr>
          <w:p w14:paraId="069BFFFA" w14:textId="77777777" w:rsidR="004211AF" w:rsidRPr="00810DF6" w:rsidRDefault="004211AF" w:rsidP="00810DF6">
            <w:pPr>
              <w:pStyle w:val="TableText"/>
            </w:pPr>
          </w:p>
        </w:tc>
        <w:tc>
          <w:tcPr>
            <w:tcW w:w="832" w:type="pct"/>
            <w:shd w:val="clear" w:color="auto" w:fill="F2F2F2" w:themeFill="background1" w:themeFillShade="F2"/>
            <w:noWrap/>
            <w:vAlign w:val="center"/>
            <w:hideMark/>
          </w:tcPr>
          <w:p w14:paraId="29B7BBD7" w14:textId="77777777" w:rsidR="004211AF" w:rsidRPr="00810DF6" w:rsidRDefault="00000000" w:rsidP="00810DF6">
            <w:pPr>
              <w:pStyle w:val="TableText"/>
            </w:pPr>
            <w:sdt>
              <w:sdtPr>
                <w:id w:val="806754235"/>
                <w:placeholder>
                  <w:docPart w:val="641FAE09DB294DB58AFF77DD71A82BAD"/>
                </w:placeholder>
                <w:temporary/>
                <w:showingPlcHdr/>
                <w15:appearance w15:val="hidden"/>
              </w:sdtPr>
              <w:sdtContent>
                <w:r w:rsidR="004211AF" w:rsidRPr="00810DF6">
                  <w:rPr>
                    <w:lang w:val="en-GB" w:bidi="en-GB"/>
                  </w:rPr>
                  <w:t>£0</w:t>
                </w:r>
              </w:sdtContent>
            </w:sdt>
          </w:p>
        </w:tc>
        <w:tc>
          <w:tcPr>
            <w:tcW w:w="832" w:type="pct"/>
            <w:shd w:val="clear" w:color="auto" w:fill="F2F2F2" w:themeFill="background1" w:themeFillShade="F2"/>
            <w:noWrap/>
            <w:vAlign w:val="center"/>
            <w:hideMark/>
          </w:tcPr>
          <w:p w14:paraId="08ADEC6B" w14:textId="77777777" w:rsidR="004211AF" w:rsidRPr="00810DF6" w:rsidRDefault="00000000" w:rsidP="00810DF6">
            <w:pPr>
              <w:pStyle w:val="TableText"/>
            </w:pPr>
            <w:sdt>
              <w:sdtPr>
                <w:id w:val="1228259444"/>
                <w:placeholder>
                  <w:docPart w:val="D64861D9DD914A03B53A31A2A4337AE7"/>
                </w:placeholder>
                <w:temporary/>
                <w:showingPlcHdr/>
                <w15:appearance w15:val="hidden"/>
              </w:sdtPr>
              <w:sdtContent>
                <w:r w:rsidR="004211AF" w:rsidRPr="00810DF6">
                  <w:rPr>
                    <w:lang w:val="en-GB" w:bidi="en-GB"/>
                  </w:rPr>
                  <w:t>£0</w:t>
                </w:r>
              </w:sdtContent>
            </w:sdt>
          </w:p>
        </w:tc>
        <w:tc>
          <w:tcPr>
            <w:tcW w:w="840" w:type="pct"/>
            <w:shd w:val="clear" w:color="auto" w:fill="F2F2F2" w:themeFill="background1" w:themeFillShade="F2"/>
            <w:noWrap/>
            <w:vAlign w:val="center"/>
            <w:hideMark/>
          </w:tcPr>
          <w:p w14:paraId="13537906" w14:textId="77777777" w:rsidR="004211AF" w:rsidRPr="00810DF6" w:rsidRDefault="00000000" w:rsidP="00810DF6">
            <w:pPr>
              <w:pStyle w:val="TableText"/>
            </w:pPr>
            <w:sdt>
              <w:sdtPr>
                <w:id w:val="208388641"/>
                <w:placeholder>
                  <w:docPart w:val="72B011802E044619B3376E7650DD869D"/>
                </w:placeholder>
                <w:temporary/>
                <w:showingPlcHdr/>
                <w15:appearance w15:val="hidden"/>
              </w:sdtPr>
              <w:sdtContent>
                <w:r w:rsidR="004211AF" w:rsidRPr="00810DF6">
                  <w:rPr>
                    <w:lang w:val="en-GB" w:bidi="en-GB"/>
                  </w:rPr>
                  <w:t>£0</w:t>
                </w:r>
              </w:sdtContent>
            </w:sdt>
          </w:p>
        </w:tc>
      </w:tr>
      <w:tr w:rsidR="004211AF" w:rsidRPr="00810DF6" w14:paraId="42F9982A" w14:textId="77777777" w:rsidTr="00385D4D">
        <w:trPr>
          <w:trHeight w:val="312"/>
        </w:trPr>
        <w:tc>
          <w:tcPr>
            <w:tcW w:w="1664" w:type="pct"/>
            <w:vAlign w:val="center"/>
            <w:hideMark/>
          </w:tcPr>
          <w:p w14:paraId="0A1878C6" w14:textId="77777777" w:rsidR="004211AF" w:rsidRPr="00810DF6" w:rsidRDefault="00000000" w:rsidP="00810DF6">
            <w:pPr>
              <w:pStyle w:val="TableText"/>
            </w:pPr>
            <w:sdt>
              <w:sdtPr>
                <w:id w:val="-2010051686"/>
                <w:placeholder>
                  <w:docPart w:val="7F5F2DAE033741F1BC416467F7281E54"/>
                </w:placeholder>
                <w:temporary/>
                <w:showingPlcHdr/>
                <w15:appearance w15:val="hidden"/>
              </w:sdtPr>
              <w:sdtContent>
                <w:r w:rsidR="004211AF" w:rsidRPr="00810DF6">
                  <w:rPr>
                    <w:lang w:val="en-GB" w:bidi="en-GB"/>
                  </w:rPr>
                  <w:t>Leasehold improvements</w:t>
                </w:r>
              </w:sdtContent>
            </w:sdt>
          </w:p>
        </w:tc>
        <w:tc>
          <w:tcPr>
            <w:tcW w:w="832" w:type="pct"/>
            <w:noWrap/>
            <w:vAlign w:val="center"/>
            <w:hideMark/>
          </w:tcPr>
          <w:p w14:paraId="67DDEF29" w14:textId="77777777" w:rsidR="004211AF" w:rsidRPr="00810DF6" w:rsidRDefault="004211AF" w:rsidP="00810DF6">
            <w:pPr>
              <w:pStyle w:val="TableText"/>
            </w:pPr>
          </w:p>
        </w:tc>
        <w:tc>
          <w:tcPr>
            <w:tcW w:w="832" w:type="pct"/>
            <w:noWrap/>
            <w:vAlign w:val="center"/>
            <w:hideMark/>
          </w:tcPr>
          <w:p w14:paraId="482CF0AE" w14:textId="77777777" w:rsidR="004211AF" w:rsidRPr="00810DF6" w:rsidRDefault="00000000" w:rsidP="00810DF6">
            <w:pPr>
              <w:pStyle w:val="TableText"/>
            </w:pPr>
            <w:sdt>
              <w:sdtPr>
                <w:id w:val="-1839684906"/>
                <w:placeholder>
                  <w:docPart w:val="B5AF2E06F1D743B4B35B9F96E196DAC4"/>
                </w:placeholder>
                <w:temporary/>
                <w:showingPlcHdr/>
                <w15:appearance w15:val="hidden"/>
              </w:sdtPr>
              <w:sdtContent>
                <w:r w:rsidR="004211AF" w:rsidRPr="00810DF6">
                  <w:rPr>
                    <w:lang w:val="en-GB" w:bidi="en-GB"/>
                  </w:rPr>
                  <w:t>£0</w:t>
                </w:r>
              </w:sdtContent>
            </w:sdt>
          </w:p>
        </w:tc>
        <w:tc>
          <w:tcPr>
            <w:tcW w:w="832" w:type="pct"/>
            <w:noWrap/>
            <w:vAlign w:val="center"/>
            <w:hideMark/>
          </w:tcPr>
          <w:p w14:paraId="7F1A158E" w14:textId="77777777" w:rsidR="004211AF" w:rsidRPr="00810DF6" w:rsidRDefault="00000000" w:rsidP="00810DF6">
            <w:pPr>
              <w:pStyle w:val="TableText"/>
            </w:pPr>
            <w:sdt>
              <w:sdtPr>
                <w:id w:val="1852140027"/>
                <w:placeholder>
                  <w:docPart w:val="B9C66E9398824606B352CD2F218FA9BA"/>
                </w:placeholder>
                <w:temporary/>
                <w:showingPlcHdr/>
                <w15:appearance w15:val="hidden"/>
              </w:sdtPr>
              <w:sdtContent>
                <w:r w:rsidR="004211AF" w:rsidRPr="00810DF6">
                  <w:rPr>
                    <w:lang w:val="en-GB" w:bidi="en-GB"/>
                  </w:rPr>
                  <w:t>£0</w:t>
                </w:r>
              </w:sdtContent>
            </w:sdt>
          </w:p>
        </w:tc>
        <w:tc>
          <w:tcPr>
            <w:tcW w:w="840" w:type="pct"/>
            <w:noWrap/>
            <w:vAlign w:val="center"/>
            <w:hideMark/>
          </w:tcPr>
          <w:p w14:paraId="26B9DA54" w14:textId="77777777" w:rsidR="004211AF" w:rsidRPr="00810DF6" w:rsidRDefault="00000000" w:rsidP="00810DF6">
            <w:pPr>
              <w:pStyle w:val="TableText"/>
            </w:pPr>
            <w:sdt>
              <w:sdtPr>
                <w:id w:val="-1025240620"/>
                <w:placeholder>
                  <w:docPart w:val="1C9D9E5D34DC47618AA2FD7393D7D1F4"/>
                </w:placeholder>
                <w:temporary/>
                <w:showingPlcHdr/>
                <w15:appearance w15:val="hidden"/>
              </w:sdtPr>
              <w:sdtContent>
                <w:r w:rsidR="004211AF" w:rsidRPr="00810DF6">
                  <w:rPr>
                    <w:lang w:val="en-GB" w:bidi="en-GB"/>
                  </w:rPr>
                  <w:t>£0</w:t>
                </w:r>
              </w:sdtContent>
            </w:sdt>
          </w:p>
        </w:tc>
      </w:tr>
      <w:tr w:rsidR="004211AF" w:rsidRPr="00810DF6" w14:paraId="07AB1CB8" w14:textId="77777777" w:rsidTr="00385D4D">
        <w:trPr>
          <w:trHeight w:val="312"/>
        </w:trPr>
        <w:tc>
          <w:tcPr>
            <w:tcW w:w="1664" w:type="pct"/>
            <w:shd w:val="clear" w:color="auto" w:fill="F2F2F2" w:themeFill="background1" w:themeFillShade="F2"/>
            <w:vAlign w:val="center"/>
            <w:hideMark/>
          </w:tcPr>
          <w:p w14:paraId="7C4F6051" w14:textId="77777777" w:rsidR="004211AF" w:rsidRPr="00810DF6" w:rsidRDefault="00000000" w:rsidP="00810DF6">
            <w:pPr>
              <w:pStyle w:val="TableText"/>
            </w:pPr>
            <w:sdt>
              <w:sdtPr>
                <w:id w:val="1906485089"/>
                <w:placeholder>
                  <w:docPart w:val="6DB83AA5B8144F52A3E0A1EF793AF31B"/>
                </w:placeholder>
                <w:temporary/>
                <w:showingPlcHdr/>
                <w15:appearance w15:val="hidden"/>
              </w:sdtPr>
              <w:sdtContent>
                <w:r w:rsidR="004211AF" w:rsidRPr="00810DF6">
                  <w:rPr>
                    <w:lang w:val="en-GB" w:bidi="en-GB"/>
                  </w:rPr>
                  <w:t>Security deposit(s)</w:t>
                </w:r>
              </w:sdtContent>
            </w:sdt>
          </w:p>
        </w:tc>
        <w:tc>
          <w:tcPr>
            <w:tcW w:w="832" w:type="pct"/>
            <w:shd w:val="clear" w:color="auto" w:fill="F2F2F2" w:themeFill="background1" w:themeFillShade="F2"/>
            <w:noWrap/>
            <w:vAlign w:val="center"/>
            <w:hideMark/>
          </w:tcPr>
          <w:p w14:paraId="0C2EF432" w14:textId="77777777" w:rsidR="004211AF" w:rsidRPr="00810DF6" w:rsidRDefault="004211AF" w:rsidP="00810DF6">
            <w:pPr>
              <w:pStyle w:val="TableText"/>
            </w:pPr>
          </w:p>
        </w:tc>
        <w:tc>
          <w:tcPr>
            <w:tcW w:w="832" w:type="pct"/>
            <w:shd w:val="clear" w:color="auto" w:fill="F2F2F2" w:themeFill="background1" w:themeFillShade="F2"/>
            <w:noWrap/>
            <w:vAlign w:val="center"/>
            <w:hideMark/>
          </w:tcPr>
          <w:p w14:paraId="005AE3E1" w14:textId="77777777" w:rsidR="004211AF" w:rsidRPr="00810DF6" w:rsidRDefault="00000000" w:rsidP="00810DF6">
            <w:pPr>
              <w:pStyle w:val="TableText"/>
            </w:pPr>
            <w:sdt>
              <w:sdtPr>
                <w:id w:val="891005049"/>
                <w:placeholder>
                  <w:docPart w:val="ACD74B0C5F474B9E84A1ACC7270905B9"/>
                </w:placeholder>
                <w:temporary/>
                <w:showingPlcHdr/>
                <w15:appearance w15:val="hidden"/>
              </w:sdtPr>
              <w:sdtContent>
                <w:r w:rsidR="004211AF" w:rsidRPr="00810DF6">
                  <w:rPr>
                    <w:lang w:val="en-GB" w:bidi="en-GB"/>
                  </w:rPr>
                  <w:t>£0</w:t>
                </w:r>
              </w:sdtContent>
            </w:sdt>
          </w:p>
        </w:tc>
        <w:tc>
          <w:tcPr>
            <w:tcW w:w="832" w:type="pct"/>
            <w:shd w:val="clear" w:color="auto" w:fill="F2F2F2" w:themeFill="background1" w:themeFillShade="F2"/>
            <w:noWrap/>
            <w:vAlign w:val="center"/>
            <w:hideMark/>
          </w:tcPr>
          <w:p w14:paraId="39E4EDAE" w14:textId="77777777" w:rsidR="004211AF" w:rsidRPr="00810DF6" w:rsidRDefault="00000000" w:rsidP="00810DF6">
            <w:pPr>
              <w:pStyle w:val="TableText"/>
            </w:pPr>
            <w:sdt>
              <w:sdtPr>
                <w:id w:val="-123932152"/>
                <w:placeholder>
                  <w:docPart w:val="4B1EF57971444D768AB33E7436096036"/>
                </w:placeholder>
                <w:temporary/>
                <w:showingPlcHdr/>
                <w15:appearance w15:val="hidden"/>
              </w:sdtPr>
              <w:sdtContent>
                <w:r w:rsidR="004211AF" w:rsidRPr="00810DF6">
                  <w:rPr>
                    <w:lang w:val="en-GB" w:bidi="en-GB"/>
                  </w:rPr>
                  <w:t>£0</w:t>
                </w:r>
              </w:sdtContent>
            </w:sdt>
          </w:p>
        </w:tc>
        <w:tc>
          <w:tcPr>
            <w:tcW w:w="840" w:type="pct"/>
            <w:shd w:val="clear" w:color="auto" w:fill="F2F2F2" w:themeFill="background1" w:themeFillShade="F2"/>
            <w:noWrap/>
            <w:vAlign w:val="center"/>
            <w:hideMark/>
          </w:tcPr>
          <w:p w14:paraId="1E7EF5DF" w14:textId="77777777" w:rsidR="004211AF" w:rsidRPr="00810DF6" w:rsidRDefault="00000000" w:rsidP="00810DF6">
            <w:pPr>
              <w:pStyle w:val="TableText"/>
            </w:pPr>
            <w:sdt>
              <w:sdtPr>
                <w:id w:val="-1850007079"/>
                <w:placeholder>
                  <w:docPart w:val="4726FC026C99444B80874C1E9403D1FB"/>
                </w:placeholder>
                <w:temporary/>
                <w:showingPlcHdr/>
                <w15:appearance w15:val="hidden"/>
              </w:sdtPr>
              <w:sdtContent>
                <w:r w:rsidR="004211AF" w:rsidRPr="00810DF6">
                  <w:rPr>
                    <w:lang w:val="en-GB" w:bidi="en-GB"/>
                  </w:rPr>
                  <w:t>£0</w:t>
                </w:r>
              </w:sdtContent>
            </w:sdt>
          </w:p>
        </w:tc>
      </w:tr>
      <w:tr w:rsidR="004211AF" w:rsidRPr="00810DF6" w14:paraId="230FFCBE" w14:textId="77777777" w:rsidTr="00385D4D">
        <w:trPr>
          <w:trHeight w:val="312"/>
        </w:trPr>
        <w:tc>
          <w:tcPr>
            <w:tcW w:w="1664" w:type="pct"/>
            <w:vAlign w:val="center"/>
            <w:hideMark/>
          </w:tcPr>
          <w:p w14:paraId="4A7974DE" w14:textId="77777777" w:rsidR="004211AF" w:rsidRPr="00810DF6" w:rsidRDefault="00000000" w:rsidP="00810DF6">
            <w:pPr>
              <w:pStyle w:val="TableText"/>
            </w:pPr>
            <w:sdt>
              <w:sdtPr>
                <w:id w:val="-1335841716"/>
                <w:placeholder>
                  <w:docPart w:val="2151048DD4CF4FB49C03F123677F6DE7"/>
                </w:placeholder>
                <w:temporary/>
                <w:showingPlcHdr/>
                <w15:appearance w15:val="hidden"/>
              </w:sdtPr>
              <w:sdtContent>
                <w:r w:rsidR="004211AF" w:rsidRPr="00810DF6">
                  <w:rPr>
                    <w:lang w:val="en-GB" w:bidi="en-GB"/>
                  </w:rPr>
                  <w:t>Business licences/Permits/Fees</w:t>
                </w:r>
              </w:sdtContent>
            </w:sdt>
          </w:p>
        </w:tc>
        <w:tc>
          <w:tcPr>
            <w:tcW w:w="832" w:type="pct"/>
            <w:noWrap/>
            <w:vAlign w:val="center"/>
            <w:hideMark/>
          </w:tcPr>
          <w:p w14:paraId="30854111" w14:textId="77777777" w:rsidR="004211AF" w:rsidRPr="00810DF6" w:rsidRDefault="004211AF" w:rsidP="00810DF6">
            <w:pPr>
              <w:pStyle w:val="TableText"/>
            </w:pPr>
          </w:p>
        </w:tc>
        <w:tc>
          <w:tcPr>
            <w:tcW w:w="832" w:type="pct"/>
            <w:noWrap/>
            <w:vAlign w:val="center"/>
            <w:hideMark/>
          </w:tcPr>
          <w:p w14:paraId="031DE98B" w14:textId="77777777" w:rsidR="004211AF" w:rsidRPr="00810DF6" w:rsidRDefault="00000000" w:rsidP="00810DF6">
            <w:pPr>
              <w:pStyle w:val="TableText"/>
            </w:pPr>
            <w:sdt>
              <w:sdtPr>
                <w:id w:val="-761529979"/>
                <w:placeholder>
                  <w:docPart w:val="9737B0E89B9C43D5909DD1DFAA0E6A72"/>
                </w:placeholder>
                <w:temporary/>
                <w:showingPlcHdr/>
                <w15:appearance w15:val="hidden"/>
              </w:sdtPr>
              <w:sdtContent>
                <w:r w:rsidR="004211AF" w:rsidRPr="00810DF6">
                  <w:rPr>
                    <w:lang w:val="en-GB" w:bidi="en-GB"/>
                  </w:rPr>
                  <w:t>£0</w:t>
                </w:r>
              </w:sdtContent>
            </w:sdt>
          </w:p>
        </w:tc>
        <w:tc>
          <w:tcPr>
            <w:tcW w:w="832" w:type="pct"/>
            <w:noWrap/>
            <w:vAlign w:val="center"/>
            <w:hideMark/>
          </w:tcPr>
          <w:p w14:paraId="2D952E19" w14:textId="77777777" w:rsidR="004211AF" w:rsidRPr="00810DF6" w:rsidRDefault="00000000" w:rsidP="00810DF6">
            <w:pPr>
              <w:pStyle w:val="TableText"/>
            </w:pPr>
            <w:sdt>
              <w:sdtPr>
                <w:id w:val="1962912506"/>
                <w:placeholder>
                  <w:docPart w:val="364A3946C10A44FBAC79A864CBC7876F"/>
                </w:placeholder>
                <w:temporary/>
                <w:showingPlcHdr/>
                <w15:appearance w15:val="hidden"/>
              </w:sdtPr>
              <w:sdtContent>
                <w:r w:rsidR="004211AF" w:rsidRPr="00810DF6">
                  <w:rPr>
                    <w:lang w:val="en-GB" w:bidi="en-GB"/>
                  </w:rPr>
                  <w:t>£5,000</w:t>
                </w:r>
              </w:sdtContent>
            </w:sdt>
          </w:p>
        </w:tc>
        <w:tc>
          <w:tcPr>
            <w:tcW w:w="840" w:type="pct"/>
            <w:noWrap/>
            <w:vAlign w:val="center"/>
            <w:hideMark/>
          </w:tcPr>
          <w:p w14:paraId="4F163C31" w14:textId="77777777" w:rsidR="004211AF" w:rsidRPr="00810DF6" w:rsidRDefault="00000000" w:rsidP="00810DF6">
            <w:pPr>
              <w:pStyle w:val="TableText"/>
            </w:pPr>
            <w:sdt>
              <w:sdtPr>
                <w:id w:val="-330449360"/>
                <w:placeholder>
                  <w:docPart w:val="EA6BE328D5FF4664BB680D1022B4BBA9"/>
                </w:placeholder>
                <w:temporary/>
                <w:showingPlcHdr/>
                <w15:appearance w15:val="hidden"/>
              </w:sdtPr>
              <w:sdtContent>
                <w:r w:rsidR="004211AF" w:rsidRPr="00810DF6">
                  <w:rPr>
                    <w:lang w:val="en-GB" w:bidi="en-GB"/>
                  </w:rPr>
                  <w:t>£5,000</w:t>
                </w:r>
              </w:sdtContent>
            </w:sdt>
          </w:p>
        </w:tc>
      </w:tr>
      <w:tr w:rsidR="004211AF" w:rsidRPr="00810DF6" w14:paraId="47B30B68" w14:textId="77777777" w:rsidTr="00385D4D">
        <w:trPr>
          <w:trHeight w:val="312"/>
        </w:trPr>
        <w:tc>
          <w:tcPr>
            <w:tcW w:w="1664" w:type="pct"/>
            <w:shd w:val="clear" w:color="auto" w:fill="F2F2F2" w:themeFill="background1" w:themeFillShade="F2"/>
            <w:vAlign w:val="center"/>
            <w:hideMark/>
          </w:tcPr>
          <w:p w14:paraId="375FCFCD" w14:textId="77777777" w:rsidR="004211AF" w:rsidRPr="00810DF6" w:rsidRDefault="00000000" w:rsidP="00810DF6">
            <w:pPr>
              <w:pStyle w:val="TableText"/>
            </w:pPr>
            <w:sdt>
              <w:sdtPr>
                <w:id w:val="-1278860698"/>
                <w:placeholder>
                  <w:docPart w:val="6338CE9EEB844C869F30BC3DE6A048AA"/>
                </w:placeholder>
                <w:temporary/>
                <w:showingPlcHdr/>
                <w15:appearance w15:val="hidden"/>
              </w:sdtPr>
              <w:sdtContent>
                <w:r w:rsidR="004211AF" w:rsidRPr="00810DF6">
                  <w:rPr>
                    <w:lang w:val="en-GB" w:bidi="en-GB"/>
                  </w:rPr>
                  <w:t>Professional Services - Legal, Accounting</w:t>
                </w:r>
              </w:sdtContent>
            </w:sdt>
          </w:p>
        </w:tc>
        <w:tc>
          <w:tcPr>
            <w:tcW w:w="832" w:type="pct"/>
            <w:shd w:val="clear" w:color="auto" w:fill="F2F2F2" w:themeFill="background1" w:themeFillShade="F2"/>
            <w:noWrap/>
            <w:vAlign w:val="center"/>
            <w:hideMark/>
          </w:tcPr>
          <w:p w14:paraId="71B3CFF3" w14:textId="77777777" w:rsidR="004211AF" w:rsidRPr="00810DF6" w:rsidRDefault="004211AF" w:rsidP="00810DF6">
            <w:pPr>
              <w:pStyle w:val="TableText"/>
            </w:pPr>
          </w:p>
        </w:tc>
        <w:tc>
          <w:tcPr>
            <w:tcW w:w="832" w:type="pct"/>
            <w:shd w:val="clear" w:color="auto" w:fill="F2F2F2" w:themeFill="background1" w:themeFillShade="F2"/>
            <w:noWrap/>
            <w:vAlign w:val="center"/>
            <w:hideMark/>
          </w:tcPr>
          <w:p w14:paraId="1A3D8D5F" w14:textId="77777777" w:rsidR="004211AF" w:rsidRPr="00810DF6" w:rsidRDefault="00000000" w:rsidP="00810DF6">
            <w:pPr>
              <w:pStyle w:val="TableText"/>
            </w:pPr>
            <w:sdt>
              <w:sdtPr>
                <w:id w:val="-1739940177"/>
                <w:placeholder>
                  <w:docPart w:val="0B428364E52A42BBA7C3A2859F695FE0"/>
                </w:placeholder>
                <w:temporary/>
                <w:showingPlcHdr/>
                <w15:appearance w15:val="hidden"/>
              </w:sdtPr>
              <w:sdtContent>
                <w:r w:rsidR="004211AF" w:rsidRPr="00810DF6">
                  <w:rPr>
                    <w:lang w:val="en-GB" w:bidi="en-GB"/>
                  </w:rPr>
                  <w:t>£0</w:t>
                </w:r>
              </w:sdtContent>
            </w:sdt>
          </w:p>
        </w:tc>
        <w:tc>
          <w:tcPr>
            <w:tcW w:w="832" w:type="pct"/>
            <w:shd w:val="clear" w:color="auto" w:fill="F2F2F2" w:themeFill="background1" w:themeFillShade="F2"/>
            <w:noWrap/>
            <w:vAlign w:val="center"/>
            <w:hideMark/>
          </w:tcPr>
          <w:p w14:paraId="46654529" w14:textId="77777777" w:rsidR="004211AF" w:rsidRPr="00810DF6" w:rsidRDefault="00000000" w:rsidP="00810DF6">
            <w:pPr>
              <w:pStyle w:val="TableText"/>
            </w:pPr>
            <w:sdt>
              <w:sdtPr>
                <w:id w:val="1922823031"/>
                <w:placeholder>
                  <w:docPart w:val="890B93532F6A4BCAAB25FB6053766191"/>
                </w:placeholder>
                <w:temporary/>
                <w:showingPlcHdr/>
                <w15:appearance w15:val="hidden"/>
              </w:sdtPr>
              <w:sdtContent>
                <w:r w:rsidR="004211AF" w:rsidRPr="00810DF6">
                  <w:rPr>
                    <w:lang w:val="en-GB" w:bidi="en-GB"/>
                  </w:rPr>
                  <w:t>£1,500</w:t>
                </w:r>
              </w:sdtContent>
            </w:sdt>
          </w:p>
        </w:tc>
        <w:tc>
          <w:tcPr>
            <w:tcW w:w="840" w:type="pct"/>
            <w:shd w:val="clear" w:color="auto" w:fill="F2F2F2" w:themeFill="background1" w:themeFillShade="F2"/>
            <w:noWrap/>
            <w:vAlign w:val="center"/>
            <w:hideMark/>
          </w:tcPr>
          <w:p w14:paraId="361B12F5" w14:textId="77777777" w:rsidR="004211AF" w:rsidRPr="00810DF6" w:rsidRDefault="00000000" w:rsidP="00810DF6">
            <w:pPr>
              <w:pStyle w:val="TableText"/>
            </w:pPr>
            <w:sdt>
              <w:sdtPr>
                <w:id w:val="-898283731"/>
                <w:placeholder>
                  <w:docPart w:val="C87DDA7465484C4E9080592B1DAC69E1"/>
                </w:placeholder>
                <w:temporary/>
                <w:showingPlcHdr/>
                <w15:appearance w15:val="hidden"/>
              </w:sdtPr>
              <w:sdtContent>
                <w:r w:rsidR="004211AF" w:rsidRPr="00810DF6">
                  <w:rPr>
                    <w:lang w:val="en-GB" w:bidi="en-GB"/>
                  </w:rPr>
                  <w:t>£1,500</w:t>
                </w:r>
              </w:sdtContent>
            </w:sdt>
          </w:p>
        </w:tc>
      </w:tr>
      <w:tr w:rsidR="004211AF" w:rsidRPr="00810DF6" w14:paraId="39A58786" w14:textId="77777777" w:rsidTr="00385D4D">
        <w:trPr>
          <w:trHeight w:val="312"/>
        </w:trPr>
        <w:tc>
          <w:tcPr>
            <w:tcW w:w="1664" w:type="pct"/>
            <w:vAlign w:val="center"/>
            <w:hideMark/>
          </w:tcPr>
          <w:p w14:paraId="3AC97CC8" w14:textId="77777777" w:rsidR="004211AF" w:rsidRPr="00810DF6" w:rsidRDefault="00000000" w:rsidP="00810DF6">
            <w:pPr>
              <w:pStyle w:val="TableText"/>
            </w:pPr>
            <w:sdt>
              <w:sdtPr>
                <w:id w:val="-1012144189"/>
                <w:placeholder>
                  <w:docPart w:val="E0DEB35ADCFB4BFFB79D65A201BF75DF"/>
                </w:placeholder>
                <w:temporary/>
                <w:showingPlcHdr/>
                <w15:appearance w15:val="hidden"/>
              </w:sdtPr>
              <w:sdtContent>
                <w:r w:rsidR="004211AF" w:rsidRPr="00810DF6">
                  <w:rPr>
                    <w:lang w:val="en-GB" w:bidi="en-GB"/>
                  </w:rPr>
                  <w:t>Consultant(s)</w:t>
                </w:r>
              </w:sdtContent>
            </w:sdt>
          </w:p>
        </w:tc>
        <w:tc>
          <w:tcPr>
            <w:tcW w:w="832" w:type="pct"/>
            <w:noWrap/>
            <w:vAlign w:val="center"/>
            <w:hideMark/>
          </w:tcPr>
          <w:p w14:paraId="5EC4E2FD" w14:textId="77777777" w:rsidR="004211AF" w:rsidRPr="00810DF6" w:rsidRDefault="004211AF" w:rsidP="00810DF6">
            <w:pPr>
              <w:pStyle w:val="TableText"/>
            </w:pPr>
          </w:p>
        </w:tc>
        <w:tc>
          <w:tcPr>
            <w:tcW w:w="832" w:type="pct"/>
            <w:noWrap/>
            <w:vAlign w:val="center"/>
            <w:hideMark/>
          </w:tcPr>
          <w:p w14:paraId="4244F80D" w14:textId="77777777" w:rsidR="004211AF" w:rsidRPr="00810DF6" w:rsidRDefault="00000000" w:rsidP="00810DF6">
            <w:pPr>
              <w:pStyle w:val="TableText"/>
            </w:pPr>
            <w:sdt>
              <w:sdtPr>
                <w:id w:val="-2032948330"/>
                <w:placeholder>
                  <w:docPart w:val="6DF51765E1D149668E47211D8CE30B2E"/>
                </w:placeholder>
                <w:temporary/>
                <w:showingPlcHdr/>
                <w15:appearance w15:val="hidden"/>
              </w:sdtPr>
              <w:sdtContent>
                <w:r w:rsidR="004211AF" w:rsidRPr="00810DF6">
                  <w:rPr>
                    <w:lang w:val="en-GB" w:bidi="en-GB"/>
                  </w:rPr>
                  <w:t>£0</w:t>
                </w:r>
              </w:sdtContent>
            </w:sdt>
          </w:p>
        </w:tc>
        <w:tc>
          <w:tcPr>
            <w:tcW w:w="832" w:type="pct"/>
            <w:noWrap/>
            <w:vAlign w:val="center"/>
            <w:hideMark/>
          </w:tcPr>
          <w:p w14:paraId="6AECD307" w14:textId="77777777" w:rsidR="004211AF" w:rsidRPr="00810DF6" w:rsidRDefault="00000000" w:rsidP="00810DF6">
            <w:pPr>
              <w:pStyle w:val="TableText"/>
            </w:pPr>
            <w:sdt>
              <w:sdtPr>
                <w:id w:val="-1324192534"/>
                <w:placeholder>
                  <w:docPart w:val="73EFBA8865274CA09D23B5C57AD70602"/>
                </w:placeholder>
                <w:temporary/>
                <w:showingPlcHdr/>
                <w15:appearance w15:val="hidden"/>
              </w:sdtPr>
              <w:sdtContent>
                <w:r w:rsidR="004211AF" w:rsidRPr="00810DF6">
                  <w:rPr>
                    <w:lang w:val="en-GB" w:bidi="en-GB"/>
                  </w:rPr>
                  <w:t>£0</w:t>
                </w:r>
              </w:sdtContent>
            </w:sdt>
          </w:p>
        </w:tc>
        <w:tc>
          <w:tcPr>
            <w:tcW w:w="840" w:type="pct"/>
            <w:noWrap/>
            <w:vAlign w:val="center"/>
            <w:hideMark/>
          </w:tcPr>
          <w:p w14:paraId="1A689840" w14:textId="77777777" w:rsidR="004211AF" w:rsidRPr="00810DF6" w:rsidRDefault="00000000" w:rsidP="00810DF6">
            <w:pPr>
              <w:pStyle w:val="TableText"/>
            </w:pPr>
            <w:sdt>
              <w:sdtPr>
                <w:id w:val="671612985"/>
                <w:placeholder>
                  <w:docPart w:val="1B98271699B647E78CD3404579640686"/>
                </w:placeholder>
                <w:temporary/>
                <w:showingPlcHdr/>
                <w15:appearance w15:val="hidden"/>
              </w:sdtPr>
              <w:sdtContent>
                <w:r w:rsidR="004211AF" w:rsidRPr="00810DF6">
                  <w:rPr>
                    <w:lang w:val="en-GB" w:bidi="en-GB"/>
                  </w:rPr>
                  <w:t>£0</w:t>
                </w:r>
              </w:sdtContent>
            </w:sdt>
          </w:p>
        </w:tc>
      </w:tr>
      <w:tr w:rsidR="004211AF" w:rsidRPr="00810DF6" w14:paraId="2F05F64C" w14:textId="77777777" w:rsidTr="00385D4D">
        <w:trPr>
          <w:trHeight w:val="312"/>
        </w:trPr>
        <w:tc>
          <w:tcPr>
            <w:tcW w:w="1664" w:type="pct"/>
            <w:shd w:val="clear" w:color="auto" w:fill="F2F2F2" w:themeFill="background1" w:themeFillShade="F2"/>
            <w:vAlign w:val="center"/>
            <w:hideMark/>
          </w:tcPr>
          <w:p w14:paraId="1E4CE2F8" w14:textId="77777777" w:rsidR="004211AF" w:rsidRPr="00810DF6" w:rsidRDefault="00000000" w:rsidP="00810DF6">
            <w:pPr>
              <w:pStyle w:val="TableText"/>
            </w:pPr>
            <w:sdt>
              <w:sdtPr>
                <w:id w:val="-805935210"/>
                <w:placeholder>
                  <w:docPart w:val="986B916EA1A842AB9CBCF7640336D57A"/>
                </w:placeholder>
                <w:temporary/>
                <w:showingPlcHdr/>
                <w15:appearance w15:val="hidden"/>
              </w:sdtPr>
              <w:sdtContent>
                <w:r w:rsidR="004211AF" w:rsidRPr="00810DF6">
                  <w:rPr>
                    <w:lang w:val="en-GB" w:bidi="en-GB"/>
                  </w:rPr>
                  <w:t>Inventory</w:t>
                </w:r>
              </w:sdtContent>
            </w:sdt>
          </w:p>
        </w:tc>
        <w:tc>
          <w:tcPr>
            <w:tcW w:w="832" w:type="pct"/>
            <w:shd w:val="clear" w:color="auto" w:fill="F2F2F2" w:themeFill="background1" w:themeFillShade="F2"/>
            <w:noWrap/>
            <w:vAlign w:val="center"/>
            <w:hideMark/>
          </w:tcPr>
          <w:p w14:paraId="06ABFBEB" w14:textId="77777777" w:rsidR="004211AF" w:rsidRPr="00810DF6" w:rsidRDefault="004211AF" w:rsidP="00810DF6">
            <w:pPr>
              <w:pStyle w:val="TableText"/>
            </w:pPr>
          </w:p>
        </w:tc>
        <w:tc>
          <w:tcPr>
            <w:tcW w:w="832" w:type="pct"/>
            <w:shd w:val="clear" w:color="auto" w:fill="F2F2F2" w:themeFill="background1" w:themeFillShade="F2"/>
            <w:noWrap/>
            <w:vAlign w:val="center"/>
            <w:hideMark/>
          </w:tcPr>
          <w:p w14:paraId="0EEC2637" w14:textId="77777777" w:rsidR="004211AF" w:rsidRPr="00810DF6" w:rsidRDefault="00000000" w:rsidP="00810DF6">
            <w:pPr>
              <w:pStyle w:val="TableText"/>
            </w:pPr>
            <w:sdt>
              <w:sdtPr>
                <w:id w:val="-1381622396"/>
                <w:placeholder>
                  <w:docPart w:val="5338384E74CC41A3AB789D7CD876DEDA"/>
                </w:placeholder>
                <w:temporary/>
                <w:showingPlcHdr/>
                <w15:appearance w15:val="hidden"/>
              </w:sdtPr>
              <w:sdtContent>
                <w:r w:rsidR="004211AF" w:rsidRPr="00810DF6">
                  <w:rPr>
                    <w:lang w:val="en-GB" w:bidi="en-GB"/>
                  </w:rPr>
                  <w:t>£0</w:t>
                </w:r>
              </w:sdtContent>
            </w:sdt>
          </w:p>
        </w:tc>
        <w:tc>
          <w:tcPr>
            <w:tcW w:w="832" w:type="pct"/>
            <w:shd w:val="clear" w:color="auto" w:fill="F2F2F2" w:themeFill="background1" w:themeFillShade="F2"/>
            <w:noWrap/>
            <w:vAlign w:val="center"/>
            <w:hideMark/>
          </w:tcPr>
          <w:p w14:paraId="1482B62B" w14:textId="77777777" w:rsidR="004211AF" w:rsidRPr="00810DF6" w:rsidRDefault="00000000" w:rsidP="00810DF6">
            <w:pPr>
              <w:pStyle w:val="TableText"/>
            </w:pPr>
            <w:sdt>
              <w:sdtPr>
                <w:id w:val="1885203682"/>
                <w:placeholder>
                  <w:docPart w:val="5A1E64ED923D4630A4C8D48B567913A9"/>
                </w:placeholder>
                <w:temporary/>
                <w:showingPlcHdr/>
                <w15:appearance w15:val="hidden"/>
              </w:sdtPr>
              <w:sdtContent>
                <w:r w:rsidR="004211AF" w:rsidRPr="00810DF6">
                  <w:rPr>
                    <w:lang w:val="en-GB" w:bidi="en-GB"/>
                  </w:rPr>
                  <w:t>£0</w:t>
                </w:r>
              </w:sdtContent>
            </w:sdt>
          </w:p>
        </w:tc>
        <w:tc>
          <w:tcPr>
            <w:tcW w:w="840" w:type="pct"/>
            <w:shd w:val="clear" w:color="auto" w:fill="F2F2F2" w:themeFill="background1" w:themeFillShade="F2"/>
            <w:noWrap/>
            <w:vAlign w:val="center"/>
            <w:hideMark/>
          </w:tcPr>
          <w:p w14:paraId="75934D36" w14:textId="77777777" w:rsidR="004211AF" w:rsidRPr="00810DF6" w:rsidRDefault="00000000" w:rsidP="00810DF6">
            <w:pPr>
              <w:pStyle w:val="TableText"/>
            </w:pPr>
            <w:sdt>
              <w:sdtPr>
                <w:id w:val="-347486219"/>
                <w:placeholder>
                  <w:docPart w:val="29D3E330368B4D30BCB9A5B063CA9DBA"/>
                </w:placeholder>
                <w:temporary/>
                <w:showingPlcHdr/>
                <w15:appearance w15:val="hidden"/>
              </w:sdtPr>
              <w:sdtContent>
                <w:r w:rsidR="004211AF" w:rsidRPr="00810DF6">
                  <w:rPr>
                    <w:lang w:val="en-GB" w:bidi="en-GB"/>
                  </w:rPr>
                  <w:t>£0</w:t>
                </w:r>
              </w:sdtContent>
            </w:sdt>
          </w:p>
        </w:tc>
      </w:tr>
      <w:tr w:rsidR="004211AF" w:rsidRPr="00810DF6" w14:paraId="5BE3D8FB" w14:textId="77777777" w:rsidTr="00385D4D">
        <w:trPr>
          <w:trHeight w:val="312"/>
        </w:trPr>
        <w:tc>
          <w:tcPr>
            <w:tcW w:w="1664" w:type="pct"/>
            <w:vAlign w:val="center"/>
            <w:hideMark/>
          </w:tcPr>
          <w:p w14:paraId="12C687D2" w14:textId="77777777" w:rsidR="004211AF" w:rsidRPr="00810DF6" w:rsidRDefault="00000000" w:rsidP="00810DF6">
            <w:pPr>
              <w:pStyle w:val="TableText"/>
            </w:pPr>
            <w:sdt>
              <w:sdtPr>
                <w:id w:val="-201782299"/>
                <w:placeholder>
                  <w:docPart w:val="0B484B53331A4EE0B723A43B830C1B1A"/>
                </w:placeholder>
                <w:temporary/>
                <w:showingPlcHdr/>
                <w15:appearance w15:val="hidden"/>
              </w:sdtPr>
              <w:sdtContent>
                <w:r w:rsidR="004211AF" w:rsidRPr="00810DF6">
                  <w:rPr>
                    <w:lang w:val="en-GB" w:bidi="en-GB"/>
                  </w:rPr>
                  <w:t>Cash on hand (working capital)</w:t>
                </w:r>
              </w:sdtContent>
            </w:sdt>
          </w:p>
        </w:tc>
        <w:tc>
          <w:tcPr>
            <w:tcW w:w="832" w:type="pct"/>
            <w:noWrap/>
            <w:vAlign w:val="center"/>
            <w:hideMark/>
          </w:tcPr>
          <w:p w14:paraId="65553E55" w14:textId="77777777" w:rsidR="004211AF" w:rsidRPr="00810DF6" w:rsidRDefault="004211AF" w:rsidP="00810DF6">
            <w:pPr>
              <w:pStyle w:val="TableText"/>
            </w:pPr>
          </w:p>
        </w:tc>
        <w:tc>
          <w:tcPr>
            <w:tcW w:w="832" w:type="pct"/>
            <w:noWrap/>
            <w:vAlign w:val="center"/>
            <w:hideMark/>
          </w:tcPr>
          <w:p w14:paraId="124521D1" w14:textId="77777777" w:rsidR="004211AF" w:rsidRPr="00810DF6" w:rsidRDefault="00000000" w:rsidP="00810DF6">
            <w:pPr>
              <w:pStyle w:val="TableText"/>
            </w:pPr>
            <w:sdt>
              <w:sdtPr>
                <w:id w:val="1168602053"/>
                <w:placeholder>
                  <w:docPart w:val="42E50E4B8263413EAE346AF5A914EB5A"/>
                </w:placeholder>
                <w:temporary/>
                <w:showingPlcHdr/>
                <w15:appearance w15:val="hidden"/>
              </w:sdtPr>
              <w:sdtContent>
                <w:r w:rsidR="004211AF" w:rsidRPr="00810DF6">
                  <w:rPr>
                    <w:lang w:val="en-GB" w:bidi="en-GB"/>
                  </w:rPr>
                  <w:t>£0</w:t>
                </w:r>
              </w:sdtContent>
            </w:sdt>
          </w:p>
        </w:tc>
        <w:tc>
          <w:tcPr>
            <w:tcW w:w="832" w:type="pct"/>
            <w:noWrap/>
            <w:vAlign w:val="center"/>
            <w:hideMark/>
          </w:tcPr>
          <w:p w14:paraId="012F07BA" w14:textId="77777777" w:rsidR="004211AF" w:rsidRPr="00810DF6" w:rsidRDefault="00000000" w:rsidP="00810DF6">
            <w:pPr>
              <w:pStyle w:val="TableText"/>
            </w:pPr>
            <w:sdt>
              <w:sdtPr>
                <w:id w:val="-1162772365"/>
                <w:placeholder>
                  <w:docPart w:val="43EA990C5BEF41EFBB55147CEDA21F41"/>
                </w:placeholder>
                <w:temporary/>
                <w:showingPlcHdr/>
                <w15:appearance w15:val="hidden"/>
              </w:sdtPr>
              <w:sdtContent>
                <w:r w:rsidR="004211AF" w:rsidRPr="00810DF6">
                  <w:rPr>
                    <w:lang w:val="en-GB" w:bidi="en-GB"/>
                  </w:rPr>
                  <w:t>£1,000</w:t>
                </w:r>
              </w:sdtContent>
            </w:sdt>
          </w:p>
        </w:tc>
        <w:tc>
          <w:tcPr>
            <w:tcW w:w="840" w:type="pct"/>
            <w:noWrap/>
            <w:vAlign w:val="center"/>
            <w:hideMark/>
          </w:tcPr>
          <w:p w14:paraId="044811E9" w14:textId="77777777" w:rsidR="004211AF" w:rsidRPr="00810DF6" w:rsidRDefault="00000000" w:rsidP="00810DF6">
            <w:pPr>
              <w:pStyle w:val="TableText"/>
            </w:pPr>
            <w:sdt>
              <w:sdtPr>
                <w:id w:val="1576856868"/>
                <w:placeholder>
                  <w:docPart w:val="A2B58EA532E84D0F96EDFD33EFC5B4DD"/>
                </w:placeholder>
                <w:temporary/>
                <w:showingPlcHdr/>
                <w15:appearance w15:val="hidden"/>
              </w:sdtPr>
              <w:sdtContent>
                <w:r w:rsidR="004211AF" w:rsidRPr="00810DF6">
                  <w:rPr>
                    <w:lang w:val="en-GB" w:bidi="en-GB"/>
                  </w:rPr>
                  <w:t>£1,000</w:t>
                </w:r>
              </w:sdtContent>
            </w:sdt>
          </w:p>
        </w:tc>
      </w:tr>
      <w:tr w:rsidR="004211AF" w:rsidRPr="00810DF6" w14:paraId="71874046" w14:textId="77777777" w:rsidTr="00385D4D">
        <w:trPr>
          <w:trHeight w:val="312"/>
        </w:trPr>
        <w:tc>
          <w:tcPr>
            <w:tcW w:w="1664" w:type="pct"/>
            <w:shd w:val="clear" w:color="auto" w:fill="F2F2F2" w:themeFill="background1" w:themeFillShade="F2"/>
            <w:vAlign w:val="center"/>
            <w:hideMark/>
          </w:tcPr>
          <w:p w14:paraId="4F080981" w14:textId="77777777" w:rsidR="004211AF" w:rsidRPr="00810DF6" w:rsidRDefault="00000000" w:rsidP="00810DF6">
            <w:pPr>
              <w:pStyle w:val="TableText"/>
            </w:pPr>
            <w:sdt>
              <w:sdtPr>
                <w:id w:val="-1532109501"/>
                <w:placeholder>
                  <w:docPart w:val="8534F0A2E8C74972A0F8FBE1B97FCF69"/>
                </w:placeholder>
                <w:temporary/>
                <w:showingPlcHdr/>
                <w15:appearance w15:val="hidden"/>
              </w:sdtPr>
              <w:sdtContent>
                <w:r w:rsidR="004211AF" w:rsidRPr="00810DF6">
                  <w:rPr>
                    <w:lang w:val="en-GB" w:bidi="en-GB"/>
                  </w:rPr>
                  <w:t>Miscellaneous</w:t>
                </w:r>
              </w:sdtContent>
            </w:sdt>
          </w:p>
        </w:tc>
        <w:tc>
          <w:tcPr>
            <w:tcW w:w="832" w:type="pct"/>
            <w:shd w:val="clear" w:color="auto" w:fill="F2F2F2" w:themeFill="background1" w:themeFillShade="F2"/>
            <w:noWrap/>
            <w:vAlign w:val="center"/>
            <w:hideMark/>
          </w:tcPr>
          <w:p w14:paraId="02617F2C" w14:textId="77777777" w:rsidR="004211AF" w:rsidRPr="00810DF6" w:rsidRDefault="004211AF" w:rsidP="00810DF6">
            <w:pPr>
              <w:pStyle w:val="TableText"/>
            </w:pPr>
          </w:p>
        </w:tc>
        <w:tc>
          <w:tcPr>
            <w:tcW w:w="832" w:type="pct"/>
            <w:shd w:val="clear" w:color="auto" w:fill="F2F2F2" w:themeFill="background1" w:themeFillShade="F2"/>
            <w:noWrap/>
            <w:vAlign w:val="center"/>
            <w:hideMark/>
          </w:tcPr>
          <w:p w14:paraId="71585E46" w14:textId="77777777" w:rsidR="004211AF" w:rsidRPr="00810DF6" w:rsidRDefault="00000000" w:rsidP="00810DF6">
            <w:pPr>
              <w:pStyle w:val="TableText"/>
            </w:pPr>
            <w:sdt>
              <w:sdtPr>
                <w:id w:val="168221250"/>
                <w:placeholder>
                  <w:docPart w:val="1C8C0CFA6DC745FE86F63B2CE6F13A9D"/>
                </w:placeholder>
                <w:temporary/>
                <w:showingPlcHdr/>
                <w15:appearance w15:val="hidden"/>
              </w:sdtPr>
              <w:sdtContent>
                <w:r w:rsidR="004211AF" w:rsidRPr="00810DF6">
                  <w:rPr>
                    <w:lang w:val="en-GB" w:bidi="en-GB"/>
                  </w:rPr>
                  <w:t>£0</w:t>
                </w:r>
              </w:sdtContent>
            </w:sdt>
          </w:p>
        </w:tc>
        <w:tc>
          <w:tcPr>
            <w:tcW w:w="832" w:type="pct"/>
            <w:shd w:val="clear" w:color="auto" w:fill="F2F2F2" w:themeFill="background1" w:themeFillShade="F2"/>
            <w:noWrap/>
            <w:vAlign w:val="center"/>
            <w:hideMark/>
          </w:tcPr>
          <w:p w14:paraId="66259279" w14:textId="77777777" w:rsidR="004211AF" w:rsidRPr="00810DF6" w:rsidRDefault="00000000" w:rsidP="00810DF6">
            <w:pPr>
              <w:pStyle w:val="TableText"/>
            </w:pPr>
            <w:sdt>
              <w:sdtPr>
                <w:id w:val="-1604653730"/>
                <w:placeholder>
                  <w:docPart w:val="165ED8D500474434951B2894BDBBA7FA"/>
                </w:placeholder>
                <w:temporary/>
                <w:showingPlcHdr/>
                <w15:appearance w15:val="hidden"/>
              </w:sdtPr>
              <w:sdtContent>
                <w:r w:rsidR="004211AF" w:rsidRPr="00810DF6">
                  <w:rPr>
                    <w:lang w:val="en-GB" w:bidi="en-GB"/>
                  </w:rPr>
                  <w:t>£2,000</w:t>
                </w:r>
              </w:sdtContent>
            </w:sdt>
          </w:p>
        </w:tc>
        <w:tc>
          <w:tcPr>
            <w:tcW w:w="840" w:type="pct"/>
            <w:shd w:val="clear" w:color="auto" w:fill="F2F2F2" w:themeFill="background1" w:themeFillShade="F2"/>
            <w:noWrap/>
            <w:vAlign w:val="center"/>
            <w:hideMark/>
          </w:tcPr>
          <w:p w14:paraId="4A712437" w14:textId="77777777" w:rsidR="004211AF" w:rsidRPr="00810DF6" w:rsidRDefault="00000000" w:rsidP="00810DF6">
            <w:pPr>
              <w:pStyle w:val="TableText"/>
            </w:pPr>
            <w:sdt>
              <w:sdtPr>
                <w:id w:val="-1344468852"/>
                <w:placeholder>
                  <w:docPart w:val="F55D64C4DF3443EAB6595A46CB201732"/>
                </w:placeholder>
                <w:temporary/>
                <w:showingPlcHdr/>
                <w15:appearance w15:val="hidden"/>
              </w:sdtPr>
              <w:sdtContent>
                <w:r w:rsidR="004211AF" w:rsidRPr="00810DF6">
                  <w:rPr>
                    <w:lang w:val="en-GB" w:bidi="en-GB"/>
                  </w:rPr>
                  <w:t>£2,000</w:t>
                </w:r>
              </w:sdtContent>
            </w:sdt>
          </w:p>
        </w:tc>
      </w:tr>
      <w:tr w:rsidR="004211AF" w:rsidRPr="00810DF6" w14:paraId="7CC9017D" w14:textId="77777777" w:rsidTr="00385D4D">
        <w:trPr>
          <w:trHeight w:val="312"/>
        </w:trPr>
        <w:tc>
          <w:tcPr>
            <w:tcW w:w="1664" w:type="pct"/>
            <w:shd w:val="clear" w:color="auto" w:fill="F0CDA1" w:themeFill="accent1"/>
            <w:vAlign w:val="center"/>
            <w:hideMark/>
          </w:tcPr>
          <w:p w14:paraId="6CB9A5A7" w14:textId="77777777" w:rsidR="004211AF" w:rsidRPr="00810DF6" w:rsidRDefault="00000000" w:rsidP="00810DF6">
            <w:pPr>
              <w:pStyle w:val="Tabletotal"/>
            </w:pPr>
            <w:sdt>
              <w:sdtPr>
                <w:id w:val="1130211210"/>
                <w:placeholder>
                  <w:docPart w:val="D3C0A2CE7C0D48B18A1765DD425D6F90"/>
                </w:placeholder>
                <w:temporary/>
                <w:showingPlcHdr/>
                <w15:appearance w15:val="hidden"/>
              </w:sdtPr>
              <w:sdtContent>
                <w:r w:rsidR="004211AF" w:rsidRPr="00810DF6">
                  <w:rPr>
                    <w:lang w:val="en-GB" w:bidi="en-GB"/>
                  </w:rPr>
                  <w:t>ESTIMATED START-UP BUDGET</w:t>
                </w:r>
              </w:sdtContent>
            </w:sdt>
          </w:p>
        </w:tc>
        <w:tc>
          <w:tcPr>
            <w:tcW w:w="832" w:type="pct"/>
            <w:shd w:val="clear" w:color="auto" w:fill="F0CDA1" w:themeFill="accent1"/>
            <w:noWrap/>
            <w:vAlign w:val="center"/>
            <w:hideMark/>
          </w:tcPr>
          <w:p w14:paraId="2914EAFC" w14:textId="77777777" w:rsidR="004211AF" w:rsidRPr="00810DF6" w:rsidRDefault="004211AF" w:rsidP="00810DF6">
            <w:pPr>
              <w:pStyle w:val="Tabletotal"/>
            </w:pPr>
          </w:p>
        </w:tc>
        <w:tc>
          <w:tcPr>
            <w:tcW w:w="832" w:type="pct"/>
            <w:shd w:val="clear" w:color="auto" w:fill="F0CDA1" w:themeFill="accent1"/>
            <w:noWrap/>
            <w:vAlign w:val="center"/>
            <w:hideMark/>
          </w:tcPr>
          <w:p w14:paraId="22878E01" w14:textId="77777777" w:rsidR="004211AF" w:rsidRPr="00810DF6" w:rsidRDefault="004211AF" w:rsidP="00810DF6">
            <w:pPr>
              <w:pStyle w:val="Tabletotal"/>
            </w:pPr>
          </w:p>
        </w:tc>
        <w:tc>
          <w:tcPr>
            <w:tcW w:w="832" w:type="pct"/>
            <w:shd w:val="clear" w:color="auto" w:fill="F0CDA1" w:themeFill="accent1"/>
            <w:noWrap/>
            <w:vAlign w:val="center"/>
            <w:hideMark/>
          </w:tcPr>
          <w:p w14:paraId="455F88A4" w14:textId="77777777" w:rsidR="004211AF" w:rsidRPr="00810DF6" w:rsidRDefault="004211AF" w:rsidP="00810DF6">
            <w:pPr>
              <w:pStyle w:val="Tabletotal"/>
            </w:pPr>
          </w:p>
        </w:tc>
        <w:tc>
          <w:tcPr>
            <w:tcW w:w="840" w:type="pct"/>
            <w:shd w:val="clear" w:color="auto" w:fill="F0CDA1" w:themeFill="accent1"/>
            <w:noWrap/>
            <w:vAlign w:val="center"/>
            <w:hideMark/>
          </w:tcPr>
          <w:p w14:paraId="7D09D1F8" w14:textId="77777777" w:rsidR="004211AF" w:rsidRPr="00810DF6" w:rsidRDefault="00000000" w:rsidP="00810DF6">
            <w:pPr>
              <w:pStyle w:val="Tabletotal"/>
            </w:pPr>
            <w:sdt>
              <w:sdtPr>
                <w:id w:val="-1839999616"/>
                <w:placeholder>
                  <w:docPart w:val="2AD02699A7E949498A34012D9C573AC0"/>
                </w:placeholder>
                <w:temporary/>
                <w:showingPlcHdr/>
                <w15:appearance w15:val="hidden"/>
              </w:sdtPr>
              <w:sdtContent>
                <w:r w:rsidR="004211AF" w:rsidRPr="00810DF6">
                  <w:rPr>
                    <w:lang w:val="en-GB" w:bidi="en-GB"/>
                  </w:rPr>
                  <w:t>$26,472</w:t>
                </w:r>
              </w:sdtContent>
            </w:sdt>
          </w:p>
        </w:tc>
      </w:tr>
      <w:tr w:rsidR="004211AF" w:rsidRPr="00810DF6" w14:paraId="49949570" w14:textId="77777777" w:rsidTr="00385D4D">
        <w:trPr>
          <w:trHeight w:val="312"/>
        </w:trPr>
        <w:tc>
          <w:tcPr>
            <w:tcW w:w="5000" w:type="pct"/>
            <w:gridSpan w:val="5"/>
            <w:vAlign w:val="center"/>
            <w:hideMark/>
          </w:tcPr>
          <w:p w14:paraId="464B15EA" w14:textId="77777777" w:rsidR="004211AF" w:rsidRPr="00810DF6" w:rsidRDefault="00000000" w:rsidP="00810DF6">
            <w:pPr>
              <w:pStyle w:val="TableText"/>
            </w:pPr>
            <w:sdt>
              <w:sdtPr>
                <w:id w:val="1412581014"/>
                <w:placeholder>
                  <w:docPart w:val="234DA1063B114783978E651CBC9FCD46"/>
                </w:placeholder>
                <w:temporary/>
                <w:showingPlcHdr/>
                <w15:appearance w15:val="hidden"/>
              </w:sdtPr>
              <w:sdtContent>
                <w:r w:rsidR="004211AF" w:rsidRPr="00810DF6">
                  <w:rPr>
                    <w:lang w:val="en-GB" w:bidi="en-GB"/>
                  </w:rPr>
                  <w:t>*Based on part-time employees. This may change once you hit your growth benchmark.</w:t>
                </w:r>
              </w:sdtContent>
            </w:sdt>
          </w:p>
        </w:tc>
      </w:tr>
    </w:tbl>
    <w:p w14:paraId="6435C4F3" w14:textId="77777777" w:rsidR="008F704C" w:rsidRPr="00614293" w:rsidRDefault="008F704C">
      <w:pPr>
        <w:spacing w:before="0" w:after="160" w:line="259" w:lineRule="auto"/>
      </w:pPr>
      <w:r w:rsidRPr="00614293">
        <w:rPr>
          <w:lang w:val="en-GB" w:bidi="en-GB"/>
        </w:rPr>
        <w:br w:type="page"/>
      </w:r>
    </w:p>
    <w:p w14:paraId="7DD18141" w14:textId="77777777" w:rsidR="008F704C" w:rsidRDefault="00000000" w:rsidP="008F704C">
      <w:sdt>
        <w:sdtPr>
          <w:rPr>
            <w:rStyle w:val="Bold"/>
          </w:rPr>
          <w:id w:val="1285316403"/>
          <w:placeholder>
            <w:docPart w:val="708B66AA291F42E79D0F6670C168B3AC"/>
          </w:placeholder>
          <w:temporary/>
          <w:showingPlcHdr/>
          <w15:appearance w15:val="hidden"/>
        </w:sdtPr>
        <w:sdtContent>
          <w:r w:rsidR="008F704C" w:rsidRPr="00614293">
            <w:rPr>
              <w:b/>
              <w:lang w:val="en-GB" w:bidi="en-GB"/>
            </w:rPr>
            <w:t>Projected profit and loss model:</w:t>
          </w:r>
        </w:sdtContent>
      </w:sdt>
      <w:r w:rsidR="008F704C" w:rsidRPr="00614293">
        <w:rPr>
          <w:lang w:val="en-GB" w:bidi="en-GB"/>
        </w:rPr>
        <w:t xml:space="preserve"> </w:t>
      </w:r>
      <w:sdt>
        <w:sdtPr>
          <w:id w:val="-2025386147"/>
          <w:placeholder>
            <w:docPart w:val="5894777983DA4D7EA40A6CE3912E6E7A"/>
          </w:placeholder>
          <w:temporary/>
          <w:showingPlcHdr/>
          <w15:appearance w15:val="hidden"/>
        </w:sdtPr>
        <w:sdtContent>
          <w:r w:rsidR="008F704C" w:rsidRPr="00614293">
            <w:rPr>
              <w:lang w:val="en-GB" w:bidi="en-GB"/>
            </w:rPr>
            <w:t>The model below shows a sample of the projections a small business is forecasting for their first 12 months of operations. The top portion of the table shows projected sales and gross profit. This is a good place to begin creating the company’s sales forecast. The next section itemises the recurring expenses the business is projecting for the same months. These should be consistent with the estimated start-up costs completed in the prior section. At the bottom of this model, it will possible to see when the company is becoming profitable and what expense items are the most impactful to its profitability. There is a blank table in the Appendix to complete the business’ own start-up cost projections.</w:t>
          </w:r>
        </w:sdtContent>
      </w:sdt>
    </w:p>
    <w:tbl>
      <w:tblPr>
        <w:tblW w:w="5000" w:type="pct"/>
        <w:tblInd w:w="36" w:type="dxa"/>
        <w:tblLayout w:type="fixed"/>
        <w:tblCellMar>
          <w:left w:w="72" w:type="dxa"/>
          <w:right w:w="72" w:type="dxa"/>
        </w:tblCellMar>
        <w:tblLook w:val="04A0" w:firstRow="1" w:lastRow="0" w:firstColumn="1" w:lastColumn="0" w:noHBand="0" w:noVBand="1"/>
      </w:tblPr>
      <w:tblGrid>
        <w:gridCol w:w="2183"/>
        <w:gridCol w:w="966"/>
        <w:gridCol w:w="869"/>
        <w:gridCol w:w="869"/>
        <w:gridCol w:w="965"/>
        <w:gridCol w:w="965"/>
        <w:gridCol w:w="965"/>
        <w:gridCol w:w="8"/>
        <w:gridCol w:w="958"/>
        <w:gridCol w:w="463"/>
        <w:gridCol w:w="598"/>
        <w:gridCol w:w="965"/>
        <w:gridCol w:w="965"/>
        <w:gridCol w:w="965"/>
        <w:gridCol w:w="965"/>
        <w:gridCol w:w="1009"/>
      </w:tblGrid>
      <w:tr w:rsidR="004211AF" w:rsidRPr="00810DF6" w14:paraId="06EA7918" w14:textId="77777777" w:rsidTr="00F53A40">
        <w:trPr>
          <w:trHeight w:val="244"/>
        </w:trPr>
        <w:tc>
          <w:tcPr>
            <w:tcW w:w="13680" w:type="dxa"/>
            <w:gridSpan w:val="16"/>
            <w:shd w:val="clear" w:color="auto" w:fill="107082" w:themeFill="accent2"/>
            <w:noWrap/>
            <w:vAlign w:val="center"/>
            <w:hideMark/>
          </w:tcPr>
          <w:p w14:paraId="695898CA" w14:textId="77777777" w:rsidR="004211AF" w:rsidRPr="00810DF6" w:rsidRDefault="00000000" w:rsidP="00810DF6">
            <w:pPr>
              <w:pStyle w:val="Tableheading"/>
            </w:pPr>
            <w:sdt>
              <w:sdtPr>
                <w:id w:val="-1559008401"/>
                <w:placeholder>
                  <w:docPart w:val="AF021008526C41D7BB382748F861B145"/>
                </w:placeholder>
                <w:temporary/>
                <w:showingPlcHdr/>
                <w15:appearance w15:val="hidden"/>
              </w:sdtPr>
              <w:sdtContent>
                <w:r w:rsidR="004211AF" w:rsidRPr="00810DF6">
                  <w:rPr>
                    <w:lang w:val="en-GB" w:bidi="en-GB"/>
                  </w:rPr>
                  <w:t>START-UP COSTS</w:t>
                </w:r>
              </w:sdtContent>
            </w:sdt>
          </w:p>
        </w:tc>
      </w:tr>
      <w:tr w:rsidR="004211AF" w:rsidRPr="00810DF6" w14:paraId="6F9E1370" w14:textId="77777777" w:rsidTr="00F53A40">
        <w:trPr>
          <w:trHeight w:val="244"/>
        </w:trPr>
        <w:tc>
          <w:tcPr>
            <w:tcW w:w="8586" w:type="dxa"/>
            <w:gridSpan w:val="10"/>
            <w:noWrap/>
            <w:vAlign w:val="center"/>
            <w:hideMark/>
          </w:tcPr>
          <w:p w14:paraId="6C343CEC" w14:textId="77777777" w:rsidR="004211AF" w:rsidRPr="00810DF6" w:rsidRDefault="00000000" w:rsidP="00810DF6">
            <w:pPr>
              <w:pStyle w:val="TableText"/>
            </w:pPr>
            <w:sdt>
              <w:sdtPr>
                <w:id w:val="-483391657"/>
                <w:placeholder>
                  <w:docPart w:val="E5993D044CEF4BDCB28693F7FFBEC8F7"/>
                </w:placeholder>
                <w:temporary/>
                <w:showingPlcHdr/>
                <w15:appearance w15:val="hidden"/>
              </w:sdtPr>
              <w:sdtContent>
                <w:r w:rsidR="004211AF" w:rsidRPr="00810DF6">
                  <w:rPr>
                    <w:lang w:val="en-GB" w:bidi="en-GB"/>
                  </w:rPr>
                  <w:t>Your Home-Based Agency</w:t>
                </w:r>
              </w:sdtContent>
            </w:sdt>
          </w:p>
        </w:tc>
        <w:tc>
          <w:tcPr>
            <w:tcW w:w="5094" w:type="dxa"/>
            <w:gridSpan w:val="6"/>
            <w:vAlign w:val="center"/>
            <w:hideMark/>
          </w:tcPr>
          <w:p w14:paraId="2B121436" w14:textId="77777777" w:rsidR="004211AF" w:rsidRPr="00810DF6" w:rsidRDefault="00000000" w:rsidP="00810DF6">
            <w:pPr>
              <w:pStyle w:val="TableTextright"/>
            </w:pPr>
            <w:sdt>
              <w:sdtPr>
                <w:id w:val="1973472044"/>
                <w:placeholder>
                  <w:docPart w:val="C2C7057A808042149105E742EAB15736"/>
                </w:placeholder>
                <w:temporary/>
                <w:showingPlcHdr/>
                <w15:appearance w15:val="hidden"/>
              </w:sdtPr>
              <w:sdtContent>
                <w:r w:rsidR="004211AF" w:rsidRPr="00810DF6">
                  <w:rPr>
                    <w:lang w:val="en-GB" w:bidi="en-GB"/>
                  </w:rPr>
                  <w:t>January 1, 2018</w:t>
                </w:r>
              </w:sdtContent>
            </w:sdt>
          </w:p>
        </w:tc>
      </w:tr>
      <w:tr w:rsidR="00385D4D" w:rsidRPr="00810DF6" w14:paraId="0AE73381" w14:textId="77777777" w:rsidTr="00582502">
        <w:trPr>
          <w:trHeight w:val="244"/>
        </w:trPr>
        <w:tc>
          <w:tcPr>
            <w:tcW w:w="2034" w:type="dxa"/>
            <w:shd w:val="clear" w:color="auto" w:fill="F0CDA1" w:themeFill="accent1"/>
            <w:vAlign w:val="center"/>
            <w:hideMark/>
          </w:tcPr>
          <w:p w14:paraId="1E5C95E4" w14:textId="77777777" w:rsidR="004211AF" w:rsidRPr="00810DF6" w:rsidRDefault="00000000" w:rsidP="00810DF6">
            <w:pPr>
              <w:pStyle w:val="Tabletotal"/>
            </w:pPr>
            <w:sdt>
              <w:sdtPr>
                <w:id w:val="-1924640209"/>
                <w:placeholder>
                  <w:docPart w:val="AB7174ACD9FF4E8CA1549D75221749EB"/>
                </w:placeholder>
                <w:temporary/>
                <w:showingPlcHdr/>
                <w15:appearance w15:val="hidden"/>
              </w:sdtPr>
              <w:sdtContent>
                <w:r w:rsidR="004211AF" w:rsidRPr="00810DF6">
                  <w:rPr>
                    <w:lang w:val="en-GB" w:bidi="en-GB"/>
                  </w:rPr>
                  <w:t>INCOME</w:t>
                </w:r>
              </w:sdtContent>
            </w:sdt>
          </w:p>
        </w:tc>
        <w:tc>
          <w:tcPr>
            <w:tcW w:w="900" w:type="dxa"/>
            <w:shd w:val="clear" w:color="auto" w:fill="F0CDA1" w:themeFill="accent1"/>
            <w:vAlign w:val="center"/>
            <w:hideMark/>
          </w:tcPr>
          <w:p w14:paraId="60EF1C60" w14:textId="77777777" w:rsidR="004211AF" w:rsidRPr="00810DF6" w:rsidRDefault="00000000" w:rsidP="00810DF6">
            <w:pPr>
              <w:pStyle w:val="Tabletotal"/>
            </w:pPr>
            <w:sdt>
              <w:sdtPr>
                <w:id w:val="-1688825268"/>
                <w:placeholder>
                  <w:docPart w:val="E065349767004F1BBCD4790DF8D939CD"/>
                </w:placeholder>
                <w:temporary/>
                <w:showingPlcHdr/>
                <w15:appearance w15:val="hidden"/>
              </w:sdtPr>
              <w:sdtContent>
                <w:r w:rsidR="004211AF" w:rsidRPr="00810DF6">
                  <w:rPr>
                    <w:lang w:val="en-GB" w:bidi="en-GB"/>
                  </w:rPr>
                  <w:t>JAN</w:t>
                </w:r>
              </w:sdtContent>
            </w:sdt>
          </w:p>
        </w:tc>
        <w:tc>
          <w:tcPr>
            <w:tcW w:w="810" w:type="dxa"/>
            <w:shd w:val="clear" w:color="auto" w:fill="F0CDA1" w:themeFill="accent1"/>
            <w:vAlign w:val="center"/>
            <w:hideMark/>
          </w:tcPr>
          <w:p w14:paraId="502072D4" w14:textId="77777777" w:rsidR="004211AF" w:rsidRPr="00810DF6" w:rsidRDefault="00000000" w:rsidP="00810DF6">
            <w:pPr>
              <w:pStyle w:val="Tabletotal"/>
            </w:pPr>
            <w:sdt>
              <w:sdtPr>
                <w:id w:val="-1573808154"/>
                <w:placeholder>
                  <w:docPart w:val="838914FBE7B94EEF88E74E2820DCD000"/>
                </w:placeholder>
                <w:temporary/>
                <w:showingPlcHdr/>
                <w15:appearance w15:val="hidden"/>
              </w:sdtPr>
              <w:sdtContent>
                <w:r w:rsidR="004211AF" w:rsidRPr="00810DF6">
                  <w:rPr>
                    <w:lang w:val="en-GB" w:bidi="en-GB"/>
                  </w:rPr>
                  <w:t>FEB</w:t>
                </w:r>
              </w:sdtContent>
            </w:sdt>
          </w:p>
        </w:tc>
        <w:tc>
          <w:tcPr>
            <w:tcW w:w="810" w:type="dxa"/>
            <w:shd w:val="clear" w:color="auto" w:fill="F0CDA1" w:themeFill="accent1"/>
            <w:vAlign w:val="center"/>
            <w:hideMark/>
          </w:tcPr>
          <w:p w14:paraId="07E214B2" w14:textId="77777777" w:rsidR="004211AF" w:rsidRPr="00810DF6" w:rsidRDefault="00000000" w:rsidP="00810DF6">
            <w:pPr>
              <w:pStyle w:val="Tabletotal"/>
            </w:pPr>
            <w:sdt>
              <w:sdtPr>
                <w:id w:val="-374387794"/>
                <w:placeholder>
                  <w:docPart w:val="40F9AC1058094770A262C31CC070F823"/>
                </w:placeholder>
                <w:temporary/>
                <w:showingPlcHdr/>
                <w15:appearance w15:val="hidden"/>
              </w:sdtPr>
              <w:sdtContent>
                <w:r w:rsidR="004211AF" w:rsidRPr="00810DF6">
                  <w:rPr>
                    <w:lang w:val="en-GB" w:bidi="en-GB"/>
                  </w:rPr>
                  <w:t>MAR</w:t>
                </w:r>
              </w:sdtContent>
            </w:sdt>
          </w:p>
        </w:tc>
        <w:tc>
          <w:tcPr>
            <w:tcW w:w="900" w:type="dxa"/>
            <w:shd w:val="clear" w:color="auto" w:fill="F0CDA1" w:themeFill="accent1"/>
            <w:vAlign w:val="center"/>
            <w:hideMark/>
          </w:tcPr>
          <w:p w14:paraId="0740B6CD" w14:textId="77777777" w:rsidR="004211AF" w:rsidRPr="00810DF6" w:rsidRDefault="00000000" w:rsidP="00810DF6">
            <w:pPr>
              <w:pStyle w:val="Tabletotal"/>
            </w:pPr>
            <w:sdt>
              <w:sdtPr>
                <w:id w:val="2106301705"/>
                <w:placeholder>
                  <w:docPart w:val="14EDA4196E37459993B923678D171B16"/>
                </w:placeholder>
                <w:temporary/>
                <w:showingPlcHdr/>
                <w15:appearance w15:val="hidden"/>
              </w:sdtPr>
              <w:sdtContent>
                <w:r w:rsidR="004211AF" w:rsidRPr="00810DF6">
                  <w:rPr>
                    <w:lang w:val="en-GB" w:bidi="en-GB"/>
                  </w:rPr>
                  <w:t>APR</w:t>
                </w:r>
              </w:sdtContent>
            </w:sdt>
          </w:p>
        </w:tc>
        <w:tc>
          <w:tcPr>
            <w:tcW w:w="900" w:type="dxa"/>
            <w:shd w:val="clear" w:color="auto" w:fill="F0CDA1" w:themeFill="accent1"/>
            <w:vAlign w:val="center"/>
            <w:hideMark/>
          </w:tcPr>
          <w:p w14:paraId="58B18A8C" w14:textId="77777777" w:rsidR="004211AF" w:rsidRPr="00810DF6" w:rsidRDefault="00000000" w:rsidP="00810DF6">
            <w:pPr>
              <w:pStyle w:val="Tabletotal"/>
            </w:pPr>
            <w:sdt>
              <w:sdtPr>
                <w:id w:val="1956970410"/>
                <w:placeholder>
                  <w:docPart w:val="3D8E2B6BA1C04B448109BD1FCB0C1578"/>
                </w:placeholder>
                <w:temporary/>
                <w:showingPlcHdr/>
                <w15:appearance w15:val="hidden"/>
              </w:sdtPr>
              <w:sdtContent>
                <w:r w:rsidR="004211AF" w:rsidRPr="00810DF6">
                  <w:rPr>
                    <w:lang w:val="en-GB" w:bidi="en-GB"/>
                  </w:rPr>
                  <w:t>MAY</w:t>
                </w:r>
              </w:sdtContent>
            </w:sdt>
          </w:p>
        </w:tc>
        <w:tc>
          <w:tcPr>
            <w:tcW w:w="900" w:type="dxa"/>
            <w:shd w:val="clear" w:color="auto" w:fill="F0CDA1" w:themeFill="accent1"/>
            <w:vAlign w:val="center"/>
            <w:hideMark/>
          </w:tcPr>
          <w:p w14:paraId="2E1CFFEA" w14:textId="77777777" w:rsidR="004211AF" w:rsidRPr="00810DF6" w:rsidRDefault="00000000" w:rsidP="00810DF6">
            <w:pPr>
              <w:pStyle w:val="Tabletotal"/>
            </w:pPr>
            <w:sdt>
              <w:sdtPr>
                <w:id w:val="1088269979"/>
                <w:placeholder>
                  <w:docPart w:val="C9E43BFDCE404ACDBDE229F7FDD50EB9"/>
                </w:placeholder>
                <w:temporary/>
                <w:showingPlcHdr/>
                <w15:appearance w15:val="hidden"/>
              </w:sdtPr>
              <w:sdtContent>
                <w:r w:rsidR="004211AF" w:rsidRPr="00810DF6">
                  <w:rPr>
                    <w:lang w:val="en-GB" w:bidi="en-GB"/>
                  </w:rPr>
                  <w:t>JUN</w:t>
                </w:r>
              </w:sdtContent>
            </w:sdt>
          </w:p>
        </w:tc>
        <w:tc>
          <w:tcPr>
            <w:tcW w:w="900" w:type="dxa"/>
            <w:gridSpan w:val="2"/>
            <w:shd w:val="clear" w:color="auto" w:fill="F0CDA1" w:themeFill="accent1"/>
            <w:vAlign w:val="center"/>
            <w:hideMark/>
          </w:tcPr>
          <w:p w14:paraId="299292CB" w14:textId="77777777" w:rsidR="004211AF" w:rsidRPr="00810DF6" w:rsidRDefault="00000000" w:rsidP="00810DF6">
            <w:pPr>
              <w:pStyle w:val="Tabletotal"/>
            </w:pPr>
            <w:sdt>
              <w:sdtPr>
                <w:id w:val="1680701774"/>
                <w:placeholder>
                  <w:docPart w:val="A2EF7045742F4766919E0872BD3EAD35"/>
                </w:placeholder>
                <w:temporary/>
                <w:showingPlcHdr/>
                <w15:appearance w15:val="hidden"/>
              </w:sdtPr>
              <w:sdtContent>
                <w:r w:rsidR="004211AF" w:rsidRPr="00810DF6">
                  <w:rPr>
                    <w:lang w:val="en-GB" w:bidi="en-GB"/>
                  </w:rPr>
                  <w:t>JUL</w:t>
                </w:r>
              </w:sdtContent>
            </w:sdt>
          </w:p>
        </w:tc>
        <w:tc>
          <w:tcPr>
            <w:tcW w:w="990" w:type="dxa"/>
            <w:gridSpan w:val="2"/>
            <w:shd w:val="clear" w:color="auto" w:fill="F0CDA1" w:themeFill="accent1"/>
            <w:vAlign w:val="center"/>
            <w:hideMark/>
          </w:tcPr>
          <w:p w14:paraId="771646F7" w14:textId="77777777" w:rsidR="004211AF" w:rsidRPr="00810DF6" w:rsidRDefault="00000000" w:rsidP="00810DF6">
            <w:pPr>
              <w:pStyle w:val="Tabletotal"/>
            </w:pPr>
            <w:sdt>
              <w:sdtPr>
                <w:id w:val="-1142654814"/>
                <w:placeholder>
                  <w:docPart w:val="B05636AC43AF48B28A84E960A0D6D305"/>
                </w:placeholder>
                <w:temporary/>
                <w:showingPlcHdr/>
                <w15:appearance w15:val="hidden"/>
              </w:sdtPr>
              <w:sdtContent>
                <w:r w:rsidR="004211AF" w:rsidRPr="00810DF6">
                  <w:rPr>
                    <w:lang w:val="en-GB" w:bidi="en-GB"/>
                  </w:rPr>
                  <w:t>AUG</w:t>
                </w:r>
              </w:sdtContent>
            </w:sdt>
          </w:p>
        </w:tc>
        <w:tc>
          <w:tcPr>
            <w:tcW w:w="900" w:type="dxa"/>
            <w:shd w:val="clear" w:color="auto" w:fill="F0CDA1" w:themeFill="accent1"/>
            <w:vAlign w:val="center"/>
            <w:hideMark/>
          </w:tcPr>
          <w:p w14:paraId="2CAD6E0A" w14:textId="77777777" w:rsidR="004211AF" w:rsidRPr="00810DF6" w:rsidRDefault="00000000" w:rsidP="00810DF6">
            <w:pPr>
              <w:pStyle w:val="Tabletotal"/>
            </w:pPr>
            <w:sdt>
              <w:sdtPr>
                <w:id w:val="-83699211"/>
                <w:placeholder>
                  <w:docPart w:val="E636391C688943C5A4D6BD06016534E7"/>
                </w:placeholder>
                <w:temporary/>
                <w:showingPlcHdr/>
                <w15:appearance w15:val="hidden"/>
              </w:sdtPr>
              <w:sdtContent>
                <w:r w:rsidR="004211AF" w:rsidRPr="00810DF6">
                  <w:rPr>
                    <w:lang w:val="en-GB" w:bidi="en-GB"/>
                  </w:rPr>
                  <w:t>SEP</w:t>
                </w:r>
              </w:sdtContent>
            </w:sdt>
          </w:p>
        </w:tc>
        <w:tc>
          <w:tcPr>
            <w:tcW w:w="900" w:type="dxa"/>
            <w:shd w:val="clear" w:color="auto" w:fill="F0CDA1" w:themeFill="accent1"/>
            <w:vAlign w:val="center"/>
            <w:hideMark/>
          </w:tcPr>
          <w:p w14:paraId="1463364D" w14:textId="77777777" w:rsidR="004211AF" w:rsidRPr="00810DF6" w:rsidRDefault="00000000" w:rsidP="00810DF6">
            <w:pPr>
              <w:pStyle w:val="Tabletotal"/>
            </w:pPr>
            <w:sdt>
              <w:sdtPr>
                <w:id w:val="-315652446"/>
                <w:placeholder>
                  <w:docPart w:val="8D2B8CD6C5D34A86825D56DFEB81D029"/>
                </w:placeholder>
                <w:temporary/>
                <w:showingPlcHdr/>
                <w15:appearance w15:val="hidden"/>
              </w:sdtPr>
              <w:sdtContent>
                <w:r w:rsidR="004211AF" w:rsidRPr="00810DF6">
                  <w:rPr>
                    <w:lang w:val="en-GB" w:bidi="en-GB"/>
                  </w:rPr>
                  <w:t>OCT</w:t>
                </w:r>
              </w:sdtContent>
            </w:sdt>
          </w:p>
        </w:tc>
        <w:tc>
          <w:tcPr>
            <w:tcW w:w="900" w:type="dxa"/>
            <w:shd w:val="clear" w:color="auto" w:fill="F0CDA1" w:themeFill="accent1"/>
            <w:vAlign w:val="center"/>
            <w:hideMark/>
          </w:tcPr>
          <w:p w14:paraId="3D26D215" w14:textId="77777777" w:rsidR="004211AF" w:rsidRPr="00810DF6" w:rsidRDefault="00000000" w:rsidP="00810DF6">
            <w:pPr>
              <w:pStyle w:val="Tabletotal"/>
            </w:pPr>
            <w:sdt>
              <w:sdtPr>
                <w:id w:val="-627014168"/>
                <w:placeholder>
                  <w:docPart w:val="D7C6A648471240588287B3331DDAAEC4"/>
                </w:placeholder>
                <w:temporary/>
                <w:showingPlcHdr/>
                <w15:appearance w15:val="hidden"/>
              </w:sdtPr>
              <w:sdtContent>
                <w:r w:rsidR="004211AF" w:rsidRPr="00810DF6">
                  <w:rPr>
                    <w:lang w:val="en-GB" w:bidi="en-GB"/>
                  </w:rPr>
                  <w:t>NOV</w:t>
                </w:r>
              </w:sdtContent>
            </w:sdt>
          </w:p>
        </w:tc>
        <w:tc>
          <w:tcPr>
            <w:tcW w:w="900" w:type="dxa"/>
            <w:shd w:val="clear" w:color="auto" w:fill="F0CDA1" w:themeFill="accent1"/>
            <w:vAlign w:val="center"/>
            <w:hideMark/>
          </w:tcPr>
          <w:p w14:paraId="15564C9E" w14:textId="77777777" w:rsidR="004211AF" w:rsidRPr="00810DF6" w:rsidRDefault="00000000" w:rsidP="00810DF6">
            <w:pPr>
              <w:pStyle w:val="Tabletotal"/>
            </w:pPr>
            <w:sdt>
              <w:sdtPr>
                <w:id w:val="1420139911"/>
                <w:placeholder>
                  <w:docPart w:val="4B2856A8155A4B7491ECB3D57811AE90"/>
                </w:placeholder>
                <w:temporary/>
                <w:showingPlcHdr/>
                <w15:appearance w15:val="hidden"/>
              </w:sdtPr>
              <w:sdtContent>
                <w:r w:rsidR="004211AF" w:rsidRPr="00810DF6">
                  <w:rPr>
                    <w:lang w:val="en-GB" w:bidi="en-GB"/>
                  </w:rPr>
                  <w:t>DEC</w:t>
                </w:r>
              </w:sdtContent>
            </w:sdt>
          </w:p>
        </w:tc>
        <w:tc>
          <w:tcPr>
            <w:tcW w:w="936" w:type="dxa"/>
            <w:shd w:val="clear" w:color="auto" w:fill="F0CDA1" w:themeFill="accent1"/>
            <w:vAlign w:val="center"/>
            <w:hideMark/>
          </w:tcPr>
          <w:p w14:paraId="2AC60CD6" w14:textId="77777777" w:rsidR="004211AF" w:rsidRPr="00810DF6" w:rsidRDefault="00000000" w:rsidP="00810DF6">
            <w:pPr>
              <w:pStyle w:val="Tabletotal"/>
            </w:pPr>
            <w:sdt>
              <w:sdtPr>
                <w:id w:val="-908999386"/>
                <w:placeholder>
                  <w:docPart w:val="00E51B16B35B4DAF911A3093B827835F"/>
                </w:placeholder>
                <w:temporary/>
                <w:showingPlcHdr/>
                <w15:appearance w15:val="hidden"/>
              </w:sdtPr>
              <w:sdtContent>
                <w:r w:rsidR="004211AF" w:rsidRPr="00810DF6">
                  <w:rPr>
                    <w:lang w:val="en-GB" w:bidi="en-GB"/>
                  </w:rPr>
                  <w:t>YTD</w:t>
                </w:r>
              </w:sdtContent>
            </w:sdt>
          </w:p>
        </w:tc>
      </w:tr>
      <w:tr w:rsidR="00385D4D" w:rsidRPr="00810DF6" w14:paraId="43F38447" w14:textId="77777777" w:rsidTr="00582502">
        <w:trPr>
          <w:trHeight w:val="244"/>
        </w:trPr>
        <w:tc>
          <w:tcPr>
            <w:tcW w:w="2034" w:type="dxa"/>
            <w:shd w:val="clear" w:color="auto" w:fill="F2F2F2" w:themeFill="background1" w:themeFillShade="F2"/>
            <w:vAlign w:val="center"/>
            <w:hideMark/>
          </w:tcPr>
          <w:p w14:paraId="62AF9375" w14:textId="77777777" w:rsidR="004211AF" w:rsidRPr="00810DF6" w:rsidRDefault="00000000" w:rsidP="00810DF6">
            <w:pPr>
              <w:pStyle w:val="TableText"/>
            </w:pPr>
            <w:sdt>
              <w:sdtPr>
                <w:id w:val="1342126238"/>
                <w:placeholder>
                  <w:docPart w:val="BB8A8B2F72404BA9ABCB015EC03C02E2"/>
                </w:placeholder>
                <w:temporary/>
                <w:showingPlcHdr/>
                <w15:appearance w15:val="hidden"/>
              </w:sdtPr>
              <w:sdtContent>
                <w:r w:rsidR="004211AF" w:rsidRPr="00810DF6">
                  <w:rPr>
                    <w:lang w:val="en-GB" w:bidi="en-GB"/>
                  </w:rPr>
                  <w:t>Estimated Sales</w:t>
                </w:r>
              </w:sdtContent>
            </w:sdt>
          </w:p>
        </w:tc>
        <w:tc>
          <w:tcPr>
            <w:tcW w:w="900" w:type="dxa"/>
            <w:shd w:val="clear" w:color="auto" w:fill="F2F2F2" w:themeFill="background1" w:themeFillShade="F2"/>
            <w:noWrap/>
            <w:vAlign w:val="center"/>
            <w:hideMark/>
          </w:tcPr>
          <w:p w14:paraId="04B8E72B" w14:textId="77777777" w:rsidR="004211AF" w:rsidRPr="00810DF6" w:rsidRDefault="00000000" w:rsidP="00810DF6">
            <w:pPr>
              <w:pStyle w:val="TableText"/>
            </w:pPr>
            <w:sdt>
              <w:sdtPr>
                <w:id w:val="1126814130"/>
                <w:placeholder>
                  <w:docPart w:val="84D3539AACDF4D4B81410CF6A7A4B7D3"/>
                </w:placeholder>
                <w:temporary/>
                <w:showingPlcHdr/>
                <w15:appearance w15:val="hidden"/>
              </w:sdtPr>
              <w:sdtContent>
                <w:r w:rsidR="004211AF" w:rsidRPr="00810DF6">
                  <w:rPr>
                    <w:lang w:val="en-GB" w:bidi="en-GB"/>
                  </w:rPr>
                  <w:t>£5,000</w:t>
                </w:r>
              </w:sdtContent>
            </w:sdt>
          </w:p>
        </w:tc>
        <w:tc>
          <w:tcPr>
            <w:tcW w:w="810" w:type="dxa"/>
            <w:shd w:val="clear" w:color="auto" w:fill="F2F2F2" w:themeFill="background1" w:themeFillShade="F2"/>
            <w:noWrap/>
            <w:vAlign w:val="center"/>
            <w:hideMark/>
          </w:tcPr>
          <w:p w14:paraId="4489132B" w14:textId="77777777" w:rsidR="004211AF" w:rsidRPr="00810DF6" w:rsidRDefault="00000000" w:rsidP="00810DF6">
            <w:pPr>
              <w:pStyle w:val="TableText"/>
            </w:pPr>
            <w:sdt>
              <w:sdtPr>
                <w:id w:val="-2070646928"/>
                <w:placeholder>
                  <w:docPart w:val="007B8B60B51B40D4A0B53291DEA060D8"/>
                </w:placeholder>
                <w:temporary/>
                <w:showingPlcHdr/>
                <w15:appearance w15:val="hidden"/>
              </w:sdtPr>
              <w:sdtContent>
                <w:r w:rsidR="004211AF" w:rsidRPr="00810DF6">
                  <w:rPr>
                    <w:lang w:val="en-GB" w:bidi="en-GB"/>
                  </w:rPr>
                  <w:t>$13,000</w:t>
                </w:r>
              </w:sdtContent>
            </w:sdt>
          </w:p>
        </w:tc>
        <w:tc>
          <w:tcPr>
            <w:tcW w:w="810" w:type="dxa"/>
            <w:shd w:val="clear" w:color="auto" w:fill="F2F2F2" w:themeFill="background1" w:themeFillShade="F2"/>
            <w:noWrap/>
            <w:vAlign w:val="center"/>
            <w:hideMark/>
          </w:tcPr>
          <w:p w14:paraId="59B13B73" w14:textId="77777777" w:rsidR="004211AF" w:rsidRPr="00810DF6" w:rsidRDefault="00000000" w:rsidP="00810DF6">
            <w:pPr>
              <w:pStyle w:val="TableText"/>
            </w:pPr>
            <w:sdt>
              <w:sdtPr>
                <w:id w:val="-208804601"/>
                <w:placeholder>
                  <w:docPart w:val="B3EE9242E01A4C0A98307D4F4815707C"/>
                </w:placeholder>
                <w:temporary/>
                <w:showingPlcHdr/>
                <w15:appearance w15:val="hidden"/>
              </w:sdtPr>
              <w:sdtContent>
                <w:r w:rsidR="004211AF" w:rsidRPr="00810DF6">
                  <w:rPr>
                    <w:lang w:val="en-GB" w:bidi="en-GB"/>
                  </w:rPr>
                  <w:t>£16,000</w:t>
                </w:r>
              </w:sdtContent>
            </w:sdt>
          </w:p>
        </w:tc>
        <w:tc>
          <w:tcPr>
            <w:tcW w:w="900" w:type="dxa"/>
            <w:shd w:val="clear" w:color="auto" w:fill="F2F2F2" w:themeFill="background1" w:themeFillShade="F2"/>
            <w:noWrap/>
            <w:vAlign w:val="center"/>
            <w:hideMark/>
          </w:tcPr>
          <w:p w14:paraId="7F429B04" w14:textId="77777777" w:rsidR="004211AF" w:rsidRPr="00810DF6" w:rsidRDefault="00000000" w:rsidP="00810DF6">
            <w:pPr>
              <w:pStyle w:val="TableText"/>
            </w:pPr>
            <w:sdt>
              <w:sdtPr>
                <w:id w:val="-824979590"/>
                <w:placeholder>
                  <w:docPart w:val="AF84ED254B054BE0801BEF82FD41F4A1"/>
                </w:placeholder>
                <w:temporary/>
                <w:showingPlcHdr/>
                <w15:appearance w15:val="hidden"/>
              </w:sdtPr>
              <w:sdtContent>
                <w:r w:rsidR="004211AF" w:rsidRPr="00810DF6">
                  <w:rPr>
                    <w:lang w:val="en-GB" w:bidi="en-GB"/>
                  </w:rPr>
                  <w:t>£7,000</w:t>
                </w:r>
              </w:sdtContent>
            </w:sdt>
          </w:p>
        </w:tc>
        <w:tc>
          <w:tcPr>
            <w:tcW w:w="900" w:type="dxa"/>
            <w:shd w:val="clear" w:color="auto" w:fill="F2F2F2" w:themeFill="background1" w:themeFillShade="F2"/>
            <w:noWrap/>
            <w:vAlign w:val="center"/>
            <w:hideMark/>
          </w:tcPr>
          <w:p w14:paraId="3941EC67" w14:textId="77777777" w:rsidR="004211AF" w:rsidRPr="00810DF6" w:rsidRDefault="00000000" w:rsidP="00810DF6">
            <w:pPr>
              <w:pStyle w:val="TableText"/>
            </w:pPr>
            <w:sdt>
              <w:sdtPr>
                <w:id w:val="-2028248148"/>
                <w:placeholder>
                  <w:docPart w:val="316B4E3BA9374F12A6C39731BBC0CB2C"/>
                </w:placeholder>
                <w:temporary/>
                <w:showingPlcHdr/>
                <w15:appearance w15:val="hidden"/>
              </w:sdtPr>
              <w:sdtContent>
                <w:r w:rsidR="004211AF" w:rsidRPr="00810DF6">
                  <w:rPr>
                    <w:lang w:val="en-GB" w:bidi="en-GB"/>
                  </w:rPr>
                  <w:t>$14,500</w:t>
                </w:r>
              </w:sdtContent>
            </w:sdt>
          </w:p>
        </w:tc>
        <w:tc>
          <w:tcPr>
            <w:tcW w:w="900" w:type="dxa"/>
            <w:shd w:val="clear" w:color="auto" w:fill="F2F2F2" w:themeFill="background1" w:themeFillShade="F2"/>
            <w:noWrap/>
            <w:vAlign w:val="center"/>
            <w:hideMark/>
          </w:tcPr>
          <w:p w14:paraId="31170050" w14:textId="77777777" w:rsidR="004211AF" w:rsidRPr="00810DF6" w:rsidRDefault="00000000" w:rsidP="00810DF6">
            <w:pPr>
              <w:pStyle w:val="TableText"/>
            </w:pPr>
            <w:sdt>
              <w:sdtPr>
                <w:id w:val="1955291723"/>
                <w:placeholder>
                  <w:docPart w:val="4816B335C5864696861A572B3E172F08"/>
                </w:placeholder>
                <w:temporary/>
                <w:showingPlcHdr/>
                <w15:appearance w15:val="hidden"/>
              </w:sdtPr>
              <w:sdtContent>
                <w:r w:rsidR="004211AF" w:rsidRPr="00810DF6">
                  <w:rPr>
                    <w:lang w:val="en-GB" w:bidi="en-GB"/>
                  </w:rPr>
                  <w:t>$16,400</w:t>
                </w:r>
              </w:sdtContent>
            </w:sdt>
          </w:p>
        </w:tc>
        <w:tc>
          <w:tcPr>
            <w:tcW w:w="900" w:type="dxa"/>
            <w:gridSpan w:val="2"/>
            <w:shd w:val="clear" w:color="auto" w:fill="F2F2F2" w:themeFill="background1" w:themeFillShade="F2"/>
            <w:noWrap/>
            <w:vAlign w:val="center"/>
            <w:hideMark/>
          </w:tcPr>
          <w:p w14:paraId="5A73CF2F" w14:textId="77777777" w:rsidR="004211AF" w:rsidRPr="00810DF6" w:rsidRDefault="00000000" w:rsidP="00810DF6">
            <w:pPr>
              <w:pStyle w:val="TableText"/>
            </w:pPr>
            <w:sdt>
              <w:sdtPr>
                <w:id w:val="1092274897"/>
                <w:placeholder>
                  <w:docPart w:val="B218434A231445CA973E368A16F58875"/>
                </w:placeholder>
                <w:temporary/>
                <w:showingPlcHdr/>
                <w15:appearance w15:val="hidden"/>
              </w:sdtPr>
              <w:sdtContent>
                <w:r w:rsidR="004211AF" w:rsidRPr="00810DF6">
                  <w:rPr>
                    <w:lang w:val="en-GB" w:bidi="en-GB"/>
                  </w:rPr>
                  <w:t>$22,500</w:t>
                </w:r>
              </w:sdtContent>
            </w:sdt>
          </w:p>
        </w:tc>
        <w:tc>
          <w:tcPr>
            <w:tcW w:w="990" w:type="dxa"/>
            <w:gridSpan w:val="2"/>
            <w:shd w:val="clear" w:color="auto" w:fill="F2F2F2" w:themeFill="background1" w:themeFillShade="F2"/>
            <w:noWrap/>
            <w:vAlign w:val="center"/>
            <w:hideMark/>
          </w:tcPr>
          <w:p w14:paraId="27E01AEA" w14:textId="77777777" w:rsidR="004211AF" w:rsidRPr="00810DF6" w:rsidRDefault="00000000" w:rsidP="00810DF6">
            <w:pPr>
              <w:pStyle w:val="TableText"/>
            </w:pPr>
            <w:sdt>
              <w:sdtPr>
                <w:id w:val="-1012134644"/>
                <w:placeholder>
                  <w:docPart w:val="C54DF6A078964547BD8E729F848391EA"/>
                </w:placeholder>
                <w:temporary/>
                <w:showingPlcHdr/>
                <w15:appearance w15:val="hidden"/>
              </w:sdtPr>
              <w:sdtContent>
                <w:r w:rsidR="004211AF" w:rsidRPr="00810DF6">
                  <w:rPr>
                    <w:lang w:val="en-GB" w:bidi="en-GB"/>
                  </w:rPr>
                  <w:t>$23,125</w:t>
                </w:r>
              </w:sdtContent>
            </w:sdt>
          </w:p>
        </w:tc>
        <w:tc>
          <w:tcPr>
            <w:tcW w:w="900" w:type="dxa"/>
            <w:shd w:val="clear" w:color="auto" w:fill="F2F2F2" w:themeFill="background1" w:themeFillShade="F2"/>
            <w:noWrap/>
            <w:vAlign w:val="center"/>
            <w:hideMark/>
          </w:tcPr>
          <w:p w14:paraId="5B753881" w14:textId="77777777" w:rsidR="004211AF" w:rsidRPr="00810DF6" w:rsidRDefault="00000000" w:rsidP="00810DF6">
            <w:pPr>
              <w:pStyle w:val="TableText"/>
            </w:pPr>
            <w:sdt>
              <w:sdtPr>
                <w:id w:val="-1675953798"/>
                <w:placeholder>
                  <w:docPart w:val="04F03BE2EC1B4933B6330F546887D979"/>
                </w:placeholder>
                <w:temporary/>
                <w:showingPlcHdr/>
                <w15:appearance w15:val="hidden"/>
              </w:sdtPr>
              <w:sdtContent>
                <w:r w:rsidR="004211AF" w:rsidRPr="00810DF6">
                  <w:rPr>
                    <w:lang w:val="en-GB" w:bidi="en-GB"/>
                  </w:rPr>
                  <w:t>$24,549</w:t>
                </w:r>
              </w:sdtContent>
            </w:sdt>
          </w:p>
        </w:tc>
        <w:tc>
          <w:tcPr>
            <w:tcW w:w="900" w:type="dxa"/>
            <w:shd w:val="clear" w:color="auto" w:fill="F2F2F2" w:themeFill="background1" w:themeFillShade="F2"/>
            <w:noWrap/>
            <w:vAlign w:val="center"/>
            <w:hideMark/>
          </w:tcPr>
          <w:p w14:paraId="3B05A13A" w14:textId="77777777" w:rsidR="004211AF" w:rsidRPr="00810DF6" w:rsidRDefault="00000000" w:rsidP="00810DF6">
            <w:pPr>
              <w:pStyle w:val="TableText"/>
            </w:pPr>
            <w:sdt>
              <w:sdtPr>
                <w:id w:val="651111634"/>
                <w:placeholder>
                  <w:docPart w:val="E058FF6961CD42EFAC2E2CD3BE0CC5B7"/>
                </w:placeholder>
                <w:temporary/>
                <w:showingPlcHdr/>
                <w15:appearance w15:val="hidden"/>
              </w:sdtPr>
              <w:sdtContent>
                <w:r w:rsidR="004211AF" w:rsidRPr="00810DF6">
                  <w:rPr>
                    <w:lang w:val="en-GB" w:bidi="en-GB"/>
                  </w:rPr>
                  <w:t>£22,000</w:t>
                </w:r>
              </w:sdtContent>
            </w:sdt>
          </w:p>
        </w:tc>
        <w:tc>
          <w:tcPr>
            <w:tcW w:w="900" w:type="dxa"/>
            <w:shd w:val="clear" w:color="auto" w:fill="F2F2F2" w:themeFill="background1" w:themeFillShade="F2"/>
            <w:noWrap/>
            <w:vAlign w:val="center"/>
            <w:hideMark/>
          </w:tcPr>
          <w:p w14:paraId="62070B48" w14:textId="77777777" w:rsidR="004211AF" w:rsidRPr="00810DF6" w:rsidRDefault="00000000" w:rsidP="00810DF6">
            <w:pPr>
              <w:pStyle w:val="TableText"/>
            </w:pPr>
            <w:sdt>
              <w:sdtPr>
                <w:id w:val="1046495910"/>
                <w:placeholder>
                  <w:docPart w:val="C719835D334D4D3EA16816E6C31DCE9F"/>
                </w:placeholder>
                <w:temporary/>
                <w:showingPlcHdr/>
                <w15:appearance w15:val="hidden"/>
              </w:sdtPr>
              <w:sdtContent>
                <w:r w:rsidR="004211AF" w:rsidRPr="00810DF6">
                  <w:rPr>
                    <w:lang w:val="en-GB" w:bidi="en-GB"/>
                  </w:rPr>
                  <w:t>£25,000</w:t>
                </w:r>
              </w:sdtContent>
            </w:sdt>
          </w:p>
        </w:tc>
        <w:tc>
          <w:tcPr>
            <w:tcW w:w="900" w:type="dxa"/>
            <w:shd w:val="clear" w:color="auto" w:fill="F2F2F2" w:themeFill="background1" w:themeFillShade="F2"/>
            <w:noWrap/>
            <w:vAlign w:val="center"/>
            <w:hideMark/>
          </w:tcPr>
          <w:p w14:paraId="4348A17F" w14:textId="77777777" w:rsidR="004211AF" w:rsidRPr="00810DF6" w:rsidRDefault="00000000" w:rsidP="00810DF6">
            <w:pPr>
              <w:pStyle w:val="TableText"/>
            </w:pPr>
            <w:sdt>
              <w:sdtPr>
                <w:id w:val="-959874663"/>
                <w:placeholder>
                  <w:docPart w:val="1D99910CEDBA43338DBD7A3D03D1477F"/>
                </w:placeholder>
                <w:temporary/>
                <w:showingPlcHdr/>
                <w15:appearance w15:val="hidden"/>
              </w:sdtPr>
              <w:sdtContent>
                <w:r w:rsidR="004211AF" w:rsidRPr="00810DF6">
                  <w:rPr>
                    <w:lang w:val="en-GB" w:bidi="en-GB"/>
                  </w:rPr>
                  <w:t>$27,349</w:t>
                </w:r>
              </w:sdtContent>
            </w:sdt>
          </w:p>
        </w:tc>
        <w:tc>
          <w:tcPr>
            <w:tcW w:w="936" w:type="dxa"/>
            <w:shd w:val="clear" w:color="auto" w:fill="F2F2F2" w:themeFill="background1" w:themeFillShade="F2"/>
            <w:noWrap/>
            <w:vAlign w:val="center"/>
            <w:hideMark/>
          </w:tcPr>
          <w:p w14:paraId="546864E5" w14:textId="77777777" w:rsidR="004211AF" w:rsidRPr="00810DF6" w:rsidRDefault="00000000" w:rsidP="00810DF6">
            <w:pPr>
              <w:pStyle w:val="TableText"/>
            </w:pPr>
            <w:sdt>
              <w:sdtPr>
                <w:id w:val="288325689"/>
                <w:placeholder>
                  <w:docPart w:val="3692F120DDAE4B54B3B0A9627327C051"/>
                </w:placeholder>
                <w:temporary/>
                <w:showingPlcHdr/>
                <w15:appearance w15:val="hidden"/>
              </w:sdtPr>
              <w:sdtContent>
                <w:r w:rsidR="004211AF" w:rsidRPr="00810DF6">
                  <w:rPr>
                    <w:lang w:val="en-GB" w:bidi="en-GB"/>
                  </w:rPr>
                  <w:t>$216,423</w:t>
                </w:r>
              </w:sdtContent>
            </w:sdt>
          </w:p>
        </w:tc>
      </w:tr>
      <w:tr w:rsidR="00385D4D" w:rsidRPr="00810DF6" w14:paraId="793EAE35" w14:textId="77777777" w:rsidTr="00582502">
        <w:trPr>
          <w:trHeight w:val="244"/>
        </w:trPr>
        <w:tc>
          <w:tcPr>
            <w:tcW w:w="2034" w:type="dxa"/>
            <w:vAlign w:val="center"/>
            <w:hideMark/>
          </w:tcPr>
          <w:p w14:paraId="70265E86" w14:textId="77777777" w:rsidR="004211AF" w:rsidRPr="00810DF6" w:rsidRDefault="00000000" w:rsidP="00810DF6">
            <w:pPr>
              <w:pStyle w:val="TableText"/>
            </w:pPr>
            <w:sdt>
              <w:sdtPr>
                <w:id w:val="1848445226"/>
                <w:placeholder>
                  <w:docPart w:val="A9D78CE0F1F843799D2D778B63DEE7B5"/>
                </w:placeholder>
                <w:temporary/>
                <w:showingPlcHdr/>
                <w15:appearance w15:val="hidden"/>
              </w:sdtPr>
              <w:sdtContent>
                <w:r w:rsidR="004211AF" w:rsidRPr="00810DF6">
                  <w:rPr>
                    <w:lang w:val="en-GB" w:bidi="en-GB"/>
                  </w:rPr>
                  <w:t>Less sales returns &amp; discounts</w:t>
                </w:r>
              </w:sdtContent>
            </w:sdt>
          </w:p>
        </w:tc>
        <w:tc>
          <w:tcPr>
            <w:tcW w:w="900" w:type="dxa"/>
            <w:noWrap/>
            <w:vAlign w:val="center"/>
            <w:hideMark/>
          </w:tcPr>
          <w:p w14:paraId="0B052681" w14:textId="77777777" w:rsidR="004211AF" w:rsidRPr="00810DF6" w:rsidRDefault="00000000" w:rsidP="00810DF6">
            <w:pPr>
              <w:pStyle w:val="TableText"/>
            </w:pPr>
            <w:sdt>
              <w:sdtPr>
                <w:id w:val="508951153"/>
                <w:placeholder>
                  <w:docPart w:val="303A868CBFF5498480357C1DD71B469E"/>
                </w:placeholder>
                <w:temporary/>
                <w:showingPlcHdr/>
                <w15:appearance w15:val="hidden"/>
              </w:sdtPr>
              <w:sdtContent>
                <w:r w:rsidR="004211AF" w:rsidRPr="00810DF6">
                  <w:rPr>
                    <w:lang w:val="en-GB" w:bidi="en-GB"/>
                  </w:rPr>
                  <w:t>£0</w:t>
                </w:r>
              </w:sdtContent>
            </w:sdt>
          </w:p>
        </w:tc>
        <w:tc>
          <w:tcPr>
            <w:tcW w:w="810" w:type="dxa"/>
            <w:noWrap/>
            <w:vAlign w:val="center"/>
            <w:hideMark/>
          </w:tcPr>
          <w:p w14:paraId="5FA2E506" w14:textId="77777777" w:rsidR="004211AF" w:rsidRPr="00810DF6" w:rsidRDefault="00000000" w:rsidP="00810DF6">
            <w:pPr>
              <w:pStyle w:val="TableText"/>
            </w:pPr>
            <w:sdt>
              <w:sdtPr>
                <w:id w:val="-1277784947"/>
                <w:placeholder>
                  <w:docPart w:val="E5E0FF6896204F688B07E73A4F3DCBFE"/>
                </w:placeholder>
                <w:temporary/>
                <w:showingPlcHdr/>
                <w15:appearance w15:val="hidden"/>
              </w:sdtPr>
              <w:sdtContent>
                <w:r w:rsidR="004211AF" w:rsidRPr="00810DF6">
                  <w:rPr>
                    <w:lang w:val="en-GB" w:bidi="en-GB"/>
                  </w:rPr>
                  <w:t>($350)</w:t>
                </w:r>
              </w:sdtContent>
            </w:sdt>
          </w:p>
        </w:tc>
        <w:tc>
          <w:tcPr>
            <w:tcW w:w="810" w:type="dxa"/>
            <w:noWrap/>
            <w:vAlign w:val="center"/>
            <w:hideMark/>
          </w:tcPr>
          <w:p w14:paraId="0738FFEF" w14:textId="77777777" w:rsidR="004211AF" w:rsidRPr="00810DF6" w:rsidRDefault="00000000" w:rsidP="00810DF6">
            <w:pPr>
              <w:pStyle w:val="TableText"/>
            </w:pPr>
            <w:sdt>
              <w:sdtPr>
                <w:id w:val="-838009879"/>
                <w:placeholder>
                  <w:docPart w:val="006A4CFFB229419687546282B2110C57"/>
                </w:placeholder>
                <w:temporary/>
                <w:showingPlcHdr/>
                <w15:appearance w15:val="hidden"/>
              </w:sdtPr>
              <w:sdtContent>
                <w:r w:rsidR="004211AF" w:rsidRPr="00810DF6">
                  <w:rPr>
                    <w:lang w:val="en-GB" w:bidi="en-GB"/>
                  </w:rPr>
                  <w:t>£0</w:t>
                </w:r>
              </w:sdtContent>
            </w:sdt>
          </w:p>
        </w:tc>
        <w:tc>
          <w:tcPr>
            <w:tcW w:w="900" w:type="dxa"/>
            <w:noWrap/>
            <w:vAlign w:val="center"/>
            <w:hideMark/>
          </w:tcPr>
          <w:p w14:paraId="30BF24C1" w14:textId="77777777" w:rsidR="004211AF" w:rsidRPr="00810DF6" w:rsidRDefault="00000000" w:rsidP="00810DF6">
            <w:pPr>
              <w:pStyle w:val="TableText"/>
            </w:pPr>
            <w:sdt>
              <w:sdtPr>
                <w:id w:val="-888733851"/>
                <w:placeholder>
                  <w:docPart w:val="04BD9A4FCFD44CC18CC2CDD2DD0885DD"/>
                </w:placeholder>
                <w:temporary/>
                <w:showingPlcHdr/>
                <w15:appearance w15:val="hidden"/>
              </w:sdtPr>
              <w:sdtContent>
                <w:r w:rsidR="004211AF" w:rsidRPr="00810DF6">
                  <w:rPr>
                    <w:lang w:val="en-GB" w:bidi="en-GB"/>
                  </w:rPr>
                  <w:t>($206)</w:t>
                </w:r>
              </w:sdtContent>
            </w:sdt>
          </w:p>
        </w:tc>
        <w:tc>
          <w:tcPr>
            <w:tcW w:w="900" w:type="dxa"/>
            <w:noWrap/>
            <w:vAlign w:val="center"/>
            <w:hideMark/>
          </w:tcPr>
          <w:p w14:paraId="2FF1CB0B" w14:textId="77777777" w:rsidR="004211AF" w:rsidRPr="00810DF6" w:rsidRDefault="00000000" w:rsidP="00810DF6">
            <w:pPr>
              <w:pStyle w:val="TableText"/>
            </w:pPr>
            <w:sdt>
              <w:sdtPr>
                <w:id w:val="-657223511"/>
                <w:placeholder>
                  <w:docPart w:val="2326132961E1443381F30B82B765C69C"/>
                </w:placeholder>
                <w:temporary/>
                <w:showingPlcHdr/>
                <w15:appearance w15:val="hidden"/>
              </w:sdtPr>
              <w:sdtContent>
                <w:r w:rsidR="004211AF" w:rsidRPr="00810DF6">
                  <w:rPr>
                    <w:lang w:val="en-GB" w:bidi="en-GB"/>
                  </w:rPr>
                  <w:t>($234)</w:t>
                </w:r>
              </w:sdtContent>
            </w:sdt>
          </w:p>
        </w:tc>
        <w:tc>
          <w:tcPr>
            <w:tcW w:w="900" w:type="dxa"/>
            <w:noWrap/>
            <w:vAlign w:val="center"/>
            <w:hideMark/>
          </w:tcPr>
          <w:p w14:paraId="6A07310C" w14:textId="77777777" w:rsidR="004211AF" w:rsidRPr="00810DF6" w:rsidRDefault="00000000" w:rsidP="00810DF6">
            <w:pPr>
              <w:pStyle w:val="TableText"/>
            </w:pPr>
            <w:sdt>
              <w:sdtPr>
                <w:id w:val="299898418"/>
                <w:placeholder>
                  <w:docPart w:val="A5210A34F2BB44D788D338F90BFD2A36"/>
                </w:placeholder>
                <w:temporary/>
                <w:showingPlcHdr/>
                <w15:appearance w15:val="hidden"/>
              </w:sdtPr>
              <w:sdtContent>
                <w:r w:rsidR="004211AF" w:rsidRPr="00810DF6">
                  <w:rPr>
                    <w:lang w:val="en-GB" w:bidi="en-GB"/>
                  </w:rPr>
                  <w:t>£0</w:t>
                </w:r>
              </w:sdtContent>
            </w:sdt>
          </w:p>
        </w:tc>
        <w:tc>
          <w:tcPr>
            <w:tcW w:w="900" w:type="dxa"/>
            <w:gridSpan w:val="2"/>
            <w:noWrap/>
            <w:vAlign w:val="center"/>
            <w:hideMark/>
          </w:tcPr>
          <w:p w14:paraId="30F18136" w14:textId="77777777" w:rsidR="004211AF" w:rsidRPr="00810DF6" w:rsidRDefault="00000000" w:rsidP="00810DF6">
            <w:pPr>
              <w:pStyle w:val="TableText"/>
            </w:pPr>
            <w:sdt>
              <w:sdtPr>
                <w:id w:val="872650470"/>
                <w:placeholder>
                  <w:docPart w:val="F4190E83F8934DA38B0AFD80730D5303"/>
                </w:placeholder>
                <w:temporary/>
                <w:showingPlcHdr/>
                <w15:appearance w15:val="hidden"/>
              </w:sdtPr>
              <w:sdtContent>
                <w:r w:rsidR="004211AF" w:rsidRPr="00810DF6">
                  <w:rPr>
                    <w:lang w:val="en-GB" w:bidi="en-GB"/>
                  </w:rPr>
                  <w:t>£0</w:t>
                </w:r>
              </w:sdtContent>
            </w:sdt>
          </w:p>
        </w:tc>
        <w:tc>
          <w:tcPr>
            <w:tcW w:w="990" w:type="dxa"/>
            <w:gridSpan w:val="2"/>
            <w:noWrap/>
            <w:vAlign w:val="center"/>
            <w:hideMark/>
          </w:tcPr>
          <w:p w14:paraId="3BF6C504" w14:textId="77777777" w:rsidR="004211AF" w:rsidRPr="00810DF6" w:rsidRDefault="00000000" w:rsidP="00810DF6">
            <w:pPr>
              <w:pStyle w:val="TableText"/>
            </w:pPr>
            <w:sdt>
              <w:sdtPr>
                <w:id w:val="535392592"/>
                <w:placeholder>
                  <w:docPart w:val="5D40EEB7581B4101917982469531CAAF"/>
                </w:placeholder>
                <w:temporary/>
                <w:showingPlcHdr/>
                <w15:appearance w15:val="hidden"/>
              </w:sdtPr>
              <w:sdtContent>
                <w:r w:rsidR="004211AF" w:rsidRPr="00810DF6">
                  <w:rPr>
                    <w:lang w:val="en-GB" w:bidi="en-GB"/>
                  </w:rPr>
                  <w:t>($280)</w:t>
                </w:r>
              </w:sdtContent>
            </w:sdt>
          </w:p>
        </w:tc>
        <w:tc>
          <w:tcPr>
            <w:tcW w:w="900" w:type="dxa"/>
            <w:noWrap/>
            <w:vAlign w:val="center"/>
            <w:hideMark/>
          </w:tcPr>
          <w:p w14:paraId="04F1007A" w14:textId="77777777" w:rsidR="004211AF" w:rsidRPr="00810DF6" w:rsidRDefault="00000000" w:rsidP="00810DF6">
            <w:pPr>
              <w:pStyle w:val="TableText"/>
            </w:pPr>
            <w:sdt>
              <w:sdtPr>
                <w:id w:val="-1418088396"/>
                <w:placeholder>
                  <w:docPart w:val="15BBC5BE27BF4E0FBC1D7D58AE7C069E"/>
                </w:placeholder>
                <w:temporary/>
                <w:showingPlcHdr/>
                <w15:appearance w15:val="hidden"/>
              </w:sdtPr>
              <w:sdtContent>
                <w:r w:rsidR="004211AF" w:rsidRPr="00810DF6">
                  <w:rPr>
                    <w:lang w:val="en-GB" w:bidi="en-GB"/>
                  </w:rPr>
                  <w:t>($1,200)</w:t>
                </w:r>
              </w:sdtContent>
            </w:sdt>
          </w:p>
        </w:tc>
        <w:tc>
          <w:tcPr>
            <w:tcW w:w="900" w:type="dxa"/>
            <w:noWrap/>
            <w:vAlign w:val="center"/>
            <w:hideMark/>
          </w:tcPr>
          <w:p w14:paraId="2CABE984" w14:textId="77777777" w:rsidR="004211AF" w:rsidRPr="00810DF6" w:rsidRDefault="00000000" w:rsidP="00810DF6">
            <w:pPr>
              <w:pStyle w:val="TableText"/>
            </w:pPr>
            <w:sdt>
              <w:sdtPr>
                <w:id w:val="-191309371"/>
                <w:placeholder>
                  <w:docPart w:val="877167239E844C808772C27D490223FA"/>
                </w:placeholder>
                <w:temporary/>
                <w:showingPlcHdr/>
                <w15:appearance w15:val="hidden"/>
              </w:sdtPr>
              <w:sdtContent>
                <w:r w:rsidR="004211AF" w:rsidRPr="00810DF6">
                  <w:rPr>
                    <w:lang w:val="en-GB" w:bidi="en-GB"/>
                  </w:rPr>
                  <w:t>($1,600)</w:t>
                </w:r>
              </w:sdtContent>
            </w:sdt>
          </w:p>
        </w:tc>
        <w:tc>
          <w:tcPr>
            <w:tcW w:w="900" w:type="dxa"/>
            <w:noWrap/>
            <w:vAlign w:val="center"/>
            <w:hideMark/>
          </w:tcPr>
          <w:p w14:paraId="5A2A3256" w14:textId="77777777" w:rsidR="004211AF" w:rsidRPr="00810DF6" w:rsidRDefault="00000000" w:rsidP="00810DF6">
            <w:pPr>
              <w:pStyle w:val="TableText"/>
            </w:pPr>
            <w:sdt>
              <w:sdtPr>
                <w:id w:val="2088027233"/>
                <w:placeholder>
                  <w:docPart w:val="62CCE90925E84E228989339159656533"/>
                </w:placeholder>
                <w:temporary/>
                <w:showingPlcHdr/>
                <w15:appearance w15:val="hidden"/>
              </w:sdtPr>
              <w:sdtContent>
                <w:r w:rsidR="004211AF" w:rsidRPr="00810DF6">
                  <w:rPr>
                    <w:lang w:val="en-GB" w:bidi="en-GB"/>
                  </w:rPr>
                  <w:t>£0</w:t>
                </w:r>
              </w:sdtContent>
            </w:sdt>
          </w:p>
        </w:tc>
        <w:tc>
          <w:tcPr>
            <w:tcW w:w="900" w:type="dxa"/>
            <w:noWrap/>
            <w:vAlign w:val="center"/>
            <w:hideMark/>
          </w:tcPr>
          <w:p w14:paraId="1FD9EEBA" w14:textId="77777777" w:rsidR="004211AF" w:rsidRPr="00810DF6" w:rsidRDefault="00000000" w:rsidP="00810DF6">
            <w:pPr>
              <w:pStyle w:val="TableText"/>
            </w:pPr>
            <w:sdt>
              <w:sdtPr>
                <w:id w:val="208624377"/>
                <w:placeholder>
                  <w:docPart w:val="D40FE290F88842E08ABDC015B00366ED"/>
                </w:placeholder>
                <w:temporary/>
                <w:showingPlcHdr/>
                <w15:appearance w15:val="hidden"/>
              </w:sdtPr>
              <w:sdtContent>
                <w:r w:rsidR="004211AF" w:rsidRPr="00810DF6">
                  <w:rPr>
                    <w:lang w:val="en-GB" w:bidi="en-GB"/>
                  </w:rPr>
                  <w:t>($2,400)</w:t>
                </w:r>
              </w:sdtContent>
            </w:sdt>
          </w:p>
        </w:tc>
        <w:tc>
          <w:tcPr>
            <w:tcW w:w="936" w:type="dxa"/>
            <w:noWrap/>
            <w:vAlign w:val="center"/>
            <w:hideMark/>
          </w:tcPr>
          <w:p w14:paraId="06A8151D" w14:textId="77777777" w:rsidR="004211AF" w:rsidRPr="00810DF6" w:rsidRDefault="00000000" w:rsidP="00810DF6">
            <w:pPr>
              <w:pStyle w:val="TableText"/>
            </w:pPr>
            <w:sdt>
              <w:sdtPr>
                <w:id w:val="346216402"/>
                <w:placeholder>
                  <w:docPart w:val="4AAA490F7FD74C37B1E9089400034409"/>
                </w:placeholder>
                <w:temporary/>
                <w:showingPlcHdr/>
                <w15:appearance w15:val="hidden"/>
              </w:sdtPr>
              <w:sdtContent>
                <w:r w:rsidR="004211AF" w:rsidRPr="00810DF6">
                  <w:rPr>
                    <w:lang w:val="en-GB" w:bidi="en-GB"/>
                  </w:rPr>
                  <w:t>($6,270)</w:t>
                </w:r>
              </w:sdtContent>
            </w:sdt>
          </w:p>
        </w:tc>
      </w:tr>
      <w:tr w:rsidR="00385D4D" w:rsidRPr="00810DF6" w14:paraId="4D4F5B96" w14:textId="77777777" w:rsidTr="00582502">
        <w:trPr>
          <w:trHeight w:val="244"/>
        </w:trPr>
        <w:tc>
          <w:tcPr>
            <w:tcW w:w="2034" w:type="dxa"/>
            <w:shd w:val="clear" w:color="auto" w:fill="F2F2F2" w:themeFill="background1" w:themeFillShade="F2"/>
            <w:vAlign w:val="center"/>
            <w:hideMark/>
          </w:tcPr>
          <w:p w14:paraId="74AE1BB1" w14:textId="77777777" w:rsidR="004211AF" w:rsidRPr="00810DF6" w:rsidRDefault="00000000" w:rsidP="00810DF6">
            <w:pPr>
              <w:pStyle w:val="TableText"/>
            </w:pPr>
            <w:sdt>
              <w:sdtPr>
                <w:id w:val="-238027589"/>
                <w:placeholder>
                  <w:docPart w:val="CA1B902D2B904CFFA31073829AE345C1"/>
                </w:placeholder>
                <w:temporary/>
                <w:showingPlcHdr/>
                <w15:appearance w15:val="hidden"/>
              </w:sdtPr>
              <w:sdtContent>
                <w:r w:rsidR="004211AF" w:rsidRPr="00810DF6">
                  <w:rPr>
                    <w:lang w:val="en-GB" w:bidi="en-GB"/>
                  </w:rPr>
                  <w:t>Service revenue</w:t>
                </w:r>
              </w:sdtContent>
            </w:sdt>
          </w:p>
        </w:tc>
        <w:tc>
          <w:tcPr>
            <w:tcW w:w="900" w:type="dxa"/>
            <w:shd w:val="clear" w:color="auto" w:fill="F2F2F2" w:themeFill="background1" w:themeFillShade="F2"/>
            <w:noWrap/>
            <w:vAlign w:val="center"/>
            <w:hideMark/>
          </w:tcPr>
          <w:p w14:paraId="566939A1" w14:textId="77777777" w:rsidR="004211AF" w:rsidRPr="00810DF6" w:rsidRDefault="00000000" w:rsidP="00810DF6">
            <w:pPr>
              <w:pStyle w:val="TableText"/>
            </w:pPr>
            <w:sdt>
              <w:sdtPr>
                <w:id w:val="-670409660"/>
                <w:placeholder>
                  <w:docPart w:val="F7AE4BF2C0844F9C929BD18D2A83E60D"/>
                </w:placeholder>
                <w:temporary/>
                <w:showingPlcHdr/>
                <w15:appearance w15:val="hidden"/>
              </w:sdtPr>
              <w:sdtContent>
                <w:r w:rsidR="004211AF" w:rsidRPr="00810DF6">
                  <w:rPr>
                    <w:lang w:val="en-GB" w:bidi="en-GB"/>
                  </w:rPr>
                  <w:t>£0</w:t>
                </w:r>
              </w:sdtContent>
            </w:sdt>
          </w:p>
        </w:tc>
        <w:tc>
          <w:tcPr>
            <w:tcW w:w="810" w:type="dxa"/>
            <w:shd w:val="clear" w:color="auto" w:fill="F2F2F2" w:themeFill="background1" w:themeFillShade="F2"/>
            <w:noWrap/>
            <w:vAlign w:val="center"/>
            <w:hideMark/>
          </w:tcPr>
          <w:p w14:paraId="1DD4B7B9" w14:textId="77777777" w:rsidR="004211AF" w:rsidRPr="00810DF6" w:rsidRDefault="00000000" w:rsidP="00810DF6">
            <w:pPr>
              <w:pStyle w:val="TableText"/>
            </w:pPr>
            <w:sdt>
              <w:sdtPr>
                <w:id w:val="-2014675088"/>
                <w:placeholder>
                  <w:docPart w:val="41C82B68AECE44979499C54FE6B5D944"/>
                </w:placeholder>
                <w:temporary/>
                <w:showingPlcHdr/>
                <w15:appearance w15:val="hidden"/>
              </w:sdtPr>
              <w:sdtContent>
                <w:r w:rsidR="004211AF" w:rsidRPr="00810DF6">
                  <w:rPr>
                    <w:lang w:val="en-GB" w:bidi="en-GB"/>
                  </w:rPr>
                  <w:t>£0</w:t>
                </w:r>
              </w:sdtContent>
            </w:sdt>
          </w:p>
        </w:tc>
        <w:tc>
          <w:tcPr>
            <w:tcW w:w="810" w:type="dxa"/>
            <w:shd w:val="clear" w:color="auto" w:fill="F2F2F2" w:themeFill="background1" w:themeFillShade="F2"/>
            <w:noWrap/>
            <w:vAlign w:val="center"/>
            <w:hideMark/>
          </w:tcPr>
          <w:p w14:paraId="0498ECB5" w14:textId="77777777" w:rsidR="004211AF" w:rsidRPr="00810DF6" w:rsidRDefault="00000000" w:rsidP="00810DF6">
            <w:pPr>
              <w:pStyle w:val="TableText"/>
            </w:pPr>
            <w:sdt>
              <w:sdtPr>
                <w:id w:val="-44751838"/>
                <w:placeholder>
                  <w:docPart w:val="B075FD00C1C0442693C59B763AA0BBDC"/>
                </w:placeholder>
                <w:temporary/>
                <w:showingPlcHdr/>
                <w15:appearance w15:val="hidden"/>
              </w:sdtPr>
              <w:sdtContent>
                <w:r w:rsidR="004211AF" w:rsidRPr="00810DF6">
                  <w:rPr>
                    <w:lang w:val="en-GB" w:bidi="en-GB"/>
                  </w:rPr>
                  <w:t>£0</w:t>
                </w:r>
              </w:sdtContent>
            </w:sdt>
          </w:p>
        </w:tc>
        <w:tc>
          <w:tcPr>
            <w:tcW w:w="900" w:type="dxa"/>
            <w:shd w:val="clear" w:color="auto" w:fill="F2F2F2" w:themeFill="background1" w:themeFillShade="F2"/>
            <w:noWrap/>
            <w:vAlign w:val="center"/>
            <w:hideMark/>
          </w:tcPr>
          <w:p w14:paraId="79BD8D94" w14:textId="77777777" w:rsidR="004211AF" w:rsidRPr="00810DF6" w:rsidRDefault="00000000" w:rsidP="00810DF6">
            <w:pPr>
              <w:pStyle w:val="TableText"/>
            </w:pPr>
            <w:sdt>
              <w:sdtPr>
                <w:id w:val="1712922245"/>
                <w:placeholder>
                  <w:docPart w:val="0B0944ED4DB84FB49C216ADCB5973720"/>
                </w:placeholder>
                <w:temporary/>
                <w:showingPlcHdr/>
                <w15:appearance w15:val="hidden"/>
              </w:sdtPr>
              <w:sdtContent>
                <w:r w:rsidR="004211AF" w:rsidRPr="00810DF6">
                  <w:rPr>
                    <w:lang w:val="en-GB" w:bidi="en-GB"/>
                  </w:rPr>
                  <w:t>£0</w:t>
                </w:r>
              </w:sdtContent>
            </w:sdt>
          </w:p>
        </w:tc>
        <w:tc>
          <w:tcPr>
            <w:tcW w:w="900" w:type="dxa"/>
            <w:shd w:val="clear" w:color="auto" w:fill="F2F2F2" w:themeFill="background1" w:themeFillShade="F2"/>
            <w:noWrap/>
            <w:vAlign w:val="center"/>
            <w:hideMark/>
          </w:tcPr>
          <w:p w14:paraId="77ED5EF3" w14:textId="77777777" w:rsidR="004211AF" w:rsidRPr="00810DF6" w:rsidRDefault="00000000" w:rsidP="00810DF6">
            <w:pPr>
              <w:pStyle w:val="TableText"/>
            </w:pPr>
            <w:sdt>
              <w:sdtPr>
                <w:id w:val="498011029"/>
                <w:placeholder>
                  <w:docPart w:val="0B7D3D814B2F4EDCA0FED6B9395C2542"/>
                </w:placeholder>
                <w:temporary/>
                <w:showingPlcHdr/>
                <w15:appearance w15:val="hidden"/>
              </w:sdtPr>
              <w:sdtContent>
                <w:r w:rsidR="004211AF" w:rsidRPr="00810DF6">
                  <w:rPr>
                    <w:lang w:val="en-GB" w:bidi="en-GB"/>
                  </w:rPr>
                  <w:t>£0</w:t>
                </w:r>
              </w:sdtContent>
            </w:sdt>
          </w:p>
        </w:tc>
        <w:tc>
          <w:tcPr>
            <w:tcW w:w="900" w:type="dxa"/>
            <w:shd w:val="clear" w:color="auto" w:fill="F2F2F2" w:themeFill="background1" w:themeFillShade="F2"/>
            <w:noWrap/>
            <w:vAlign w:val="center"/>
            <w:hideMark/>
          </w:tcPr>
          <w:p w14:paraId="6860779A" w14:textId="77777777" w:rsidR="004211AF" w:rsidRPr="00810DF6" w:rsidRDefault="00000000" w:rsidP="00810DF6">
            <w:pPr>
              <w:pStyle w:val="TableText"/>
            </w:pPr>
            <w:sdt>
              <w:sdtPr>
                <w:id w:val="496079487"/>
                <w:placeholder>
                  <w:docPart w:val="6F87BF2198D7417C9CAFB6A08B195099"/>
                </w:placeholder>
                <w:temporary/>
                <w:showingPlcHdr/>
                <w15:appearance w15:val="hidden"/>
              </w:sdtPr>
              <w:sdtContent>
                <w:r w:rsidR="004211AF" w:rsidRPr="00810DF6">
                  <w:rPr>
                    <w:lang w:val="en-GB" w:bidi="en-GB"/>
                  </w:rPr>
                  <w:t>$250</w:t>
                </w:r>
              </w:sdtContent>
            </w:sdt>
          </w:p>
        </w:tc>
        <w:tc>
          <w:tcPr>
            <w:tcW w:w="900" w:type="dxa"/>
            <w:gridSpan w:val="2"/>
            <w:shd w:val="clear" w:color="auto" w:fill="F2F2F2" w:themeFill="background1" w:themeFillShade="F2"/>
            <w:noWrap/>
            <w:vAlign w:val="center"/>
            <w:hideMark/>
          </w:tcPr>
          <w:p w14:paraId="57D93B5E" w14:textId="77777777" w:rsidR="004211AF" w:rsidRPr="00810DF6" w:rsidRDefault="00000000" w:rsidP="00810DF6">
            <w:pPr>
              <w:pStyle w:val="TableText"/>
            </w:pPr>
            <w:sdt>
              <w:sdtPr>
                <w:id w:val="-330839014"/>
                <w:placeholder>
                  <w:docPart w:val="73A3D7A0E28F47459203C9FBEA7DBD38"/>
                </w:placeholder>
                <w:temporary/>
                <w:showingPlcHdr/>
                <w15:appearance w15:val="hidden"/>
              </w:sdtPr>
              <w:sdtContent>
                <w:r w:rsidR="004211AF" w:rsidRPr="00810DF6">
                  <w:rPr>
                    <w:lang w:val="en-GB" w:bidi="en-GB"/>
                  </w:rPr>
                  <w:t>$350</w:t>
                </w:r>
              </w:sdtContent>
            </w:sdt>
          </w:p>
        </w:tc>
        <w:tc>
          <w:tcPr>
            <w:tcW w:w="990" w:type="dxa"/>
            <w:gridSpan w:val="2"/>
            <w:shd w:val="clear" w:color="auto" w:fill="F2F2F2" w:themeFill="background1" w:themeFillShade="F2"/>
            <w:noWrap/>
            <w:vAlign w:val="center"/>
            <w:hideMark/>
          </w:tcPr>
          <w:p w14:paraId="43C7589E" w14:textId="77777777" w:rsidR="004211AF" w:rsidRPr="00810DF6" w:rsidRDefault="00000000" w:rsidP="00810DF6">
            <w:pPr>
              <w:pStyle w:val="TableText"/>
            </w:pPr>
            <w:sdt>
              <w:sdtPr>
                <w:id w:val="-2045593668"/>
                <w:placeholder>
                  <w:docPart w:val="2E5195ABA02C46478AA5DE70ADFFB251"/>
                </w:placeholder>
                <w:temporary/>
                <w:showingPlcHdr/>
                <w15:appearance w15:val="hidden"/>
              </w:sdtPr>
              <w:sdtContent>
                <w:r w:rsidR="004211AF" w:rsidRPr="00810DF6">
                  <w:rPr>
                    <w:lang w:val="en-GB" w:bidi="en-GB"/>
                  </w:rPr>
                  <w:t>£100</w:t>
                </w:r>
              </w:sdtContent>
            </w:sdt>
          </w:p>
        </w:tc>
        <w:tc>
          <w:tcPr>
            <w:tcW w:w="900" w:type="dxa"/>
            <w:shd w:val="clear" w:color="auto" w:fill="F2F2F2" w:themeFill="background1" w:themeFillShade="F2"/>
            <w:noWrap/>
            <w:vAlign w:val="center"/>
            <w:hideMark/>
          </w:tcPr>
          <w:p w14:paraId="519F8C93" w14:textId="77777777" w:rsidR="004211AF" w:rsidRPr="00810DF6" w:rsidRDefault="00000000" w:rsidP="00810DF6">
            <w:pPr>
              <w:pStyle w:val="TableText"/>
            </w:pPr>
            <w:sdt>
              <w:sdtPr>
                <w:id w:val="-612362517"/>
                <w:placeholder>
                  <w:docPart w:val="3A7FBB3F7F92484B9A0FA3EA17A64947"/>
                </w:placeholder>
                <w:temporary/>
                <w:showingPlcHdr/>
                <w15:appearance w15:val="hidden"/>
              </w:sdtPr>
              <w:sdtContent>
                <w:r w:rsidR="004211AF" w:rsidRPr="00810DF6">
                  <w:rPr>
                    <w:lang w:val="en-GB" w:bidi="en-GB"/>
                  </w:rPr>
                  <w:t>£0</w:t>
                </w:r>
              </w:sdtContent>
            </w:sdt>
          </w:p>
        </w:tc>
        <w:tc>
          <w:tcPr>
            <w:tcW w:w="900" w:type="dxa"/>
            <w:shd w:val="clear" w:color="auto" w:fill="F2F2F2" w:themeFill="background1" w:themeFillShade="F2"/>
            <w:noWrap/>
            <w:vAlign w:val="center"/>
            <w:hideMark/>
          </w:tcPr>
          <w:p w14:paraId="70E0C1CF" w14:textId="77777777" w:rsidR="004211AF" w:rsidRPr="00810DF6" w:rsidRDefault="00000000" w:rsidP="00810DF6">
            <w:pPr>
              <w:pStyle w:val="TableText"/>
            </w:pPr>
            <w:sdt>
              <w:sdtPr>
                <w:id w:val="-1311085064"/>
                <w:placeholder>
                  <w:docPart w:val="C227FA407B9B41138B5C3BFD10B6307D"/>
                </w:placeholder>
                <w:temporary/>
                <w:showingPlcHdr/>
                <w15:appearance w15:val="hidden"/>
              </w:sdtPr>
              <w:sdtContent>
                <w:r w:rsidR="004211AF" w:rsidRPr="00810DF6">
                  <w:rPr>
                    <w:lang w:val="en-GB" w:bidi="en-GB"/>
                  </w:rPr>
                  <w:t>£0</w:t>
                </w:r>
              </w:sdtContent>
            </w:sdt>
          </w:p>
        </w:tc>
        <w:tc>
          <w:tcPr>
            <w:tcW w:w="900" w:type="dxa"/>
            <w:shd w:val="clear" w:color="auto" w:fill="F2F2F2" w:themeFill="background1" w:themeFillShade="F2"/>
            <w:noWrap/>
            <w:vAlign w:val="center"/>
            <w:hideMark/>
          </w:tcPr>
          <w:p w14:paraId="79781D4E" w14:textId="77777777" w:rsidR="004211AF" w:rsidRPr="00810DF6" w:rsidRDefault="00000000" w:rsidP="00810DF6">
            <w:pPr>
              <w:pStyle w:val="TableText"/>
            </w:pPr>
            <w:sdt>
              <w:sdtPr>
                <w:id w:val="-1026865809"/>
                <w:placeholder>
                  <w:docPart w:val="D46B8D0DEFFA4E60A17883FA7159B74D"/>
                </w:placeholder>
                <w:temporary/>
                <w:showingPlcHdr/>
                <w15:appearance w15:val="hidden"/>
              </w:sdtPr>
              <w:sdtContent>
                <w:r w:rsidR="004211AF" w:rsidRPr="00810DF6">
                  <w:rPr>
                    <w:lang w:val="en-GB" w:bidi="en-GB"/>
                  </w:rPr>
                  <w:t>$1,245</w:t>
                </w:r>
              </w:sdtContent>
            </w:sdt>
          </w:p>
        </w:tc>
        <w:tc>
          <w:tcPr>
            <w:tcW w:w="900" w:type="dxa"/>
            <w:shd w:val="clear" w:color="auto" w:fill="F2F2F2" w:themeFill="background1" w:themeFillShade="F2"/>
            <w:noWrap/>
            <w:vAlign w:val="center"/>
            <w:hideMark/>
          </w:tcPr>
          <w:p w14:paraId="100923F6" w14:textId="77777777" w:rsidR="004211AF" w:rsidRPr="00810DF6" w:rsidRDefault="00000000" w:rsidP="00810DF6">
            <w:pPr>
              <w:pStyle w:val="TableText"/>
            </w:pPr>
            <w:sdt>
              <w:sdtPr>
                <w:id w:val="-2028853093"/>
                <w:placeholder>
                  <w:docPart w:val="2CF384551C7A415E901A4F002C6D37C0"/>
                </w:placeholder>
                <w:temporary/>
                <w:showingPlcHdr/>
                <w15:appearance w15:val="hidden"/>
              </w:sdtPr>
              <w:sdtContent>
                <w:r w:rsidR="004211AF" w:rsidRPr="00810DF6">
                  <w:rPr>
                    <w:lang w:val="en-GB" w:bidi="en-GB"/>
                  </w:rPr>
                  <w:t>$1,360</w:t>
                </w:r>
              </w:sdtContent>
            </w:sdt>
          </w:p>
        </w:tc>
        <w:tc>
          <w:tcPr>
            <w:tcW w:w="936" w:type="dxa"/>
            <w:shd w:val="clear" w:color="auto" w:fill="F2F2F2" w:themeFill="background1" w:themeFillShade="F2"/>
            <w:noWrap/>
            <w:vAlign w:val="center"/>
            <w:hideMark/>
          </w:tcPr>
          <w:p w14:paraId="49B55A20" w14:textId="77777777" w:rsidR="004211AF" w:rsidRPr="00810DF6" w:rsidRDefault="00000000" w:rsidP="00810DF6">
            <w:pPr>
              <w:pStyle w:val="TableText"/>
            </w:pPr>
            <w:sdt>
              <w:sdtPr>
                <w:id w:val="325483684"/>
                <w:placeholder>
                  <w:docPart w:val="4FD2C2810E5547E5B307DCBCD4B7186B"/>
                </w:placeholder>
                <w:temporary/>
                <w:showingPlcHdr/>
                <w15:appearance w15:val="hidden"/>
              </w:sdtPr>
              <w:sdtContent>
                <w:r w:rsidR="004211AF" w:rsidRPr="00810DF6">
                  <w:rPr>
                    <w:lang w:val="en-GB" w:bidi="en-GB"/>
                  </w:rPr>
                  <w:t>$3,305</w:t>
                </w:r>
              </w:sdtContent>
            </w:sdt>
          </w:p>
        </w:tc>
      </w:tr>
      <w:tr w:rsidR="00385D4D" w:rsidRPr="00810DF6" w14:paraId="3D0D80AD" w14:textId="77777777" w:rsidTr="00582502">
        <w:trPr>
          <w:trHeight w:val="244"/>
        </w:trPr>
        <w:tc>
          <w:tcPr>
            <w:tcW w:w="2034" w:type="dxa"/>
            <w:vAlign w:val="center"/>
            <w:hideMark/>
          </w:tcPr>
          <w:p w14:paraId="78795AC9" w14:textId="77777777" w:rsidR="004211AF" w:rsidRPr="00810DF6" w:rsidRDefault="00000000" w:rsidP="00810DF6">
            <w:pPr>
              <w:pStyle w:val="TableText"/>
            </w:pPr>
            <w:sdt>
              <w:sdtPr>
                <w:id w:val="1686699493"/>
                <w:placeholder>
                  <w:docPart w:val="1010D6A61B1E4085AFCA45F494F8CC73"/>
                </w:placeholder>
                <w:temporary/>
                <w:showingPlcHdr/>
                <w15:appearance w15:val="hidden"/>
              </w:sdtPr>
              <w:sdtContent>
                <w:r w:rsidR="004211AF" w:rsidRPr="00810DF6">
                  <w:rPr>
                    <w:lang w:val="en-GB" w:bidi="en-GB"/>
                  </w:rPr>
                  <w:t>Other revenue</w:t>
                </w:r>
              </w:sdtContent>
            </w:sdt>
          </w:p>
        </w:tc>
        <w:tc>
          <w:tcPr>
            <w:tcW w:w="900" w:type="dxa"/>
            <w:noWrap/>
            <w:vAlign w:val="center"/>
            <w:hideMark/>
          </w:tcPr>
          <w:p w14:paraId="629CD44B" w14:textId="77777777" w:rsidR="004211AF" w:rsidRPr="00810DF6" w:rsidRDefault="00000000" w:rsidP="00810DF6">
            <w:pPr>
              <w:pStyle w:val="TableText"/>
            </w:pPr>
            <w:sdt>
              <w:sdtPr>
                <w:id w:val="-24019370"/>
                <w:placeholder>
                  <w:docPart w:val="9D201BB8C91D41B9BF18D92C9884139B"/>
                </w:placeholder>
                <w:temporary/>
                <w:showingPlcHdr/>
                <w15:appearance w15:val="hidden"/>
              </w:sdtPr>
              <w:sdtContent>
                <w:r w:rsidR="004211AF" w:rsidRPr="00810DF6">
                  <w:rPr>
                    <w:lang w:val="en-GB" w:bidi="en-GB"/>
                  </w:rPr>
                  <w:t>£0</w:t>
                </w:r>
              </w:sdtContent>
            </w:sdt>
          </w:p>
        </w:tc>
        <w:tc>
          <w:tcPr>
            <w:tcW w:w="810" w:type="dxa"/>
            <w:noWrap/>
            <w:vAlign w:val="center"/>
            <w:hideMark/>
          </w:tcPr>
          <w:p w14:paraId="35892414" w14:textId="77777777" w:rsidR="004211AF" w:rsidRPr="00810DF6" w:rsidRDefault="00000000" w:rsidP="00810DF6">
            <w:pPr>
              <w:pStyle w:val="TableText"/>
            </w:pPr>
            <w:sdt>
              <w:sdtPr>
                <w:id w:val="-1660993727"/>
                <w:placeholder>
                  <w:docPart w:val="F5741BAC652F4B61B701C93539BC8526"/>
                </w:placeholder>
                <w:temporary/>
                <w:showingPlcHdr/>
                <w15:appearance w15:val="hidden"/>
              </w:sdtPr>
              <w:sdtContent>
                <w:r w:rsidR="004211AF" w:rsidRPr="00810DF6">
                  <w:rPr>
                    <w:lang w:val="en-GB" w:bidi="en-GB"/>
                  </w:rPr>
                  <w:t>£0</w:t>
                </w:r>
              </w:sdtContent>
            </w:sdt>
          </w:p>
        </w:tc>
        <w:tc>
          <w:tcPr>
            <w:tcW w:w="810" w:type="dxa"/>
            <w:noWrap/>
            <w:vAlign w:val="center"/>
            <w:hideMark/>
          </w:tcPr>
          <w:p w14:paraId="6939DD25" w14:textId="77777777" w:rsidR="004211AF" w:rsidRPr="00810DF6" w:rsidRDefault="00000000" w:rsidP="00810DF6">
            <w:pPr>
              <w:pStyle w:val="TableText"/>
            </w:pPr>
            <w:sdt>
              <w:sdtPr>
                <w:id w:val="1174611154"/>
                <w:placeholder>
                  <w:docPart w:val="84CDEF60995A4806A46251F4C24F9A28"/>
                </w:placeholder>
                <w:temporary/>
                <w:showingPlcHdr/>
                <w15:appearance w15:val="hidden"/>
              </w:sdtPr>
              <w:sdtContent>
                <w:r w:rsidR="004211AF" w:rsidRPr="00810DF6">
                  <w:rPr>
                    <w:lang w:val="en-GB" w:bidi="en-GB"/>
                  </w:rPr>
                  <w:t>£0</w:t>
                </w:r>
              </w:sdtContent>
            </w:sdt>
          </w:p>
        </w:tc>
        <w:tc>
          <w:tcPr>
            <w:tcW w:w="900" w:type="dxa"/>
            <w:noWrap/>
            <w:vAlign w:val="center"/>
            <w:hideMark/>
          </w:tcPr>
          <w:p w14:paraId="6BE5B206" w14:textId="77777777" w:rsidR="004211AF" w:rsidRPr="00810DF6" w:rsidRDefault="00000000" w:rsidP="00810DF6">
            <w:pPr>
              <w:pStyle w:val="TableText"/>
            </w:pPr>
            <w:sdt>
              <w:sdtPr>
                <w:id w:val="1662734671"/>
                <w:placeholder>
                  <w:docPart w:val="DCF1E1241EA6447FBF8C831B0D96BF40"/>
                </w:placeholder>
                <w:temporary/>
                <w:showingPlcHdr/>
                <w15:appearance w15:val="hidden"/>
              </w:sdtPr>
              <w:sdtContent>
                <w:r w:rsidR="004211AF" w:rsidRPr="00810DF6">
                  <w:rPr>
                    <w:lang w:val="en-GB" w:bidi="en-GB"/>
                  </w:rPr>
                  <w:t>£0</w:t>
                </w:r>
              </w:sdtContent>
            </w:sdt>
          </w:p>
        </w:tc>
        <w:tc>
          <w:tcPr>
            <w:tcW w:w="900" w:type="dxa"/>
            <w:noWrap/>
            <w:vAlign w:val="center"/>
            <w:hideMark/>
          </w:tcPr>
          <w:p w14:paraId="65EB8B5C" w14:textId="77777777" w:rsidR="004211AF" w:rsidRPr="00810DF6" w:rsidRDefault="00000000" w:rsidP="00810DF6">
            <w:pPr>
              <w:pStyle w:val="TableText"/>
            </w:pPr>
            <w:sdt>
              <w:sdtPr>
                <w:id w:val="-1861578551"/>
                <w:placeholder>
                  <w:docPart w:val="11E951390522437EBFE90AA98D373C56"/>
                </w:placeholder>
                <w:temporary/>
                <w:showingPlcHdr/>
                <w15:appearance w15:val="hidden"/>
              </w:sdtPr>
              <w:sdtContent>
                <w:r w:rsidR="004211AF" w:rsidRPr="00810DF6">
                  <w:rPr>
                    <w:lang w:val="en-GB" w:bidi="en-GB"/>
                  </w:rPr>
                  <w:t>£0</w:t>
                </w:r>
              </w:sdtContent>
            </w:sdt>
          </w:p>
        </w:tc>
        <w:tc>
          <w:tcPr>
            <w:tcW w:w="900" w:type="dxa"/>
            <w:noWrap/>
            <w:vAlign w:val="center"/>
            <w:hideMark/>
          </w:tcPr>
          <w:p w14:paraId="184E39F1" w14:textId="77777777" w:rsidR="004211AF" w:rsidRPr="00810DF6" w:rsidRDefault="00000000" w:rsidP="00810DF6">
            <w:pPr>
              <w:pStyle w:val="TableText"/>
            </w:pPr>
            <w:sdt>
              <w:sdtPr>
                <w:id w:val="487825740"/>
                <w:placeholder>
                  <w:docPart w:val="B94CE10534AF4E9CB79A660C3683858D"/>
                </w:placeholder>
                <w:temporary/>
                <w:showingPlcHdr/>
                <w15:appearance w15:val="hidden"/>
              </w:sdtPr>
              <w:sdtContent>
                <w:r w:rsidR="004211AF" w:rsidRPr="00810DF6">
                  <w:rPr>
                    <w:lang w:val="en-GB" w:bidi="en-GB"/>
                  </w:rPr>
                  <w:t>£0</w:t>
                </w:r>
              </w:sdtContent>
            </w:sdt>
          </w:p>
        </w:tc>
        <w:tc>
          <w:tcPr>
            <w:tcW w:w="900" w:type="dxa"/>
            <w:gridSpan w:val="2"/>
            <w:noWrap/>
            <w:vAlign w:val="center"/>
            <w:hideMark/>
          </w:tcPr>
          <w:p w14:paraId="0C118D26" w14:textId="77777777" w:rsidR="004211AF" w:rsidRPr="00810DF6" w:rsidRDefault="00000000" w:rsidP="00810DF6">
            <w:pPr>
              <w:pStyle w:val="TableText"/>
            </w:pPr>
            <w:sdt>
              <w:sdtPr>
                <w:id w:val="1601768008"/>
                <w:placeholder>
                  <w:docPart w:val="E1560C7AA5C8423599B3ECA4EBF5723F"/>
                </w:placeholder>
                <w:temporary/>
                <w:showingPlcHdr/>
                <w15:appearance w15:val="hidden"/>
              </w:sdtPr>
              <w:sdtContent>
                <w:r w:rsidR="004211AF" w:rsidRPr="00810DF6">
                  <w:rPr>
                    <w:lang w:val="en-GB" w:bidi="en-GB"/>
                  </w:rPr>
                  <w:t>£0</w:t>
                </w:r>
              </w:sdtContent>
            </w:sdt>
          </w:p>
        </w:tc>
        <w:tc>
          <w:tcPr>
            <w:tcW w:w="990" w:type="dxa"/>
            <w:gridSpan w:val="2"/>
            <w:noWrap/>
            <w:vAlign w:val="center"/>
            <w:hideMark/>
          </w:tcPr>
          <w:p w14:paraId="18609FEE" w14:textId="77777777" w:rsidR="004211AF" w:rsidRPr="00810DF6" w:rsidRDefault="00000000" w:rsidP="00810DF6">
            <w:pPr>
              <w:pStyle w:val="TableText"/>
            </w:pPr>
            <w:sdt>
              <w:sdtPr>
                <w:id w:val="-375772243"/>
                <w:placeholder>
                  <w:docPart w:val="345FC0DF3D9045DFB02BD0FB27D4BE4B"/>
                </w:placeholder>
                <w:temporary/>
                <w:showingPlcHdr/>
                <w15:appearance w15:val="hidden"/>
              </w:sdtPr>
              <w:sdtContent>
                <w:r w:rsidR="004211AF" w:rsidRPr="00810DF6">
                  <w:rPr>
                    <w:lang w:val="en-GB" w:bidi="en-GB"/>
                  </w:rPr>
                  <w:t>£1,500</w:t>
                </w:r>
              </w:sdtContent>
            </w:sdt>
          </w:p>
        </w:tc>
        <w:tc>
          <w:tcPr>
            <w:tcW w:w="900" w:type="dxa"/>
            <w:noWrap/>
            <w:vAlign w:val="center"/>
            <w:hideMark/>
          </w:tcPr>
          <w:p w14:paraId="4DE43EFB" w14:textId="77777777" w:rsidR="004211AF" w:rsidRPr="00810DF6" w:rsidRDefault="00000000" w:rsidP="00810DF6">
            <w:pPr>
              <w:pStyle w:val="TableText"/>
            </w:pPr>
            <w:sdt>
              <w:sdtPr>
                <w:id w:val="522824441"/>
                <w:placeholder>
                  <w:docPart w:val="1C06C1A6117840E88EDC6E6CEE92DD91"/>
                </w:placeholder>
                <w:temporary/>
                <w:showingPlcHdr/>
                <w15:appearance w15:val="hidden"/>
              </w:sdtPr>
              <w:sdtContent>
                <w:r w:rsidR="004211AF" w:rsidRPr="00810DF6">
                  <w:rPr>
                    <w:lang w:val="en-GB" w:bidi="en-GB"/>
                  </w:rPr>
                  <w:t>£0</w:t>
                </w:r>
              </w:sdtContent>
            </w:sdt>
          </w:p>
        </w:tc>
        <w:tc>
          <w:tcPr>
            <w:tcW w:w="900" w:type="dxa"/>
            <w:noWrap/>
            <w:vAlign w:val="center"/>
            <w:hideMark/>
          </w:tcPr>
          <w:p w14:paraId="48511500" w14:textId="77777777" w:rsidR="004211AF" w:rsidRPr="00810DF6" w:rsidRDefault="00000000" w:rsidP="00810DF6">
            <w:pPr>
              <w:pStyle w:val="TableText"/>
            </w:pPr>
            <w:sdt>
              <w:sdtPr>
                <w:id w:val="-1314633112"/>
                <w:placeholder>
                  <w:docPart w:val="8E9ADBC9D409491AAEE71489D2E12BDE"/>
                </w:placeholder>
                <w:temporary/>
                <w:showingPlcHdr/>
                <w15:appearance w15:val="hidden"/>
              </w:sdtPr>
              <w:sdtContent>
                <w:r w:rsidR="004211AF" w:rsidRPr="00810DF6">
                  <w:rPr>
                    <w:lang w:val="en-GB" w:bidi="en-GB"/>
                  </w:rPr>
                  <w:t>£0</w:t>
                </w:r>
              </w:sdtContent>
            </w:sdt>
          </w:p>
        </w:tc>
        <w:tc>
          <w:tcPr>
            <w:tcW w:w="900" w:type="dxa"/>
            <w:noWrap/>
            <w:vAlign w:val="center"/>
            <w:hideMark/>
          </w:tcPr>
          <w:p w14:paraId="699F7777" w14:textId="77777777" w:rsidR="004211AF" w:rsidRPr="00810DF6" w:rsidRDefault="00000000" w:rsidP="00810DF6">
            <w:pPr>
              <w:pStyle w:val="TableText"/>
            </w:pPr>
            <w:sdt>
              <w:sdtPr>
                <w:id w:val="1393850164"/>
                <w:placeholder>
                  <w:docPart w:val="D020D11F9B8240F086BE79C3FB51A1D4"/>
                </w:placeholder>
                <w:temporary/>
                <w:showingPlcHdr/>
                <w15:appearance w15:val="hidden"/>
              </w:sdtPr>
              <w:sdtContent>
                <w:r w:rsidR="004211AF" w:rsidRPr="00810DF6">
                  <w:rPr>
                    <w:lang w:val="en-GB" w:bidi="en-GB"/>
                  </w:rPr>
                  <w:t>£0</w:t>
                </w:r>
              </w:sdtContent>
            </w:sdt>
          </w:p>
        </w:tc>
        <w:tc>
          <w:tcPr>
            <w:tcW w:w="900" w:type="dxa"/>
            <w:noWrap/>
            <w:vAlign w:val="center"/>
            <w:hideMark/>
          </w:tcPr>
          <w:p w14:paraId="25B70199" w14:textId="77777777" w:rsidR="004211AF" w:rsidRPr="00810DF6" w:rsidRDefault="00000000" w:rsidP="00810DF6">
            <w:pPr>
              <w:pStyle w:val="TableText"/>
            </w:pPr>
            <w:sdt>
              <w:sdtPr>
                <w:id w:val="-360045342"/>
                <w:placeholder>
                  <w:docPart w:val="32C93E13F68A4C21BAE22B7562DF7515"/>
                </w:placeholder>
                <w:temporary/>
                <w:showingPlcHdr/>
                <w15:appearance w15:val="hidden"/>
              </w:sdtPr>
              <w:sdtContent>
                <w:r w:rsidR="004211AF" w:rsidRPr="00810DF6">
                  <w:rPr>
                    <w:lang w:val="en-GB" w:bidi="en-GB"/>
                  </w:rPr>
                  <w:t>£0</w:t>
                </w:r>
              </w:sdtContent>
            </w:sdt>
          </w:p>
        </w:tc>
        <w:tc>
          <w:tcPr>
            <w:tcW w:w="936" w:type="dxa"/>
            <w:noWrap/>
            <w:vAlign w:val="center"/>
            <w:hideMark/>
          </w:tcPr>
          <w:p w14:paraId="78C51D99" w14:textId="77777777" w:rsidR="004211AF" w:rsidRPr="00810DF6" w:rsidRDefault="00000000" w:rsidP="00810DF6">
            <w:pPr>
              <w:pStyle w:val="TableText"/>
            </w:pPr>
            <w:sdt>
              <w:sdtPr>
                <w:id w:val="-1566636353"/>
                <w:placeholder>
                  <w:docPart w:val="4C85499D1A8F4C43BCF39F023C7B19A7"/>
                </w:placeholder>
                <w:temporary/>
                <w:showingPlcHdr/>
                <w15:appearance w15:val="hidden"/>
              </w:sdtPr>
              <w:sdtContent>
                <w:r w:rsidR="004211AF" w:rsidRPr="00810DF6">
                  <w:rPr>
                    <w:lang w:val="en-GB" w:bidi="en-GB"/>
                  </w:rPr>
                  <w:t>£1,500</w:t>
                </w:r>
              </w:sdtContent>
            </w:sdt>
          </w:p>
        </w:tc>
      </w:tr>
      <w:tr w:rsidR="00385D4D" w:rsidRPr="00810DF6" w14:paraId="211B50F7" w14:textId="77777777" w:rsidTr="00582502">
        <w:trPr>
          <w:trHeight w:val="244"/>
        </w:trPr>
        <w:tc>
          <w:tcPr>
            <w:tcW w:w="2034" w:type="dxa"/>
            <w:shd w:val="clear" w:color="auto" w:fill="F2F2F2" w:themeFill="background1" w:themeFillShade="F2"/>
            <w:vAlign w:val="center"/>
            <w:hideMark/>
          </w:tcPr>
          <w:p w14:paraId="4A0E3DB2" w14:textId="77777777" w:rsidR="004211AF" w:rsidRPr="00810DF6" w:rsidRDefault="00000000" w:rsidP="00810DF6">
            <w:pPr>
              <w:pStyle w:val="TableText"/>
            </w:pPr>
            <w:sdt>
              <w:sdtPr>
                <w:id w:val="-1372839484"/>
                <w:placeholder>
                  <w:docPart w:val="9C66F7B27BDB4B92A287DA1165997039"/>
                </w:placeholder>
                <w:temporary/>
                <w:showingPlcHdr/>
                <w15:appearance w15:val="hidden"/>
              </w:sdtPr>
              <w:sdtContent>
                <w:r w:rsidR="004211AF" w:rsidRPr="00810DF6">
                  <w:rPr>
                    <w:lang w:val="en-GB" w:bidi="en-GB"/>
                  </w:rPr>
                  <w:t>Net sales</w:t>
                </w:r>
              </w:sdtContent>
            </w:sdt>
          </w:p>
        </w:tc>
        <w:tc>
          <w:tcPr>
            <w:tcW w:w="900" w:type="dxa"/>
            <w:shd w:val="clear" w:color="auto" w:fill="F2F2F2" w:themeFill="background1" w:themeFillShade="F2"/>
            <w:noWrap/>
            <w:vAlign w:val="center"/>
            <w:hideMark/>
          </w:tcPr>
          <w:p w14:paraId="1F61AF21" w14:textId="77777777" w:rsidR="004211AF" w:rsidRPr="00810DF6" w:rsidRDefault="00000000" w:rsidP="00810DF6">
            <w:pPr>
              <w:pStyle w:val="TableText"/>
            </w:pPr>
            <w:sdt>
              <w:sdtPr>
                <w:id w:val="-904300864"/>
                <w:placeholder>
                  <w:docPart w:val="07AC1A879A804A9FA61EAB1BD39D80CD"/>
                </w:placeholder>
                <w:temporary/>
                <w:showingPlcHdr/>
                <w15:appearance w15:val="hidden"/>
              </w:sdtPr>
              <w:sdtContent>
                <w:r w:rsidR="004211AF" w:rsidRPr="00810DF6">
                  <w:rPr>
                    <w:lang w:val="en-GB" w:bidi="en-GB"/>
                  </w:rPr>
                  <w:t>£5,000</w:t>
                </w:r>
              </w:sdtContent>
            </w:sdt>
          </w:p>
        </w:tc>
        <w:tc>
          <w:tcPr>
            <w:tcW w:w="810" w:type="dxa"/>
            <w:shd w:val="clear" w:color="auto" w:fill="F2F2F2" w:themeFill="background1" w:themeFillShade="F2"/>
            <w:noWrap/>
            <w:vAlign w:val="center"/>
            <w:hideMark/>
          </w:tcPr>
          <w:p w14:paraId="01885A30" w14:textId="77777777" w:rsidR="004211AF" w:rsidRPr="00810DF6" w:rsidRDefault="00000000" w:rsidP="00810DF6">
            <w:pPr>
              <w:pStyle w:val="TableText"/>
            </w:pPr>
            <w:sdt>
              <w:sdtPr>
                <w:id w:val="-732001235"/>
                <w:placeholder>
                  <w:docPart w:val="DC9ED10006984692864001FBEF430753"/>
                </w:placeholder>
                <w:temporary/>
                <w:showingPlcHdr/>
                <w15:appearance w15:val="hidden"/>
              </w:sdtPr>
              <w:sdtContent>
                <w:r w:rsidR="004211AF" w:rsidRPr="00810DF6">
                  <w:rPr>
                    <w:lang w:val="en-GB" w:bidi="en-GB"/>
                  </w:rPr>
                  <w:t>$12,650</w:t>
                </w:r>
              </w:sdtContent>
            </w:sdt>
          </w:p>
        </w:tc>
        <w:tc>
          <w:tcPr>
            <w:tcW w:w="810" w:type="dxa"/>
            <w:shd w:val="clear" w:color="auto" w:fill="F2F2F2" w:themeFill="background1" w:themeFillShade="F2"/>
            <w:noWrap/>
            <w:vAlign w:val="center"/>
            <w:hideMark/>
          </w:tcPr>
          <w:p w14:paraId="66F884B4" w14:textId="77777777" w:rsidR="004211AF" w:rsidRPr="00810DF6" w:rsidRDefault="00000000" w:rsidP="00810DF6">
            <w:pPr>
              <w:pStyle w:val="TableText"/>
            </w:pPr>
            <w:sdt>
              <w:sdtPr>
                <w:id w:val="-1416317659"/>
                <w:placeholder>
                  <w:docPart w:val="97F6DF46B31344469768756220336133"/>
                </w:placeholder>
                <w:temporary/>
                <w:showingPlcHdr/>
                <w15:appearance w15:val="hidden"/>
              </w:sdtPr>
              <w:sdtContent>
                <w:r w:rsidR="004211AF" w:rsidRPr="00810DF6">
                  <w:rPr>
                    <w:lang w:val="en-GB" w:bidi="en-GB"/>
                  </w:rPr>
                  <w:t>£16,000</w:t>
                </w:r>
              </w:sdtContent>
            </w:sdt>
          </w:p>
        </w:tc>
        <w:tc>
          <w:tcPr>
            <w:tcW w:w="900" w:type="dxa"/>
            <w:shd w:val="clear" w:color="auto" w:fill="F2F2F2" w:themeFill="background1" w:themeFillShade="F2"/>
            <w:noWrap/>
            <w:vAlign w:val="center"/>
            <w:hideMark/>
          </w:tcPr>
          <w:p w14:paraId="6707E01B" w14:textId="77777777" w:rsidR="004211AF" w:rsidRPr="00810DF6" w:rsidRDefault="00000000" w:rsidP="00810DF6">
            <w:pPr>
              <w:pStyle w:val="TableText"/>
            </w:pPr>
            <w:sdt>
              <w:sdtPr>
                <w:id w:val="-577131065"/>
                <w:placeholder>
                  <w:docPart w:val="074A3356F0464AA9B9AB77AA9C802703"/>
                </w:placeholder>
                <w:temporary/>
                <w:showingPlcHdr/>
                <w15:appearance w15:val="hidden"/>
              </w:sdtPr>
              <w:sdtContent>
                <w:r w:rsidR="004211AF" w:rsidRPr="00810DF6">
                  <w:rPr>
                    <w:lang w:val="en-GB" w:bidi="en-GB"/>
                  </w:rPr>
                  <w:t>$6,794</w:t>
                </w:r>
              </w:sdtContent>
            </w:sdt>
          </w:p>
        </w:tc>
        <w:tc>
          <w:tcPr>
            <w:tcW w:w="900" w:type="dxa"/>
            <w:shd w:val="clear" w:color="auto" w:fill="F2F2F2" w:themeFill="background1" w:themeFillShade="F2"/>
            <w:noWrap/>
            <w:vAlign w:val="center"/>
            <w:hideMark/>
          </w:tcPr>
          <w:p w14:paraId="342D54A2" w14:textId="77777777" w:rsidR="004211AF" w:rsidRPr="00810DF6" w:rsidRDefault="00000000" w:rsidP="00810DF6">
            <w:pPr>
              <w:pStyle w:val="TableText"/>
            </w:pPr>
            <w:sdt>
              <w:sdtPr>
                <w:id w:val="805127471"/>
                <w:placeholder>
                  <w:docPart w:val="83831338D7DA4BE997606E708D201C7C"/>
                </w:placeholder>
                <w:temporary/>
                <w:showingPlcHdr/>
                <w15:appearance w15:val="hidden"/>
              </w:sdtPr>
              <w:sdtContent>
                <w:r w:rsidR="004211AF" w:rsidRPr="00810DF6">
                  <w:rPr>
                    <w:lang w:val="en-GB" w:bidi="en-GB"/>
                  </w:rPr>
                  <w:t>$14,266</w:t>
                </w:r>
              </w:sdtContent>
            </w:sdt>
          </w:p>
        </w:tc>
        <w:tc>
          <w:tcPr>
            <w:tcW w:w="900" w:type="dxa"/>
            <w:shd w:val="clear" w:color="auto" w:fill="F2F2F2" w:themeFill="background1" w:themeFillShade="F2"/>
            <w:noWrap/>
            <w:vAlign w:val="center"/>
            <w:hideMark/>
          </w:tcPr>
          <w:p w14:paraId="4A14A91C" w14:textId="77777777" w:rsidR="004211AF" w:rsidRPr="00810DF6" w:rsidRDefault="00000000" w:rsidP="00810DF6">
            <w:pPr>
              <w:pStyle w:val="TableText"/>
            </w:pPr>
            <w:sdt>
              <w:sdtPr>
                <w:id w:val="-1404066447"/>
                <w:placeholder>
                  <w:docPart w:val="31598D90587C4B8493A3992485CF35F4"/>
                </w:placeholder>
                <w:temporary/>
                <w:showingPlcHdr/>
                <w15:appearance w15:val="hidden"/>
              </w:sdtPr>
              <w:sdtContent>
                <w:r w:rsidR="004211AF" w:rsidRPr="00810DF6">
                  <w:rPr>
                    <w:lang w:val="en-GB" w:bidi="en-GB"/>
                  </w:rPr>
                  <w:t>$16,650</w:t>
                </w:r>
              </w:sdtContent>
            </w:sdt>
          </w:p>
        </w:tc>
        <w:tc>
          <w:tcPr>
            <w:tcW w:w="900" w:type="dxa"/>
            <w:gridSpan w:val="2"/>
            <w:shd w:val="clear" w:color="auto" w:fill="F2F2F2" w:themeFill="background1" w:themeFillShade="F2"/>
            <w:noWrap/>
            <w:vAlign w:val="center"/>
            <w:hideMark/>
          </w:tcPr>
          <w:p w14:paraId="15A88458" w14:textId="77777777" w:rsidR="004211AF" w:rsidRPr="00810DF6" w:rsidRDefault="00000000" w:rsidP="00810DF6">
            <w:pPr>
              <w:pStyle w:val="TableText"/>
            </w:pPr>
            <w:sdt>
              <w:sdtPr>
                <w:id w:val="1019744784"/>
                <w:placeholder>
                  <w:docPart w:val="65647931554D48F293AA9B3A31DFD4F7"/>
                </w:placeholder>
                <w:temporary/>
                <w:showingPlcHdr/>
                <w15:appearance w15:val="hidden"/>
              </w:sdtPr>
              <w:sdtContent>
                <w:r w:rsidR="004211AF" w:rsidRPr="00810DF6">
                  <w:rPr>
                    <w:lang w:val="en-GB" w:bidi="en-GB"/>
                  </w:rPr>
                  <w:t>$22,850</w:t>
                </w:r>
              </w:sdtContent>
            </w:sdt>
          </w:p>
        </w:tc>
        <w:tc>
          <w:tcPr>
            <w:tcW w:w="990" w:type="dxa"/>
            <w:gridSpan w:val="2"/>
            <w:shd w:val="clear" w:color="auto" w:fill="F2F2F2" w:themeFill="background1" w:themeFillShade="F2"/>
            <w:noWrap/>
            <w:vAlign w:val="center"/>
            <w:hideMark/>
          </w:tcPr>
          <w:p w14:paraId="7CE9F064" w14:textId="77777777" w:rsidR="004211AF" w:rsidRPr="00810DF6" w:rsidRDefault="00000000" w:rsidP="00810DF6">
            <w:pPr>
              <w:pStyle w:val="TableText"/>
            </w:pPr>
            <w:sdt>
              <w:sdtPr>
                <w:id w:val="-1166478968"/>
                <w:placeholder>
                  <w:docPart w:val="8F089D4368B541888DA99BB4C4A48BCB"/>
                </w:placeholder>
                <w:temporary/>
                <w:showingPlcHdr/>
                <w15:appearance w15:val="hidden"/>
              </w:sdtPr>
              <w:sdtContent>
                <w:r w:rsidR="004211AF" w:rsidRPr="00810DF6">
                  <w:rPr>
                    <w:lang w:val="en-GB" w:bidi="en-GB"/>
                  </w:rPr>
                  <w:t>$24,445</w:t>
                </w:r>
              </w:sdtContent>
            </w:sdt>
          </w:p>
        </w:tc>
        <w:tc>
          <w:tcPr>
            <w:tcW w:w="900" w:type="dxa"/>
            <w:shd w:val="clear" w:color="auto" w:fill="F2F2F2" w:themeFill="background1" w:themeFillShade="F2"/>
            <w:noWrap/>
            <w:vAlign w:val="center"/>
            <w:hideMark/>
          </w:tcPr>
          <w:p w14:paraId="35B83705" w14:textId="77777777" w:rsidR="004211AF" w:rsidRPr="00810DF6" w:rsidRDefault="00000000" w:rsidP="00810DF6">
            <w:pPr>
              <w:pStyle w:val="TableText"/>
            </w:pPr>
            <w:sdt>
              <w:sdtPr>
                <w:id w:val="1997153154"/>
                <w:placeholder>
                  <w:docPart w:val="5A8BFD2152DE47BEA52ADC405BE7031E"/>
                </w:placeholder>
                <w:temporary/>
                <w:showingPlcHdr/>
                <w15:appearance w15:val="hidden"/>
              </w:sdtPr>
              <w:sdtContent>
                <w:r w:rsidR="004211AF" w:rsidRPr="00810DF6">
                  <w:rPr>
                    <w:lang w:val="en-GB" w:bidi="en-GB"/>
                  </w:rPr>
                  <w:t>$23,349</w:t>
                </w:r>
              </w:sdtContent>
            </w:sdt>
          </w:p>
        </w:tc>
        <w:tc>
          <w:tcPr>
            <w:tcW w:w="900" w:type="dxa"/>
            <w:shd w:val="clear" w:color="auto" w:fill="F2F2F2" w:themeFill="background1" w:themeFillShade="F2"/>
            <w:noWrap/>
            <w:vAlign w:val="center"/>
            <w:hideMark/>
          </w:tcPr>
          <w:p w14:paraId="77239D0B" w14:textId="77777777" w:rsidR="004211AF" w:rsidRPr="00810DF6" w:rsidRDefault="00000000" w:rsidP="00810DF6">
            <w:pPr>
              <w:pStyle w:val="TableText"/>
            </w:pPr>
            <w:sdt>
              <w:sdtPr>
                <w:id w:val="1768345843"/>
                <w:placeholder>
                  <w:docPart w:val="9830D0422658446C85E2C986CB4D4471"/>
                </w:placeholder>
                <w:temporary/>
                <w:showingPlcHdr/>
                <w15:appearance w15:val="hidden"/>
              </w:sdtPr>
              <w:sdtContent>
                <w:r w:rsidR="004211AF" w:rsidRPr="00810DF6">
                  <w:rPr>
                    <w:lang w:val="en-GB" w:bidi="en-GB"/>
                  </w:rPr>
                  <w:t>$20,400</w:t>
                </w:r>
              </w:sdtContent>
            </w:sdt>
          </w:p>
        </w:tc>
        <w:tc>
          <w:tcPr>
            <w:tcW w:w="900" w:type="dxa"/>
            <w:shd w:val="clear" w:color="auto" w:fill="F2F2F2" w:themeFill="background1" w:themeFillShade="F2"/>
            <w:noWrap/>
            <w:vAlign w:val="center"/>
            <w:hideMark/>
          </w:tcPr>
          <w:p w14:paraId="2C4CB438" w14:textId="77777777" w:rsidR="004211AF" w:rsidRPr="00810DF6" w:rsidRDefault="00000000" w:rsidP="00810DF6">
            <w:pPr>
              <w:pStyle w:val="TableText"/>
            </w:pPr>
            <w:sdt>
              <w:sdtPr>
                <w:id w:val="-1910992608"/>
                <w:placeholder>
                  <w:docPart w:val="202C267D4FAA45E4BA20D0C0F2BC71EA"/>
                </w:placeholder>
                <w:temporary/>
                <w:showingPlcHdr/>
                <w15:appearance w15:val="hidden"/>
              </w:sdtPr>
              <w:sdtContent>
                <w:r w:rsidR="004211AF" w:rsidRPr="00810DF6">
                  <w:rPr>
                    <w:lang w:val="en-GB" w:bidi="en-GB"/>
                  </w:rPr>
                  <w:t>$26,245</w:t>
                </w:r>
              </w:sdtContent>
            </w:sdt>
          </w:p>
        </w:tc>
        <w:tc>
          <w:tcPr>
            <w:tcW w:w="900" w:type="dxa"/>
            <w:shd w:val="clear" w:color="auto" w:fill="F2F2F2" w:themeFill="background1" w:themeFillShade="F2"/>
            <w:noWrap/>
            <w:vAlign w:val="center"/>
            <w:hideMark/>
          </w:tcPr>
          <w:p w14:paraId="15AAA0B0" w14:textId="77777777" w:rsidR="004211AF" w:rsidRPr="00810DF6" w:rsidRDefault="00000000" w:rsidP="00810DF6">
            <w:pPr>
              <w:pStyle w:val="TableText"/>
            </w:pPr>
            <w:sdt>
              <w:sdtPr>
                <w:id w:val="-433136232"/>
                <w:placeholder>
                  <w:docPart w:val="3BC348AD4E904A2284CFD9688E1FD2FE"/>
                </w:placeholder>
                <w:temporary/>
                <w:showingPlcHdr/>
                <w15:appearance w15:val="hidden"/>
              </w:sdtPr>
              <w:sdtContent>
                <w:r w:rsidR="004211AF" w:rsidRPr="00810DF6">
                  <w:rPr>
                    <w:lang w:val="en-GB" w:bidi="en-GB"/>
                  </w:rPr>
                  <w:t>$26,309</w:t>
                </w:r>
              </w:sdtContent>
            </w:sdt>
          </w:p>
        </w:tc>
        <w:tc>
          <w:tcPr>
            <w:tcW w:w="936" w:type="dxa"/>
            <w:shd w:val="clear" w:color="auto" w:fill="F2F2F2" w:themeFill="background1" w:themeFillShade="F2"/>
            <w:noWrap/>
            <w:vAlign w:val="center"/>
            <w:hideMark/>
          </w:tcPr>
          <w:p w14:paraId="4DE33955" w14:textId="77777777" w:rsidR="004211AF" w:rsidRPr="00810DF6" w:rsidRDefault="00000000" w:rsidP="00810DF6">
            <w:pPr>
              <w:pStyle w:val="TableText"/>
            </w:pPr>
            <w:sdt>
              <w:sdtPr>
                <w:id w:val="-1843765113"/>
                <w:placeholder>
                  <w:docPart w:val="FC1145F2A5F3424D830E43E3090D3610"/>
                </w:placeholder>
                <w:temporary/>
                <w:showingPlcHdr/>
                <w15:appearance w15:val="hidden"/>
              </w:sdtPr>
              <w:sdtContent>
                <w:r w:rsidR="004211AF" w:rsidRPr="00810DF6">
                  <w:rPr>
                    <w:lang w:val="en-GB" w:bidi="en-GB"/>
                  </w:rPr>
                  <w:t>$214,958</w:t>
                </w:r>
              </w:sdtContent>
            </w:sdt>
          </w:p>
        </w:tc>
      </w:tr>
      <w:tr w:rsidR="00385D4D" w:rsidRPr="00810DF6" w14:paraId="27F25FA6" w14:textId="77777777" w:rsidTr="00582502">
        <w:trPr>
          <w:trHeight w:val="244"/>
        </w:trPr>
        <w:tc>
          <w:tcPr>
            <w:tcW w:w="2034" w:type="dxa"/>
            <w:vAlign w:val="center"/>
            <w:hideMark/>
          </w:tcPr>
          <w:p w14:paraId="2FFDDA77" w14:textId="77777777" w:rsidR="004211AF" w:rsidRPr="00810DF6" w:rsidRDefault="00000000" w:rsidP="00810DF6">
            <w:pPr>
              <w:pStyle w:val="TableText"/>
            </w:pPr>
            <w:sdt>
              <w:sdtPr>
                <w:id w:val="708995695"/>
                <w:placeholder>
                  <w:docPart w:val="19249264ECB94D7A802EEB602D7D9895"/>
                </w:placeholder>
                <w:temporary/>
                <w:showingPlcHdr/>
                <w15:appearance w15:val="hidden"/>
              </w:sdtPr>
              <w:sdtContent>
                <w:r w:rsidR="004211AF" w:rsidRPr="00810DF6">
                  <w:rPr>
                    <w:lang w:val="en-GB" w:bidi="en-GB"/>
                  </w:rPr>
                  <w:t>Cost of Goods Sold*</w:t>
                </w:r>
              </w:sdtContent>
            </w:sdt>
          </w:p>
        </w:tc>
        <w:tc>
          <w:tcPr>
            <w:tcW w:w="900" w:type="dxa"/>
            <w:noWrap/>
            <w:vAlign w:val="center"/>
            <w:hideMark/>
          </w:tcPr>
          <w:p w14:paraId="38B2CCB1" w14:textId="77777777" w:rsidR="004211AF" w:rsidRPr="00810DF6" w:rsidRDefault="00000000" w:rsidP="00810DF6">
            <w:pPr>
              <w:pStyle w:val="TableText"/>
            </w:pPr>
            <w:sdt>
              <w:sdtPr>
                <w:id w:val="-593561394"/>
                <w:placeholder>
                  <w:docPart w:val="9C17E8424D634F34812A386CAF7DF448"/>
                </w:placeholder>
                <w:temporary/>
                <w:showingPlcHdr/>
                <w15:appearance w15:val="hidden"/>
              </w:sdtPr>
              <w:sdtContent>
                <w:r w:rsidR="004211AF" w:rsidRPr="00810DF6">
                  <w:rPr>
                    <w:lang w:val="en-GB" w:bidi="en-GB"/>
                  </w:rPr>
                  <w:t>£2,000</w:t>
                </w:r>
              </w:sdtContent>
            </w:sdt>
          </w:p>
        </w:tc>
        <w:tc>
          <w:tcPr>
            <w:tcW w:w="810" w:type="dxa"/>
            <w:noWrap/>
            <w:vAlign w:val="center"/>
            <w:hideMark/>
          </w:tcPr>
          <w:p w14:paraId="3E636463" w14:textId="77777777" w:rsidR="004211AF" w:rsidRPr="00810DF6" w:rsidRDefault="00000000" w:rsidP="00810DF6">
            <w:pPr>
              <w:pStyle w:val="TableText"/>
            </w:pPr>
            <w:sdt>
              <w:sdtPr>
                <w:id w:val="-1550221522"/>
                <w:placeholder>
                  <w:docPart w:val="D34CA1918B4249E4AFDAB9B7864F9DE1"/>
                </w:placeholder>
                <w:temporary/>
                <w:showingPlcHdr/>
                <w15:appearance w15:val="hidden"/>
              </w:sdtPr>
              <w:sdtContent>
                <w:r w:rsidR="004211AF" w:rsidRPr="00810DF6">
                  <w:rPr>
                    <w:lang w:val="en-GB" w:bidi="en-GB"/>
                  </w:rPr>
                  <w:t>$5,200</w:t>
                </w:r>
              </w:sdtContent>
            </w:sdt>
          </w:p>
        </w:tc>
        <w:tc>
          <w:tcPr>
            <w:tcW w:w="810" w:type="dxa"/>
            <w:noWrap/>
            <w:vAlign w:val="center"/>
            <w:hideMark/>
          </w:tcPr>
          <w:p w14:paraId="060F0BC0" w14:textId="77777777" w:rsidR="004211AF" w:rsidRPr="00810DF6" w:rsidRDefault="00000000" w:rsidP="00810DF6">
            <w:pPr>
              <w:pStyle w:val="TableText"/>
            </w:pPr>
            <w:sdt>
              <w:sdtPr>
                <w:id w:val="-2073116128"/>
                <w:placeholder>
                  <w:docPart w:val="683D1E4684EC4AABA3276FE522A5B80B"/>
                </w:placeholder>
                <w:temporary/>
                <w:showingPlcHdr/>
                <w15:appearance w15:val="hidden"/>
              </w:sdtPr>
              <w:sdtContent>
                <w:r w:rsidR="004211AF" w:rsidRPr="00810DF6">
                  <w:rPr>
                    <w:lang w:val="en-GB" w:bidi="en-GB"/>
                  </w:rPr>
                  <w:t>$6,400</w:t>
                </w:r>
              </w:sdtContent>
            </w:sdt>
          </w:p>
        </w:tc>
        <w:tc>
          <w:tcPr>
            <w:tcW w:w="900" w:type="dxa"/>
            <w:noWrap/>
            <w:vAlign w:val="center"/>
            <w:hideMark/>
          </w:tcPr>
          <w:p w14:paraId="0A4279CE" w14:textId="77777777" w:rsidR="004211AF" w:rsidRPr="00810DF6" w:rsidRDefault="00000000" w:rsidP="00810DF6">
            <w:pPr>
              <w:pStyle w:val="TableText"/>
            </w:pPr>
            <w:sdt>
              <w:sdtPr>
                <w:id w:val="1720939046"/>
                <w:placeholder>
                  <w:docPart w:val="49825AB790284FC48A26FEC96089CDE5"/>
                </w:placeholder>
                <w:temporary/>
                <w:showingPlcHdr/>
                <w15:appearance w15:val="hidden"/>
              </w:sdtPr>
              <w:sdtContent>
                <w:r w:rsidR="004211AF" w:rsidRPr="00810DF6">
                  <w:rPr>
                    <w:lang w:val="en-GB" w:bidi="en-GB"/>
                  </w:rPr>
                  <w:t>$2,800</w:t>
                </w:r>
              </w:sdtContent>
            </w:sdt>
          </w:p>
        </w:tc>
        <w:tc>
          <w:tcPr>
            <w:tcW w:w="900" w:type="dxa"/>
            <w:noWrap/>
            <w:vAlign w:val="center"/>
            <w:hideMark/>
          </w:tcPr>
          <w:p w14:paraId="33477807" w14:textId="77777777" w:rsidR="004211AF" w:rsidRPr="00810DF6" w:rsidRDefault="00000000" w:rsidP="00810DF6">
            <w:pPr>
              <w:pStyle w:val="TableText"/>
            </w:pPr>
            <w:sdt>
              <w:sdtPr>
                <w:id w:val="-1497950273"/>
                <w:placeholder>
                  <w:docPart w:val="B35917B3D3E8482D8556AF9C3C85B847"/>
                </w:placeholder>
                <w:temporary/>
                <w:showingPlcHdr/>
                <w15:appearance w15:val="hidden"/>
              </w:sdtPr>
              <w:sdtContent>
                <w:r w:rsidR="004211AF" w:rsidRPr="00810DF6">
                  <w:rPr>
                    <w:lang w:val="en-GB" w:bidi="en-GB"/>
                  </w:rPr>
                  <w:t>$5,800</w:t>
                </w:r>
              </w:sdtContent>
            </w:sdt>
          </w:p>
        </w:tc>
        <w:tc>
          <w:tcPr>
            <w:tcW w:w="900" w:type="dxa"/>
            <w:noWrap/>
            <w:vAlign w:val="center"/>
            <w:hideMark/>
          </w:tcPr>
          <w:p w14:paraId="57D4741E" w14:textId="77777777" w:rsidR="004211AF" w:rsidRPr="00810DF6" w:rsidRDefault="00000000" w:rsidP="00810DF6">
            <w:pPr>
              <w:pStyle w:val="TableText"/>
            </w:pPr>
            <w:sdt>
              <w:sdtPr>
                <w:id w:val="235438408"/>
                <w:placeholder>
                  <w:docPart w:val="E5BFE09B0D744A188FB5B7C423A1B478"/>
                </w:placeholder>
                <w:temporary/>
                <w:showingPlcHdr/>
                <w15:appearance w15:val="hidden"/>
              </w:sdtPr>
              <w:sdtContent>
                <w:r w:rsidR="004211AF" w:rsidRPr="00810DF6">
                  <w:rPr>
                    <w:lang w:val="en-GB" w:bidi="en-GB"/>
                  </w:rPr>
                  <w:t>$6,560</w:t>
                </w:r>
              </w:sdtContent>
            </w:sdt>
          </w:p>
        </w:tc>
        <w:tc>
          <w:tcPr>
            <w:tcW w:w="900" w:type="dxa"/>
            <w:gridSpan w:val="2"/>
            <w:noWrap/>
            <w:vAlign w:val="center"/>
            <w:hideMark/>
          </w:tcPr>
          <w:p w14:paraId="0C7778FF" w14:textId="77777777" w:rsidR="004211AF" w:rsidRPr="00810DF6" w:rsidRDefault="00000000" w:rsidP="00810DF6">
            <w:pPr>
              <w:pStyle w:val="TableText"/>
            </w:pPr>
            <w:sdt>
              <w:sdtPr>
                <w:id w:val="1782847494"/>
                <w:placeholder>
                  <w:docPart w:val="2594896620AE4ACBAEC7980FABBEEB65"/>
                </w:placeholder>
                <w:temporary/>
                <w:showingPlcHdr/>
                <w15:appearance w15:val="hidden"/>
              </w:sdtPr>
              <w:sdtContent>
                <w:r w:rsidR="004211AF" w:rsidRPr="00810DF6">
                  <w:rPr>
                    <w:lang w:val="en-GB" w:bidi="en-GB"/>
                  </w:rPr>
                  <w:t>$9,000</w:t>
                </w:r>
              </w:sdtContent>
            </w:sdt>
          </w:p>
        </w:tc>
        <w:tc>
          <w:tcPr>
            <w:tcW w:w="990" w:type="dxa"/>
            <w:gridSpan w:val="2"/>
            <w:noWrap/>
            <w:vAlign w:val="center"/>
            <w:hideMark/>
          </w:tcPr>
          <w:p w14:paraId="5E6976CC" w14:textId="77777777" w:rsidR="004211AF" w:rsidRPr="00810DF6" w:rsidRDefault="00000000" w:rsidP="00810DF6">
            <w:pPr>
              <w:pStyle w:val="TableText"/>
            </w:pPr>
            <w:sdt>
              <w:sdtPr>
                <w:id w:val="71323282"/>
                <w:placeholder>
                  <w:docPart w:val="7C22B5FD2AFC4EDAB4A854897A43807E"/>
                </w:placeholder>
                <w:temporary/>
                <w:showingPlcHdr/>
                <w15:appearance w15:val="hidden"/>
              </w:sdtPr>
              <w:sdtContent>
                <w:r w:rsidR="004211AF" w:rsidRPr="00810DF6">
                  <w:rPr>
                    <w:lang w:val="en-GB" w:bidi="en-GB"/>
                  </w:rPr>
                  <w:t>$9,250</w:t>
                </w:r>
              </w:sdtContent>
            </w:sdt>
          </w:p>
        </w:tc>
        <w:tc>
          <w:tcPr>
            <w:tcW w:w="900" w:type="dxa"/>
            <w:noWrap/>
            <w:vAlign w:val="center"/>
            <w:hideMark/>
          </w:tcPr>
          <w:p w14:paraId="0EFF57BD" w14:textId="77777777" w:rsidR="004211AF" w:rsidRPr="00810DF6" w:rsidRDefault="00000000" w:rsidP="00810DF6">
            <w:pPr>
              <w:pStyle w:val="TableText"/>
            </w:pPr>
            <w:sdt>
              <w:sdtPr>
                <w:id w:val="-600796021"/>
                <w:placeholder>
                  <w:docPart w:val="2E5D0B1278404D74BE12DCC67B362043"/>
                </w:placeholder>
                <w:temporary/>
                <w:showingPlcHdr/>
                <w15:appearance w15:val="hidden"/>
              </w:sdtPr>
              <w:sdtContent>
                <w:r w:rsidR="004211AF" w:rsidRPr="00810DF6">
                  <w:rPr>
                    <w:lang w:val="en-GB" w:bidi="en-GB"/>
                  </w:rPr>
                  <w:t>$9,820</w:t>
                </w:r>
              </w:sdtContent>
            </w:sdt>
          </w:p>
        </w:tc>
        <w:tc>
          <w:tcPr>
            <w:tcW w:w="900" w:type="dxa"/>
            <w:noWrap/>
            <w:vAlign w:val="center"/>
            <w:hideMark/>
          </w:tcPr>
          <w:p w14:paraId="74D5A926" w14:textId="77777777" w:rsidR="004211AF" w:rsidRPr="00810DF6" w:rsidRDefault="00000000" w:rsidP="00810DF6">
            <w:pPr>
              <w:pStyle w:val="TableText"/>
            </w:pPr>
            <w:sdt>
              <w:sdtPr>
                <w:id w:val="-180977082"/>
                <w:placeholder>
                  <w:docPart w:val="A13F07956BC54EF4AD840E64CB10CEDB"/>
                </w:placeholder>
                <w:temporary/>
                <w:showingPlcHdr/>
                <w15:appearance w15:val="hidden"/>
              </w:sdtPr>
              <w:sdtContent>
                <w:r w:rsidR="004211AF" w:rsidRPr="00810DF6">
                  <w:rPr>
                    <w:lang w:val="en-GB" w:bidi="en-GB"/>
                  </w:rPr>
                  <w:t>$8,800</w:t>
                </w:r>
              </w:sdtContent>
            </w:sdt>
          </w:p>
        </w:tc>
        <w:tc>
          <w:tcPr>
            <w:tcW w:w="900" w:type="dxa"/>
            <w:noWrap/>
            <w:vAlign w:val="center"/>
            <w:hideMark/>
          </w:tcPr>
          <w:p w14:paraId="43C71F8D" w14:textId="77777777" w:rsidR="004211AF" w:rsidRPr="00810DF6" w:rsidRDefault="00000000" w:rsidP="00810DF6">
            <w:pPr>
              <w:pStyle w:val="TableText"/>
            </w:pPr>
            <w:sdt>
              <w:sdtPr>
                <w:id w:val="1597211044"/>
                <w:placeholder>
                  <w:docPart w:val="9C661965A9094B659AD18A8C3C1A9CA5"/>
                </w:placeholder>
                <w:temporary/>
                <w:showingPlcHdr/>
                <w15:appearance w15:val="hidden"/>
              </w:sdtPr>
              <w:sdtContent>
                <w:r w:rsidR="004211AF" w:rsidRPr="00810DF6">
                  <w:rPr>
                    <w:lang w:val="en-GB" w:bidi="en-GB"/>
                  </w:rPr>
                  <w:t>£10,000</w:t>
                </w:r>
              </w:sdtContent>
            </w:sdt>
          </w:p>
        </w:tc>
        <w:tc>
          <w:tcPr>
            <w:tcW w:w="900" w:type="dxa"/>
            <w:noWrap/>
            <w:vAlign w:val="center"/>
            <w:hideMark/>
          </w:tcPr>
          <w:p w14:paraId="49122ABB" w14:textId="77777777" w:rsidR="004211AF" w:rsidRPr="00810DF6" w:rsidRDefault="00000000" w:rsidP="00810DF6">
            <w:pPr>
              <w:pStyle w:val="TableText"/>
            </w:pPr>
            <w:sdt>
              <w:sdtPr>
                <w:id w:val="419376055"/>
                <w:placeholder>
                  <w:docPart w:val="C89C6D5554554777B45E2A7F7F143232"/>
                </w:placeholder>
                <w:temporary/>
                <w:showingPlcHdr/>
                <w15:appearance w15:val="hidden"/>
              </w:sdtPr>
              <w:sdtContent>
                <w:r w:rsidR="004211AF" w:rsidRPr="00810DF6">
                  <w:rPr>
                    <w:lang w:val="en-GB" w:bidi="en-GB"/>
                  </w:rPr>
                  <w:t>$10,940</w:t>
                </w:r>
              </w:sdtContent>
            </w:sdt>
          </w:p>
        </w:tc>
        <w:tc>
          <w:tcPr>
            <w:tcW w:w="936" w:type="dxa"/>
            <w:noWrap/>
            <w:vAlign w:val="center"/>
            <w:hideMark/>
          </w:tcPr>
          <w:p w14:paraId="58FE1ED9" w14:textId="77777777" w:rsidR="004211AF" w:rsidRPr="00810DF6" w:rsidRDefault="00000000" w:rsidP="00810DF6">
            <w:pPr>
              <w:pStyle w:val="TableText"/>
            </w:pPr>
            <w:sdt>
              <w:sdtPr>
                <w:id w:val="-1077678313"/>
                <w:placeholder>
                  <w:docPart w:val="384222EF5D5C4278BD641B25583D47E3"/>
                </w:placeholder>
                <w:temporary/>
                <w:showingPlcHdr/>
                <w15:appearance w15:val="hidden"/>
              </w:sdtPr>
              <w:sdtContent>
                <w:r w:rsidR="004211AF" w:rsidRPr="00810DF6">
                  <w:rPr>
                    <w:lang w:val="en-GB" w:bidi="en-GB"/>
                  </w:rPr>
                  <w:t>$86,569</w:t>
                </w:r>
              </w:sdtContent>
            </w:sdt>
          </w:p>
        </w:tc>
      </w:tr>
      <w:tr w:rsidR="00385D4D" w:rsidRPr="00810DF6" w14:paraId="2FDC1F50" w14:textId="77777777" w:rsidTr="00582502">
        <w:trPr>
          <w:trHeight w:val="244"/>
        </w:trPr>
        <w:tc>
          <w:tcPr>
            <w:tcW w:w="2034" w:type="dxa"/>
            <w:shd w:val="clear" w:color="auto" w:fill="F2F2F2" w:themeFill="background1" w:themeFillShade="F2"/>
            <w:vAlign w:val="center"/>
            <w:hideMark/>
          </w:tcPr>
          <w:p w14:paraId="184C1D9A" w14:textId="77777777" w:rsidR="004211AF" w:rsidRPr="00810DF6" w:rsidRDefault="00000000" w:rsidP="00810DF6">
            <w:pPr>
              <w:pStyle w:val="TableText"/>
            </w:pPr>
            <w:sdt>
              <w:sdtPr>
                <w:id w:val="-1180427122"/>
                <w:placeholder>
                  <w:docPart w:val="B796AD41EB3A4125AF292375E7C72905"/>
                </w:placeholder>
                <w:temporary/>
                <w:showingPlcHdr/>
                <w15:appearance w15:val="hidden"/>
              </w:sdtPr>
              <w:sdtContent>
                <w:r w:rsidR="004211AF" w:rsidRPr="00810DF6">
                  <w:rPr>
                    <w:lang w:val="en-GB" w:bidi="en-GB"/>
                  </w:rPr>
                  <w:t>Gross profit</w:t>
                </w:r>
              </w:sdtContent>
            </w:sdt>
          </w:p>
        </w:tc>
        <w:tc>
          <w:tcPr>
            <w:tcW w:w="900" w:type="dxa"/>
            <w:shd w:val="clear" w:color="auto" w:fill="F2F2F2" w:themeFill="background1" w:themeFillShade="F2"/>
            <w:noWrap/>
            <w:vAlign w:val="center"/>
            <w:hideMark/>
          </w:tcPr>
          <w:p w14:paraId="3B185C8F" w14:textId="77777777" w:rsidR="004211AF" w:rsidRPr="00810DF6" w:rsidRDefault="00000000" w:rsidP="00810DF6">
            <w:pPr>
              <w:pStyle w:val="TableText"/>
            </w:pPr>
            <w:sdt>
              <w:sdtPr>
                <w:id w:val="2143622553"/>
                <w:placeholder>
                  <w:docPart w:val="DBD2CED531F246659267EA9303CBCB99"/>
                </w:placeholder>
                <w:temporary/>
                <w:showingPlcHdr/>
                <w15:appearance w15:val="hidden"/>
              </w:sdtPr>
              <w:sdtContent>
                <w:r w:rsidR="004211AF" w:rsidRPr="00810DF6">
                  <w:rPr>
                    <w:lang w:val="en-GB" w:bidi="en-GB"/>
                  </w:rPr>
                  <w:t>$3,000</w:t>
                </w:r>
              </w:sdtContent>
            </w:sdt>
          </w:p>
        </w:tc>
        <w:tc>
          <w:tcPr>
            <w:tcW w:w="810" w:type="dxa"/>
            <w:shd w:val="clear" w:color="auto" w:fill="F2F2F2" w:themeFill="background1" w:themeFillShade="F2"/>
            <w:noWrap/>
            <w:vAlign w:val="center"/>
            <w:hideMark/>
          </w:tcPr>
          <w:p w14:paraId="30A3BBF5" w14:textId="77777777" w:rsidR="004211AF" w:rsidRPr="00810DF6" w:rsidRDefault="00000000" w:rsidP="00810DF6">
            <w:pPr>
              <w:pStyle w:val="TableText"/>
            </w:pPr>
            <w:sdt>
              <w:sdtPr>
                <w:id w:val="2102142966"/>
                <w:placeholder>
                  <w:docPart w:val="27FBC3745801451FB184272B0CE3C89F"/>
                </w:placeholder>
                <w:temporary/>
                <w:showingPlcHdr/>
                <w15:appearance w15:val="hidden"/>
              </w:sdtPr>
              <w:sdtContent>
                <w:r w:rsidR="004211AF" w:rsidRPr="00810DF6">
                  <w:rPr>
                    <w:lang w:val="en-GB" w:bidi="en-GB"/>
                  </w:rPr>
                  <w:t>$7,450</w:t>
                </w:r>
              </w:sdtContent>
            </w:sdt>
          </w:p>
        </w:tc>
        <w:tc>
          <w:tcPr>
            <w:tcW w:w="810" w:type="dxa"/>
            <w:shd w:val="clear" w:color="auto" w:fill="F2F2F2" w:themeFill="background1" w:themeFillShade="F2"/>
            <w:noWrap/>
            <w:vAlign w:val="center"/>
            <w:hideMark/>
          </w:tcPr>
          <w:p w14:paraId="146E6FF6" w14:textId="77777777" w:rsidR="004211AF" w:rsidRPr="00810DF6" w:rsidRDefault="00000000" w:rsidP="00810DF6">
            <w:pPr>
              <w:pStyle w:val="TableText"/>
            </w:pPr>
            <w:sdt>
              <w:sdtPr>
                <w:id w:val="891316372"/>
                <w:placeholder>
                  <w:docPart w:val="EF635A26BDDE4FD39BA3236C7793DF78"/>
                </w:placeholder>
                <w:temporary/>
                <w:showingPlcHdr/>
                <w15:appearance w15:val="hidden"/>
              </w:sdtPr>
              <w:sdtContent>
                <w:r w:rsidR="004211AF" w:rsidRPr="00810DF6">
                  <w:rPr>
                    <w:lang w:val="en-GB" w:bidi="en-GB"/>
                  </w:rPr>
                  <w:t>$9,600</w:t>
                </w:r>
              </w:sdtContent>
            </w:sdt>
          </w:p>
        </w:tc>
        <w:tc>
          <w:tcPr>
            <w:tcW w:w="900" w:type="dxa"/>
            <w:shd w:val="clear" w:color="auto" w:fill="F2F2F2" w:themeFill="background1" w:themeFillShade="F2"/>
            <w:noWrap/>
            <w:vAlign w:val="center"/>
            <w:hideMark/>
          </w:tcPr>
          <w:p w14:paraId="6BC9EE8E" w14:textId="77777777" w:rsidR="004211AF" w:rsidRPr="00810DF6" w:rsidRDefault="00000000" w:rsidP="00810DF6">
            <w:pPr>
              <w:pStyle w:val="TableText"/>
            </w:pPr>
            <w:sdt>
              <w:sdtPr>
                <w:id w:val="-2048602968"/>
                <w:placeholder>
                  <w:docPart w:val="BE0238E2B2154D66AC10FD8A929DB76A"/>
                </w:placeholder>
                <w:temporary/>
                <w:showingPlcHdr/>
                <w15:appearance w15:val="hidden"/>
              </w:sdtPr>
              <w:sdtContent>
                <w:r w:rsidR="004211AF" w:rsidRPr="00810DF6">
                  <w:rPr>
                    <w:lang w:val="en-GB" w:bidi="en-GB"/>
                  </w:rPr>
                  <w:t>$3,994</w:t>
                </w:r>
              </w:sdtContent>
            </w:sdt>
          </w:p>
        </w:tc>
        <w:tc>
          <w:tcPr>
            <w:tcW w:w="900" w:type="dxa"/>
            <w:shd w:val="clear" w:color="auto" w:fill="F2F2F2" w:themeFill="background1" w:themeFillShade="F2"/>
            <w:noWrap/>
            <w:vAlign w:val="center"/>
            <w:hideMark/>
          </w:tcPr>
          <w:p w14:paraId="3CD1B4A6" w14:textId="77777777" w:rsidR="004211AF" w:rsidRPr="00810DF6" w:rsidRDefault="00000000" w:rsidP="00810DF6">
            <w:pPr>
              <w:pStyle w:val="TableText"/>
            </w:pPr>
            <w:sdt>
              <w:sdtPr>
                <w:id w:val="-1176266546"/>
                <w:placeholder>
                  <w:docPart w:val="C8805F3269234400B27A3542ED287131"/>
                </w:placeholder>
                <w:temporary/>
                <w:showingPlcHdr/>
                <w15:appearance w15:val="hidden"/>
              </w:sdtPr>
              <w:sdtContent>
                <w:r w:rsidR="004211AF" w:rsidRPr="00810DF6">
                  <w:rPr>
                    <w:lang w:val="en-GB" w:bidi="en-GB"/>
                  </w:rPr>
                  <w:t>$8,466</w:t>
                </w:r>
              </w:sdtContent>
            </w:sdt>
          </w:p>
        </w:tc>
        <w:tc>
          <w:tcPr>
            <w:tcW w:w="900" w:type="dxa"/>
            <w:shd w:val="clear" w:color="auto" w:fill="F2F2F2" w:themeFill="background1" w:themeFillShade="F2"/>
            <w:noWrap/>
            <w:vAlign w:val="center"/>
            <w:hideMark/>
          </w:tcPr>
          <w:p w14:paraId="540C0FE8" w14:textId="77777777" w:rsidR="004211AF" w:rsidRPr="00810DF6" w:rsidRDefault="00000000" w:rsidP="00810DF6">
            <w:pPr>
              <w:pStyle w:val="TableText"/>
            </w:pPr>
            <w:sdt>
              <w:sdtPr>
                <w:id w:val="-1092774596"/>
                <w:placeholder>
                  <w:docPart w:val="E36890209BC24A8B8CF873EBE75A1DAF"/>
                </w:placeholder>
                <w:temporary/>
                <w:showingPlcHdr/>
                <w15:appearance w15:val="hidden"/>
              </w:sdtPr>
              <w:sdtContent>
                <w:r w:rsidR="004211AF" w:rsidRPr="00810DF6">
                  <w:rPr>
                    <w:lang w:val="en-GB" w:bidi="en-GB"/>
                  </w:rPr>
                  <w:t>$10,090</w:t>
                </w:r>
              </w:sdtContent>
            </w:sdt>
          </w:p>
        </w:tc>
        <w:tc>
          <w:tcPr>
            <w:tcW w:w="900" w:type="dxa"/>
            <w:gridSpan w:val="2"/>
            <w:shd w:val="clear" w:color="auto" w:fill="F2F2F2" w:themeFill="background1" w:themeFillShade="F2"/>
            <w:noWrap/>
            <w:vAlign w:val="center"/>
            <w:hideMark/>
          </w:tcPr>
          <w:p w14:paraId="6DCB1BAF" w14:textId="77777777" w:rsidR="004211AF" w:rsidRPr="00810DF6" w:rsidRDefault="00000000" w:rsidP="00810DF6">
            <w:pPr>
              <w:pStyle w:val="TableText"/>
            </w:pPr>
            <w:sdt>
              <w:sdtPr>
                <w:id w:val="790711131"/>
                <w:placeholder>
                  <w:docPart w:val="96686D1C9BAD4EE0A62DD24D4CB70536"/>
                </w:placeholder>
                <w:temporary/>
                <w:showingPlcHdr/>
                <w15:appearance w15:val="hidden"/>
              </w:sdtPr>
              <w:sdtContent>
                <w:r w:rsidR="004211AF" w:rsidRPr="00810DF6">
                  <w:rPr>
                    <w:lang w:val="en-GB" w:bidi="en-GB"/>
                  </w:rPr>
                  <w:t>$13,850</w:t>
                </w:r>
              </w:sdtContent>
            </w:sdt>
          </w:p>
        </w:tc>
        <w:tc>
          <w:tcPr>
            <w:tcW w:w="990" w:type="dxa"/>
            <w:gridSpan w:val="2"/>
            <w:shd w:val="clear" w:color="auto" w:fill="F2F2F2" w:themeFill="background1" w:themeFillShade="F2"/>
            <w:noWrap/>
            <w:vAlign w:val="center"/>
            <w:hideMark/>
          </w:tcPr>
          <w:p w14:paraId="23F1F1B3" w14:textId="77777777" w:rsidR="004211AF" w:rsidRPr="00810DF6" w:rsidRDefault="00000000" w:rsidP="00810DF6">
            <w:pPr>
              <w:pStyle w:val="TableText"/>
            </w:pPr>
            <w:sdt>
              <w:sdtPr>
                <w:id w:val="-695305330"/>
                <w:placeholder>
                  <w:docPart w:val="C62906DA82C14133ACB0FB02EF69E47B"/>
                </w:placeholder>
                <w:temporary/>
                <w:showingPlcHdr/>
                <w15:appearance w15:val="hidden"/>
              </w:sdtPr>
              <w:sdtContent>
                <w:r w:rsidR="004211AF" w:rsidRPr="00810DF6">
                  <w:rPr>
                    <w:lang w:val="en-GB" w:bidi="en-GB"/>
                  </w:rPr>
                  <w:t>$15,195</w:t>
                </w:r>
              </w:sdtContent>
            </w:sdt>
          </w:p>
        </w:tc>
        <w:tc>
          <w:tcPr>
            <w:tcW w:w="900" w:type="dxa"/>
            <w:shd w:val="clear" w:color="auto" w:fill="F2F2F2" w:themeFill="background1" w:themeFillShade="F2"/>
            <w:noWrap/>
            <w:vAlign w:val="center"/>
            <w:hideMark/>
          </w:tcPr>
          <w:p w14:paraId="13D233E0" w14:textId="77777777" w:rsidR="004211AF" w:rsidRPr="00810DF6" w:rsidRDefault="00000000" w:rsidP="00810DF6">
            <w:pPr>
              <w:pStyle w:val="TableText"/>
            </w:pPr>
            <w:sdt>
              <w:sdtPr>
                <w:id w:val="-1853032231"/>
                <w:placeholder>
                  <w:docPart w:val="D80C50D247974F648B5E07412D19AE9F"/>
                </w:placeholder>
                <w:temporary/>
                <w:showingPlcHdr/>
                <w15:appearance w15:val="hidden"/>
              </w:sdtPr>
              <w:sdtContent>
                <w:r w:rsidR="004211AF" w:rsidRPr="00810DF6">
                  <w:rPr>
                    <w:lang w:val="en-GB" w:bidi="en-GB"/>
                  </w:rPr>
                  <w:t>$13,529</w:t>
                </w:r>
              </w:sdtContent>
            </w:sdt>
          </w:p>
        </w:tc>
        <w:tc>
          <w:tcPr>
            <w:tcW w:w="900" w:type="dxa"/>
            <w:shd w:val="clear" w:color="auto" w:fill="F2F2F2" w:themeFill="background1" w:themeFillShade="F2"/>
            <w:noWrap/>
            <w:vAlign w:val="center"/>
            <w:hideMark/>
          </w:tcPr>
          <w:p w14:paraId="021CD5AC" w14:textId="77777777" w:rsidR="004211AF" w:rsidRPr="00810DF6" w:rsidRDefault="00000000" w:rsidP="00810DF6">
            <w:pPr>
              <w:pStyle w:val="TableText"/>
            </w:pPr>
            <w:sdt>
              <w:sdtPr>
                <w:id w:val="1410498909"/>
                <w:placeholder>
                  <w:docPart w:val="DB643A161B5A44298E7B35550DCE8979"/>
                </w:placeholder>
                <w:temporary/>
                <w:showingPlcHdr/>
                <w15:appearance w15:val="hidden"/>
              </w:sdtPr>
              <w:sdtContent>
                <w:r w:rsidR="004211AF" w:rsidRPr="00810DF6">
                  <w:rPr>
                    <w:lang w:val="en-GB" w:bidi="en-GB"/>
                  </w:rPr>
                  <w:t>$11,600</w:t>
                </w:r>
              </w:sdtContent>
            </w:sdt>
          </w:p>
        </w:tc>
        <w:tc>
          <w:tcPr>
            <w:tcW w:w="900" w:type="dxa"/>
            <w:shd w:val="clear" w:color="auto" w:fill="F2F2F2" w:themeFill="background1" w:themeFillShade="F2"/>
            <w:noWrap/>
            <w:vAlign w:val="center"/>
            <w:hideMark/>
          </w:tcPr>
          <w:p w14:paraId="273DCAED" w14:textId="77777777" w:rsidR="004211AF" w:rsidRPr="00810DF6" w:rsidRDefault="00000000" w:rsidP="00810DF6">
            <w:pPr>
              <w:pStyle w:val="TableText"/>
            </w:pPr>
            <w:sdt>
              <w:sdtPr>
                <w:id w:val="266269751"/>
                <w:placeholder>
                  <w:docPart w:val="026178B3BC5E4DD8B7681B970213B3AA"/>
                </w:placeholder>
                <w:temporary/>
                <w:showingPlcHdr/>
                <w15:appearance w15:val="hidden"/>
              </w:sdtPr>
              <w:sdtContent>
                <w:r w:rsidR="004211AF" w:rsidRPr="00810DF6">
                  <w:rPr>
                    <w:lang w:val="en-GB" w:bidi="en-GB"/>
                  </w:rPr>
                  <w:t>$16,245</w:t>
                </w:r>
              </w:sdtContent>
            </w:sdt>
          </w:p>
        </w:tc>
        <w:tc>
          <w:tcPr>
            <w:tcW w:w="900" w:type="dxa"/>
            <w:shd w:val="clear" w:color="auto" w:fill="F2F2F2" w:themeFill="background1" w:themeFillShade="F2"/>
            <w:noWrap/>
            <w:vAlign w:val="center"/>
            <w:hideMark/>
          </w:tcPr>
          <w:p w14:paraId="089EBCB9" w14:textId="77777777" w:rsidR="004211AF" w:rsidRPr="00810DF6" w:rsidRDefault="00000000" w:rsidP="00810DF6">
            <w:pPr>
              <w:pStyle w:val="TableText"/>
            </w:pPr>
            <w:sdt>
              <w:sdtPr>
                <w:id w:val="-360893111"/>
                <w:placeholder>
                  <w:docPart w:val="A09BE0F6A49741FD9A90E3CE730A1DA1"/>
                </w:placeholder>
                <w:temporary/>
                <w:showingPlcHdr/>
                <w15:appearance w15:val="hidden"/>
              </w:sdtPr>
              <w:sdtContent>
                <w:r w:rsidR="004211AF" w:rsidRPr="00810DF6">
                  <w:rPr>
                    <w:lang w:val="en-GB" w:bidi="en-GB"/>
                  </w:rPr>
                  <w:t>$15,369</w:t>
                </w:r>
              </w:sdtContent>
            </w:sdt>
          </w:p>
        </w:tc>
        <w:tc>
          <w:tcPr>
            <w:tcW w:w="936" w:type="dxa"/>
            <w:shd w:val="clear" w:color="auto" w:fill="F2F2F2" w:themeFill="background1" w:themeFillShade="F2"/>
            <w:noWrap/>
            <w:vAlign w:val="center"/>
            <w:hideMark/>
          </w:tcPr>
          <w:p w14:paraId="4CBAA86C" w14:textId="77777777" w:rsidR="004211AF" w:rsidRPr="00810DF6" w:rsidRDefault="00000000" w:rsidP="00810DF6">
            <w:pPr>
              <w:pStyle w:val="TableText"/>
            </w:pPr>
            <w:sdt>
              <w:sdtPr>
                <w:id w:val="-1060637033"/>
                <w:placeholder>
                  <w:docPart w:val="5E1A2F093DF241BEBB71C16A2938928A"/>
                </w:placeholder>
                <w:temporary/>
                <w:showingPlcHdr/>
                <w15:appearance w15:val="hidden"/>
              </w:sdtPr>
              <w:sdtContent>
                <w:r w:rsidR="004211AF" w:rsidRPr="00810DF6">
                  <w:rPr>
                    <w:lang w:val="en-GB" w:bidi="en-GB"/>
                  </w:rPr>
                  <w:t>$128,389</w:t>
                </w:r>
              </w:sdtContent>
            </w:sdt>
          </w:p>
        </w:tc>
      </w:tr>
      <w:tr w:rsidR="00385D4D" w:rsidRPr="00810DF6" w14:paraId="36B99FF3" w14:textId="77777777" w:rsidTr="00582502">
        <w:trPr>
          <w:trHeight w:val="244"/>
        </w:trPr>
        <w:tc>
          <w:tcPr>
            <w:tcW w:w="2034" w:type="dxa"/>
            <w:shd w:val="clear" w:color="auto" w:fill="F0CDA1" w:themeFill="accent1"/>
            <w:vAlign w:val="center"/>
            <w:hideMark/>
          </w:tcPr>
          <w:p w14:paraId="2AA9FF01" w14:textId="77777777" w:rsidR="004211AF" w:rsidRPr="00810DF6" w:rsidRDefault="00000000" w:rsidP="00810DF6">
            <w:pPr>
              <w:pStyle w:val="Tabletotal"/>
            </w:pPr>
            <w:sdt>
              <w:sdtPr>
                <w:id w:val="-919482169"/>
                <w:placeholder>
                  <w:docPart w:val="46517450B27040DABDFFABEEC25FEA84"/>
                </w:placeholder>
                <w:temporary/>
                <w:showingPlcHdr/>
                <w15:appearance w15:val="hidden"/>
              </w:sdtPr>
              <w:sdtContent>
                <w:r w:rsidR="004211AF" w:rsidRPr="00810DF6">
                  <w:rPr>
                    <w:lang w:val="en-GB" w:bidi="en-GB"/>
                  </w:rPr>
                  <w:t>Expenses</w:t>
                </w:r>
              </w:sdtContent>
            </w:sdt>
          </w:p>
        </w:tc>
        <w:tc>
          <w:tcPr>
            <w:tcW w:w="900" w:type="dxa"/>
            <w:shd w:val="clear" w:color="auto" w:fill="F0CDA1" w:themeFill="accent1"/>
            <w:vAlign w:val="center"/>
            <w:hideMark/>
          </w:tcPr>
          <w:p w14:paraId="56A89304" w14:textId="77777777" w:rsidR="004211AF" w:rsidRPr="00810DF6" w:rsidRDefault="00000000" w:rsidP="00810DF6">
            <w:pPr>
              <w:pStyle w:val="Tabletotal"/>
            </w:pPr>
            <w:sdt>
              <w:sdtPr>
                <w:id w:val="-867216404"/>
                <w:placeholder>
                  <w:docPart w:val="D879D346FF6E48E2958764E47194EF89"/>
                </w:placeholder>
                <w:temporary/>
                <w:showingPlcHdr/>
                <w15:appearance w15:val="hidden"/>
              </w:sdtPr>
              <w:sdtContent>
                <w:r w:rsidR="004211AF" w:rsidRPr="00810DF6">
                  <w:rPr>
                    <w:lang w:val="en-GB" w:bidi="en-GB"/>
                  </w:rPr>
                  <w:t>JAN</w:t>
                </w:r>
              </w:sdtContent>
            </w:sdt>
          </w:p>
        </w:tc>
        <w:tc>
          <w:tcPr>
            <w:tcW w:w="810" w:type="dxa"/>
            <w:shd w:val="clear" w:color="auto" w:fill="F0CDA1" w:themeFill="accent1"/>
            <w:vAlign w:val="center"/>
            <w:hideMark/>
          </w:tcPr>
          <w:p w14:paraId="1C1CEF80" w14:textId="77777777" w:rsidR="004211AF" w:rsidRPr="00810DF6" w:rsidRDefault="00000000" w:rsidP="00810DF6">
            <w:pPr>
              <w:pStyle w:val="Tabletotal"/>
            </w:pPr>
            <w:sdt>
              <w:sdtPr>
                <w:id w:val="-479614958"/>
                <w:placeholder>
                  <w:docPart w:val="2C1E4BC295F54449A82C28D93A2BEEA1"/>
                </w:placeholder>
                <w:temporary/>
                <w:showingPlcHdr/>
                <w15:appearance w15:val="hidden"/>
              </w:sdtPr>
              <w:sdtContent>
                <w:r w:rsidR="004211AF" w:rsidRPr="00810DF6">
                  <w:rPr>
                    <w:lang w:val="en-GB" w:bidi="en-GB"/>
                  </w:rPr>
                  <w:t>FEB</w:t>
                </w:r>
              </w:sdtContent>
            </w:sdt>
          </w:p>
        </w:tc>
        <w:tc>
          <w:tcPr>
            <w:tcW w:w="810" w:type="dxa"/>
            <w:shd w:val="clear" w:color="auto" w:fill="F0CDA1" w:themeFill="accent1"/>
            <w:vAlign w:val="center"/>
          </w:tcPr>
          <w:p w14:paraId="1D1CBC52" w14:textId="77777777" w:rsidR="004211AF" w:rsidRPr="00810DF6" w:rsidRDefault="00000000" w:rsidP="00810DF6">
            <w:pPr>
              <w:pStyle w:val="Tabletotal"/>
            </w:pPr>
            <w:sdt>
              <w:sdtPr>
                <w:id w:val="537632522"/>
                <w:placeholder>
                  <w:docPart w:val="B79C2BFD8DD949C7AB07F2E0B35F17D2"/>
                </w:placeholder>
                <w:temporary/>
                <w:showingPlcHdr/>
                <w15:appearance w15:val="hidden"/>
              </w:sdtPr>
              <w:sdtContent>
                <w:r w:rsidR="004211AF" w:rsidRPr="00810DF6">
                  <w:rPr>
                    <w:lang w:val="en-GB" w:bidi="en-GB"/>
                  </w:rPr>
                  <w:t>MAR</w:t>
                </w:r>
              </w:sdtContent>
            </w:sdt>
          </w:p>
        </w:tc>
        <w:tc>
          <w:tcPr>
            <w:tcW w:w="900" w:type="dxa"/>
            <w:shd w:val="clear" w:color="auto" w:fill="F0CDA1" w:themeFill="accent1"/>
            <w:vAlign w:val="center"/>
            <w:hideMark/>
          </w:tcPr>
          <w:p w14:paraId="72715FD1" w14:textId="77777777" w:rsidR="004211AF" w:rsidRPr="00810DF6" w:rsidRDefault="00000000" w:rsidP="00810DF6">
            <w:pPr>
              <w:pStyle w:val="Tabletotal"/>
            </w:pPr>
            <w:sdt>
              <w:sdtPr>
                <w:id w:val="-1818566512"/>
                <w:placeholder>
                  <w:docPart w:val="4DCA7BB6ACDA49E588F73AA99535AC65"/>
                </w:placeholder>
                <w:temporary/>
                <w:showingPlcHdr/>
                <w15:appearance w15:val="hidden"/>
              </w:sdtPr>
              <w:sdtContent>
                <w:r w:rsidR="004211AF" w:rsidRPr="00810DF6">
                  <w:rPr>
                    <w:lang w:val="en-GB" w:bidi="en-GB"/>
                  </w:rPr>
                  <w:t>APR</w:t>
                </w:r>
              </w:sdtContent>
            </w:sdt>
          </w:p>
        </w:tc>
        <w:tc>
          <w:tcPr>
            <w:tcW w:w="900" w:type="dxa"/>
            <w:shd w:val="clear" w:color="auto" w:fill="F0CDA1" w:themeFill="accent1"/>
            <w:vAlign w:val="center"/>
            <w:hideMark/>
          </w:tcPr>
          <w:p w14:paraId="0275C074" w14:textId="77777777" w:rsidR="004211AF" w:rsidRPr="00810DF6" w:rsidRDefault="00000000" w:rsidP="00810DF6">
            <w:pPr>
              <w:pStyle w:val="Tabletotal"/>
            </w:pPr>
            <w:sdt>
              <w:sdtPr>
                <w:id w:val="1478800931"/>
                <w:placeholder>
                  <w:docPart w:val="F4EEF418C6B74E51BAB2B7B4C584B6F8"/>
                </w:placeholder>
                <w:temporary/>
                <w:showingPlcHdr/>
                <w15:appearance w15:val="hidden"/>
              </w:sdtPr>
              <w:sdtContent>
                <w:r w:rsidR="004211AF" w:rsidRPr="00810DF6">
                  <w:rPr>
                    <w:lang w:val="en-GB" w:bidi="en-GB"/>
                  </w:rPr>
                  <w:t>MAY</w:t>
                </w:r>
              </w:sdtContent>
            </w:sdt>
          </w:p>
        </w:tc>
        <w:tc>
          <w:tcPr>
            <w:tcW w:w="907" w:type="dxa"/>
            <w:gridSpan w:val="2"/>
            <w:shd w:val="clear" w:color="auto" w:fill="F0CDA1" w:themeFill="accent1"/>
            <w:vAlign w:val="center"/>
            <w:hideMark/>
          </w:tcPr>
          <w:p w14:paraId="7A64C86D" w14:textId="77777777" w:rsidR="004211AF" w:rsidRPr="00810DF6" w:rsidRDefault="00000000" w:rsidP="00810DF6">
            <w:pPr>
              <w:pStyle w:val="Tabletotal"/>
            </w:pPr>
            <w:sdt>
              <w:sdtPr>
                <w:id w:val="-1090231139"/>
                <w:placeholder>
                  <w:docPart w:val="DB742EFC054047D189C54E2AEF1D3D53"/>
                </w:placeholder>
                <w:temporary/>
                <w:showingPlcHdr/>
                <w15:appearance w15:val="hidden"/>
              </w:sdtPr>
              <w:sdtContent>
                <w:r w:rsidR="004211AF" w:rsidRPr="00810DF6">
                  <w:rPr>
                    <w:lang w:val="en-GB" w:bidi="en-GB"/>
                  </w:rPr>
                  <w:t>JUN</w:t>
                </w:r>
              </w:sdtContent>
            </w:sdt>
          </w:p>
        </w:tc>
        <w:tc>
          <w:tcPr>
            <w:tcW w:w="893" w:type="dxa"/>
            <w:shd w:val="clear" w:color="auto" w:fill="F0CDA1" w:themeFill="accent1"/>
            <w:vAlign w:val="center"/>
            <w:hideMark/>
          </w:tcPr>
          <w:p w14:paraId="0769F6D6" w14:textId="77777777" w:rsidR="004211AF" w:rsidRPr="00810DF6" w:rsidRDefault="00000000" w:rsidP="00810DF6">
            <w:pPr>
              <w:pStyle w:val="Tabletotal"/>
            </w:pPr>
            <w:sdt>
              <w:sdtPr>
                <w:id w:val="664981892"/>
                <w:placeholder>
                  <w:docPart w:val="7061B1AAA7CD4310B8780E18776D381C"/>
                </w:placeholder>
                <w:temporary/>
                <w:showingPlcHdr/>
                <w15:appearance w15:val="hidden"/>
              </w:sdtPr>
              <w:sdtContent>
                <w:r w:rsidR="004211AF" w:rsidRPr="00810DF6">
                  <w:rPr>
                    <w:lang w:val="en-GB" w:bidi="en-GB"/>
                  </w:rPr>
                  <w:t>JUL</w:t>
                </w:r>
              </w:sdtContent>
            </w:sdt>
          </w:p>
        </w:tc>
        <w:tc>
          <w:tcPr>
            <w:tcW w:w="990" w:type="dxa"/>
            <w:gridSpan w:val="2"/>
            <w:shd w:val="clear" w:color="auto" w:fill="F0CDA1" w:themeFill="accent1"/>
            <w:vAlign w:val="center"/>
            <w:hideMark/>
          </w:tcPr>
          <w:p w14:paraId="072F3641" w14:textId="77777777" w:rsidR="004211AF" w:rsidRPr="00810DF6" w:rsidRDefault="00000000" w:rsidP="00810DF6">
            <w:pPr>
              <w:pStyle w:val="Tabletotal"/>
            </w:pPr>
            <w:sdt>
              <w:sdtPr>
                <w:id w:val="355702781"/>
                <w:placeholder>
                  <w:docPart w:val="699A31E31B4F4D6898590C9888D34579"/>
                </w:placeholder>
                <w:temporary/>
                <w:showingPlcHdr/>
                <w15:appearance w15:val="hidden"/>
              </w:sdtPr>
              <w:sdtContent>
                <w:r w:rsidR="004211AF" w:rsidRPr="00810DF6">
                  <w:rPr>
                    <w:lang w:val="en-GB" w:bidi="en-GB"/>
                  </w:rPr>
                  <w:t>AUG</w:t>
                </w:r>
              </w:sdtContent>
            </w:sdt>
          </w:p>
        </w:tc>
        <w:tc>
          <w:tcPr>
            <w:tcW w:w="900" w:type="dxa"/>
            <w:shd w:val="clear" w:color="auto" w:fill="F0CDA1" w:themeFill="accent1"/>
            <w:vAlign w:val="center"/>
            <w:hideMark/>
          </w:tcPr>
          <w:p w14:paraId="39410C2B" w14:textId="77777777" w:rsidR="004211AF" w:rsidRPr="00810DF6" w:rsidRDefault="00000000" w:rsidP="00810DF6">
            <w:pPr>
              <w:pStyle w:val="Tabletotal"/>
            </w:pPr>
            <w:sdt>
              <w:sdtPr>
                <w:id w:val="840663013"/>
                <w:placeholder>
                  <w:docPart w:val="358DF5F1607145008C846C43C10AA6AD"/>
                </w:placeholder>
                <w:temporary/>
                <w:showingPlcHdr/>
                <w15:appearance w15:val="hidden"/>
              </w:sdtPr>
              <w:sdtContent>
                <w:r w:rsidR="004211AF" w:rsidRPr="00810DF6">
                  <w:rPr>
                    <w:lang w:val="en-GB" w:bidi="en-GB"/>
                  </w:rPr>
                  <w:t>SEP</w:t>
                </w:r>
              </w:sdtContent>
            </w:sdt>
          </w:p>
        </w:tc>
        <w:tc>
          <w:tcPr>
            <w:tcW w:w="900" w:type="dxa"/>
            <w:shd w:val="clear" w:color="auto" w:fill="F0CDA1" w:themeFill="accent1"/>
            <w:vAlign w:val="center"/>
            <w:hideMark/>
          </w:tcPr>
          <w:p w14:paraId="0F7C9C13" w14:textId="77777777" w:rsidR="004211AF" w:rsidRPr="00810DF6" w:rsidRDefault="00000000" w:rsidP="00810DF6">
            <w:pPr>
              <w:pStyle w:val="Tabletotal"/>
            </w:pPr>
            <w:sdt>
              <w:sdtPr>
                <w:id w:val="-1026942664"/>
                <w:placeholder>
                  <w:docPart w:val="61B659DDBD54449E93B74A092AEE3B9B"/>
                </w:placeholder>
                <w:temporary/>
                <w:showingPlcHdr/>
                <w15:appearance w15:val="hidden"/>
              </w:sdtPr>
              <w:sdtContent>
                <w:r w:rsidR="004211AF" w:rsidRPr="00810DF6">
                  <w:rPr>
                    <w:lang w:val="en-GB" w:bidi="en-GB"/>
                  </w:rPr>
                  <w:t>OCT</w:t>
                </w:r>
              </w:sdtContent>
            </w:sdt>
          </w:p>
        </w:tc>
        <w:tc>
          <w:tcPr>
            <w:tcW w:w="900" w:type="dxa"/>
            <w:shd w:val="clear" w:color="auto" w:fill="F0CDA1" w:themeFill="accent1"/>
            <w:vAlign w:val="center"/>
            <w:hideMark/>
          </w:tcPr>
          <w:p w14:paraId="3A7C3F32" w14:textId="77777777" w:rsidR="004211AF" w:rsidRPr="00810DF6" w:rsidRDefault="00000000" w:rsidP="00810DF6">
            <w:pPr>
              <w:pStyle w:val="Tabletotal"/>
            </w:pPr>
            <w:sdt>
              <w:sdtPr>
                <w:id w:val="-1254050052"/>
                <w:placeholder>
                  <w:docPart w:val="DFA6B56159094EEF93B0209A70594D06"/>
                </w:placeholder>
                <w:temporary/>
                <w:showingPlcHdr/>
                <w15:appearance w15:val="hidden"/>
              </w:sdtPr>
              <w:sdtContent>
                <w:r w:rsidR="004211AF" w:rsidRPr="00810DF6">
                  <w:rPr>
                    <w:lang w:val="en-GB" w:bidi="en-GB"/>
                  </w:rPr>
                  <w:t>NOV</w:t>
                </w:r>
              </w:sdtContent>
            </w:sdt>
          </w:p>
        </w:tc>
        <w:tc>
          <w:tcPr>
            <w:tcW w:w="895" w:type="dxa"/>
            <w:shd w:val="clear" w:color="auto" w:fill="F0CDA1" w:themeFill="accent1"/>
            <w:vAlign w:val="center"/>
            <w:hideMark/>
          </w:tcPr>
          <w:p w14:paraId="4B914724" w14:textId="77777777" w:rsidR="004211AF" w:rsidRPr="00810DF6" w:rsidRDefault="00000000" w:rsidP="00810DF6">
            <w:pPr>
              <w:pStyle w:val="Tabletotal"/>
            </w:pPr>
            <w:sdt>
              <w:sdtPr>
                <w:id w:val="1245302478"/>
                <w:placeholder>
                  <w:docPart w:val="6C93B51D51D4451BB6096FC282DDF04A"/>
                </w:placeholder>
                <w:temporary/>
                <w:showingPlcHdr/>
                <w15:appearance w15:val="hidden"/>
              </w:sdtPr>
              <w:sdtContent>
                <w:r w:rsidR="004211AF" w:rsidRPr="00810DF6">
                  <w:rPr>
                    <w:lang w:val="en-GB" w:bidi="en-GB"/>
                  </w:rPr>
                  <w:t>DEC</w:t>
                </w:r>
              </w:sdtContent>
            </w:sdt>
          </w:p>
        </w:tc>
        <w:tc>
          <w:tcPr>
            <w:tcW w:w="941" w:type="dxa"/>
            <w:shd w:val="clear" w:color="auto" w:fill="F0CDA1" w:themeFill="accent1"/>
            <w:vAlign w:val="center"/>
            <w:hideMark/>
          </w:tcPr>
          <w:p w14:paraId="1F631216" w14:textId="77777777" w:rsidR="004211AF" w:rsidRPr="00810DF6" w:rsidRDefault="00000000" w:rsidP="00810DF6">
            <w:pPr>
              <w:pStyle w:val="Tabletotal"/>
            </w:pPr>
            <w:sdt>
              <w:sdtPr>
                <w:id w:val="312618855"/>
                <w:placeholder>
                  <w:docPart w:val="F2FA8EDC491C4FECBADF00FEDC54322F"/>
                </w:placeholder>
                <w:temporary/>
                <w:showingPlcHdr/>
                <w15:appearance w15:val="hidden"/>
              </w:sdtPr>
              <w:sdtContent>
                <w:r w:rsidR="004211AF" w:rsidRPr="00810DF6">
                  <w:rPr>
                    <w:lang w:val="en-GB" w:bidi="en-GB"/>
                  </w:rPr>
                  <w:t>YTD</w:t>
                </w:r>
              </w:sdtContent>
            </w:sdt>
          </w:p>
        </w:tc>
      </w:tr>
      <w:tr w:rsidR="00385D4D" w:rsidRPr="00810DF6" w14:paraId="535B8A46" w14:textId="77777777" w:rsidTr="00582502">
        <w:trPr>
          <w:trHeight w:val="244"/>
        </w:trPr>
        <w:tc>
          <w:tcPr>
            <w:tcW w:w="2034" w:type="dxa"/>
            <w:shd w:val="clear" w:color="auto" w:fill="F2F2F2" w:themeFill="background1" w:themeFillShade="F2"/>
            <w:vAlign w:val="center"/>
            <w:hideMark/>
          </w:tcPr>
          <w:p w14:paraId="0A39EB79" w14:textId="77777777" w:rsidR="004211AF" w:rsidRPr="00810DF6" w:rsidRDefault="00000000" w:rsidP="00810DF6">
            <w:pPr>
              <w:pStyle w:val="TableText"/>
            </w:pPr>
            <w:sdt>
              <w:sdtPr>
                <w:id w:val="-1983613119"/>
                <w:placeholder>
                  <w:docPart w:val="2E81D57E2CE648EDA2136832A6A89EB1"/>
                </w:placeholder>
                <w:temporary/>
                <w:showingPlcHdr/>
                <w15:appearance w15:val="hidden"/>
              </w:sdtPr>
              <w:sdtContent>
                <w:r w:rsidR="004211AF" w:rsidRPr="00810DF6">
                  <w:rPr>
                    <w:lang w:val="en-GB" w:bidi="en-GB"/>
                  </w:rPr>
                  <w:t>Salaries &amp; wages</w:t>
                </w:r>
              </w:sdtContent>
            </w:sdt>
          </w:p>
        </w:tc>
        <w:tc>
          <w:tcPr>
            <w:tcW w:w="900" w:type="dxa"/>
            <w:shd w:val="clear" w:color="auto" w:fill="F2F2F2" w:themeFill="background1" w:themeFillShade="F2"/>
            <w:noWrap/>
            <w:vAlign w:val="center"/>
            <w:hideMark/>
          </w:tcPr>
          <w:p w14:paraId="6B0B2B4A" w14:textId="77777777" w:rsidR="004211AF" w:rsidRPr="00810DF6" w:rsidRDefault="00000000" w:rsidP="00810DF6">
            <w:pPr>
              <w:pStyle w:val="TableText"/>
            </w:pPr>
            <w:sdt>
              <w:sdtPr>
                <w:id w:val="-1639727020"/>
                <w:placeholder>
                  <w:docPart w:val="01F88EFF54F04D27803D9E55E1773536"/>
                </w:placeholder>
                <w:temporary/>
                <w:showingPlcHdr/>
                <w15:appearance w15:val="hidden"/>
              </w:sdtPr>
              <w:sdtContent>
                <w:r w:rsidR="004211AF" w:rsidRPr="00810DF6">
                  <w:rPr>
                    <w:lang w:val="en-GB" w:bidi="en-GB"/>
                  </w:rPr>
                  <w:t>£2,500</w:t>
                </w:r>
              </w:sdtContent>
            </w:sdt>
          </w:p>
        </w:tc>
        <w:tc>
          <w:tcPr>
            <w:tcW w:w="810" w:type="dxa"/>
            <w:shd w:val="clear" w:color="auto" w:fill="F2F2F2" w:themeFill="background1" w:themeFillShade="F2"/>
            <w:noWrap/>
            <w:vAlign w:val="center"/>
            <w:hideMark/>
          </w:tcPr>
          <w:p w14:paraId="2688A7C7" w14:textId="77777777" w:rsidR="004211AF" w:rsidRPr="00810DF6" w:rsidRDefault="00000000" w:rsidP="00810DF6">
            <w:pPr>
              <w:pStyle w:val="TableText"/>
            </w:pPr>
            <w:sdt>
              <w:sdtPr>
                <w:id w:val="-400528161"/>
                <w:placeholder>
                  <w:docPart w:val="F3CDE5BE10E44C17A80E9F3FABB42002"/>
                </w:placeholder>
                <w:temporary/>
                <w:showingPlcHdr/>
                <w15:appearance w15:val="hidden"/>
              </w:sdtPr>
              <w:sdtContent>
                <w:r w:rsidR="004211AF" w:rsidRPr="00810DF6">
                  <w:rPr>
                    <w:lang w:val="en-GB" w:bidi="en-GB"/>
                  </w:rPr>
                  <w:t>£2,500</w:t>
                </w:r>
              </w:sdtContent>
            </w:sdt>
          </w:p>
        </w:tc>
        <w:tc>
          <w:tcPr>
            <w:tcW w:w="810" w:type="dxa"/>
            <w:shd w:val="clear" w:color="auto" w:fill="F2F2F2" w:themeFill="background1" w:themeFillShade="F2"/>
            <w:noWrap/>
            <w:vAlign w:val="center"/>
            <w:hideMark/>
          </w:tcPr>
          <w:p w14:paraId="6399345D" w14:textId="77777777" w:rsidR="004211AF" w:rsidRPr="00810DF6" w:rsidRDefault="00000000" w:rsidP="00810DF6">
            <w:pPr>
              <w:pStyle w:val="TableText"/>
            </w:pPr>
            <w:sdt>
              <w:sdtPr>
                <w:id w:val="1253938144"/>
                <w:placeholder>
                  <w:docPart w:val="5F6F4BDA7A3B4646AB6CA17068FD8687"/>
                </w:placeholder>
                <w:temporary/>
                <w:showingPlcHdr/>
                <w15:appearance w15:val="hidden"/>
              </w:sdtPr>
              <w:sdtContent>
                <w:r w:rsidR="004211AF" w:rsidRPr="00810DF6">
                  <w:rPr>
                    <w:lang w:val="en-GB" w:bidi="en-GB"/>
                  </w:rPr>
                  <w:t>$3,500</w:t>
                </w:r>
              </w:sdtContent>
            </w:sdt>
          </w:p>
        </w:tc>
        <w:tc>
          <w:tcPr>
            <w:tcW w:w="900" w:type="dxa"/>
            <w:shd w:val="clear" w:color="auto" w:fill="F2F2F2" w:themeFill="background1" w:themeFillShade="F2"/>
            <w:noWrap/>
            <w:vAlign w:val="center"/>
            <w:hideMark/>
          </w:tcPr>
          <w:p w14:paraId="077AC109" w14:textId="77777777" w:rsidR="004211AF" w:rsidRPr="00810DF6" w:rsidRDefault="00000000" w:rsidP="00810DF6">
            <w:pPr>
              <w:pStyle w:val="TableText"/>
            </w:pPr>
            <w:sdt>
              <w:sdtPr>
                <w:id w:val="-1931037410"/>
                <w:placeholder>
                  <w:docPart w:val="1A5D6A0FA26B4EAFBB41066C5F15881A"/>
                </w:placeholder>
                <w:temporary/>
                <w:showingPlcHdr/>
                <w15:appearance w15:val="hidden"/>
              </w:sdtPr>
              <w:sdtContent>
                <w:r w:rsidR="004211AF" w:rsidRPr="00810DF6">
                  <w:rPr>
                    <w:lang w:val="en-GB" w:bidi="en-GB"/>
                  </w:rPr>
                  <w:t>£5,000</w:t>
                </w:r>
              </w:sdtContent>
            </w:sdt>
          </w:p>
        </w:tc>
        <w:tc>
          <w:tcPr>
            <w:tcW w:w="900" w:type="dxa"/>
            <w:shd w:val="clear" w:color="auto" w:fill="F2F2F2" w:themeFill="background1" w:themeFillShade="F2"/>
            <w:noWrap/>
            <w:vAlign w:val="center"/>
            <w:hideMark/>
          </w:tcPr>
          <w:p w14:paraId="0B4C234E" w14:textId="77777777" w:rsidR="004211AF" w:rsidRPr="00810DF6" w:rsidRDefault="00000000" w:rsidP="00810DF6">
            <w:pPr>
              <w:pStyle w:val="TableText"/>
            </w:pPr>
            <w:sdt>
              <w:sdtPr>
                <w:id w:val="-1764453784"/>
                <w:placeholder>
                  <w:docPart w:val="8ACD030BC6C048EE85E3330B8979B2FA"/>
                </w:placeholder>
                <w:temporary/>
                <w:showingPlcHdr/>
                <w15:appearance w15:val="hidden"/>
              </w:sdtPr>
              <w:sdtContent>
                <w:r w:rsidR="004211AF" w:rsidRPr="00810DF6">
                  <w:rPr>
                    <w:lang w:val="en-GB" w:bidi="en-GB"/>
                  </w:rPr>
                  <w:t>£5,000</w:t>
                </w:r>
              </w:sdtContent>
            </w:sdt>
          </w:p>
        </w:tc>
        <w:tc>
          <w:tcPr>
            <w:tcW w:w="907" w:type="dxa"/>
            <w:gridSpan w:val="2"/>
            <w:shd w:val="clear" w:color="auto" w:fill="F2F2F2" w:themeFill="background1" w:themeFillShade="F2"/>
            <w:noWrap/>
            <w:vAlign w:val="center"/>
            <w:hideMark/>
          </w:tcPr>
          <w:p w14:paraId="02F3212F" w14:textId="77777777" w:rsidR="004211AF" w:rsidRPr="00810DF6" w:rsidRDefault="00000000" w:rsidP="00810DF6">
            <w:pPr>
              <w:pStyle w:val="TableText"/>
            </w:pPr>
            <w:sdt>
              <w:sdtPr>
                <w:id w:val="222341737"/>
                <w:placeholder>
                  <w:docPart w:val="F2D7651E04824A73874406278B558220"/>
                </w:placeholder>
                <w:temporary/>
                <w:showingPlcHdr/>
                <w15:appearance w15:val="hidden"/>
              </w:sdtPr>
              <w:sdtContent>
                <w:r w:rsidR="004211AF" w:rsidRPr="00810DF6">
                  <w:rPr>
                    <w:lang w:val="en-GB" w:bidi="en-GB"/>
                  </w:rPr>
                  <w:t>£5,000</w:t>
                </w:r>
              </w:sdtContent>
            </w:sdt>
          </w:p>
        </w:tc>
        <w:tc>
          <w:tcPr>
            <w:tcW w:w="893" w:type="dxa"/>
            <w:shd w:val="clear" w:color="auto" w:fill="F2F2F2" w:themeFill="background1" w:themeFillShade="F2"/>
            <w:noWrap/>
            <w:vAlign w:val="center"/>
            <w:hideMark/>
          </w:tcPr>
          <w:p w14:paraId="444CC43E" w14:textId="77777777" w:rsidR="004211AF" w:rsidRPr="00810DF6" w:rsidRDefault="00000000" w:rsidP="00810DF6">
            <w:pPr>
              <w:pStyle w:val="TableText"/>
            </w:pPr>
            <w:sdt>
              <w:sdtPr>
                <w:id w:val="1516885412"/>
                <w:placeholder>
                  <w:docPart w:val="3F84096281F4463DB517DAC13D2365CE"/>
                </w:placeholder>
                <w:temporary/>
                <w:showingPlcHdr/>
                <w15:appearance w15:val="hidden"/>
              </w:sdtPr>
              <w:sdtContent>
                <w:r w:rsidR="004211AF" w:rsidRPr="00810DF6">
                  <w:rPr>
                    <w:lang w:val="en-GB" w:bidi="en-GB"/>
                  </w:rPr>
                  <w:t>$8,000</w:t>
                </w:r>
              </w:sdtContent>
            </w:sdt>
          </w:p>
        </w:tc>
        <w:tc>
          <w:tcPr>
            <w:tcW w:w="990" w:type="dxa"/>
            <w:gridSpan w:val="2"/>
            <w:shd w:val="clear" w:color="auto" w:fill="F2F2F2" w:themeFill="background1" w:themeFillShade="F2"/>
            <w:noWrap/>
            <w:vAlign w:val="center"/>
            <w:hideMark/>
          </w:tcPr>
          <w:p w14:paraId="501152E5" w14:textId="77777777" w:rsidR="004211AF" w:rsidRPr="00810DF6" w:rsidRDefault="00000000" w:rsidP="00810DF6">
            <w:pPr>
              <w:pStyle w:val="TableText"/>
            </w:pPr>
            <w:sdt>
              <w:sdtPr>
                <w:id w:val="-1451153258"/>
                <w:placeholder>
                  <w:docPart w:val="BEE2C77CB36A4933BDAB0857F1D7E4E7"/>
                </w:placeholder>
                <w:temporary/>
                <w:showingPlcHdr/>
                <w15:appearance w15:val="hidden"/>
              </w:sdtPr>
              <w:sdtContent>
                <w:r w:rsidR="004211AF" w:rsidRPr="00810DF6">
                  <w:rPr>
                    <w:lang w:val="en-GB" w:bidi="en-GB"/>
                  </w:rPr>
                  <w:t>$9,000</w:t>
                </w:r>
              </w:sdtContent>
            </w:sdt>
          </w:p>
        </w:tc>
        <w:tc>
          <w:tcPr>
            <w:tcW w:w="900" w:type="dxa"/>
            <w:shd w:val="clear" w:color="auto" w:fill="F2F2F2" w:themeFill="background1" w:themeFillShade="F2"/>
            <w:noWrap/>
            <w:vAlign w:val="center"/>
            <w:hideMark/>
          </w:tcPr>
          <w:p w14:paraId="43A5F9E7" w14:textId="77777777" w:rsidR="004211AF" w:rsidRPr="00810DF6" w:rsidRDefault="00000000" w:rsidP="00810DF6">
            <w:pPr>
              <w:pStyle w:val="TableText"/>
            </w:pPr>
            <w:sdt>
              <w:sdtPr>
                <w:id w:val="-1345091351"/>
                <w:placeholder>
                  <w:docPart w:val="E80EBC0C61404EBDB9B54E443D53B321"/>
                </w:placeholder>
                <w:temporary/>
                <w:showingPlcHdr/>
                <w15:appearance w15:val="hidden"/>
              </w:sdtPr>
              <w:sdtContent>
                <w:r w:rsidR="004211AF" w:rsidRPr="00810DF6">
                  <w:rPr>
                    <w:lang w:val="en-GB" w:bidi="en-GB"/>
                  </w:rPr>
                  <w:t>$9,000</w:t>
                </w:r>
              </w:sdtContent>
            </w:sdt>
          </w:p>
        </w:tc>
        <w:tc>
          <w:tcPr>
            <w:tcW w:w="900" w:type="dxa"/>
            <w:shd w:val="clear" w:color="auto" w:fill="F2F2F2" w:themeFill="background1" w:themeFillShade="F2"/>
            <w:noWrap/>
            <w:vAlign w:val="center"/>
            <w:hideMark/>
          </w:tcPr>
          <w:p w14:paraId="5170DD2C" w14:textId="77777777" w:rsidR="004211AF" w:rsidRPr="00810DF6" w:rsidRDefault="00000000" w:rsidP="00810DF6">
            <w:pPr>
              <w:pStyle w:val="TableText"/>
            </w:pPr>
            <w:sdt>
              <w:sdtPr>
                <w:id w:val="1918433276"/>
                <w:placeholder>
                  <w:docPart w:val="A6D455DB8F444C8887B0BF0F10C7EE35"/>
                </w:placeholder>
                <w:temporary/>
                <w:showingPlcHdr/>
                <w15:appearance w15:val="hidden"/>
              </w:sdtPr>
              <w:sdtContent>
                <w:r w:rsidR="004211AF" w:rsidRPr="00810DF6">
                  <w:rPr>
                    <w:lang w:val="en-GB" w:bidi="en-GB"/>
                  </w:rPr>
                  <w:t>$9,000</w:t>
                </w:r>
              </w:sdtContent>
            </w:sdt>
          </w:p>
        </w:tc>
        <w:tc>
          <w:tcPr>
            <w:tcW w:w="900" w:type="dxa"/>
            <w:shd w:val="clear" w:color="auto" w:fill="F2F2F2" w:themeFill="background1" w:themeFillShade="F2"/>
            <w:noWrap/>
            <w:vAlign w:val="center"/>
            <w:hideMark/>
          </w:tcPr>
          <w:p w14:paraId="71E1BB0C" w14:textId="77777777" w:rsidR="004211AF" w:rsidRPr="00810DF6" w:rsidRDefault="00000000" w:rsidP="00810DF6">
            <w:pPr>
              <w:pStyle w:val="TableText"/>
            </w:pPr>
            <w:sdt>
              <w:sdtPr>
                <w:id w:val="-1349709245"/>
                <w:placeholder>
                  <w:docPart w:val="DB25B2B0C2F64B64A57FD3DD191963B5"/>
                </w:placeholder>
                <w:temporary/>
                <w:showingPlcHdr/>
                <w15:appearance w15:val="hidden"/>
              </w:sdtPr>
              <w:sdtContent>
                <w:r w:rsidR="004211AF" w:rsidRPr="00810DF6">
                  <w:rPr>
                    <w:lang w:val="en-GB" w:bidi="en-GB"/>
                  </w:rPr>
                  <w:t>$9,000</w:t>
                </w:r>
              </w:sdtContent>
            </w:sdt>
          </w:p>
        </w:tc>
        <w:tc>
          <w:tcPr>
            <w:tcW w:w="895" w:type="dxa"/>
            <w:shd w:val="clear" w:color="auto" w:fill="F2F2F2" w:themeFill="background1" w:themeFillShade="F2"/>
            <w:noWrap/>
            <w:vAlign w:val="center"/>
            <w:hideMark/>
          </w:tcPr>
          <w:p w14:paraId="7BD1A1EF" w14:textId="77777777" w:rsidR="004211AF" w:rsidRPr="00810DF6" w:rsidRDefault="00000000" w:rsidP="00810DF6">
            <w:pPr>
              <w:pStyle w:val="TableText"/>
            </w:pPr>
            <w:sdt>
              <w:sdtPr>
                <w:id w:val="-2020767749"/>
                <w:placeholder>
                  <w:docPart w:val="DD0C2114C8184427A14E86C35A2B9DD3"/>
                </w:placeholder>
                <w:temporary/>
                <w:showingPlcHdr/>
                <w15:appearance w15:val="hidden"/>
              </w:sdtPr>
              <w:sdtContent>
                <w:r w:rsidR="004211AF" w:rsidRPr="00810DF6">
                  <w:rPr>
                    <w:lang w:val="en-GB" w:bidi="en-GB"/>
                  </w:rPr>
                  <w:t>$9,000</w:t>
                </w:r>
              </w:sdtContent>
            </w:sdt>
          </w:p>
        </w:tc>
        <w:tc>
          <w:tcPr>
            <w:tcW w:w="941" w:type="dxa"/>
            <w:shd w:val="clear" w:color="auto" w:fill="F2F2F2" w:themeFill="background1" w:themeFillShade="F2"/>
            <w:noWrap/>
            <w:vAlign w:val="center"/>
            <w:hideMark/>
          </w:tcPr>
          <w:p w14:paraId="343E414A" w14:textId="77777777" w:rsidR="004211AF" w:rsidRPr="00810DF6" w:rsidRDefault="00000000" w:rsidP="00810DF6">
            <w:pPr>
              <w:pStyle w:val="TableText"/>
            </w:pPr>
            <w:sdt>
              <w:sdtPr>
                <w:id w:val="-710422609"/>
                <w:placeholder>
                  <w:docPart w:val="90E6CEA6A5B54FBAB2752BF2CE7338B8"/>
                </w:placeholder>
                <w:temporary/>
                <w:showingPlcHdr/>
                <w15:appearance w15:val="hidden"/>
              </w:sdtPr>
              <w:sdtContent>
                <w:r w:rsidR="004211AF" w:rsidRPr="00810DF6">
                  <w:rPr>
                    <w:lang w:val="en-GB" w:bidi="en-GB"/>
                  </w:rPr>
                  <w:t>$76,500</w:t>
                </w:r>
              </w:sdtContent>
            </w:sdt>
          </w:p>
        </w:tc>
      </w:tr>
      <w:tr w:rsidR="00385D4D" w:rsidRPr="00810DF6" w14:paraId="59827459" w14:textId="77777777" w:rsidTr="00582502">
        <w:trPr>
          <w:trHeight w:val="244"/>
        </w:trPr>
        <w:tc>
          <w:tcPr>
            <w:tcW w:w="2034" w:type="dxa"/>
            <w:vAlign w:val="center"/>
            <w:hideMark/>
          </w:tcPr>
          <w:p w14:paraId="79D489D3" w14:textId="77777777" w:rsidR="004211AF" w:rsidRPr="00810DF6" w:rsidRDefault="00000000" w:rsidP="00810DF6">
            <w:pPr>
              <w:pStyle w:val="TableText"/>
            </w:pPr>
            <w:sdt>
              <w:sdtPr>
                <w:id w:val="1085114974"/>
                <w:placeholder>
                  <w:docPart w:val="8DA976624A264CCEAA382346578EB2A8"/>
                </w:placeholder>
                <w:temporary/>
                <w:showingPlcHdr/>
                <w15:appearance w15:val="hidden"/>
              </w:sdtPr>
              <w:sdtContent>
                <w:r w:rsidR="004211AF" w:rsidRPr="00810DF6">
                  <w:rPr>
                    <w:lang w:val="en-GB" w:bidi="en-GB"/>
                  </w:rPr>
                  <w:t>Marketing/Advertising</w:t>
                </w:r>
              </w:sdtContent>
            </w:sdt>
          </w:p>
        </w:tc>
        <w:tc>
          <w:tcPr>
            <w:tcW w:w="900" w:type="dxa"/>
            <w:noWrap/>
            <w:vAlign w:val="center"/>
            <w:hideMark/>
          </w:tcPr>
          <w:p w14:paraId="69B86128" w14:textId="77777777" w:rsidR="004211AF" w:rsidRPr="00810DF6" w:rsidRDefault="00000000" w:rsidP="00810DF6">
            <w:pPr>
              <w:pStyle w:val="TableText"/>
            </w:pPr>
            <w:sdt>
              <w:sdtPr>
                <w:id w:val="2055810770"/>
                <w:placeholder>
                  <w:docPart w:val="DDB64D0F064241F4944FE00788220C81"/>
                </w:placeholder>
                <w:temporary/>
                <w:showingPlcHdr/>
                <w15:appearance w15:val="hidden"/>
              </w:sdtPr>
              <w:sdtContent>
                <w:r w:rsidR="004211AF" w:rsidRPr="00810DF6">
                  <w:rPr>
                    <w:lang w:val="en-GB" w:bidi="en-GB"/>
                  </w:rPr>
                  <w:t>$400</w:t>
                </w:r>
              </w:sdtContent>
            </w:sdt>
          </w:p>
        </w:tc>
        <w:tc>
          <w:tcPr>
            <w:tcW w:w="810" w:type="dxa"/>
            <w:noWrap/>
            <w:vAlign w:val="center"/>
            <w:hideMark/>
          </w:tcPr>
          <w:p w14:paraId="61741EF6" w14:textId="77777777" w:rsidR="004211AF" w:rsidRPr="00810DF6" w:rsidRDefault="00000000" w:rsidP="00810DF6">
            <w:pPr>
              <w:pStyle w:val="TableText"/>
            </w:pPr>
            <w:sdt>
              <w:sdtPr>
                <w:id w:val="-1935354592"/>
                <w:placeholder>
                  <w:docPart w:val="2F8A8ED12C644CA19386FF673E2B5FBD"/>
                </w:placeholder>
                <w:temporary/>
                <w:showingPlcHdr/>
                <w15:appearance w15:val="hidden"/>
              </w:sdtPr>
              <w:sdtContent>
                <w:r w:rsidR="004211AF" w:rsidRPr="00810DF6">
                  <w:rPr>
                    <w:lang w:val="en-GB" w:bidi="en-GB"/>
                  </w:rPr>
                  <w:t>$450</w:t>
                </w:r>
              </w:sdtContent>
            </w:sdt>
          </w:p>
        </w:tc>
        <w:tc>
          <w:tcPr>
            <w:tcW w:w="810" w:type="dxa"/>
            <w:noWrap/>
            <w:vAlign w:val="center"/>
            <w:hideMark/>
          </w:tcPr>
          <w:p w14:paraId="3ED49EA1" w14:textId="77777777" w:rsidR="004211AF" w:rsidRPr="00810DF6" w:rsidRDefault="00000000" w:rsidP="00810DF6">
            <w:pPr>
              <w:pStyle w:val="TableText"/>
            </w:pPr>
            <w:sdt>
              <w:sdtPr>
                <w:id w:val="-989944784"/>
                <w:placeholder>
                  <w:docPart w:val="3272425D328D4F928633DBFD1A53E71F"/>
                </w:placeholder>
                <w:temporary/>
                <w:showingPlcHdr/>
                <w15:appearance w15:val="hidden"/>
              </w:sdtPr>
              <w:sdtContent>
                <w:r w:rsidR="004211AF" w:rsidRPr="00810DF6">
                  <w:rPr>
                    <w:lang w:val="en-GB" w:bidi="en-GB"/>
                  </w:rPr>
                  <w:t>$450</w:t>
                </w:r>
              </w:sdtContent>
            </w:sdt>
          </w:p>
        </w:tc>
        <w:tc>
          <w:tcPr>
            <w:tcW w:w="900" w:type="dxa"/>
            <w:noWrap/>
            <w:vAlign w:val="center"/>
            <w:hideMark/>
          </w:tcPr>
          <w:p w14:paraId="7DD66977" w14:textId="77777777" w:rsidR="004211AF" w:rsidRPr="00810DF6" w:rsidRDefault="00000000" w:rsidP="00810DF6">
            <w:pPr>
              <w:pStyle w:val="TableText"/>
            </w:pPr>
            <w:sdt>
              <w:sdtPr>
                <w:id w:val="-2005277696"/>
                <w:placeholder>
                  <w:docPart w:val="583185896E864B2088792482509CD1CB"/>
                </w:placeholder>
                <w:temporary/>
                <w:showingPlcHdr/>
                <w15:appearance w15:val="hidden"/>
              </w:sdtPr>
              <w:sdtContent>
                <w:r w:rsidR="004211AF" w:rsidRPr="00810DF6">
                  <w:rPr>
                    <w:lang w:val="en-GB" w:bidi="en-GB"/>
                  </w:rPr>
                  <w:t>$450</w:t>
                </w:r>
              </w:sdtContent>
            </w:sdt>
          </w:p>
        </w:tc>
        <w:tc>
          <w:tcPr>
            <w:tcW w:w="900" w:type="dxa"/>
            <w:noWrap/>
            <w:vAlign w:val="center"/>
            <w:hideMark/>
          </w:tcPr>
          <w:p w14:paraId="2598F869" w14:textId="77777777" w:rsidR="004211AF" w:rsidRPr="00810DF6" w:rsidRDefault="00000000" w:rsidP="00810DF6">
            <w:pPr>
              <w:pStyle w:val="TableText"/>
            </w:pPr>
            <w:sdt>
              <w:sdtPr>
                <w:id w:val="-1420552458"/>
                <w:placeholder>
                  <w:docPart w:val="82848D3C823E44B180AC804A2FF2327A"/>
                </w:placeholder>
                <w:temporary/>
                <w:showingPlcHdr/>
                <w15:appearance w15:val="hidden"/>
              </w:sdtPr>
              <w:sdtContent>
                <w:r w:rsidR="004211AF" w:rsidRPr="00810DF6">
                  <w:rPr>
                    <w:lang w:val="en-GB" w:bidi="en-GB"/>
                  </w:rPr>
                  <w:t>$900</w:t>
                </w:r>
              </w:sdtContent>
            </w:sdt>
          </w:p>
        </w:tc>
        <w:tc>
          <w:tcPr>
            <w:tcW w:w="907" w:type="dxa"/>
            <w:gridSpan w:val="2"/>
            <w:noWrap/>
            <w:vAlign w:val="center"/>
            <w:hideMark/>
          </w:tcPr>
          <w:p w14:paraId="787EA97C" w14:textId="77777777" w:rsidR="004211AF" w:rsidRPr="00810DF6" w:rsidRDefault="00000000" w:rsidP="00810DF6">
            <w:pPr>
              <w:pStyle w:val="TableText"/>
            </w:pPr>
            <w:sdt>
              <w:sdtPr>
                <w:id w:val="393019974"/>
                <w:placeholder>
                  <w:docPart w:val="D0DB7939672C4A57A1727C4446B3085A"/>
                </w:placeholder>
                <w:temporary/>
                <w:showingPlcHdr/>
                <w15:appearance w15:val="hidden"/>
              </w:sdtPr>
              <w:sdtContent>
                <w:r w:rsidR="004211AF" w:rsidRPr="00810DF6">
                  <w:rPr>
                    <w:lang w:val="en-GB" w:bidi="en-GB"/>
                  </w:rPr>
                  <w:t>$900</w:t>
                </w:r>
              </w:sdtContent>
            </w:sdt>
          </w:p>
        </w:tc>
        <w:tc>
          <w:tcPr>
            <w:tcW w:w="893" w:type="dxa"/>
            <w:noWrap/>
            <w:vAlign w:val="center"/>
            <w:hideMark/>
          </w:tcPr>
          <w:p w14:paraId="2E38F5FB" w14:textId="77777777" w:rsidR="004211AF" w:rsidRPr="00810DF6" w:rsidRDefault="00000000" w:rsidP="00810DF6">
            <w:pPr>
              <w:pStyle w:val="TableText"/>
            </w:pPr>
            <w:sdt>
              <w:sdtPr>
                <w:id w:val="961623710"/>
                <w:placeholder>
                  <w:docPart w:val="67ACC7B0392D4819AE45475B504EDB9F"/>
                </w:placeholder>
                <w:temporary/>
                <w:showingPlcHdr/>
                <w15:appearance w15:val="hidden"/>
              </w:sdtPr>
              <w:sdtContent>
                <w:r w:rsidR="004211AF" w:rsidRPr="00810DF6">
                  <w:rPr>
                    <w:lang w:val="en-GB" w:bidi="en-GB"/>
                  </w:rPr>
                  <w:t>$900</w:t>
                </w:r>
              </w:sdtContent>
            </w:sdt>
          </w:p>
        </w:tc>
        <w:tc>
          <w:tcPr>
            <w:tcW w:w="990" w:type="dxa"/>
            <w:gridSpan w:val="2"/>
            <w:noWrap/>
            <w:vAlign w:val="center"/>
            <w:hideMark/>
          </w:tcPr>
          <w:p w14:paraId="5A416271" w14:textId="77777777" w:rsidR="004211AF" w:rsidRPr="00810DF6" w:rsidRDefault="00000000" w:rsidP="00810DF6">
            <w:pPr>
              <w:pStyle w:val="TableText"/>
            </w:pPr>
            <w:sdt>
              <w:sdtPr>
                <w:id w:val="714235870"/>
                <w:placeholder>
                  <w:docPart w:val="DE43DC6DF1184EB4B5F888D97E0C5393"/>
                </w:placeholder>
                <w:temporary/>
                <w:showingPlcHdr/>
                <w15:appearance w15:val="hidden"/>
              </w:sdtPr>
              <w:sdtContent>
                <w:r w:rsidR="004211AF" w:rsidRPr="00810DF6">
                  <w:rPr>
                    <w:lang w:val="en-GB" w:bidi="en-GB"/>
                  </w:rPr>
                  <w:t>$900</w:t>
                </w:r>
              </w:sdtContent>
            </w:sdt>
          </w:p>
        </w:tc>
        <w:tc>
          <w:tcPr>
            <w:tcW w:w="900" w:type="dxa"/>
            <w:noWrap/>
            <w:vAlign w:val="center"/>
            <w:hideMark/>
          </w:tcPr>
          <w:p w14:paraId="196A751A" w14:textId="77777777" w:rsidR="004211AF" w:rsidRPr="00810DF6" w:rsidRDefault="00000000" w:rsidP="00810DF6">
            <w:pPr>
              <w:pStyle w:val="TableText"/>
            </w:pPr>
            <w:sdt>
              <w:sdtPr>
                <w:id w:val="1058590499"/>
                <w:placeholder>
                  <w:docPart w:val="2C7A5590F3394198A6E7B0230EA3A54A"/>
                </w:placeholder>
                <w:temporary/>
                <w:showingPlcHdr/>
                <w15:appearance w15:val="hidden"/>
              </w:sdtPr>
              <w:sdtContent>
                <w:r w:rsidR="004211AF" w:rsidRPr="00810DF6">
                  <w:rPr>
                    <w:lang w:val="en-GB" w:bidi="en-GB"/>
                  </w:rPr>
                  <w:t>$900</w:t>
                </w:r>
              </w:sdtContent>
            </w:sdt>
          </w:p>
        </w:tc>
        <w:tc>
          <w:tcPr>
            <w:tcW w:w="900" w:type="dxa"/>
            <w:noWrap/>
            <w:vAlign w:val="center"/>
            <w:hideMark/>
          </w:tcPr>
          <w:p w14:paraId="241B1713" w14:textId="77777777" w:rsidR="004211AF" w:rsidRPr="00810DF6" w:rsidRDefault="00000000" w:rsidP="00810DF6">
            <w:pPr>
              <w:pStyle w:val="TableText"/>
            </w:pPr>
            <w:sdt>
              <w:sdtPr>
                <w:id w:val="-1089623325"/>
                <w:placeholder>
                  <w:docPart w:val="A8077AB62BBD45A4843117AAB2BE6076"/>
                </w:placeholder>
                <w:temporary/>
                <w:showingPlcHdr/>
                <w15:appearance w15:val="hidden"/>
              </w:sdtPr>
              <w:sdtContent>
                <w:r w:rsidR="004211AF" w:rsidRPr="00810DF6">
                  <w:rPr>
                    <w:lang w:val="en-GB" w:bidi="en-GB"/>
                  </w:rPr>
                  <w:t>$900</w:t>
                </w:r>
              </w:sdtContent>
            </w:sdt>
          </w:p>
        </w:tc>
        <w:tc>
          <w:tcPr>
            <w:tcW w:w="900" w:type="dxa"/>
            <w:noWrap/>
            <w:vAlign w:val="center"/>
            <w:hideMark/>
          </w:tcPr>
          <w:p w14:paraId="3E510952" w14:textId="77777777" w:rsidR="004211AF" w:rsidRPr="00810DF6" w:rsidRDefault="00000000" w:rsidP="00810DF6">
            <w:pPr>
              <w:pStyle w:val="TableText"/>
            </w:pPr>
            <w:sdt>
              <w:sdtPr>
                <w:id w:val="-387108750"/>
                <w:placeholder>
                  <w:docPart w:val="E7E5DCC9451A416C97357F7866B79A45"/>
                </w:placeholder>
                <w:temporary/>
                <w:showingPlcHdr/>
                <w15:appearance w15:val="hidden"/>
              </w:sdtPr>
              <w:sdtContent>
                <w:r w:rsidR="004211AF" w:rsidRPr="00810DF6">
                  <w:rPr>
                    <w:lang w:val="en-GB" w:bidi="en-GB"/>
                  </w:rPr>
                  <w:t>£1,200</w:t>
                </w:r>
              </w:sdtContent>
            </w:sdt>
          </w:p>
        </w:tc>
        <w:tc>
          <w:tcPr>
            <w:tcW w:w="895" w:type="dxa"/>
            <w:noWrap/>
            <w:vAlign w:val="center"/>
            <w:hideMark/>
          </w:tcPr>
          <w:p w14:paraId="45DF6B53" w14:textId="77777777" w:rsidR="004211AF" w:rsidRPr="00810DF6" w:rsidRDefault="00000000" w:rsidP="00810DF6">
            <w:pPr>
              <w:pStyle w:val="TableText"/>
            </w:pPr>
            <w:sdt>
              <w:sdtPr>
                <w:id w:val="-783111945"/>
                <w:placeholder>
                  <w:docPart w:val="E9512EFD55AD46A780F3A3D1DBC4CCB1"/>
                </w:placeholder>
                <w:temporary/>
                <w:showingPlcHdr/>
                <w15:appearance w15:val="hidden"/>
              </w:sdtPr>
              <w:sdtContent>
                <w:r w:rsidR="004211AF" w:rsidRPr="00810DF6">
                  <w:rPr>
                    <w:lang w:val="en-GB" w:bidi="en-GB"/>
                  </w:rPr>
                  <w:t>£1,200</w:t>
                </w:r>
              </w:sdtContent>
            </w:sdt>
          </w:p>
        </w:tc>
        <w:tc>
          <w:tcPr>
            <w:tcW w:w="941" w:type="dxa"/>
            <w:noWrap/>
            <w:vAlign w:val="center"/>
            <w:hideMark/>
          </w:tcPr>
          <w:p w14:paraId="27253582" w14:textId="77777777" w:rsidR="004211AF" w:rsidRPr="00810DF6" w:rsidRDefault="00000000" w:rsidP="00810DF6">
            <w:pPr>
              <w:pStyle w:val="TableText"/>
            </w:pPr>
            <w:sdt>
              <w:sdtPr>
                <w:id w:val="-1646809119"/>
                <w:placeholder>
                  <w:docPart w:val="228F1A50C08F408F8EBBBC726B62A67E"/>
                </w:placeholder>
                <w:temporary/>
                <w:showingPlcHdr/>
                <w15:appearance w15:val="hidden"/>
              </w:sdtPr>
              <w:sdtContent>
                <w:r w:rsidR="004211AF" w:rsidRPr="00810DF6">
                  <w:rPr>
                    <w:lang w:val="en-GB" w:bidi="en-GB"/>
                  </w:rPr>
                  <w:t>$9,550</w:t>
                </w:r>
              </w:sdtContent>
            </w:sdt>
          </w:p>
        </w:tc>
      </w:tr>
      <w:tr w:rsidR="00385D4D" w:rsidRPr="00810DF6" w14:paraId="0A684B00" w14:textId="77777777" w:rsidTr="00582502">
        <w:trPr>
          <w:trHeight w:val="244"/>
        </w:trPr>
        <w:tc>
          <w:tcPr>
            <w:tcW w:w="2034" w:type="dxa"/>
            <w:shd w:val="clear" w:color="auto" w:fill="F2F2F2" w:themeFill="background1" w:themeFillShade="F2"/>
            <w:vAlign w:val="center"/>
            <w:hideMark/>
          </w:tcPr>
          <w:p w14:paraId="7CB6560A" w14:textId="77777777" w:rsidR="004211AF" w:rsidRPr="00810DF6" w:rsidRDefault="00000000" w:rsidP="00810DF6">
            <w:pPr>
              <w:pStyle w:val="TableText"/>
            </w:pPr>
            <w:sdt>
              <w:sdtPr>
                <w:id w:val="-742407629"/>
                <w:placeholder>
                  <w:docPart w:val="431120415A514DFE9642FB408E22761F"/>
                </w:placeholder>
                <w:temporary/>
                <w:showingPlcHdr/>
                <w15:appearance w15:val="hidden"/>
              </w:sdtPr>
              <w:sdtContent>
                <w:r w:rsidR="004211AF" w:rsidRPr="00810DF6">
                  <w:rPr>
                    <w:lang w:val="en-GB" w:bidi="en-GB"/>
                  </w:rPr>
                  <w:t>Sales commissions</w:t>
                </w:r>
              </w:sdtContent>
            </w:sdt>
          </w:p>
        </w:tc>
        <w:tc>
          <w:tcPr>
            <w:tcW w:w="900" w:type="dxa"/>
            <w:shd w:val="clear" w:color="auto" w:fill="F2F2F2" w:themeFill="background1" w:themeFillShade="F2"/>
            <w:noWrap/>
            <w:vAlign w:val="center"/>
            <w:hideMark/>
          </w:tcPr>
          <w:p w14:paraId="7A0FCA6B" w14:textId="77777777" w:rsidR="004211AF" w:rsidRPr="00810DF6" w:rsidRDefault="00000000" w:rsidP="00810DF6">
            <w:pPr>
              <w:pStyle w:val="TableText"/>
            </w:pPr>
            <w:sdt>
              <w:sdtPr>
                <w:id w:val="1442803455"/>
                <w:placeholder>
                  <w:docPart w:val="B2568ADADDD040C0B0B2316E9690D6B1"/>
                </w:placeholder>
                <w:temporary/>
                <w:showingPlcHdr/>
                <w15:appearance w15:val="hidden"/>
              </w:sdtPr>
              <w:sdtContent>
                <w:r w:rsidR="004211AF" w:rsidRPr="00810DF6">
                  <w:rPr>
                    <w:lang w:val="en-GB" w:bidi="en-GB"/>
                  </w:rPr>
                  <w:t>$250</w:t>
                </w:r>
              </w:sdtContent>
            </w:sdt>
          </w:p>
        </w:tc>
        <w:tc>
          <w:tcPr>
            <w:tcW w:w="810" w:type="dxa"/>
            <w:shd w:val="clear" w:color="auto" w:fill="F2F2F2" w:themeFill="background1" w:themeFillShade="F2"/>
            <w:noWrap/>
            <w:vAlign w:val="center"/>
            <w:hideMark/>
          </w:tcPr>
          <w:p w14:paraId="4AD576C3" w14:textId="77777777" w:rsidR="004211AF" w:rsidRPr="00810DF6" w:rsidRDefault="00000000" w:rsidP="00810DF6">
            <w:pPr>
              <w:pStyle w:val="TableText"/>
            </w:pPr>
            <w:sdt>
              <w:sdtPr>
                <w:id w:val="-1451168728"/>
                <w:placeholder>
                  <w:docPart w:val="37123FD15FDD4967B1B65780F39CDBBF"/>
                </w:placeholder>
                <w:temporary/>
                <w:showingPlcHdr/>
                <w15:appearance w15:val="hidden"/>
              </w:sdtPr>
              <w:sdtContent>
                <w:r w:rsidR="004211AF" w:rsidRPr="00810DF6">
                  <w:rPr>
                    <w:lang w:val="en-GB" w:bidi="en-GB"/>
                  </w:rPr>
                  <w:t>$650</w:t>
                </w:r>
              </w:sdtContent>
            </w:sdt>
          </w:p>
        </w:tc>
        <w:tc>
          <w:tcPr>
            <w:tcW w:w="810" w:type="dxa"/>
            <w:shd w:val="clear" w:color="auto" w:fill="F2F2F2" w:themeFill="background1" w:themeFillShade="F2"/>
            <w:noWrap/>
            <w:vAlign w:val="center"/>
            <w:hideMark/>
          </w:tcPr>
          <w:p w14:paraId="7A39F579" w14:textId="77777777" w:rsidR="004211AF" w:rsidRPr="00810DF6" w:rsidRDefault="00000000" w:rsidP="00810DF6">
            <w:pPr>
              <w:pStyle w:val="TableText"/>
            </w:pPr>
            <w:sdt>
              <w:sdtPr>
                <w:id w:val="738516356"/>
                <w:placeholder>
                  <w:docPart w:val="2969D5D0E2B94CE4925D21B17549F7BC"/>
                </w:placeholder>
                <w:temporary/>
                <w:showingPlcHdr/>
                <w15:appearance w15:val="hidden"/>
              </w:sdtPr>
              <w:sdtContent>
                <w:r w:rsidR="004211AF" w:rsidRPr="00810DF6">
                  <w:rPr>
                    <w:lang w:val="en-GB" w:bidi="en-GB"/>
                  </w:rPr>
                  <w:t>$800</w:t>
                </w:r>
              </w:sdtContent>
            </w:sdt>
          </w:p>
        </w:tc>
        <w:tc>
          <w:tcPr>
            <w:tcW w:w="900" w:type="dxa"/>
            <w:shd w:val="clear" w:color="auto" w:fill="F2F2F2" w:themeFill="background1" w:themeFillShade="F2"/>
            <w:noWrap/>
            <w:vAlign w:val="center"/>
            <w:hideMark/>
          </w:tcPr>
          <w:p w14:paraId="1C8B0C9C" w14:textId="77777777" w:rsidR="004211AF" w:rsidRPr="00810DF6" w:rsidRDefault="00000000" w:rsidP="00810DF6">
            <w:pPr>
              <w:pStyle w:val="TableText"/>
            </w:pPr>
            <w:sdt>
              <w:sdtPr>
                <w:id w:val="-680044933"/>
                <w:placeholder>
                  <w:docPart w:val="FA1F088093A548E69D65EC159538AB57"/>
                </w:placeholder>
                <w:temporary/>
                <w:showingPlcHdr/>
                <w15:appearance w15:val="hidden"/>
              </w:sdtPr>
              <w:sdtContent>
                <w:r w:rsidR="004211AF" w:rsidRPr="00810DF6">
                  <w:rPr>
                    <w:lang w:val="en-GB" w:bidi="en-GB"/>
                  </w:rPr>
                  <w:t>$350</w:t>
                </w:r>
              </w:sdtContent>
            </w:sdt>
          </w:p>
        </w:tc>
        <w:tc>
          <w:tcPr>
            <w:tcW w:w="900" w:type="dxa"/>
            <w:shd w:val="clear" w:color="auto" w:fill="F2F2F2" w:themeFill="background1" w:themeFillShade="F2"/>
            <w:noWrap/>
            <w:vAlign w:val="center"/>
            <w:hideMark/>
          </w:tcPr>
          <w:p w14:paraId="1D6F74A5" w14:textId="77777777" w:rsidR="004211AF" w:rsidRPr="00810DF6" w:rsidRDefault="00000000" w:rsidP="00810DF6">
            <w:pPr>
              <w:pStyle w:val="TableText"/>
            </w:pPr>
            <w:sdt>
              <w:sdtPr>
                <w:id w:val="-190833049"/>
                <w:placeholder>
                  <w:docPart w:val="4B48247D6E8A466289B1A7ACFC36F4DA"/>
                </w:placeholder>
                <w:temporary/>
                <w:showingPlcHdr/>
                <w15:appearance w15:val="hidden"/>
              </w:sdtPr>
              <w:sdtContent>
                <w:r w:rsidR="004211AF" w:rsidRPr="00810DF6">
                  <w:rPr>
                    <w:lang w:val="en-GB" w:bidi="en-GB"/>
                  </w:rPr>
                  <w:t>$725</w:t>
                </w:r>
              </w:sdtContent>
            </w:sdt>
          </w:p>
        </w:tc>
        <w:tc>
          <w:tcPr>
            <w:tcW w:w="907" w:type="dxa"/>
            <w:gridSpan w:val="2"/>
            <w:shd w:val="clear" w:color="auto" w:fill="F2F2F2" w:themeFill="background1" w:themeFillShade="F2"/>
            <w:noWrap/>
            <w:vAlign w:val="center"/>
            <w:hideMark/>
          </w:tcPr>
          <w:p w14:paraId="57DAABB7" w14:textId="77777777" w:rsidR="004211AF" w:rsidRPr="00810DF6" w:rsidRDefault="00000000" w:rsidP="00810DF6">
            <w:pPr>
              <w:pStyle w:val="TableText"/>
            </w:pPr>
            <w:sdt>
              <w:sdtPr>
                <w:id w:val="443191109"/>
                <w:placeholder>
                  <w:docPart w:val="8DF04E00F30A44DA9ADDF2FB9452CE88"/>
                </w:placeholder>
                <w:temporary/>
                <w:showingPlcHdr/>
                <w15:appearance w15:val="hidden"/>
              </w:sdtPr>
              <w:sdtContent>
                <w:r w:rsidR="004211AF" w:rsidRPr="00810DF6">
                  <w:rPr>
                    <w:lang w:val="en-GB" w:bidi="en-GB"/>
                  </w:rPr>
                  <w:t>$820</w:t>
                </w:r>
              </w:sdtContent>
            </w:sdt>
          </w:p>
        </w:tc>
        <w:tc>
          <w:tcPr>
            <w:tcW w:w="893" w:type="dxa"/>
            <w:shd w:val="clear" w:color="auto" w:fill="F2F2F2" w:themeFill="background1" w:themeFillShade="F2"/>
            <w:noWrap/>
            <w:vAlign w:val="center"/>
            <w:hideMark/>
          </w:tcPr>
          <w:p w14:paraId="7AFA7A25" w14:textId="77777777" w:rsidR="004211AF" w:rsidRPr="00810DF6" w:rsidRDefault="00000000" w:rsidP="00810DF6">
            <w:pPr>
              <w:pStyle w:val="TableText"/>
            </w:pPr>
            <w:sdt>
              <w:sdtPr>
                <w:id w:val="714086248"/>
                <w:placeholder>
                  <w:docPart w:val="1EC31F84AA1A46BEAB20AD42CAD4E2AB"/>
                </w:placeholder>
                <w:temporary/>
                <w:showingPlcHdr/>
                <w15:appearance w15:val="hidden"/>
              </w:sdtPr>
              <w:sdtContent>
                <w:r w:rsidR="004211AF" w:rsidRPr="00810DF6">
                  <w:rPr>
                    <w:lang w:val="en-GB" w:bidi="en-GB"/>
                  </w:rPr>
                  <w:t>$1,125</w:t>
                </w:r>
              </w:sdtContent>
            </w:sdt>
          </w:p>
        </w:tc>
        <w:tc>
          <w:tcPr>
            <w:tcW w:w="990" w:type="dxa"/>
            <w:gridSpan w:val="2"/>
            <w:shd w:val="clear" w:color="auto" w:fill="F2F2F2" w:themeFill="background1" w:themeFillShade="F2"/>
            <w:noWrap/>
            <w:vAlign w:val="center"/>
            <w:hideMark/>
          </w:tcPr>
          <w:p w14:paraId="762CE881" w14:textId="77777777" w:rsidR="004211AF" w:rsidRPr="00810DF6" w:rsidRDefault="00000000" w:rsidP="00810DF6">
            <w:pPr>
              <w:pStyle w:val="TableText"/>
            </w:pPr>
            <w:sdt>
              <w:sdtPr>
                <w:id w:val="676388441"/>
                <w:placeholder>
                  <w:docPart w:val="0CE813A89E2E4989923794C6D89D6929"/>
                </w:placeholder>
                <w:temporary/>
                <w:showingPlcHdr/>
                <w15:appearance w15:val="hidden"/>
              </w:sdtPr>
              <w:sdtContent>
                <w:r w:rsidR="004211AF" w:rsidRPr="00810DF6">
                  <w:rPr>
                    <w:lang w:val="en-GB" w:bidi="en-GB"/>
                  </w:rPr>
                  <w:t>$1,156</w:t>
                </w:r>
              </w:sdtContent>
            </w:sdt>
          </w:p>
        </w:tc>
        <w:tc>
          <w:tcPr>
            <w:tcW w:w="900" w:type="dxa"/>
            <w:shd w:val="clear" w:color="auto" w:fill="F2F2F2" w:themeFill="background1" w:themeFillShade="F2"/>
            <w:noWrap/>
            <w:vAlign w:val="center"/>
            <w:hideMark/>
          </w:tcPr>
          <w:p w14:paraId="33E0A1DD" w14:textId="77777777" w:rsidR="004211AF" w:rsidRPr="00810DF6" w:rsidRDefault="00000000" w:rsidP="00810DF6">
            <w:pPr>
              <w:pStyle w:val="TableText"/>
            </w:pPr>
            <w:sdt>
              <w:sdtPr>
                <w:id w:val="-576747809"/>
                <w:placeholder>
                  <w:docPart w:val="36954D54A1E14A3E8216059E17AEA1C5"/>
                </w:placeholder>
                <w:temporary/>
                <w:showingPlcHdr/>
                <w15:appearance w15:val="hidden"/>
              </w:sdtPr>
              <w:sdtContent>
                <w:r w:rsidR="004211AF" w:rsidRPr="00810DF6">
                  <w:rPr>
                    <w:lang w:val="en-GB" w:bidi="en-GB"/>
                  </w:rPr>
                  <w:t>$1,227</w:t>
                </w:r>
              </w:sdtContent>
            </w:sdt>
          </w:p>
        </w:tc>
        <w:tc>
          <w:tcPr>
            <w:tcW w:w="900" w:type="dxa"/>
            <w:shd w:val="clear" w:color="auto" w:fill="F2F2F2" w:themeFill="background1" w:themeFillShade="F2"/>
            <w:noWrap/>
            <w:vAlign w:val="center"/>
            <w:hideMark/>
          </w:tcPr>
          <w:p w14:paraId="4BAE5EA5" w14:textId="77777777" w:rsidR="004211AF" w:rsidRPr="00810DF6" w:rsidRDefault="00000000" w:rsidP="00810DF6">
            <w:pPr>
              <w:pStyle w:val="TableText"/>
            </w:pPr>
            <w:sdt>
              <w:sdtPr>
                <w:id w:val="-812647379"/>
                <w:placeholder>
                  <w:docPart w:val="4D083810D202461C96913FF26DC8C6B6"/>
                </w:placeholder>
                <w:temporary/>
                <w:showingPlcHdr/>
                <w15:appearance w15:val="hidden"/>
              </w:sdtPr>
              <w:sdtContent>
                <w:r w:rsidR="004211AF" w:rsidRPr="00810DF6">
                  <w:rPr>
                    <w:lang w:val="en-GB" w:bidi="en-GB"/>
                  </w:rPr>
                  <w:t>$1,100</w:t>
                </w:r>
              </w:sdtContent>
            </w:sdt>
          </w:p>
        </w:tc>
        <w:tc>
          <w:tcPr>
            <w:tcW w:w="900" w:type="dxa"/>
            <w:shd w:val="clear" w:color="auto" w:fill="F2F2F2" w:themeFill="background1" w:themeFillShade="F2"/>
            <w:noWrap/>
            <w:vAlign w:val="center"/>
            <w:hideMark/>
          </w:tcPr>
          <w:p w14:paraId="7B71C517" w14:textId="77777777" w:rsidR="004211AF" w:rsidRPr="00810DF6" w:rsidRDefault="00000000" w:rsidP="00810DF6">
            <w:pPr>
              <w:pStyle w:val="TableText"/>
            </w:pPr>
            <w:sdt>
              <w:sdtPr>
                <w:id w:val="705750438"/>
                <w:placeholder>
                  <w:docPart w:val="3CF1F8602CED45D1B5D64E38B20CA60A"/>
                </w:placeholder>
                <w:temporary/>
                <w:showingPlcHdr/>
                <w15:appearance w15:val="hidden"/>
              </w:sdtPr>
              <w:sdtContent>
                <w:r w:rsidR="004211AF" w:rsidRPr="00810DF6">
                  <w:rPr>
                    <w:lang w:val="en-GB" w:bidi="en-GB"/>
                  </w:rPr>
                  <w:t>$1,250</w:t>
                </w:r>
              </w:sdtContent>
            </w:sdt>
          </w:p>
        </w:tc>
        <w:tc>
          <w:tcPr>
            <w:tcW w:w="895" w:type="dxa"/>
            <w:shd w:val="clear" w:color="auto" w:fill="F2F2F2" w:themeFill="background1" w:themeFillShade="F2"/>
            <w:noWrap/>
            <w:vAlign w:val="center"/>
            <w:hideMark/>
          </w:tcPr>
          <w:p w14:paraId="56A30BCD" w14:textId="77777777" w:rsidR="004211AF" w:rsidRPr="00810DF6" w:rsidRDefault="00000000" w:rsidP="00810DF6">
            <w:pPr>
              <w:pStyle w:val="TableText"/>
            </w:pPr>
            <w:sdt>
              <w:sdtPr>
                <w:id w:val="1546565989"/>
                <w:placeholder>
                  <w:docPart w:val="899D4B690DD34F888EE1FCF7E4F49B0D"/>
                </w:placeholder>
                <w:temporary/>
                <w:showingPlcHdr/>
                <w15:appearance w15:val="hidden"/>
              </w:sdtPr>
              <w:sdtContent>
                <w:r w:rsidR="004211AF" w:rsidRPr="00810DF6">
                  <w:rPr>
                    <w:lang w:val="en-GB" w:bidi="en-GB"/>
                  </w:rPr>
                  <w:t>$1,367</w:t>
                </w:r>
              </w:sdtContent>
            </w:sdt>
          </w:p>
        </w:tc>
        <w:tc>
          <w:tcPr>
            <w:tcW w:w="941" w:type="dxa"/>
            <w:shd w:val="clear" w:color="auto" w:fill="F2F2F2" w:themeFill="background1" w:themeFillShade="F2"/>
            <w:noWrap/>
            <w:vAlign w:val="center"/>
            <w:hideMark/>
          </w:tcPr>
          <w:p w14:paraId="48088878" w14:textId="77777777" w:rsidR="004211AF" w:rsidRPr="00810DF6" w:rsidRDefault="00000000" w:rsidP="00810DF6">
            <w:pPr>
              <w:pStyle w:val="TableText"/>
            </w:pPr>
            <w:sdt>
              <w:sdtPr>
                <w:id w:val="428553027"/>
                <w:placeholder>
                  <w:docPart w:val="2CC913606E034C1FA1E808B7363E5357"/>
                </w:placeholder>
                <w:temporary/>
                <w:showingPlcHdr/>
                <w15:appearance w15:val="hidden"/>
              </w:sdtPr>
              <w:sdtContent>
                <w:r w:rsidR="004211AF" w:rsidRPr="00810DF6">
                  <w:rPr>
                    <w:lang w:val="en-GB" w:bidi="en-GB"/>
                  </w:rPr>
                  <w:t>$10,821</w:t>
                </w:r>
              </w:sdtContent>
            </w:sdt>
          </w:p>
        </w:tc>
      </w:tr>
      <w:tr w:rsidR="00385D4D" w:rsidRPr="00810DF6" w14:paraId="17FD54B4" w14:textId="77777777" w:rsidTr="00582502">
        <w:trPr>
          <w:trHeight w:val="244"/>
        </w:trPr>
        <w:tc>
          <w:tcPr>
            <w:tcW w:w="2034" w:type="dxa"/>
            <w:vAlign w:val="center"/>
            <w:hideMark/>
          </w:tcPr>
          <w:p w14:paraId="5E11E596" w14:textId="77777777" w:rsidR="004211AF" w:rsidRPr="00810DF6" w:rsidRDefault="00000000" w:rsidP="00810DF6">
            <w:pPr>
              <w:pStyle w:val="TableText"/>
            </w:pPr>
            <w:sdt>
              <w:sdtPr>
                <w:id w:val="724876314"/>
                <w:placeholder>
                  <w:docPart w:val="FF8D919E10C14C3FB49E0F5A9DCB5320"/>
                </w:placeholder>
                <w:temporary/>
                <w:showingPlcHdr/>
                <w15:appearance w15:val="hidden"/>
              </w:sdtPr>
              <w:sdtContent>
                <w:r w:rsidR="004211AF" w:rsidRPr="00810DF6">
                  <w:rPr>
                    <w:lang w:val="en-GB" w:bidi="en-GB"/>
                  </w:rPr>
                  <w:t>Rent</w:t>
                </w:r>
              </w:sdtContent>
            </w:sdt>
          </w:p>
        </w:tc>
        <w:tc>
          <w:tcPr>
            <w:tcW w:w="900" w:type="dxa"/>
            <w:noWrap/>
            <w:vAlign w:val="center"/>
            <w:hideMark/>
          </w:tcPr>
          <w:p w14:paraId="6FA19A3C" w14:textId="77777777" w:rsidR="004211AF" w:rsidRPr="00810DF6" w:rsidRDefault="00000000" w:rsidP="00810DF6">
            <w:pPr>
              <w:pStyle w:val="TableText"/>
            </w:pPr>
            <w:sdt>
              <w:sdtPr>
                <w:id w:val="333494297"/>
                <w:placeholder>
                  <w:docPart w:val="A0248210504D40DC8CA6077779BAA29E"/>
                </w:placeholder>
                <w:temporary/>
                <w:showingPlcHdr/>
                <w15:appearance w15:val="hidden"/>
              </w:sdtPr>
              <w:sdtContent>
                <w:r w:rsidR="004211AF" w:rsidRPr="00810DF6">
                  <w:rPr>
                    <w:lang w:val="en-GB" w:bidi="en-GB"/>
                  </w:rPr>
                  <w:t>$1,250</w:t>
                </w:r>
              </w:sdtContent>
            </w:sdt>
          </w:p>
        </w:tc>
        <w:tc>
          <w:tcPr>
            <w:tcW w:w="810" w:type="dxa"/>
            <w:noWrap/>
            <w:vAlign w:val="center"/>
            <w:hideMark/>
          </w:tcPr>
          <w:p w14:paraId="25A6DB79" w14:textId="77777777" w:rsidR="004211AF" w:rsidRPr="00810DF6" w:rsidRDefault="00000000" w:rsidP="00810DF6">
            <w:pPr>
              <w:pStyle w:val="TableText"/>
            </w:pPr>
            <w:sdt>
              <w:sdtPr>
                <w:id w:val="2096974015"/>
                <w:placeholder>
                  <w:docPart w:val="AC45023CB350472E98131508036BE327"/>
                </w:placeholder>
                <w:temporary/>
                <w:showingPlcHdr/>
                <w15:appearance w15:val="hidden"/>
              </w:sdtPr>
              <w:sdtContent>
                <w:r w:rsidR="004211AF" w:rsidRPr="00810DF6">
                  <w:rPr>
                    <w:lang w:val="en-GB" w:bidi="en-GB"/>
                  </w:rPr>
                  <w:t>$1,250</w:t>
                </w:r>
              </w:sdtContent>
            </w:sdt>
          </w:p>
        </w:tc>
        <w:tc>
          <w:tcPr>
            <w:tcW w:w="810" w:type="dxa"/>
            <w:noWrap/>
            <w:vAlign w:val="center"/>
            <w:hideMark/>
          </w:tcPr>
          <w:p w14:paraId="0D3E652F" w14:textId="77777777" w:rsidR="004211AF" w:rsidRPr="00810DF6" w:rsidRDefault="00000000" w:rsidP="00810DF6">
            <w:pPr>
              <w:pStyle w:val="TableText"/>
            </w:pPr>
            <w:sdt>
              <w:sdtPr>
                <w:id w:val="-1062707281"/>
                <w:placeholder>
                  <w:docPart w:val="0B8EC681D19A4E6E992B0F01223E54D4"/>
                </w:placeholder>
                <w:temporary/>
                <w:showingPlcHdr/>
                <w15:appearance w15:val="hidden"/>
              </w:sdtPr>
              <w:sdtContent>
                <w:r w:rsidR="004211AF" w:rsidRPr="00810DF6">
                  <w:rPr>
                    <w:lang w:val="en-GB" w:bidi="en-GB"/>
                  </w:rPr>
                  <w:t>$1,250</w:t>
                </w:r>
              </w:sdtContent>
            </w:sdt>
          </w:p>
        </w:tc>
        <w:tc>
          <w:tcPr>
            <w:tcW w:w="900" w:type="dxa"/>
            <w:noWrap/>
            <w:vAlign w:val="center"/>
            <w:hideMark/>
          </w:tcPr>
          <w:p w14:paraId="2DBC86B4" w14:textId="77777777" w:rsidR="004211AF" w:rsidRPr="00810DF6" w:rsidRDefault="00000000" w:rsidP="00810DF6">
            <w:pPr>
              <w:pStyle w:val="TableText"/>
            </w:pPr>
            <w:sdt>
              <w:sdtPr>
                <w:id w:val="-220219757"/>
                <w:placeholder>
                  <w:docPart w:val="E518765296B5430BBF173B10FD730AE0"/>
                </w:placeholder>
                <w:temporary/>
                <w:showingPlcHdr/>
                <w15:appearance w15:val="hidden"/>
              </w:sdtPr>
              <w:sdtContent>
                <w:r w:rsidR="004211AF" w:rsidRPr="00810DF6">
                  <w:rPr>
                    <w:lang w:val="en-GB" w:bidi="en-GB"/>
                  </w:rPr>
                  <w:t>$1,250</w:t>
                </w:r>
              </w:sdtContent>
            </w:sdt>
          </w:p>
        </w:tc>
        <w:tc>
          <w:tcPr>
            <w:tcW w:w="900" w:type="dxa"/>
            <w:noWrap/>
            <w:vAlign w:val="center"/>
            <w:hideMark/>
          </w:tcPr>
          <w:p w14:paraId="34887DEF" w14:textId="77777777" w:rsidR="004211AF" w:rsidRPr="00810DF6" w:rsidRDefault="00000000" w:rsidP="00810DF6">
            <w:pPr>
              <w:pStyle w:val="TableText"/>
            </w:pPr>
            <w:sdt>
              <w:sdtPr>
                <w:id w:val="-587311573"/>
                <w:placeholder>
                  <w:docPart w:val="CC8608C2E6A1439CB9963B3D94BE8B1C"/>
                </w:placeholder>
                <w:temporary/>
                <w:showingPlcHdr/>
                <w15:appearance w15:val="hidden"/>
              </w:sdtPr>
              <w:sdtContent>
                <w:r w:rsidR="004211AF" w:rsidRPr="00810DF6">
                  <w:rPr>
                    <w:lang w:val="en-GB" w:bidi="en-GB"/>
                  </w:rPr>
                  <w:t>$1,250</w:t>
                </w:r>
              </w:sdtContent>
            </w:sdt>
          </w:p>
        </w:tc>
        <w:tc>
          <w:tcPr>
            <w:tcW w:w="907" w:type="dxa"/>
            <w:gridSpan w:val="2"/>
            <w:noWrap/>
            <w:vAlign w:val="center"/>
            <w:hideMark/>
          </w:tcPr>
          <w:p w14:paraId="73540BCB" w14:textId="77777777" w:rsidR="004211AF" w:rsidRPr="00810DF6" w:rsidRDefault="00000000" w:rsidP="00810DF6">
            <w:pPr>
              <w:pStyle w:val="TableText"/>
            </w:pPr>
            <w:sdt>
              <w:sdtPr>
                <w:id w:val="982278743"/>
                <w:placeholder>
                  <w:docPart w:val="1EB20766EA21402EA208EBEA7EC60916"/>
                </w:placeholder>
                <w:temporary/>
                <w:showingPlcHdr/>
                <w15:appearance w15:val="hidden"/>
              </w:sdtPr>
              <w:sdtContent>
                <w:r w:rsidR="004211AF" w:rsidRPr="00810DF6">
                  <w:rPr>
                    <w:lang w:val="en-GB" w:bidi="en-GB"/>
                  </w:rPr>
                  <w:t>$1,250</w:t>
                </w:r>
              </w:sdtContent>
            </w:sdt>
          </w:p>
        </w:tc>
        <w:tc>
          <w:tcPr>
            <w:tcW w:w="893" w:type="dxa"/>
            <w:noWrap/>
            <w:vAlign w:val="center"/>
            <w:hideMark/>
          </w:tcPr>
          <w:p w14:paraId="7A556001" w14:textId="77777777" w:rsidR="004211AF" w:rsidRPr="00810DF6" w:rsidRDefault="00000000" w:rsidP="00810DF6">
            <w:pPr>
              <w:pStyle w:val="TableText"/>
            </w:pPr>
            <w:sdt>
              <w:sdtPr>
                <w:id w:val="1015580565"/>
                <w:placeholder>
                  <w:docPart w:val="E778791118794B04A0D3766E5AD48D51"/>
                </w:placeholder>
                <w:temporary/>
                <w:showingPlcHdr/>
                <w15:appearance w15:val="hidden"/>
              </w:sdtPr>
              <w:sdtContent>
                <w:r w:rsidR="004211AF" w:rsidRPr="00810DF6">
                  <w:rPr>
                    <w:lang w:val="en-GB" w:bidi="en-GB"/>
                  </w:rPr>
                  <w:t>$1,125</w:t>
                </w:r>
              </w:sdtContent>
            </w:sdt>
          </w:p>
        </w:tc>
        <w:tc>
          <w:tcPr>
            <w:tcW w:w="990" w:type="dxa"/>
            <w:gridSpan w:val="2"/>
            <w:noWrap/>
            <w:vAlign w:val="center"/>
            <w:hideMark/>
          </w:tcPr>
          <w:p w14:paraId="385110E8" w14:textId="77777777" w:rsidR="004211AF" w:rsidRPr="00810DF6" w:rsidRDefault="00000000" w:rsidP="00810DF6">
            <w:pPr>
              <w:pStyle w:val="TableText"/>
            </w:pPr>
            <w:sdt>
              <w:sdtPr>
                <w:id w:val="405652236"/>
                <w:placeholder>
                  <w:docPart w:val="38E9761125154C73A7E1283CD5677B17"/>
                </w:placeholder>
                <w:temporary/>
                <w:showingPlcHdr/>
                <w15:appearance w15:val="hidden"/>
              </w:sdtPr>
              <w:sdtContent>
                <w:r w:rsidR="004211AF" w:rsidRPr="00810DF6">
                  <w:rPr>
                    <w:lang w:val="en-GB" w:bidi="en-GB"/>
                  </w:rPr>
                  <w:t>$1,125</w:t>
                </w:r>
              </w:sdtContent>
            </w:sdt>
          </w:p>
        </w:tc>
        <w:tc>
          <w:tcPr>
            <w:tcW w:w="900" w:type="dxa"/>
            <w:noWrap/>
            <w:vAlign w:val="center"/>
            <w:hideMark/>
          </w:tcPr>
          <w:p w14:paraId="19026894" w14:textId="77777777" w:rsidR="004211AF" w:rsidRPr="00810DF6" w:rsidRDefault="00000000" w:rsidP="00810DF6">
            <w:pPr>
              <w:pStyle w:val="TableText"/>
            </w:pPr>
            <w:sdt>
              <w:sdtPr>
                <w:id w:val="-964893750"/>
                <w:placeholder>
                  <w:docPart w:val="BAF943858B2B45269635D5CC9A4FD106"/>
                </w:placeholder>
                <w:temporary/>
                <w:showingPlcHdr/>
                <w15:appearance w15:val="hidden"/>
              </w:sdtPr>
              <w:sdtContent>
                <w:r w:rsidR="004211AF" w:rsidRPr="00810DF6">
                  <w:rPr>
                    <w:lang w:val="en-GB" w:bidi="en-GB"/>
                  </w:rPr>
                  <w:t>$1,125</w:t>
                </w:r>
              </w:sdtContent>
            </w:sdt>
          </w:p>
        </w:tc>
        <w:tc>
          <w:tcPr>
            <w:tcW w:w="900" w:type="dxa"/>
            <w:noWrap/>
            <w:vAlign w:val="center"/>
            <w:hideMark/>
          </w:tcPr>
          <w:p w14:paraId="0C72B682" w14:textId="77777777" w:rsidR="004211AF" w:rsidRPr="00810DF6" w:rsidRDefault="00000000" w:rsidP="00810DF6">
            <w:pPr>
              <w:pStyle w:val="TableText"/>
            </w:pPr>
            <w:sdt>
              <w:sdtPr>
                <w:id w:val="-1821951392"/>
                <w:placeholder>
                  <w:docPart w:val="F4B70DD5486F4205B61A3B9F2B924251"/>
                </w:placeholder>
                <w:temporary/>
                <w:showingPlcHdr/>
                <w15:appearance w15:val="hidden"/>
              </w:sdtPr>
              <w:sdtContent>
                <w:r w:rsidR="004211AF" w:rsidRPr="00810DF6">
                  <w:rPr>
                    <w:lang w:val="en-GB" w:bidi="en-GB"/>
                  </w:rPr>
                  <w:t>$1,125</w:t>
                </w:r>
              </w:sdtContent>
            </w:sdt>
          </w:p>
        </w:tc>
        <w:tc>
          <w:tcPr>
            <w:tcW w:w="900" w:type="dxa"/>
            <w:noWrap/>
            <w:vAlign w:val="center"/>
            <w:hideMark/>
          </w:tcPr>
          <w:p w14:paraId="27D04A4E" w14:textId="77777777" w:rsidR="004211AF" w:rsidRPr="00810DF6" w:rsidRDefault="00000000" w:rsidP="00810DF6">
            <w:pPr>
              <w:pStyle w:val="TableText"/>
            </w:pPr>
            <w:sdt>
              <w:sdtPr>
                <w:id w:val="1961764692"/>
                <w:placeholder>
                  <w:docPart w:val="954191E23F0F445A84043FBD7DB36A18"/>
                </w:placeholder>
                <w:temporary/>
                <w:showingPlcHdr/>
                <w15:appearance w15:val="hidden"/>
              </w:sdtPr>
              <w:sdtContent>
                <w:r w:rsidR="004211AF" w:rsidRPr="00810DF6">
                  <w:rPr>
                    <w:lang w:val="en-GB" w:bidi="en-GB"/>
                  </w:rPr>
                  <w:t>$1,125</w:t>
                </w:r>
              </w:sdtContent>
            </w:sdt>
          </w:p>
        </w:tc>
        <w:tc>
          <w:tcPr>
            <w:tcW w:w="895" w:type="dxa"/>
            <w:noWrap/>
            <w:vAlign w:val="center"/>
            <w:hideMark/>
          </w:tcPr>
          <w:p w14:paraId="7CBF6B33" w14:textId="77777777" w:rsidR="004211AF" w:rsidRPr="00810DF6" w:rsidRDefault="00000000" w:rsidP="00810DF6">
            <w:pPr>
              <w:pStyle w:val="TableText"/>
            </w:pPr>
            <w:sdt>
              <w:sdtPr>
                <w:id w:val="-1960024975"/>
                <w:placeholder>
                  <w:docPart w:val="AC194EDA3CFD423297DDEB2CBD95CB17"/>
                </w:placeholder>
                <w:temporary/>
                <w:showingPlcHdr/>
                <w15:appearance w15:val="hidden"/>
              </w:sdtPr>
              <w:sdtContent>
                <w:r w:rsidR="004211AF" w:rsidRPr="00810DF6">
                  <w:rPr>
                    <w:lang w:val="en-GB" w:bidi="en-GB"/>
                  </w:rPr>
                  <w:t>$1,125</w:t>
                </w:r>
              </w:sdtContent>
            </w:sdt>
          </w:p>
        </w:tc>
        <w:tc>
          <w:tcPr>
            <w:tcW w:w="941" w:type="dxa"/>
            <w:noWrap/>
            <w:vAlign w:val="center"/>
            <w:hideMark/>
          </w:tcPr>
          <w:p w14:paraId="56806DB3" w14:textId="77777777" w:rsidR="004211AF" w:rsidRPr="00810DF6" w:rsidRDefault="00000000" w:rsidP="00810DF6">
            <w:pPr>
              <w:pStyle w:val="TableText"/>
            </w:pPr>
            <w:sdt>
              <w:sdtPr>
                <w:id w:val="-1477069563"/>
                <w:placeholder>
                  <w:docPart w:val="38F21E6CB4C24F7CA74162E5AC7015BE"/>
                </w:placeholder>
                <w:temporary/>
                <w:showingPlcHdr/>
                <w15:appearance w15:val="hidden"/>
              </w:sdtPr>
              <w:sdtContent>
                <w:r w:rsidR="004211AF" w:rsidRPr="00810DF6">
                  <w:rPr>
                    <w:lang w:val="en-GB" w:bidi="en-GB"/>
                  </w:rPr>
                  <w:t>£15,000</w:t>
                </w:r>
              </w:sdtContent>
            </w:sdt>
          </w:p>
        </w:tc>
      </w:tr>
      <w:tr w:rsidR="00385D4D" w:rsidRPr="00810DF6" w14:paraId="7A7E55D3" w14:textId="77777777" w:rsidTr="00582502">
        <w:trPr>
          <w:trHeight w:val="244"/>
        </w:trPr>
        <w:tc>
          <w:tcPr>
            <w:tcW w:w="2034" w:type="dxa"/>
            <w:shd w:val="clear" w:color="auto" w:fill="F2F2F2" w:themeFill="background1" w:themeFillShade="F2"/>
            <w:vAlign w:val="center"/>
            <w:hideMark/>
          </w:tcPr>
          <w:p w14:paraId="6CA74DB6" w14:textId="77777777" w:rsidR="004211AF" w:rsidRPr="00810DF6" w:rsidRDefault="00000000" w:rsidP="00810DF6">
            <w:pPr>
              <w:pStyle w:val="TableText"/>
            </w:pPr>
            <w:sdt>
              <w:sdtPr>
                <w:id w:val="508500970"/>
                <w:placeholder>
                  <w:docPart w:val="95E4C40F35154287945E7AB32E96E079"/>
                </w:placeholder>
                <w:temporary/>
                <w:showingPlcHdr/>
                <w15:appearance w15:val="hidden"/>
              </w:sdtPr>
              <w:sdtContent>
                <w:r w:rsidR="004211AF" w:rsidRPr="00810DF6">
                  <w:rPr>
                    <w:lang w:val="en-GB" w:bidi="en-GB"/>
                  </w:rPr>
                  <w:t>Utilities</w:t>
                </w:r>
              </w:sdtContent>
            </w:sdt>
          </w:p>
        </w:tc>
        <w:tc>
          <w:tcPr>
            <w:tcW w:w="900" w:type="dxa"/>
            <w:shd w:val="clear" w:color="auto" w:fill="F2F2F2" w:themeFill="background1" w:themeFillShade="F2"/>
            <w:noWrap/>
            <w:vAlign w:val="center"/>
            <w:hideMark/>
          </w:tcPr>
          <w:p w14:paraId="695D3487" w14:textId="77777777" w:rsidR="004211AF" w:rsidRPr="00810DF6" w:rsidRDefault="00000000" w:rsidP="00810DF6">
            <w:pPr>
              <w:pStyle w:val="TableText"/>
            </w:pPr>
            <w:sdt>
              <w:sdtPr>
                <w:id w:val="-1818571704"/>
                <w:placeholder>
                  <w:docPart w:val="26439D2EBB2B4B7D92A7D7879786273E"/>
                </w:placeholder>
                <w:temporary/>
                <w:showingPlcHdr/>
                <w15:appearance w15:val="hidden"/>
              </w:sdtPr>
              <w:sdtContent>
                <w:r w:rsidR="004211AF" w:rsidRPr="00810DF6">
                  <w:rPr>
                    <w:lang w:val="en-GB" w:bidi="en-GB"/>
                  </w:rPr>
                  <w:t>$250</w:t>
                </w:r>
              </w:sdtContent>
            </w:sdt>
          </w:p>
        </w:tc>
        <w:tc>
          <w:tcPr>
            <w:tcW w:w="810" w:type="dxa"/>
            <w:shd w:val="clear" w:color="auto" w:fill="F2F2F2" w:themeFill="background1" w:themeFillShade="F2"/>
            <w:noWrap/>
            <w:vAlign w:val="center"/>
            <w:hideMark/>
          </w:tcPr>
          <w:p w14:paraId="37B51129" w14:textId="77777777" w:rsidR="004211AF" w:rsidRPr="00810DF6" w:rsidRDefault="00000000" w:rsidP="00810DF6">
            <w:pPr>
              <w:pStyle w:val="TableText"/>
            </w:pPr>
            <w:sdt>
              <w:sdtPr>
                <w:id w:val="2096736330"/>
                <w:placeholder>
                  <w:docPart w:val="F3F7275A97E94657B498AAD6C3A3966A"/>
                </w:placeholder>
                <w:temporary/>
                <w:showingPlcHdr/>
                <w15:appearance w15:val="hidden"/>
              </w:sdtPr>
              <w:sdtContent>
                <w:r w:rsidR="004211AF" w:rsidRPr="00810DF6">
                  <w:rPr>
                    <w:lang w:val="en-GB" w:bidi="en-GB"/>
                  </w:rPr>
                  <w:t>$150</w:t>
                </w:r>
              </w:sdtContent>
            </w:sdt>
          </w:p>
        </w:tc>
        <w:tc>
          <w:tcPr>
            <w:tcW w:w="810" w:type="dxa"/>
            <w:shd w:val="clear" w:color="auto" w:fill="F2F2F2" w:themeFill="background1" w:themeFillShade="F2"/>
            <w:noWrap/>
            <w:vAlign w:val="center"/>
            <w:hideMark/>
          </w:tcPr>
          <w:p w14:paraId="38601DDF" w14:textId="77777777" w:rsidR="004211AF" w:rsidRPr="00810DF6" w:rsidRDefault="00000000" w:rsidP="00810DF6">
            <w:pPr>
              <w:pStyle w:val="TableText"/>
            </w:pPr>
            <w:sdt>
              <w:sdtPr>
                <w:id w:val="1686323802"/>
                <w:placeholder>
                  <w:docPart w:val="B1CD5719C2F74D44A0067822A7275EEF"/>
                </w:placeholder>
                <w:temporary/>
                <w:showingPlcHdr/>
                <w15:appearance w15:val="hidden"/>
              </w:sdtPr>
              <w:sdtContent>
                <w:r w:rsidR="004211AF" w:rsidRPr="00810DF6">
                  <w:rPr>
                    <w:lang w:val="en-GB" w:bidi="en-GB"/>
                  </w:rPr>
                  <w:t>£200</w:t>
                </w:r>
              </w:sdtContent>
            </w:sdt>
          </w:p>
        </w:tc>
        <w:tc>
          <w:tcPr>
            <w:tcW w:w="900" w:type="dxa"/>
            <w:shd w:val="clear" w:color="auto" w:fill="F2F2F2" w:themeFill="background1" w:themeFillShade="F2"/>
            <w:noWrap/>
            <w:vAlign w:val="center"/>
            <w:hideMark/>
          </w:tcPr>
          <w:p w14:paraId="5A66D4E5" w14:textId="77777777" w:rsidR="004211AF" w:rsidRPr="00810DF6" w:rsidRDefault="00000000" w:rsidP="00810DF6">
            <w:pPr>
              <w:pStyle w:val="TableText"/>
            </w:pPr>
            <w:sdt>
              <w:sdtPr>
                <w:id w:val="568458558"/>
                <w:placeholder>
                  <w:docPart w:val="BFDE5D1B18854AC5B0ECC5545510789E"/>
                </w:placeholder>
                <w:temporary/>
                <w:showingPlcHdr/>
                <w15:appearance w15:val="hidden"/>
              </w:sdtPr>
              <w:sdtContent>
                <w:r w:rsidR="004211AF" w:rsidRPr="00810DF6">
                  <w:rPr>
                    <w:lang w:val="en-GB" w:bidi="en-GB"/>
                  </w:rPr>
                  <w:t>£200</w:t>
                </w:r>
              </w:sdtContent>
            </w:sdt>
          </w:p>
        </w:tc>
        <w:tc>
          <w:tcPr>
            <w:tcW w:w="900" w:type="dxa"/>
            <w:shd w:val="clear" w:color="auto" w:fill="F2F2F2" w:themeFill="background1" w:themeFillShade="F2"/>
            <w:noWrap/>
            <w:vAlign w:val="center"/>
            <w:hideMark/>
          </w:tcPr>
          <w:p w14:paraId="360229B6" w14:textId="77777777" w:rsidR="004211AF" w:rsidRPr="00810DF6" w:rsidRDefault="00000000" w:rsidP="00810DF6">
            <w:pPr>
              <w:pStyle w:val="TableText"/>
            </w:pPr>
            <w:sdt>
              <w:sdtPr>
                <w:id w:val="-1962107142"/>
                <w:placeholder>
                  <w:docPart w:val="B537F66204F44B4BB7EAB790D43BB194"/>
                </w:placeholder>
                <w:temporary/>
                <w:showingPlcHdr/>
                <w15:appearance w15:val="hidden"/>
              </w:sdtPr>
              <w:sdtContent>
                <w:r w:rsidR="004211AF" w:rsidRPr="00810DF6">
                  <w:rPr>
                    <w:lang w:val="en-GB" w:bidi="en-GB"/>
                  </w:rPr>
                  <w:t>£200</w:t>
                </w:r>
              </w:sdtContent>
            </w:sdt>
          </w:p>
        </w:tc>
        <w:tc>
          <w:tcPr>
            <w:tcW w:w="907" w:type="dxa"/>
            <w:gridSpan w:val="2"/>
            <w:shd w:val="clear" w:color="auto" w:fill="F2F2F2" w:themeFill="background1" w:themeFillShade="F2"/>
            <w:noWrap/>
            <w:vAlign w:val="center"/>
            <w:hideMark/>
          </w:tcPr>
          <w:p w14:paraId="0C0700C4" w14:textId="77777777" w:rsidR="004211AF" w:rsidRPr="00810DF6" w:rsidRDefault="00000000" w:rsidP="00810DF6">
            <w:pPr>
              <w:pStyle w:val="TableText"/>
            </w:pPr>
            <w:sdt>
              <w:sdtPr>
                <w:id w:val="463161989"/>
                <w:placeholder>
                  <w:docPart w:val="F4A8FD3D5D6644CBB7F78E7686E67C82"/>
                </w:placeholder>
                <w:temporary/>
                <w:showingPlcHdr/>
                <w15:appearance w15:val="hidden"/>
              </w:sdtPr>
              <w:sdtContent>
                <w:r w:rsidR="004211AF" w:rsidRPr="00810DF6">
                  <w:rPr>
                    <w:lang w:val="en-GB" w:bidi="en-GB"/>
                  </w:rPr>
                  <w:t>$250</w:t>
                </w:r>
              </w:sdtContent>
            </w:sdt>
          </w:p>
        </w:tc>
        <w:tc>
          <w:tcPr>
            <w:tcW w:w="893" w:type="dxa"/>
            <w:shd w:val="clear" w:color="auto" w:fill="F2F2F2" w:themeFill="background1" w:themeFillShade="F2"/>
            <w:noWrap/>
            <w:vAlign w:val="center"/>
            <w:hideMark/>
          </w:tcPr>
          <w:p w14:paraId="03B503EC" w14:textId="77777777" w:rsidR="004211AF" w:rsidRPr="00810DF6" w:rsidRDefault="00000000" w:rsidP="00810DF6">
            <w:pPr>
              <w:pStyle w:val="TableText"/>
            </w:pPr>
            <w:sdt>
              <w:sdtPr>
                <w:id w:val="2065364115"/>
                <w:placeholder>
                  <w:docPart w:val="9363A00D447045EAADE81EA3272F3F2C"/>
                </w:placeholder>
                <w:temporary/>
                <w:showingPlcHdr/>
                <w15:appearance w15:val="hidden"/>
              </w:sdtPr>
              <w:sdtContent>
                <w:r w:rsidR="004211AF" w:rsidRPr="00810DF6">
                  <w:rPr>
                    <w:lang w:val="en-GB" w:bidi="en-GB"/>
                  </w:rPr>
                  <w:t>$250</w:t>
                </w:r>
              </w:sdtContent>
            </w:sdt>
          </w:p>
        </w:tc>
        <w:tc>
          <w:tcPr>
            <w:tcW w:w="990" w:type="dxa"/>
            <w:gridSpan w:val="2"/>
            <w:shd w:val="clear" w:color="auto" w:fill="F2F2F2" w:themeFill="background1" w:themeFillShade="F2"/>
            <w:noWrap/>
            <w:vAlign w:val="center"/>
            <w:hideMark/>
          </w:tcPr>
          <w:p w14:paraId="5264285C" w14:textId="77777777" w:rsidR="004211AF" w:rsidRPr="00810DF6" w:rsidRDefault="00000000" w:rsidP="00810DF6">
            <w:pPr>
              <w:pStyle w:val="TableText"/>
            </w:pPr>
            <w:sdt>
              <w:sdtPr>
                <w:id w:val="178703000"/>
                <w:placeholder>
                  <w:docPart w:val="CC6431DC693E4ED68134D466BDF1C902"/>
                </w:placeholder>
                <w:temporary/>
                <w:showingPlcHdr/>
                <w15:appearance w15:val="hidden"/>
              </w:sdtPr>
              <w:sdtContent>
                <w:r w:rsidR="004211AF" w:rsidRPr="00810DF6">
                  <w:rPr>
                    <w:lang w:val="en-GB" w:bidi="en-GB"/>
                  </w:rPr>
                  <w:t>$250</w:t>
                </w:r>
              </w:sdtContent>
            </w:sdt>
          </w:p>
        </w:tc>
        <w:tc>
          <w:tcPr>
            <w:tcW w:w="900" w:type="dxa"/>
            <w:shd w:val="clear" w:color="auto" w:fill="F2F2F2" w:themeFill="background1" w:themeFillShade="F2"/>
            <w:noWrap/>
            <w:vAlign w:val="center"/>
            <w:hideMark/>
          </w:tcPr>
          <w:p w14:paraId="676D3107" w14:textId="77777777" w:rsidR="004211AF" w:rsidRPr="00810DF6" w:rsidRDefault="00000000" w:rsidP="00810DF6">
            <w:pPr>
              <w:pStyle w:val="TableText"/>
            </w:pPr>
            <w:sdt>
              <w:sdtPr>
                <w:id w:val="1017498084"/>
                <w:placeholder>
                  <w:docPart w:val="894CE78AAD7541CCA51620B97E0EFD63"/>
                </w:placeholder>
                <w:temporary/>
                <w:showingPlcHdr/>
                <w15:appearance w15:val="hidden"/>
              </w:sdtPr>
              <w:sdtContent>
                <w:r w:rsidR="004211AF" w:rsidRPr="00810DF6">
                  <w:rPr>
                    <w:lang w:val="en-GB" w:bidi="en-GB"/>
                  </w:rPr>
                  <w:t>£200</w:t>
                </w:r>
              </w:sdtContent>
            </w:sdt>
          </w:p>
        </w:tc>
        <w:tc>
          <w:tcPr>
            <w:tcW w:w="900" w:type="dxa"/>
            <w:shd w:val="clear" w:color="auto" w:fill="F2F2F2" w:themeFill="background1" w:themeFillShade="F2"/>
            <w:noWrap/>
            <w:vAlign w:val="center"/>
            <w:hideMark/>
          </w:tcPr>
          <w:p w14:paraId="62FED10D" w14:textId="77777777" w:rsidR="004211AF" w:rsidRPr="00810DF6" w:rsidRDefault="00000000" w:rsidP="00810DF6">
            <w:pPr>
              <w:pStyle w:val="TableText"/>
            </w:pPr>
            <w:sdt>
              <w:sdtPr>
                <w:id w:val="1606769155"/>
                <w:placeholder>
                  <w:docPart w:val="DBEFCD21E70C462DA4B310967B5BBFE8"/>
                </w:placeholder>
                <w:temporary/>
                <w:showingPlcHdr/>
                <w15:appearance w15:val="hidden"/>
              </w:sdtPr>
              <w:sdtContent>
                <w:r w:rsidR="004211AF" w:rsidRPr="00810DF6">
                  <w:rPr>
                    <w:lang w:val="en-GB" w:bidi="en-GB"/>
                  </w:rPr>
                  <w:t>£200</w:t>
                </w:r>
              </w:sdtContent>
            </w:sdt>
          </w:p>
        </w:tc>
        <w:tc>
          <w:tcPr>
            <w:tcW w:w="900" w:type="dxa"/>
            <w:shd w:val="clear" w:color="auto" w:fill="F2F2F2" w:themeFill="background1" w:themeFillShade="F2"/>
            <w:noWrap/>
            <w:vAlign w:val="center"/>
            <w:hideMark/>
          </w:tcPr>
          <w:p w14:paraId="64A6D50F" w14:textId="77777777" w:rsidR="004211AF" w:rsidRPr="00810DF6" w:rsidRDefault="00000000" w:rsidP="00810DF6">
            <w:pPr>
              <w:pStyle w:val="TableText"/>
            </w:pPr>
            <w:sdt>
              <w:sdtPr>
                <w:id w:val="267120232"/>
                <w:placeholder>
                  <w:docPart w:val="771972BD4BC14692842A38FB80C8CB10"/>
                </w:placeholder>
                <w:temporary/>
                <w:showingPlcHdr/>
                <w15:appearance w15:val="hidden"/>
              </w:sdtPr>
              <w:sdtContent>
                <w:r w:rsidR="004211AF" w:rsidRPr="00810DF6">
                  <w:rPr>
                    <w:lang w:val="en-GB" w:bidi="en-GB"/>
                  </w:rPr>
                  <w:t>$250</w:t>
                </w:r>
              </w:sdtContent>
            </w:sdt>
          </w:p>
        </w:tc>
        <w:tc>
          <w:tcPr>
            <w:tcW w:w="895" w:type="dxa"/>
            <w:shd w:val="clear" w:color="auto" w:fill="F2F2F2" w:themeFill="background1" w:themeFillShade="F2"/>
            <w:noWrap/>
            <w:vAlign w:val="center"/>
            <w:hideMark/>
          </w:tcPr>
          <w:p w14:paraId="6F488B85" w14:textId="77777777" w:rsidR="004211AF" w:rsidRPr="00810DF6" w:rsidRDefault="00000000" w:rsidP="00810DF6">
            <w:pPr>
              <w:pStyle w:val="TableText"/>
            </w:pPr>
            <w:sdt>
              <w:sdtPr>
                <w:id w:val="-1771082216"/>
                <w:placeholder>
                  <w:docPart w:val="4CF556E7A2F2498789AFE7740D0339D4"/>
                </w:placeholder>
                <w:temporary/>
                <w:showingPlcHdr/>
                <w15:appearance w15:val="hidden"/>
              </w:sdtPr>
              <w:sdtContent>
                <w:r w:rsidR="004211AF" w:rsidRPr="00810DF6">
                  <w:rPr>
                    <w:lang w:val="en-GB" w:bidi="en-GB"/>
                  </w:rPr>
                  <w:t>$250</w:t>
                </w:r>
              </w:sdtContent>
            </w:sdt>
          </w:p>
        </w:tc>
        <w:tc>
          <w:tcPr>
            <w:tcW w:w="941" w:type="dxa"/>
            <w:shd w:val="clear" w:color="auto" w:fill="F2F2F2" w:themeFill="background1" w:themeFillShade="F2"/>
            <w:noWrap/>
            <w:vAlign w:val="center"/>
            <w:hideMark/>
          </w:tcPr>
          <w:p w14:paraId="4D1D5CCF" w14:textId="77777777" w:rsidR="004211AF" w:rsidRPr="00810DF6" w:rsidRDefault="00000000" w:rsidP="00810DF6">
            <w:pPr>
              <w:pStyle w:val="TableText"/>
            </w:pPr>
            <w:sdt>
              <w:sdtPr>
                <w:id w:val="-538043938"/>
                <w:placeholder>
                  <w:docPart w:val="4C29657A98004B52A940C1BDF1F1E774"/>
                </w:placeholder>
                <w:temporary/>
                <w:showingPlcHdr/>
                <w15:appearance w15:val="hidden"/>
              </w:sdtPr>
              <w:sdtContent>
                <w:r w:rsidR="004211AF" w:rsidRPr="00810DF6">
                  <w:rPr>
                    <w:lang w:val="en-GB" w:bidi="en-GB"/>
                  </w:rPr>
                  <w:t>$2,650</w:t>
                </w:r>
              </w:sdtContent>
            </w:sdt>
          </w:p>
        </w:tc>
      </w:tr>
      <w:tr w:rsidR="00385D4D" w:rsidRPr="00810DF6" w14:paraId="5F0A612B" w14:textId="77777777" w:rsidTr="00582502">
        <w:trPr>
          <w:trHeight w:val="244"/>
        </w:trPr>
        <w:tc>
          <w:tcPr>
            <w:tcW w:w="2034" w:type="dxa"/>
            <w:vAlign w:val="center"/>
            <w:hideMark/>
          </w:tcPr>
          <w:p w14:paraId="5BAF7DAE" w14:textId="77777777" w:rsidR="004211AF" w:rsidRPr="00810DF6" w:rsidRDefault="00000000" w:rsidP="00810DF6">
            <w:pPr>
              <w:pStyle w:val="TableText"/>
            </w:pPr>
            <w:sdt>
              <w:sdtPr>
                <w:id w:val="-1195076694"/>
                <w:placeholder>
                  <w:docPart w:val="6EC2A586CF9D4739AE7C368D1AA01864"/>
                </w:placeholder>
                <w:temporary/>
                <w:showingPlcHdr/>
                <w15:appearance w15:val="hidden"/>
              </w:sdtPr>
              <w:sdtContent>
                <w:r w:rsidR="004211AF" w:rsidRPr="00810DF6">
                  <w:rPr>
                    <w:lang w:val="en-GB" w:bidi="en-GB"/>
                  </w:rPr>
                  <w:t>Website expenses</w:t>
                </w:r>
              </w:sdtContent>
            </w:sdt>
          </w:p>
        </w:tc>
        <w:tc>
          <w:tcPr>
            <w:tcW w:w="900" w:type="dxa"/>
            <w:noWrap/>
            <w:vAlign w:val="center"/>
            <w:hideMark/>
          </w:tcPr>
          <w:p w14:paraId="76756A21" w14:textId="77777777" w:rsidR="004211AF" w:rsidRPr="00810DF6" w:rsidRDefault="00000000" w:rsidP="00810DF6">
            <w:pPr>
              <w:pStyle w:val="TableText"/>
            </w:pPr>
            <w:sdt>
              <w:sdtPr>
                <w:id w:val="1603765191"/>
                <w:placeholder>
                  <w:docPart w:val="961DDA298D6C4523B6349A4696063F1A"/>
                </w:placeholder>
                <w:temporary/>
                <w:showingPlcHdr/>
                <w15:appearance w15:val="hidden"/>
              </w:sdtPr>
              <w:sdtContent>
                <w:r w:rsidR="004211AF" w:rsidRPr="00810DF6">
                  <w:rPr>
                    <w:lang w:val="en-GB" w:bidi="en-GB"/>
                  </w:rPr>
                  <w:t>$175</w:t>
                </w:r>
              </w:sdtContent>
            </w:sdt>
          </w:p>
        </w:tc>
        <w:tc>
          <w:tcPr>
            <w:tcW w:w="810" w:type="dxa"/>
            <w:noWrap/>
            <w:vAlign w:val="center"/>
            <w:hideMark/>
          </w:tcPr>
          <w:p w14:paraId="11755FBD" w14:textId="77777777" w:rsidR="004211AF" w:rsidRPr="00810DF6" w:rsidRDefault="00000000" w:rsidP="00810DF6">
            <w:pPr>
              <w:pStyle w:val="TableText"/>
            </w:pPr>
            <w:sdt>
              <w:sdtPr>
                <w:id w:val="-1320340791"/>
                <w:placeholder>
                  <w:docPart w:val="5EE374000B2F4E92B460D027FC43320C"/>
                </w:placeholder>
                <w:temporary/>
                <w:showingPlcHdr/>
                <w15:appearance w15:val="hidden"/>
              </w:sdtPr>
              <w:sdtContent>
                <w:r w:rsidR="004211AF" w:rsidRPr="00810DF6">
                  <w:rPr>
                    <w:lang w:val="en-GB" w:bidi="en-GB"/>
                  </w:rPr>
                  <w:t>$175</w:t>
                </w:r>
              </w:sdtContent>
            </w:sdt>
          </w:p>
        </w:tc>
        <w:tc>
          <w:tcPr>
            <w:tcW w:w="810" w:type="dxa"/>
            <w:noWrap/>
            <w:vAlign w:val="center"/>
            <w:hideMark/>
          </w:tcPr>
          <w:p w14:paraId="5EE690ED" w14:textId="77777777" w:rsidR="004211AF" w:rsidRPr="00810DF6" w:rsidRDefault="00000000" w:rsidP="00810DF6">
            <w:pPr>
              <w:pStyle w:val="TableText"/>
            </w:pPr>
            <w:sdt>
              <w:sdtPr>
                <w:id w:val="-1203711122"/>
                <w:placeholder>
                  <w:docPart w:val="C5CD69D449284A3AB872EE61D0889764"/>
                </w:placeholder>
                <w:temporary/>
                <w:showingPlcHdr/>
                <w15:appearance w15:val="hidden"/>
              </w:sdtPr>
              <w:sdtContent>
                <w:r w:rsidR="004211AF" w:rsidRPr="00810DF6">
                  <w:rPr>
                    <w:lang w:val="en-GB" w:bidi="en-GB"/>
                  </w:rPr>
                  <w:t>$175</w:t>
                </w:r>
              </w:sdtContent>
            </w:sdt>
          </w:p>
        </w:tc>
        <w:tc>
          <w:tcPr>
            <w:tcW w:w="900" w:type="dxa"/>
            <w:noWrap/>
            <w:vAlign w:val="center"/>
            <w:hideMark/>
          </w:tcPr>
          <w:p w14:paraId="4E52C7F0" w14:textId="77777777" w:rsidR="004211AF" w:rsidRPr="00810DF6" w:rsidRDefault="00000000" w:rsidP="00810DF6">
            <w:pPr>
              <w:pStyle w:val="TableText"/>
            </w:pPr>
            <w:sdt>
              <w:sdtPr>
                <w:id w:val="1417217310"/>
                <w:placeholder>
                  <w:docPart w:val="026378D7D553453A812DFE757DFC77A0"/>
                </w:placeholder>
                <w:temporary/>
                <w:showingPlcHdr/>
                <w15:appearance w15:val="hidden"/>
              </w:sdtPr>
              <w:sdtContent>
                <w:r w:rsidR="004211AF" w:rsidRPr="00810DF6">
                  <w:rPr>
                    <w:lang w:val="en-GB" w:bidi="en-GB"/>
                  </w:rPr>
                  <w:t>$175</w:t>
                </w:r>
              </w:sdtContent>
            </w:sdt>
          </w:p>
        </w:tc>
        <w:tc>
          <w:tcPr>
            <w:tcW w:w="900" w:type="dxa"/>
            <w:noWrap/>
            <w:vAlign w:val="center"/>
            <w:hideMark/>
          </w:tcPr>
          <w:p w14:paraId="58CD14FB" w14:textId="77777777" w:rsidR="004211AF" w:rsidRPr="00810DF6" w:rsidRDefault="00000000" w:rsidP="00810DF6">
            <w:pPr>
              <w:pStyle w:val="TableText"/>
            </w:pPr>
            <w:sdt>
              <w:sdtPr>
                <w:id w:val="1983961330"/>
                <w:placeholder>
                  <w:docPart w:val="50D2A94DA7734746A44FB95A598CDBB8"/>
                </w:placeholder>
                <w:temporary/>
                <w:showingPlcHdr/>
                <w15:appearance w15:val="hidden"/>
              </w:sdtPr>
              <w:sdtContent>
                <w:r w:rsidR="004211AF" w:rsidRPr="00810DF6">
                  <w:rPr>
                    <w:lang w:val="en-GB" w:bidi="en-GB"/>
                  </w:rPr>
                  <w:t>$175</w:t>
                </w:r>
              </w:sdtContent>
            </w:sdt>
          </w:p>
        </w:tc>
        <w:tc>
          <w:tcPr>
            <w:tcW w:w="907" w:type="dxa"/>
            <w:gridSpan w:val="2"/>
            <w:noWrap/>
            <w:vAlign w:val="center"/>
            <w:hideMark/>
          </w:tcPr>
          <w:p w14:paraId="4EAAD65F" w14:textId="77777777" w:rsidR="004211AF" w:rsidRPr="00810DF6" w:rsidRDefault="00000000" w:rsidP="00810DF6">
            <w:pPr>
              <w:pStyle w:val="TableText"/>
            </w:pPr>
            <w:sdt>
              <w:sdtPr>
                <w:id w:val="1903094755"/>
                <w:placeholder>
                  <w:docPart w:val="AA6E09F5C9774AFE94813D32CE85BFC9"/>
                </w:placeholder>
                <w:temporary/>
                <w:showingPlcHdr/>
                <w15:appearance w15:val="hidden"/>
              </w:sdtPr>
              <w:sdtContent>
                <w:r w:rsidR="004211AF" w:rsidRPr="00810DF6">
                  <w:rPr>
                    <w:lang w:val="en-GB" w:bidi="en-GB"/>
                  </w:rPr>
                  <w:t>$175</w:t>
                </w:r>
              </w:sdtContent>
            </w:sdt>
          </w:p>
        </w:tc>
        <w:tc>
          <w:tcPr>
            <w:tcW w:w="893" w:type="dxa"/>
            <w:noWrap/>
            <w:vAlign w:val="center"/>
            <w:hideMark/>
          </w:tcPr>
          <w:p w14:paraId="0AEED7A7" w14:textId="77777777" w:rsidR="004211AF" w:rsidRPr="00810DF6" w:rsidRDefault="00000000" w:rsidP="00810DF6">
            <w:pPr>
              <w:pStyle w:val="TableText"/>
            </w:pPr>
            <w:sdt>
              <w:sdtPr>
                <w:id w:val="-1793666266"/>
                <w:placeholder>
                  <w:docPart w:val="260D18E70A0D4CE69491DAE5A13F3515"/>
                </w:placeholder>
                <w:temporary/>
                <w:showingPlcHdr/>
                <w15:appearance w15:val="hidden"/>
              </w:sdtPr>
              <w:sdtContent>
                <w:r w:rsidR="004211AF" w:rsidRPr="00810DF6">
                  <w:rPr>
                    <w:lang w:val="en-GB" w:bidi="en-GB"/>
                  </w:rPr>
                  <w:t>$175</w:t>
                </w:r>
              </w:sdtContent>
            </w:sdt>
          </w:p>
        </w:tc>
        <w:tc>
          <w:tcPr>
            <w:tcW w:w="990" w:type="dxa"/>
            <w:gridSpan w:val="2"/>
            <w:noWrap/>
            <w:vAlign w:val="center"/>
            <w:hideMark/>
          </w:tcPr>
          <w:p w14:paraId="07D3CCAE" w14:textId="77777777" w:rsidR="004211AF" w:rsidRPr="00810DF6" w:rsidRDefault="00000000" w:rsidP="00810DF6">
            <w:pPr>
              <w:pStyle w:val="TableText"/>
            </w:pPr>
            <w:sdt>
              <w:sdtPr>
                <w:id w:val="535321117"/>
                <w:placeholder>
                  <w:docPart w:val="AD995ADFB25E4EF480C7F8869C1D4E0F"/>
                </w:placeholder>
                <w:temporary/>
                <w:showingPlcHdr/>
                <w15:appearance w15:val="hidden"/>
              </w:sdtPr>
              <w:sdtContent>
                <w:r w:rsidR="004211AF" w:rsidRPr="00810DF6">
                  <w:rPr>
                    <w:lang w:val="en-GB" w:bidi="en-GB"/>
                  </w:rPr>
                  <w:t>$175</w:t>
                </w:r>
              </w:sdtContent>
            </w:sdt>
          </w:p>
        </w:tc>
        <w:tc>
          <w:tcPr>
            <w:tcW w:w="900" w:type="dxa"/>
            <w:noWrap/>
            <w:vAlign w:val="center"/>
            <w:hideMark/>
          </w:tcPr>
          <w:p w14:paraId="635FECBA" w14:textId="77777777" w:rsidR="004211AF" w:rsidRPr="00810DF6" w:rsidRDefault="00000000" w:rsidP="00810DF6">
            <w:pPr>
              <w:pStyle w:val="TableText"/>
            </w:pPr>
            <w:sdt>
              <w:sdtPr>
                <w:id w:val="987212358"/>
                <w:placeholder>
                  <w:docPart w:val="6CFCA6907285434F941DC24C618992E8"/>
                </w:placeholder>
                <w:temporary/>
                <w:showingPlcHdr/>
                <w15:appearance w15:val="hidden"/>
              </w:sdtPr>
              <w:sdtContent>
                <w:r w:rsidR="004211AF" w:rsidRPr="00810DF6">
                  <w:rPr>
                    <w:lang w:val="en-GB" w:bidi="en-GB"/>
                  </w:rPr>
                  <w:t>$175</w:t>
                </w:r>
              </w:sdtContent>
            </w:sdt>
          </w:p>
        </w:tc>
        <w:tc>
          <w:tcPr>
            <w:tcW w:w="900" w:type="dxa"/>
            <w:noWrap/>
            <w:vAlign w:val="center"/>
            <w:hideMark/>
          </w:tcPr>
          <w:p w14:paraId="72097A47" w14:textId="77777777" w:rsidR="004211AF" w:rsidRPr="00810DF6" w:rsidRDefault="00000000" w:rsidP="00810DF6">
            <w:pPr>
              <w:pStyle w:val="TableText"/>
            </w:pPr>
            <w:sdt>
              <w:sdtPr>
                <w:id w:val="-1348939803"/>
                <w:placeholder>
                  <w:docPart w:val="30EF4A9AADEA48F2A86F12A5D818EEEF"/>
                </w:placeholder>
                <w:temporary/>
                <w:showingPlcHdr/>
                <w15:appearance w15:val="hidden"/>
              </w:sdtPr>
              <w:sdtContent>
                <w:r w:rsidR="004211AF" w:rsidRPr="00810DF6">
                  <w:rPr>
                    <w:lang w:val="en-GB" w:bidi="en-GB"/>
                  </w:rPr>
                  <w:t>$175</w:t>
                </w:r>
              </w:sdtContent>
            </w:sdt>
          </w:p>
        </w:tc>
        <w:tc>
          <w:tcPr>
            <w:tcW w:w="900" w:type="dxa"/>
            <w:noWrap/>
            <w:vAlign w:val="center"/>
            <w:hideMark/>
          </w:tcPr>
          <w:p w14:paraId="70A4E668" w14:textId="77777777" w:rsidR="004211AF" w:rsidRPr="00810DF6" w:rsidRDefault="00000000" w:rsidP="00810DF6">
            <w:pPr>
              <w:pStyle w:val="TableText"/>
            </w:pPr>
            <w:sdt>
              <w:sdtPr>
                <w:id w:val="-1633936169"/>
                <w:placeholder>
                  <w:docPart w:val="D82C8F926CDF482CA9B1DF0FFF120A22"/>
                </w:placeholder>
                <w:temporary/>
                <w:showingPlcHdr/>
                <w15:appearance w15:val="hidden"/>
              </w:sdtPr>
              <w:sdtContent>
                <w:r w:rsidR="004211AF" w:rsidRPr="00810DF6">
                  <w:rPr>
                    <w:lang w:val="en-GB" w:bidi="en-GB"/>
                  </w:rPr>
                  <w:t>$225</w:t>
                </w:r>
              </w:sdtContent>
            </w:sdt>
          </w:p>
        </w:tc>
        <w:tc>
          <w:tcPr>
            <w:tcW w:w="895" w:type="dxa"/>
            <w:noWrap/>
            <w:vAlign w:val="center"/>
            <w:hideMark/>
          </w:tcPr>
          <w:p w14:paraId="0128244A" w14:textId="77777777" w:rsidR="004211AF" w:rsidRPr="00810DF6" w:rsidRDefault="00000000" w:rsidP="00810DF6">
            <w:pPr>
              <w:pStyle w:val="TableText"/>
            </w:pPr>
            <w:sdt>
              <w:sdtPr>
                <w:id w:val="-1117522933"/>
                <w:placeholder>
                  <w:docPart w:val="B7619021A40E4839860BAF6EF3251B37"/>
                </w:placeholder>
                <w:temporary/>
                <w:showingPlcHdr/>
                <w15:appearance w15:val="hidden"/>
              </w:sdtPr>
              <w:sdtContent>
                <w:r w:rsidR="004211AF" w:rsidRPr="00810DF6">
                  <w:rPr>
                    <w:lang w:val="en-GB" w:bidi="en-GB"/>
                  </w:rPr>
                  <w:t>$225</w:t>
                </w:r>
              </w:sdtContent>
            </w:sdt>
          </w:p>
        </w:tc>
        <w:tc>
          <w:tcPr>
            <w:tcW w:w="941" w:type="dxa"/>
            <w:noWrap/>
            <w:vAlign w:val="center"/>
            <w:hideMark/>
          </w:tcPr>
          <w:p w14:paraId="7C04CBC6" w14:textId="77777777" w:rsidR="004211AF" w:rsidRPr="00810DF6" w:rsidRDefault="00000000" w:rsidP="00810DF6">
            <w:pPr>
              <w:pStyle w:val="TableText"/>
            </w:pPr>
            <w:sdt>
              <w:sdtPr>
                <w:id w:val="1560669496"/>
                <w:placeholder>
                  <w:docPart w:val="69F6299E21154AD199BA16A5449FD9BB"/>
                </w:placeholder>
                <w:temporary/>
                <w:showingPlcHdr/>
                <w15:appearance w15:val="hidden"/>
              </w:sdtPr>
              <w:sdtContent>
                <w:r w:rsidR="004211AF" w:rsidRPr="00810DF6">
                  <w:rPr>
                    <w:lang w:val="en-GB" w:bidi="en-GB"/>
                  </w:rPr>
                  <w:t>$2,200</w:t>
                </w:r>
              </w:sdtContent>
            </w:sdt>
          </w:p>
        </w:tc>
      </w:tr>
      <w:tr w:rsidR="00385D4D" w:rsidRPr="00810DF6" w14:paraId="0E636B7B" w14:textId="77777777" w:rsidTr="00582502">
        <w:trPr>
          <w:trHeight w:val="244"/>
        </w:trPr>
        <w:tc>
          <w:tcPr>
            <w:tcW w:w="2034" w:type="dxa"/>
            <w:shd w:val="clear" w:color="auto" w:fill="F2F2F2" w:themeFill="background1" w:themeFillShade="F2"/>
            <w:vAlign w:val="center"/>
            <w:hideMark/>
          </w:tcPr>
          <w:p w14:paraId="2C3E85C4" w14:textId="77777777" w:rsidR="004211AF" w:rsidRPr="00810DF6" w:rsidRDefault="00000000" w:rsidP="00810DF6">
            <w:pPr>
              <w:pStyle w:val="TableText"/>
            </w:pPr>
            <w:sdt>
              <w:sdtPr>
                <w:id w:val="1626348582"/>
                <w:placeholder>
                  <w:docPart w:val="B211A7BAD0EA4F4D8A4EA5361F542E3F"/>
                </w:placeholder>
                <w:temporary/>
                <w:showingPlcHdr/>
                <w15:appearance w15:val="hidden"/>
              </w:sdtPr>
              <w:sdtContent>
                <w:r w:rsidR="004211AF" w:rsidRPr="00810DF6">
                  <w:rPr>
                    <w:lang w:val="en-GB" w:bidi="en-GB"/>
                  </w:rPr>
                  <w:t>Internet/Phone</w:t>
                </w:r>
              </w:sdtContent>
            </w:sdt>
          </w:p>
        </w:tc>
        <w:tc>
          <w:tcPr>
            <w:tcW w:w="900" w:type="dxa"/>
            <w:shd w:val="clear" w:color="auto" w:fill="F2F2F2" w:themeFill="background1" w:themeFillShade="F2"/>
            <w:noWrap/>
            <w:vAlign w:val="center"/>
            <w:hideMark/>
          </w:tcPr>
          <w:p w14:paraId="759E6D31" w14:textId="77777777" w:rsidR="004211AF" w:rsidRPr="00810DF6" w:rsidRDefault="00000000" w:rsidP="00810DF6">
            <w:pPr>
              <w:pStyle w:val="TableText"/>
            </w:pPr>
            <w:sdt>
              <w:sdtPr>
                <w:id w:val="151267576"/>
                <w:placeholder>
                  <w:docPart w:val="0F4989DF905A40B8B4B84371808C9C45"/>
                </w:placeholder>
                <w:temporary/>
                <w:showingPlcHdr/>
                <w15:appearance w15:val="hidden"/>
              </w:sdtPr>
              <w:sdtContent>
                <w:r w:rsidR="004211AF" w:rsidRPr="00810DF6">
                  <w:rPr>
                    <w:lang w:val="en-GB" w:bidi="en-GB"/>
                  </w:rPr>
                  <w:t>$110</w:t>
                </w:r>
              </w:sdtContent>
            </w:sdt>
          </w:p>
        </w:tc>
        <w:tc>
          <w:tcPr>
            <w:tcW w:w="810" w:type="dxa"/>
            <w:shd w:val="clear" w:color="auto" w:fill="F2F2F2" w:themeFill="background1" w:themeFillShade="F2"/>
            <w:noWrap/>
            <w:vAlign w:val="center"/>
            <w:hideMark/>
          </w:tcPr>
          <w:p w14:paraId="59CFEB75" w14:textId="77777777" w:rsidR="004211AF" w:rsidRPr="00810DF6" w:rsidRDefault="00000000" w:rsidP="00810DF6">
            <w:pPr>
              <w:pStyle w:val="TableText"/>
            </w:pPr>
            <w:sdt>
              <w:sdtPr>
                <w:id w:val="1916749837"/>
                <w:placeholder>
                  <w:docPart w:val="265B18229C0B466DA36190AB4DCED25E"/>
                </w:placeholder>
                <w:temporary/>
                <w:showingPlcHdr/>
                <w15:appearance w15:val="hidden"/>
              </w:sdtPr>
              <w:sdtContent>
                <w:r w:rsidR="004211AF" w:rsidRPr="00810DF6">
                  <w:rPr>
                    <w:lang w:val="en-GB" w:bidi="en-GB"/>
                  </w:rPr>
                  <w:t>$110</w:t>
                </w:r>
              </w:sdtContent>
            </w:sdt>
          </w:p>
        </w:tc>
        <w:tc>
          <w:tcPr>
            <w:tcW w:w="810" w:type="dxa"/>
            <w:shd w:val="clear" w:color="auto" w:fill="F2F2F2" w:themeFill="background1" w:themeFillShade="F2"/>
            <w:noWrap/>
            <w:vAlign w:val="center"/>
            <w:hideMark/>
          </w:tcPr>
          <w:p w14:paraId="1888CEAF" w14:textId="77777777" w:rsidR="004211AF" w:rsidRPr="00810DF6" w:rsidRDefault="00000000" w:rsidP="00810DF6">
            <w:pPr>
              <w:pStyle w:val="TableText"/>
            </w:pPr>
            <w:sdt>
              <w:sdtPr>
                <w:id w:val="-222836553"/>
                <w:placeholder>
                  <w:docPart w:val="C2E1DA5958924E3A9EF7D07E81D5CC57"/>
                </w:placeholder>
                <w:temporary/>
                <w:showingPlcHdr/>
                <w15:appearance w15:val="hidden"/>
              </w:sdtPr>
              <w:sdtContent>
                <w:r w:rsidR="004211AF" w:rsidRPr="00810DF6">
                  <w:rPr>
                    <w:lang w:val="en-GB" w:bidi="en-GB"/>
                  </w:rPr>
                  <w:t>$110</w:t>
                </w:r>
              </w:sdtContent>
            </w:sdt>
          </w:p>
        </w:tc>
        <w:tc>
          <w:tcPr>
            <w:tcW w:w="900" w:type="dxa"/>
            <w:shd w:val="clear" w:color="auto" w:fill="F2F2F2" w:themeFill="background1" w:themeFillShade="F2"/>
            <w:noWrap/>
            <w:vAlign w:val="center"/>
            <w:hideMark/>
          </w:tcPr>
          <w:p w14:paraId="536DC79F" w14:textId="77777777" w:rsidR="004211AF" w:rsidRPr="00810DF6" w:rsidRDefault="00000000" w:rsidP="00810DF6">
            <w:pPr>
              <w:pStyle w:val="TableText"/>
            </w:pPr>
            <w:sdt>
              <w:sdtPr>
                <w:id w:val="1446582222"/>
                <w:placeholder>
                  <w:docPart w:val="AD475C4A191B4632B8A6C0A3AA12D25F"/>
                </w:placeholder>
                <w:temporary/>
                <w:showingPlcHdr/>
                <w15:appearance w15:val="hidden"/>
              </w:sdtPr>
              <w:sdtContent>
                <w:r w:rsidR="004211AF" w:rsidRPr="00810DF6">
                  <w:rPr>
                    <w:lang w:val="en-GB" w:bidi="en-GB"/>
                  </w:rPr>
                  <w:t>$110</w:t>
                </w:r>
              </w:sdtContent>
            </w:sdt>
          </w:p>
        </w:tc>
        <w:tc>
          <w:tcPr>
            <w:tcW w:w="900" w:type="dxa"/>
            <w:shd w:val="clear" w:color="auto" w:fill="F2F2F2" w:themeFill="background1" w:themeFillShade="F2"/>
            <w:noWrap/>
            <w:vAlign w:val="center"/>
            <w:hideMark/>
          </w:tcPr>
          <w:p w14:paraId="358FF382" w14:textId="77777777" w:rsidR="004211AF" w:rsidRPr="00810DF6" w:rsidRDefault="00000000" w:rsidP="00810DF6">
            <w:pPr>
              <w:pStyle w:val="TableText"/>
            </w:pPr>
            <w:sdt>
              <w:sdtPr>
                <w:id w:val="1910031604"/>
                <w:placeholder>
                  <w:docPart w:val="FDF886E1217C4123B3773432F8F371D3"/>
                </w:placeholder>
                <w:temporary/>
                <w:showingPlcHdr/>
                <w15:appearance w15:val="hidden"/>
              </w:sdtPr>
              <w:sdtContent>
                <w:r w:rsidR="004211AF" w:rsidRPr="00810DF6">
                  <w:rPr>
                    <w:lang w:val="en-GB" w:bidi="en-GB"/>
                  </w:rPr>
                  <w:t>$110</w:t>
                </w:r>
              </w:sdtContent>
            </w:sdt>
          </w:p>
        </w:tc>
        <w:tc>
          <w:tcPr>
            <w:tcW w:w="907" w:type="dxa"/>
            <w:gridSpan w:val="2"/>
            <w:shd w:val="clear" w:color="auto" w:fill="F2F2F2" w:themeFill="background1" w:themeFillShade="F2"/>
            <w:noWrap/>
            <w:vAlign w:val="center"/>
            <w:hideMark/>
          </w:tcPr>
          <w:p w14:paraId="6E7D8669" w14:textId="77777777" w:rsidR="004211AF" w:rsidRPr="00810DF6" w:rsidRDefault="00000000" w:rsidP="00810DF6">
            <w:pPr>
              <w:pStyle w:val="TableText"/>
            </w:pPr>
            <w:sdt>
              <w:sdtPr>
                <w:id w:val="1840495462"/>
                <w:placeholder>
                  <w:docPart w:val="9C10810DE0874F74AF10DB9A7C62FA40"/>
                </w:placeholder>
                <w:temporary/>
                <w:showingPlcHdr/>
                <w15:appearance w15:val="hidden"/>
              </w:sdtPr>
              <w:sdtContent>
                <w:r w:rsidR="004211AF" w:rsidRPr="00810DF6">
                  <w:rPr>
                    <w:lang w:val="en-GB" w:bidi="en-GB"/>
                  </w:rPr>
                  <w:t>$110</w:t>
                </w:r>
              </w:sdtContent>
            </w:sdt>
          </w:p>
        </w:tc>
        <w:tc>
          <w:tcPr>
            <w:tcW w:w="893" w:type="dxa"/>
            <w:shd w:val="clear" w:color="auto" w:fill="F2F2F2" w:themeFill="background1" w:themeFillShade="F2"/>
            <w:noWrap/>
            <w:vAlign w:val="center"/>
            <w:hideMark/>
          </w:tcPr>
          <w:p w14:paraId="609A4F39" w14:textId="77777777" w:rsidR="004211AF" w:rsidRPr="00810DF6" w:rsidRDefault="00000000" w:rsidP="00810DF6">
            <w:pPr>
              <w:pStyle w:val="TableText"/>
            </w:pPr>
            <w:sdt>
              <w:sdtPr>
                <w:id w:val="-1285268036"/>
                <w:placeholder>
                  <w:docPart w:val="0B5C95C0757942B4BCBDBDD50D98A8EB"/>
                </w:placeholder>
                <w:temporary/>
                <w:showingPlcHdr/>
                <w15:appearance w15:val="hidden"/>
              </w:sdtPr>
              <w:sdtContent>
                <w:r w:rsidR="004211AF" w:rsidRPr="00810DF6">
                  <w:rPr>
                    <w:lang w:val="en-GB" w:bidi="en-GB"/>
                  </w:rPr>
                  <w:t>$110</w:t>
                </w:r>
              </w:sdtContent>
            </w:sdt>
          </w:p>
        </w:tc>
        <w:tc>
          <w:tcPr>
            <w:tcW w:w="990" w:type="dxa"/>
            <w:gridSpan w:val="2"/>
            <w:shd w:val="clear" w:color="auto" w:fill="F2F2F2" w:themeFill="background1" w:themeFillShade="F2"/>
            <w:noWrap/>
            <w:vAlign w:val="center"/>
            <w:hideMark/>
          </w:tcPr>
          <w:p w14:paraId="1ADE18E6" w14:textId="77777777" w:rsidR="004211AF" w:rsidRPr="00810DF6" w:rsidRDefault="00000000" w:rsidP="00810DF6">
            <w:pPr>
              <w:pStyle w:val="TableText"/>
            </w:pPr>
            <w:sdt>
              <w:sdtPr>
                <w:id w:val="-139888333"/>
                <w:placeholder>
                  <w:docPart w:val="66323133A583487FA28813CC690B6C88"/>
                </w:placeholder>
                <w:temporary/>
                <w:showingPlcHdr/>
                <w15:appearance w15:val="hidden"/>
              </w:sdtPr>
              <w:sdtContent>
                <w:r w:rsidR="004211AF" w:rsidRPr="00810DF6">
                  <w:rPr>
                    <w:lang w:val="en-GB" w:bidi="en-GB"/>
                  </w:rPr>
                  <w:t>$110</w:t>
                </w:r>
              </w:sdtContent>
            </w:sdt>
          </w:p>
        </w:tc>
        <w:tc>
          <w:tcPr>
            <w:tcW w:w="900" w:type="dxa"/>
            <w:shd w:val="clear" w:color="auto" w:fill="F2F2F2" w:themeFill="background1" w:themeFillShade="F2"/>
            <w:noWrap/>
            <w:vAlign w:val="center"/>
            <w:hideMark/>
          </w:tcPr>
          <w:p w14:paraId="556DE534" w14:textId="77777777" w:rsidR="004211AF" w:rsidRPr="00810DF6" w:rsidRDefault="00000000" w:rsidP="00810DF6">
            <w:pPr>
              <w:pStyle w:val="TableText"/>
            </w:pPr>
            <w:sdt>
              <w:sdtPr>
                <w:id w:val="1116343342"/>
                <w:placeholder>
                  <w:docPart w:val="7D2D0EF0A0274724B29F3778AA766A20"/>
                </w:placeholder>
                <w:temporary/>
                <w:showingPlcHdr/>
                <w15:appearance w15:val="hidden"/>
              </w:sdtPr>
              <w:sdtContent>
                <w:r w:rsidR="004211AF" w:rsidRPr="00810DF6">
                  <w:rPr>
                    <w:lang w:val="en-GB" w:bidi="en-GB"/>
                  </w:rPr>
                  <w:t>$110</w:t>
                </w:r>
              </w:sdtContent>
            </w:sdt>
          </w:p>
        </w:tc>
        <w:tc>
          <w:tcPr>
            <w:tcW w:w="900" w:type="dxa"/>
            <w:shd w:val="clear" w:color="auto" w:fill="F2F2F2" w:themeFill="background1" w:themeFillShade="F2"/>
            <w:noWrap/>
            <w:vAlign w:val="center"/>
            <w:hideMark/>
          </w:tcPr>
          <w:p w14:paraId="73FED7D3" w14:textId="77777777" w:rsidR="004211AF" w:rsidRPr="00810DF6" w:rsidRDefault="00000000" w:rsidP="00810DF6">
            <w:pPr>
              <w:pStyle w:val="TableText"/>
            </w:pPr>
            <w:sdt>
              <w:sdtPr>
                <w:id w:val="1959142111"/>
                <w:placeholder>
                  <w:docPart w:val="70855B22BAAF4AA0B42108DD4FA57C02"/>
                </w:placeholder>
                <w:temporary/>
                <w:showingPlcHdr/>
                <w15:appearance w15:val="hidden"/>
              </w:sdtPr>
              <w:sdtContent>
                <w:r w:rsidR="004211AF" w:rsidRPr="00810DF6">
                  <w:rPr>
                    <w:lang w:val="en-GB" w:bidi="en-GB"/>
                  </w:rPr>
                  <w:t>$110</w:t>
                </w:r>
              </w:sdtContent>
            </w:sdt>
          </w:p>
        </w:tc>
        <w:tc>
          <w:tcPr>
            <w:tcW w:w="900" w:type="dxa"/>
            <w:shd w:val="clear" w:color="auto" w:fill="F2F2F2" w:themeFill="background1" w:themeFillShade="F2"/>
            <w:noWrap/>
            <w:vAlign w:val="center"/>
            <w:hideMark/>
          </w:tcPr>
          <w:p w14:paraId="12AAB4FD" w14:textId="77777777" w:rsidR="004211AF" w:rsidRPr="00810DF6" w:rsidRDefault="00000000" w:rsidP="00810DF6">
            <w:pPr>
              <w:pStyle w:val="TableText"/>
            </w:pPr>
            <w:sdt>
              <w:sdtPr>
                <w:id w:val="-282573474"/>
                <w:placeholder>
                  <w:docPart w:val="DB65342418D640619519523AD5176AA4"/>
                </w:placeholder>
                <w:temporary/>
                <w:showingPlcHdr/>
                <w15:appearance w15:val="hidden"/>
              </w:sdtPr>
              <w:sdtContent>
                <w:r w:rsidR="004211AF" w:rsidRPr="00810DF6">
                  <w:rPr>
                    <w:lang w:val="en-GB" w:bidi="en-GB"/>
                  </w:rPr>
                  <w:t>$110</w:t>
                </w:r>
              </w:sdtContent>
            </w:sdt>
          </w:p>
        </w:tc>
        <w:tc>
          <w:tcPr>
            <w:tcW w:w="895" w:type="dxa"/>
            <w:shd w:val="clear" w:color="auto" w:fill="F2F2F2" w:themeFill="background1" w:themeFillShade="F2"/>
            <w:noWrap/>
            <w:vAlign w:val="center"/>
            <w:hideMark/>
          </w:tcPr>
          <w:p w14:paraId="39EE00CA" w14:textId="77777777" w:rsidR="004211AF" w:rsidRPr="00810DF6" w:rsidRDefault="00000000" w:rsidP="00810DF6">
            <w:pPr>
              <w:pStyle w:val="TableText"/>
            </w:pPr>
            <w:sdt>
              <w:sdtPr>
                <w:id w:val="766501435"/>
                <w:placeholder>
                  <w:docPart w:val="BCD63BCD17644BADB3AE5FECACD64D99"/>
                </w:placeholder>
                <w:temporary/>
                <w:showingPlcHdr/>
                <w15:appearance w15:val="hidden"/>
              </w:sdtPr>
              <w:sdtContent>
                <w:r w:rsidR="004211AF" w:rsidRPr="00810DF6">
                  <w:rPr>
                    <w:lang w:val="en-GB" w:bidi="en-GB"/>
                  </w:rPr>
                  <w:t>$110</w:t>
                </w:r>
              </w:sdtContent>
            </w:sdt>
          </w:p>
        </w:tc>
        <w:tc>
          <w:tcPr>
            <w:tcW w:w="941" w:type="dxa"/>
            <w:shd w:val="clear" w:color="auto" w:fill="F2F2F2" w:themeFill="background1" w:themeFillShade="F2"/>
            <w:noWrap/>
            <w:vAlign w:val="center"/>
            <w:hideMark/>
          </w:tcPr>
          <w:p w14:paraId="7AA105AB" w14:textId="77777777" w:rsidR="004211AF" w:rsidRPr="00810DF6" w:rsidRDefault="00000000" w:rsidP="00810DF6">
            <w:pPr>
              <w:pStyle w:val="TableText"/>
            </w:pPr>
            <w:sdt>
              <w:sdtPr>
                <w:id w:val="-1252961631"/>
                <w:placeholder>
                  <w:docPart w:val="50618D5E1E8145258F8C97E944A0CDC3"/>
                </w:placeholder>
                <w:temporary/>
                <w:showingPlcHdr/>
                <w15:appearance w15:val="hidden"/>
              </w:sdtPr>
              <w:sdtContent>
                <w:r w:rsidR="004211AF" w:rsidRPr="00810DF6">
                  <w:rPr>
                    <w:lang w:val="en-GB" w:bidi="en-GB"/>
                  </w:rPr>
                  <w:t>$1,320</w:t>
                </w:r>
              </w:sdtContent>
            </w:sdt>
          </w:p>
        </w:tc>
      </w:tr>
      <w:tr w:rsidR="00385D4D" w:rsidRPr="00810DF6" w14:paraId="7EF78966" w14:textId="77777777" w:rsidTr="00582502">
        <w:trPr>
          <w:trHeight w:val="244"/>
        </w:trPr>
        <w:tc>
          <w:tcPr>
            <w:tcW w:w="2034" w:type="dxa"/>
            <w:vAlign w:val="center"/>
            <w:hideMark/>
          </w:tcPr>
          <w:p w14:paraId="171F18FD" w14:textId="77777777" w:rsidR="004211AF" w:rsidRPr="00810DF6" w:rsidRDefault="00000000" w:rsidP="00810DF6">
            <w:pPr>
              <w:pStyle w:val="TableText"/>
            </w:pPr>
            <w:sdt>
              <w:sdtPr>
                <w:id w:val="1650320901"/>
                <w:placeholder>
                  <w:docPart w:val="22E14E56AC484070BC2879CD743B29CE"/>
                </w:placeholder>
                <w:temporary/>
                <w:showingPlcHdr/>
                <w15:appearance w15:val="hidden"/>
              </w:sdtPr>
              <w:sdtContent>
                <w:r w:rsidR="004211AF" w:rsidRPr="00810DF6">
                  <w:rPr>
                    <w:lang w:val="en-GB" w:bidi="en-GB"/>
                  </w:rPr>
                  <w:t>Insurance</w:t>
                </w:r>
              </w:sdtContent>
            </w:sdt>
          </w:p>
        </w:tc>
        <w:tc>
          <w:tcPr>
            <w:tcW w:w="900" w:type="dxa"/>
            <w:noWrap/>
            <w:vAlign w:val="center"/>
            <w:hideMark/>
          </w:tcPr>
          <w:p w14:paraId="1F0E6A71" w14:textId="77777777" w:rsidR="004211AF" w:rsidRPr="00810DF6" w:rsidRDefault="00000000" w:rsidP="00810DF6">
            <w:pPr>
              <w:pStyle w:val="TableText"/>
            </w:pPr>
            <w:sdt>
              <w:sdtPr>
                <w:id w:val="1879271992"/>
                <w:placeholder>
                  <w:docPart w:val="874ABEF0C2C546429B4D8EC4DF815ACD"/>
                </w:placeholder>
                <w:temporary/>
                <w:showingPlcHdr/>
                <w15:appearance w15:val="hidden"/>
              </w:sdtPr>
              <w:sdtContent>
                <w:r w:rsidR="004211AF" w:rsidRPr="00810DF6">
                  <w:rPr>
                    <w:lang w:val="en-GB" w:bidi="en-GB"/>
                  </w:rPr>
                  <w:t>$165</w:t>
                </w:r>
              </w:sdtContent>
            </w:sdt>
          </w:p>
        </w:tc>
        <w:tc>
          <w:tcPr>
            <w:tcW w:w="810" w:type="dxa"/>
            <w:noWrap/>
            <w:vAlign w:val="center"/>
            <w:hideMark/>
          </w:tcPr>
          <w:p w14:paraId="0716444D" w14:textId="77777777" w:rsidR="004211AF" w:rsidRPr="00810DF6" w:rsidRDefault="00000000" w:rsidP="00810DF6">
            <w:pPr>
              <w:pStyle w:val="TableText"/>
            </w:pPr>
            <w:sdt>
              <w:sdtPr>
                <w:id w:val="1062906428"/>
                <w:placeholder>
                  <w:docPart w:val="F4A9EB8039E442B2823400919174112E"/>
                </w:placeholder>
                <w:temporary/>
                <w:showingPlcHdr/>
                <w15:appearance w15:val="hidden"/>
              </w:sdtPr>
              <w:sdtContent>
                <w:r w:rsidR="004211AF" w:rsidRPr="00810DF6">
                  <w:rPr>
                    <w:lang w:val="en-GB" w:bidi="en-GB"/>
                  </w:rPr>
                  <w:t>$165</w:t>
                </w:r>
              </w:sdtContent>
            </w:sdt>
          </w:p>
        </w:tc>
        <w:tc>
          <w:tcPr>
            <w:tcW w:w="810" w:type="dxa"/>
            <w:noWrap/>
            <w:vAlign w:val="center"/>
            <w:hideMark/>
          </w:tcPr>
          <w:p w14:paraId="7C46E9E1" w14:textId="77777777" w:rsidR="004211AF" w:rsidRPr="00810DF6" w:rsidRDefault="00000000" w:rsidP="00810DF6">
            <w:pPr>
              <w:pStyle w:val="TableText"/>
            </w:pPr>
            <w:sdt>
              <w:sdtPr>
                <w:id w:val="969857323"/>
                <w:placeholder>
                  <w:docPart w:val="77440A30139943F3B5C59FA87B002F7F"/>
                </w:placeholder>
                <w:temporary/>
                <w:showingPlcHdr/>
                <w15:appearance w15:val="hidden"/>
              </w:sdtPr>
              <w:sdtContent>
                <w:r w:rsidR="004211AF" w:rsidRPr="00810DF6">
                  <w:rPr>
                    <w:lang w:val="en-GB" w:bidi="en-GB"/>
                  </w:rPr>
                  <w:t>$165</w:t>
                </w:r>
              </w:sdtContent>
            </w:sdt>
          </w:p>
        </w:tc>
        <w:tc>
          <w:tcPr>
            <w:tcW w:w="900" w:type="dxa"/>
            <w:noWrap/>
            <w:vAlign w:val="center"/>
            <w:hideMark/>
          </w:tcPr>
          <w:p w14:paraId="47874783" w14:textId="77777777" w:rsidR="004211AF" w:rsidRPr="00810DF6" w:rsidRDefault="00000000" w:rsidP="00810DF6">
            <w:pPr>
              <w:pStyle w:val="TableText"/>
            </w:pPr>
            <w:sdt>
              <w:sdtPr>
                <w:id w:val="2055741587"/>
                <w:placeholder>
                  <w:docPart w:val="D52CC58C3E37479CA0356C8836E872BA"/>
                </w:placeholder>
                <w:temporary/>
                <w:showingPlcHdr/>
                <w15:appearance w15:val="hidden"/>
              </w:sdtPr>
              <w:sdtContent>
                <w:r w:rsidR="004211AF" w:rsidRPr="00810DF6">
                  <w:rPr>
                    <w:lang w:val="en-GB" w:bidi="en-GB"/>
                  </w:rPr>
                  <w:t>$165</w:t>
                </w:r>
              </w:sdtContent>
            </w:sdt>
          </w:p>
        </w:tc>
        <w:tc>
          <w:tcPr>
            <w:tcW w:w="900" w:type="dxa"/>
            <w:noWrap/>
            <w:vAlign w:val="center"/>
            <w:hideMark/>
          </w:tcPr>
          <w:p w14:paraId="2BCF4049" w14:textId="77777777" w:rsidR="004211AF" w:rsidRPr="00810DF6" w:rsidRDefault="00000000" w:rsidP="00810DF6">
            <w:pPr>
              <w:pStyle w:val="TableText"/>
            </w:pPr>
            <w:sdt>
              <w:sdtPr>
                <w:id w:val="-1811317635"/>
                <w:placeholder>
                  <w:docPart w:val="D150AC4C8CFC46BFB19198472398F670"/>
                </w:placeholder>
                <w:temporary/>
                <w:showingPlcHdr/>
                <w15:appearance w15:val="hidden"/>
              </w:sdtPr>
              <w:sdtContent>
                <w:r w:rsidR="004211AF" w:rsidRPr="00810DF6">
                  <w:rPr>
                    <w:lang w:val="en-GB" w:bidi="en-GB"/>
                  </w:rPr>
                  <w:t>$165</w:t>
                </w:r>
              </w:sdtContent>
            </w:sdt>
          </w:p>
        </w:tc>
        <w:tc>
          <w:tcPr>
            <w:tcW w:w="907" w:type="dxa"/>
            <w:gridSpan w:val="2"/>
            <w:noWrap/>
            <w:vAlign w:val="center"/>
            <w:hideMark/>
          </w:tcPr>
          <w:p w14:paraId="48E2063D" w14:textId="77777777" w:rsidR="004211AF" w:rsidRPr="00810DF6" w:rsidRDefault="00000000" w:rsidP="00810DF6">
            <w:pPr>
              <w:pStyle w:val="TableText"/>
            </w:pPr>
            <w:sdt>
              <w:sdtPr>
                <w:id w:val="-1880393327"/>
                <w:placeholder>
                  <w:docPart w:val="87A0F5196B864F01BC00B78D7B0278B5"/>
                </w:placeholder>
                <w:temporary/>
                <w:showingPlcHdr/>
                <w15:appearance w15:val="hidden"/>
              </w:sdtPr>
              <w:sdtContent>
                <w:r w:rsidR="004211AF" w:rsidRPr="00810DF6">
                  <w:rPr>
                    <w:lang w:val="en-GB" w:bidi="en-GB"/>
                  </w:rPr>
                  <w:t>$165</w:t>
                </w:r>
              </w:sdtContent>
            </w:sdt>
          </w:p>
        </w:tc>
        <w:tc>
          <w:tcPr>
            <w:tcW w:w="893" w:type="dxa"/>
            <w:noWrap/>
            <w:vAlign w:val="center"/>
            <w:hideMark/>
          </w:tcPr>
          <w:p w14:paraId="22162435" w14:textId="77777777" w:rsidR="004211AF" w:rsidRPr="00810DF6" w:rsidRDefault="00000000" w:rsidP="00810DF6">
            <w:pPr>
              <w:pStyle w:val="TableText"/>
            </w:pPr>
            <w:sdt>
              <w:sdtPr>
                <w:id w:val="1739823700"/>
                <w:placeholder>
                  <w:docPart w:val="2894C9AD78884FC0BCD7C76A3C242CF0"/>
                </w:placeholder>
                <w:temporary/>
                <w:showingPlcHdr/>
                <w15:appearance w15:val="hidden"/>
              </w:sdtPr>
              <w:sdtContent>
                <w:r w:rsidR="004211AF" w:rsidRPr="00810DF6">
                  <w:rPr>
                    <w:lang w:val="en-GB" w:bidi="en-GB"/>
                  </w:rPr>
                  <w:t>$165</w:t>
                </w:r>
              </w:sdtContent>
            </w:sdt>
          </w:p>
        </w:tc>
        <w:tc>
          <w:tcPr>
            <w:tcW w:w="990" w:type="dxa"/>
            <w:gridSpan w:val="2"/>
            <w:noWrap/>
            <w:vAlign w:val="center"/>
            <w:hideMark/>
          </w:tcPr>
          <w:p w14:paraId="4677DB1F" w14:textId="77777777" w:rsidR="004211AF" w:rsidRPr="00810DF6" w:rsidRDefault="00000000" w:rsidP="00810DF6">
            <w:pPr>
              <w:pStyle w:val="TableText"/>
            </w:pPr>
            <w:sdt>
              <w:sdtPr>
                <w:id w:val="-855028366"/>
                <w:placeholder>
                  <w:docPart w:val="758D14B76A4244AEB8B540D8DDA991F2"/>
                </w:placeholder>
                <w:temporary/>
                <w:showingPlcHdr/>
                <w15:appearance w15:val="hidden"/>
              </w:sdtPr>
              <w:sdtContent>
                <w:r w:rsidR="004211AF" w:rsidRPr="00810DF6">
                  <w:rPr>
                    <w:lang w:val="en-GB" w:bidi="en-GB"/>
                  </w:rPr>
                  <w:t>$165</w:t>
                </w:r>
              </w:sdtContent>
            </w:sdt>
          </w:p>
        </w:tc>
        <w:tc>
          <w:tcPr>
            <w:tcW w:w="900" w:type="dxa"/>
            <w:noWrap/>
            <w:vAlign w:val="center"/>
            <w:hideMark/>
          </w:tcPr>
          <w:p w14:paraId="7F1E143E" w14:textId="77777777" w:rsidR="004211AF" w:rsidRPr="00810DF6" w:rsidRDefault="00000000" w:rsidP="00810DF6">
            <w:pPr>
              <w:pStyle w:val="TableText"/>
            </w:pPr>
            <w:sdt>
              <w:sdtPr>
                <w:id w:val="-1152063610"/>
                <w:placeholder>
                  <w:docPart w:val="87AD9F65BBF04F60A0BF6D8847CB16C4"/>
                </w:placeholder>
                <w:temporary/>
                <w:showingPlcHdr/>
                <w15:appearance w15:val="hidden"/>
              </w:sdtPr>
              <w:sdtContent>
                <w:r w:rsidR="004211AF" w:rsidRPr="00810DF6">
                  <w:rPr>
                    <w:lang w:val="en-GB" w:bidi="en-GB"/>
                  </w:rPr>
                  <w:t>$165</w:t>
                </w:r>
              </w:sdtContent>
            </w:sdt>
          </w:p>
        </w:tc>
        <w:tc>
          <w:tcPr>
            <w:tcW w:w="900" w:type="dxa"/>
            <w:noWrap/>
            <w:vAlign w:val="center"/>
            <w:hideMark/>
          </w:tcPr>
          <w:p w14:paraId="3FFB8283" w14:textId="77777777" w:rsidR="004211AF" w:rsidRPr="00810DF6" w:rsidRDefault="00000000" w:rsidP="00810DF6">
            <w:pPr>
              <w:pStyle w:val="TableText"/>
            </w:pPr>
            <w:sdt>
              <w:sdtPr>
                <w:id w:val="1199429556"/>
                <w:placeholder>
                  <w:docPart w:val="05BDDBCC398C4DD99BDA9096037B3A86"/>
                </w:placeholder>
                <w:temporary/>
                <w:showingPlcHdr/>
                <w15:appearance w15:val="hidden"/>
              </w:sdtPr>
              <w:sdtContent>
                <w:r w:rsidR="004211AF" w:rsidRPr="00810DF6">
                  <w:rPr>
                    <w:lang w:val="en-GB" w:bidi="en-GB"/>
                  </w:rPr>
                  <w:t>$165</w:t>
                </w:r>
              </w:sdtContent>
            </w:sdt>
          </w:p>
        </w:tc>
        <w:tc>
          <w:tcPr>
            <w:tcW w:w="900" w:type="dxa"/>
            <w:noWrap/>
            <w:vAlign w:val="center"/>
            <w:hideMark/>
          </w:tcPr>
          <w:p w14:paraId="2ECABC53" w14:textId="77777777" w:rsidR="004211AF" w:rsidRPr="00810DF6" w:rsidRDefault="00000000" w:rsidP="00810DF6">
            <w:pPr>
              <w:pStyle w:val="TableText"/>
            </w:pPr>
            <w:sdt>
              <w:sdtPr>
                <w:id w:val="1302346809"/>
                <w:placeholder>
                  <w:docPart w:val="5DDAC8B37AEE4A28A3E6AFE7CB3C3032"/>
                </w:placeholder>
                <w:temporary/>
                <w:showingPlcHdr/>
                <w15:appearance w15:val="hidden"/>
              </w:sdtPr>
              <w:sdtContent>
                <w:r w:rsidR="004211AF" w:rsidRPr="00810DF6">
                  <w:rPr>
                    <w:lang w:val="en-GB" w:bidi="en-GB"/>
                  </w:rPr>
                  <w:t>$165</w:t>
                </w:r>
              </w:sdtContent>
            </w:sdt>
          </w:p>
        </w:tc>
        <w:tc>
          <w:tcPr>
            <w:tcW w:w="895" w:type="dxa"/>
            <w:noWrap/>
            <w:vAlign w:val="center"/>
            <w:hideMark/>
          </w:tcPr>
          <w:p w14:paraId="32A782BC" w14:textId="77777777" w:rsidR="004211AF" w:rsidRPr="00810DF6" w:rsidRDefault="00000000" w:rsidP="00810DF6">
            <w:pPr>
              <w:pStyle w:val="TableText"/>
            </w:pPr>
            <w:sdt>
              <w:sdtPr>
                <w:id w:val="-798690403"/>
                <w:placeholder>
                  <w:docPart w:val="C40C890C8271475EAC39715C95377178"/>
                </w:placeholder>
                <w:temporary/>
                <w:showingPlcHdr/>
                <w15:appearance w15:val="hidden"/>
              </w:sdtPr>
              <w:sdtContent>
                <w:r w:rsidR="004211AF" w:rsidRPr="00810DF6">
                  <w:rPr>
                    <w:lang w:val="en-GB" w:bidi="en-GB"/>
                  </w:rPr>
                  <w:t>$165</w:t>
                </w:r>
              </w:sdtContent>
            </w:sdt>
          </w:p>
        </w:tc>
        <w:tc>
          <w:tcPr>
            <w:tcW w:w="941" w:type="dxa"/>
            <w:noWrap/>
            <w:vAlign w:val="center"/>
            <w:hideMark/>
          </w:tcPr>
          <w:p w14:paraId="5F4F442E" w14:textId="77777777" w:rsidR="004211AF" w:rsidRPr="00810DF6" w:rsidRDefault="00000000" w:rsidP="00810DF6">
            <w:pPr>
              <w:pStyle w:val="TableText"/>
            </w:pPr>
            <w:sdt>
              <w:sdtPr>
                <w:id w:val="-1639635420"/>
                <w:placeholder>
                  <w:docPart w:val="A14BAC6C03AA4EC286CEC37214DD5581"/>
                </w:placeholder>
                <w:temporary/>
                <w:showingPlcHdr/>
                <w15:appearance w15:val="hidden"/>
              </w:sdtPr>
              <w:sdtContent>
                <w:r w:rsidR="004211AF" w:rsidRPr="00810DF6">
                  <w:rPr>
                    <w:lang w:val="en-GB" w:bidi="en-GB"/>
                  </w:rPr>
                  <w:t>$1,980</w:t>
                </w:r>
              </w:sdtContent>
            </w:sdt>
          </w:p>
        </w:tc>
      </w:tr>
      <w:tr w:rsidR="00385D4D" w:rsidRPr="00810DF6" w14:paraId="5BCE9AC1" w14:textId="77777777" w:rsidTr="00582502">
        <w:trPr>
          <w:trHeight w:val="244"/>
        </w:trPr>
        <w:tc>
          <w:tcPr>
            <w:tcW w:w="2034" w:type="dxa"/>
            <w:shd w:val="clear" w:color="auto" w:fill="F2F2F2" w:themeFill="background1" w:themeFillShade="F2"/>
            <w:vAlign w:val="center"/>
            <w:hideMark/>
          </w:tcPr>
          <w:p w14:paraId="795F1572" w14:textId="77777777" w:rsidR="004211AF" w:rsidRPr="00810DF6" w:rsidRDefault="00000000" w:rsidP="00810DF6">
            <w:pPr>
              <w:pStyle w:val="TableText"/>
            </w:pPr>
            <w:sdt>
              <w:sdtPr>
                <w:id w:val="2138438692"/>
                <w:placeholder>
                  <w:docPart w:val="16583C5C2C064F4ABF40296EA2FBC201"/>
                </w:placeholder>
                <w:temporary/>
                <w:showingPlcHdr/>
                <w15:appearance w15:val="hidden"/>
              </w:sdtPr>
              <w:sdtContent>
                <w:r w:rsidR="004211AF" w:rsidRPr="00810DF6">
                  <w:rPr>
                    <w:lang w:val="en-GB" w:bidi="en-GB"/>
                  </w:rPr>
                  <w:t>Travel</w:t>
                </w:r>
              </w:sdtContent>
            </w:sdt>
          </w:p>
        </w:tc>
        <w:tc>
          <w:tcPr>
            <w:tcW w:w="900" w:type="dxa"/>
            <w:shd w:val="clear" w:color="auto" w:fill="F2F2F2" w:themeFill="background1" w:themeFillShade="F2"/>
            <w:noWrap/>
            <w:vAlign w:val="center"/>
            <w:hideMark/>
          </w:tcPr>
          <w:p w14:paraId="4FC6BF4F" w14:textId="77777777" w:rsidR="004211AF" w:rsidRPr="00810DF6" w:rsidRDefault="00000000" w:rsidP="00810DF6">
            <w:pPr>
              <w:pStyle w:val="TableText"/>
            </w:pPr>
            <w:sdt>
              <w:sdtPr>
                <w:id w:val="-670184831"/>
                <w:placeholder>
                  <w:docPart w:val="10E5850C39294EAC98191CDC423C12E0"/>
                </w:placeholder>
                <w:temporary/>
                <w:showingPlcHdr/>
                <w15:appearance w15:val="hidden"/>
              </w:sdtPr>
              <w:sdtContent>
                <w:r w:rsidR="004211AF" w:rsidRPr="00810DF6">
                  <w:rPr>
                    <w:lang w:val="en-GB" w:bidi="en-GB"/>
                  </w:rPr>
                  <w:t>£100</w:t>
                </w:r>
              </w:sdtContent>
            </w:sdt>
          </w:p>
        </w:tc>
        <w:tc>
          <w:tcPr>
            <w:tcW w:w="810" w:type="dxa"/>
            <w:shd w:val="clear" w:color="auto" w:fill="F2F2F2" w:themeFill="background1" w:themeFillShade="F2"/>
            <w:noWrap/>
            <w:vAlign w:val="center"/>
            <w:hideMark/>
          </w:tcPr>
          <w:p w14:paraId="16A60E25" w14:textId="77777777" w:rsidR="004211AF" w:rsidRPr="00810DF6" w:rsidRDefault="00000000" w:rsidP="00810DF6">
            <w:pPr>
              <w:pStyle w:val="TableText"/>
            </w:pPr>
            <w:sdt>
              <w:sdtPr>
                <w:id w:val="628135114"/>
                <w:placeholder>
                  <w:docPart w:val="EB9C8970857B430190EC17A268ED9376"/>
                </w:placeholder>
                <w:temporary/>
                <w:showingPlcHdr/>
                <w15:appearance w15:val="hidden"/>
              </w:sdtPr>
              <w:sdtContent>
                <w:r w:rsidR="004211AF" w:rsidRPr="00810DF6">
                  <w:rPr>
                    <w:lang w:val="en-GB" w:bidi="en-GB"/>
                  </w:rPr>
                  <w:t>£0</w:t>
                </w:r>
              </w:sdtContent>
            </w:sdt>
          </w:p>
        </w:tc>
        <w:tc>
          <w:tcPr>
            <w:tcW w:w="810" w:type="dxa"/>
            <w:shd w:val="clear" w:color="auto" w:fill="F2F2F2" w:themeFill="background1" w:themeFillShade="F2"/>
            <w:noWrap/>
            <w:vAlign w:val="center"/>
            <w:hideMark/>
          </w:tcPr>
          <w:p w14:paraId="7B79701D" w14:textId="77777777" w:rsidR="004211AF" w:rsidRPr="00810DF6" w:rsidRDefault="00000000" w:rsidP="00810DF6">
            <w:pPr>
              <w:pStyle w:val="TableText"/>
            </w:pPr>
            <w:sdt>
              <w:sdtPr>
                <w:id w:val="1778599637"/>
                <w:placeholder>
                  <w:docPart w:val="7126EE54B2C94D9987C640CA6221E3DD"/>
                </w:placeholder>
                <w:temporary/>
                <w:showingPlcHdr/>
                <w15:appearance w15:val="hidden"/>
              </w:sdtPr>
              <w:sdtContent>
                <w:r w:rsidR="004211AF" w:rsidRPr="00810DF6">
                  <w:rPr>
                    <w:lang w:val="en-GB" w:bidi="en-GB"/>
                  </w:rPr>
                  <w:t>£0</w:t>
                </w:r>
              </w:sdtContent>
            </w:sdt>
          </w:p>
        </w:tc>
        <w:tc>
          <w:tcPr>
            <w:tcW w:w="900" w:type="dxa"/>
            <w:shd w:val="clear" w:color="auto" w:fill="F2F2F2" w:themeFill="background1" w:themeFillShade="F2"/>
            <w:noWrap/>
            <w:vAlign w:val="center"/>
            <w:hideMark/>
          </w:tcPr>
          <w:p w14:paraId="7CCEFE18" w14:textId="77777777" w:rsidR="004211AF" w:rsidRPr="00810DF6" w:rsidRDefault="00000000" w:rsidP="00810DF6">
            <w:pPr>
              <w:pStyle w:val="TableText"/>
            </w:pPr>
            <w:sdt>
              <w:sdtPr>
                <w:id w:val="2134357319"/>
                <w:placeholder>
                  <w:docPart w:val="BB060530C43B4D9888CC35063E49EEBB"/>
                </w:placeholder>
                <w:temporary/>
                <w:showingPlcHdr/>
                <w15:appearance w15:val="hidden"/>
              </w:sdtPr>
              <w:sdtContent>
                <w:r w:rsidR="004211AF" w:rsidRPr="00810DF6">
                  <w:rPr>
                    <w:lang w:val="en-GB" w:bidi="en-GB"/>
                  </w:rPr>
                  <w:t>$250</w:t>
                </w:r>
              </w:sdtContent>
            </w:sdt>
          </w:p>
        </w:tc>
        <w:tc>
          <w:tcPr>
            <w:tcW w:w="900" w:type="dxa"/>
            <w:shd w:val="clear" w:color="auto" w:fill="F2F2F2" w:themeFill="background1" w:themeFillShade="F2"/>
            <w:noWrap/>
            <w:vAlign w:val="center"/>
            <w:hideMark/>
          </w:tcPr>
          <w:p w14:paraId="2BF6DEC6" w14:textId="77777777" w:rsidR="004211AF" w:rsidRPr="00810DF6" w:rsidRDefault="00000000" w:rsidP="00810DF6">
            <w:pPr>
              <w:pStyle w:val="TableText"/>
            </w:pPr>
            <w:sdt>
              <w:sdtPr>
                <w:id w:val="-881241558"/>
                <w:placeholder>
                  <w:docPart w:val="DF0E3A33528345C886B381BC2701AE7D"/>
                </w:placeholder>
                <w:temporary/>
                <w:showingPlcHdr/>
                <w15:appearance w15:val="hidden"/>
              </w:sdtPr>
              <w:sdtContent>
                <w:r w:rsidR="004211AF" w:rsidRPr="00810DF6">
                  <w:rPr>
                    <w:lang w:val="en-GB" w:bidi="en-GB"/>
                  </w:rPr>
                  <w:t>£0</w:t>
                </w:r>
              </w:sdtContent>
            </w:sdt>
          </w:p>
        </w:tc>
        <w:tc>
          <w:tcPr>
            <w:tcW w:w="907" w:type="dxa"/>
            <w:gridSpan w:val="2"/>
            <w:shd w:val="clear" w:color="auto" w:fill="F2F2F2" w:themeFill="background1" w:themeFillShade="F2"/>
            <w:noWrap/>
            <w:vAlign w:val="center"/>
            <w:hideMark/>
          </w:tcPr>
          <w:p w14:paraId="38CD15BE" w14:textId="77777777" w:rsidR="004211AF" w:rsidRPr="00810DF6" w:rsidRDefault="00000000" w:rsidP="00810DF6">
            <w:pPr>
              <w:pStyle w:val="TableText"/>
            </w:pPr>
            <w:sdt>
              <w:sdtPr>
                <w:id w:val="-1684041352"/>
                <w:placeholder>
                  <w:docPart w:val="C8235830BAEB463F86254E0C017E233C"/>
                </w:placeholder>
                <w:temporary/>
                <w:showingPlcHdr/>
                <w15:appearance w15:val="hidden"/>
              </w:sdtPr>
              <w:sdtContent>
                <w:r w:rsidR="004211AF" w:rsidRPr="00810DF6">
                  <w:rPr>
                    <w:lang w:val="en-GB" w:bidi="en-GB"/>
                  </w:rPr>
                  <w:t>£0</w:t>
                </w:r>
              </w:sdtContent>
            </w:sdt>
          </w:p>
        </w:tc>
        <w:tc>
          <w:tcPr>
            <w:tcW w:w="893" w:type="dxa"/>
            <w:shd w:val="clear" w:color="auto" w:fill="F2F2F2" w:themeFill="background1" w:themeFillShade="F2"/>
            <w:noWrap/>
            <w:vAlign w:val="center"/>
            <w:hideMark/>
          </w:tcPr>
          <w:p w14:paraId="2EC7DC43" w14:textId="77777777" w:rsidR="004211AF" w:rsidRPr="00810DF6" w:rsidRDefault="00000000" w:rsidP="00810DF6">
            <w:pPr>
              <w:pStyle w:val="TableText"/>
            </w:pPr>
            <w:sdt>
              <w:sdtPr>
                <w:id w:val="-1610358475"/>
                <w:placeholder>
                  <w:docPart w:val="F80AB9C3E79D473BA50E7069B3BB3EC0"/>
                </w:placeholder>
                <w:temporary/>
                <w:showingPlcHdr/>
                <w15:appearance w15:val="hidden"/>
              </w:sdtPr>
              <w:sdtContent>
                <w:r w:rsidR="004211AF" w:rsidRPr="00810DF6">
                  <w:rPr>
                    <w:lang w:val="en-GB" w:bidi="en-GB"/>
                  </w:rPr>
                  <w:t>£0</w:t>
                </w:r>
              </w:sdtContent>
            </w:sdt>
          </w:p>
        </w:tc>
        <w:tc>
          <w:tcPr>
            <w:tcW w:w="990" w:type="dxa"/>
            <w:gridSpan w:val="2"/>
            <w:shd w:val="clear" w:color="auto" w:fill="F2F2F2" w:themeFill="background1" w:themeFillShade="F2"/>
            <w:noWrap/>
            <w:vAlign w:val="center"/>
            <w:hideMark/>
          </w:tcPr>
          <w:p w14:paraId="4459BFB2" w14:textId="77777777" w:rsidR="004211AF" w:rsidRPr="00810DF6" w:rsidRDefault="00000000" w:rsidP="00810DF6">
            <w:pPr>
              <w:pStyle w:val="TableText"/>
            </w:pPr>
            <w:sdt>
              <w:sdtPr>
                <w:id w:val="-865134710"/>
                <w:placeholder>
                  <w:docPart w:val="CB36D84495174E7E8DA958DDD64894B9"/>
                </w:placeholder>
                <w:temporary/>
                <w:showingPlcHdr/>
                <w15:appearance w15:val="hidden"/>
              </w:sdtPr>
              <w:sdtContent>
                <w:r w:rsidR="004211AF" w:rsidRPr="00810DF6">
                  <w:rPr>
                    <w:lang w:val="en-GB" w:bidi="en-GB"/>
                  </w:rPr>
                  <w:t>£0</w:t>
                </w:r>
              </w:sdtContent>
            </w:sdt>
          </w:p>
        </w:tc>
        <w:tc>
          <w:tcPr>
            <w:tcW w:w="900" w:type="dxa"/>
            <w:shd w:val="clear" w:color="auto" w:fill="F2F2F2" w:themeFill="background1" w:themeFillShade="F2"/>
            <w:noWrap/>
            <w:vAlign w:val="center"/>
            <w:hideMark/>
          </w:tcPr>
          <w:p w14:paraId="421BE2D6" w14:textId="77777777" w:rsidR="004211AF" w:rsidRPr="00810DF6" w:rsidRDefault="00000000" w:rsidP="00810DF6">
            <w:pPr>
              <w:pStyle w:val="TableText"/>
            </w:pPr>
            <w:sdt>
              <w:sdtPr>
                <w:id w:val="327642055"/>
                <w:placeholder>
                  <w:docPart w:val="CB3490F52B534DFC840C714345F9DD4E"/>
                </w:placeholder>
                <w:temporary/>
                <w:showingPlcHdr/>
                <w15:appearance w15:val="hidden"/>
              </w:sdtPr>
              <w:sdtContent>
                <w:r w:rsidR="004211AF" w:rsidRPr="00810DF6">
                  <w:rPr>
                    <w:lang w:val="en-GB" w:bidi="en-GB"/>
                  </w:rPr>
                  <w:t>$675</w:t>
                </w:r>
              </w:sdtContent>
            </w:sdt>
          </w:p>
        </w:tc>
        <w:tc>
          <w:tcPr>
            <w:tcW w:w="900" w:type="dxa"/>
            <w:shd w:val="clear" w:color="auto" w:fill="F2F2F2" w:themeFill="background1" w:themeFillShade="F2"/>
            <w:noWrap/>
            <w:vAlign w:val="center"/>
            <w:hideMark/>
          </w:tcPr>
          <w:p w14:paraId="42D9F70C" w14:textId="77777777" w:rsidR="004211AF" w:rsidRPr="00810DF6" w:rsidRDefault="00000000" w:rsidP="00810DF6">
            <w:pPr>
              <w:pStyle w:val="TableText"/>
            </w:pPr>
            <w:sdt>
              <w:sdtPr>
                <w:id w:val="571469999"/>
                <w:placeholder>
                  <w:docPart w:val="A0994F9293F7493FA2D4DBA1F0E47F41"/>
                </w:placeholder>
                <w:temporary/>
                <w:showingPlcHdr/>
                <w15:appearance w15:val="hidden"/>
              </w:sdtPr>
              <w:sdtContent>
                <w:r w:rsidR="004211AF" w:rsidRPr="00810DF6">
                  <w:rPr>
                    <w:lang w:val="en-GB" w:bidi="en-GB"/>
                  </w:rPr>
                  <w:t>$800</w:t>
                </w:r>
              </w:sdtContent>
            </w:sdt>
          </w:p>
        </w:tc>
        <w:tc>
          <w:tcPr>
            <w:tcW w:w="900" w:type="dxa"/>
            <w:shd w:val="clear" w:color="auto" w:fill="F2F2F2" w:themeFill="background1" w:themeFillShade="F2"/>
            <w:noWrap/>
            <w:vAlign w:val="center"/>
            <w:hideMark/>
          </w:tcPr>
          <w:p w14:paraId="3EE74FE4" w14:textId="77777777" w:rsidR="004211AF" w:rsidRPr="00810DF6" w:rsidRDefault="00000000" w:rsidP="00810DF6">
            <w:pPr>
              <w:pStyle w:val="TableText"/>
            </w:pPr>
            <w:sdt>
              <w:sdtPr>
                <w:id w:val="-1789422486"/>
                <w:placeholder>
                  <w:docPart w:val="BDCB7BEE5D5A431FBD93C6EB8D538ED0"/>
                </w:placeholder>
                <w:temporary/>
                <w:showingPlcHdr/>
                <w15:appearance w15:val="hidden"/>
              </w:sdtPr>
              <w:sdtContent>
                <w:r w:rsidR="004211AF" w:rsidRPr="00810DF6">
                  <w:rPr>
                    <w:lang w:val="en-GB" w:bidi="en-GB"/>
                  </w:rPr>
                  <w:t>£0</w:t>
                </w:r>
              </w:sdtContent>
            </w:sdt>
          </w:p>
        </w:tc>
        <w:tc>
          <w:tcPr>
            <w:tcW w:w="895" w:type="dxa"/>
            <w:shd w:val="clear" w:color="auto" w:fill="F2F2F2" w:themeFill="background1" w:themeFillShade="F2"/>
            <w:noWrap/>
            <w:vAlign w:val="center"/>
            <w:hideMark/>
          </w:tcPr>
          <w:p w14:paraId="4AF0B113" w14:textId="77777777" w:rsidR="004211AF" w:rsidRPr="00810DF6" w:rsidRDefault="00000000" w:rsidP="00810DF6">
            <w:pPr>
              <w:pStyle w:val="TableText"/>
            </w:pPr>
            <w:sdt>
              <w:sdtPr>
                <w:id w:val="-990793689"/>
                <w:placeholder>
                  <w:docPart w:val="7C5FB700EF504F8396F185F990540002"/>
                </w:placeholder>
                <w:temporary/>
                <w:showingPlcHdr/>
                <w15:appearance w15:val="hidden"/>
              </w:sdtPr>
              <w:sdtContent>
                <w:r w:rsidR="004211AF" w:rsidRPr="00810DF6">
                  <w:rPr>
                    <w:lang w:val="en-GB" w:bidi="en-GB"/>
                  </w:rPr>
                  <w:t>£0</w:t>
                </w:r>
              </w:sdtContent>
            </w:sdt>
          </w:p>
        </w:tc>
        <w:tc>
          <w:tcPr>
            <w:tcW w:w="941" w:type="dxa"/>
            <w:shd w:val="clear" w:color="auto" w:fill="F2F2F2" w:themeFill="background1" w:themeFillShade="F2"/>
            <w:noWrap/>
            <w:vAlign w:val="center"/>
            <w:hideMark/>
          </w:tcPr>
          <w:p w14:paraId="0EC5F82D" w14:textId="77777777" w:rsidR="004211AF" w:rsidRPr="00810DF6" w:rsidRDefault="00000000" w:rsidP="00810DF6">
            <w:pPr>
              <w:pStyle w:val="TableText"/>
            </w:pPr>
            <w:sdt>
              <w:sdtPr>
                <w:id w:val="1200900981"/>
                <w:placeholder>
                  <w:docPart w:val="8964974E6EC243D290C7931D49C977A9"/>
                </w:placeholder>
                <w:temporary/>
                <w:showingPlcHdr/>
                <w15:appearance w15:val="hidden"/>
              </w:sdtPr>
              <w:sdtContent>
                <w:r w:rsidR="004211AF" w:rsidRPr="00810DF6">
                  <w:rPr>
                    <w:lang w:val="en-GB" w:bidi="en-GB"/>
                  </w:rPr>
                  <w:t>$1,825</w:t>
                </w:r>
              </w:sdtContent>
            </w:sdt>
          </w:p>
        </w:tc>
      </w:tr>
      <w:tr w:rsidR="00385D4D" w:rsidRPr="00810DF6" w14:paraId="174E2FD3" w14:textId="77777777" w:rsidTr="00582502">
        <w:trPr>
          <w:trHeight w:val="244"/>
        </w:trPr>
        <w:tc>
          <w:tcPr>
            <w:tcW w:w="2034" w:type="dxa"/>
            <w:vAlign w:val="center"/>
            <w:hideMark/>
          </w:tcPr>
          <w:p w14:paraId="2013D819" w14:textId="77777777" w:rsidR="004211AF" w:rsidRPr="00810DF6" w:rsidRDefault="00000000" w:rsidP="00810DF6">
            <w:pPr>
              <w:pStyle w:val="TableText"/>
            </w:pPr>
            <w:sdt>
              <w:sdtPr>
                <w:id w:val="-611129949"/>
                <w:placeholder>
                  <w:docPart w:val="375EC094288342E787E3A49EB764D2CF"/>
                </w:placeholder>
                <w:temporary/>
                <w:showingPlcHdr/>
                <w15:appearance w15:val="hidden"/>
              </w:sdtPr>
              <w:sdtContent>
                <w:r w:rsidR="004211AF" w:rsidRPr="00810DF6">
                  <w:rPr>
                    <w:lang w:val="en-GB" w:bidi="en-GB"/>
                  </w:rPr>
                  <w:t>Legal/accounting</w:t>
                </w:r>
              </w:sdtContent>
            </w:sdt>
          </w:p>
        </w:tc>
        <w:tc>
          <w:tcPr>
            <w:tcW w:w="900" w:type="dxa"/>
            <w:noWrap/>
            <w:vAlign w:val="center"/>
            <w:hideMark/>
          </w:tcPr>
          <w:p w14:paraId="345605D5" w14:textId="77777777" w:rsidR="004211AF" w:rsidRPr="00810DF6" w:rsidRDefault="00000000" w:rsidP="00810DF6">
            <w:pPr>
              <w:pStyle w:val="TableText"/>
            </w:pPr>
            <w:sdt>
              <w:sdtPr>
                <w:id w:val="415284519"/>
                <w:placeholder>
                  <w:docPart w:val="E429FA25365D48079FD265F37AB9C01B"/>
                </w:placeholder>
                <w:temporary/>
                <w:showingPlcHdr/>
                <w15:appearance w15:val="hidden"/>
              </w:sdtPr>
              <w:sdtContent>
                <w:r w:rsidR="004211AF" w:rsidRPr="00810DF6">
                  <w:rPr>
                    <w:lang w:val="en-GB" w:bidi="en-GB"/>
                  </w:rPr>
                  <w:t>£1,200</w:t>
                </w:r>
              </w:sdtContent>
            </w:sdt>
          </w:p>
        </w:tc>
        <w:tc>
          <w:tcPr>
            <w:tcW w:w="810" w:type="dxa"/>
            <w:noWrap/>
            <w:vAlign w:val="center"/>
            <w:hideMark/>
          </w:tcPr>
          <w:p w14:paraId="632A928B" w14:textId="77777777" w:rsidR="004211AF" w:rsidRPr="00810DF6" w:rsidRDefault="00000000" w:rsidP="00810DF6">
            <w:pPr>
              <w:pStyle w:val="TableText"/>
            </w:pPr>
            <w:sdt>
              <w:sdtPr>
                <w:id w:val="404965632"/>
                <w:placeholder>
                  <w:docPart w:val="CF40215E0ED7494D84DF51EBC8316BC4"/>
                </w:placeholder>
                <w:temporary/>
                <w:showingPlcHdr/>
                <w15:appearance w15:val="hidden"/>
              </w:sdtPr>
              <w:sdtContent>
                <w:r w:rsidR="004211AF" w:rsidRPr="00810DF6">
                  <w:rPr>
                    <w:lang w:val="en-GB" w:bidi="en-GB"/>
                  </w:rPr>
                  <w:t>£0</w:t>
                </w:r>
              </w:sdtContent>
            </w:sdt>
          </w:p>
        </w:tc>
        <w:tc>
          <w:tcPr>
            <w:tcW w:w="810" w:type="dxa"/>
            <w:noWrap/>
            <w:vAlign w:val="center"/>
            <w:hideMark/>
          </w:tcPr>
          <w:p w14:paraId="7344DA5A" w14:textId="77777777" w:rsidR="004211AF" w:rsidRPr="00810DF6" w:rsidRDefault="00000000" w:rsidP="00810DF6">
            <w:pPr>
              <w:pStyle w:val="TableText"/>
            </w:pPr>
            <w:sdt>
              <w:sdtPr>
                <w:id w:val="2051951914"/>
                <w:placeholder>
                  <w:docPart w:val="3A5E9E59C7B7416EAFBC2CF43055EE90"/>
                </w:placeholder>
                <w:temporary/>
                <w:showingPlcHdr/>
                <w15:appearance w15:val="hidden"/>
              </w:sdtPr>
              <w:sdtContent>
                <w:r w:rsidR="004211AF" w:rsidRPr="00810DF6">
                  <w:rPr>
                    <w:lang w:val="en-GB" w:bidi="en-GB"/>
                  </w:rPr>
                  <w:t>£0</w:t>
                </w:r>
              </w:sdtContent>
            </w:sdt>
          </w:p>
        </w:tc>
        <w:tc>
          <w:tcPr>
            <w:tcW w:w="900" w:type="dxa"/>
            <w:noWrap/>
            <w:vAlign w:val="center"/>
            <w:hideMark/>
          </w:tcPr>
          <w:p w14:paraId="33799234" w14:textId="77777777" w:rsidR="004211AF" w:rsidRPr="00810DF6" w:rsidRDefault="00000000" w:rsidP="00810DF6">
            <w:pPr>
              <w:pStyle w:val="TableText"/>
            </w:pPr>
            <w:sdt>
              <w:sdtPr>
                <w:id w:val="-2135561919"/>
                <w:placeholder>
                  <w:docPart w:val="C51891FBE4EA4F689DCAA9318EBBC001"/>
                </w:placeholder>
                <w:temporary/>
                <w:showingPlcHdr/>
                <w15:appearance w15:val="hidden"/>
              </w:sdtPr>
              <w:sdtContent>
                <w:r w:rsidR="004211AF" w:rsidRPr="00810DF6">
                  <w:rPr>
                    <w:lang w:val="en-GB" w:bidi="en-GB"/>
                  </w:rPr>
                  <w:t>$450</w:t>
                </w:r>
              </w:sdtContent>
            </w:sdt>
          </w:p>
        </w:tc>
        <w:tc>
          <w:tcPr>
            <w:tcW w:w="900" w:type="dxa"/>
            <w:noWrap/>
            <w:vAlign w:val="center"/>
            <w:hideMark/>
          </w:tcPr>
          <w:p w14:paraId="59EA90C2" w14:textId="77777777" w:rsidR="004211AF" w:rsidRPr="00810DF6" w:rsidRDefault="00000000" w:rsidP="00810DF6">
            <w:pPr>
              <w:pStyle w:val="TableText"/>
            </w:pPr>
            <w:sdt>
              <w:sdtPr>
                <w:id w:val="-1301841412"/>
                <w:placeholder>
                  <w:docPart w:val="F4BC159A933647AF9980706F842ACF46"/>
                </w:placeholder>
                <w:temporary/>
                <w:showingPlcHdr/>
                <w15:appearance w15:val="hidden"/>
              </w:sdtPr>
              <w:sdtContent>
                <w:r w:rsidR="004211AF" w:rsidRPr="00810DF6">
                  <w:rPr>
                    <w:lang w:val="en-GB" w:bidi="en-GB"/>
                  </w:rPr>
                  <w:t>£0</w:t>
                </w:r>
              </w:sdtContent>
            </w:sdt>
          </w:p>
        </w:tc>
        <w:tc>
          <w:tcPr>
            <w:tcW w:w="907" w:type="dxa"/>
            <w:gridSpan w:val="2"/>
            <w:noWrap/>
            <w:vAlign w:val="center"/>
            <w:hideMark/>
          </w:tcPr>
          <w:p w14:paraId="16C04157" w14:textId="77777777" w:rsidR="004211AF" w:rsidRPr="00810DF6" w:rsidRDefault="00000000" w:rsidP="00810DF6">
            <w:pPr>
              <w:pStyle w:val="TableText"/>
            </w:pPr>
            <w:sdt>
              <w:sdtPr>
                <w:id w:val="714009648"/>
                <w:placeholder>
                  <w:docPart w:val="A57CCF6CDEA7428B8E0C843CB1C4FB14"/>
                </w:placeholder>
                <w:temporary/>
                <w:showingPlcHdr/>
                <w15:appearance w15:val="hidden"/>
              </w:sdtPr>
              <w:sdtContent>
                <w:r w:rsidR="004211AF" w:rsidRPr="00810DF6">
                  <w:rPr>
                    <w:lang w:val="en-GB" w:bidi="en-GB"/>
                  </w:rPr>
                  <w:t>£500</w:t>
                </w:r>
              </w:sdtContent>
            </w:sdt>
          </w:p>
        </w:tc>
        <w:tc>
          <w:tcPr>
            <w:tcW w:w="893" w:type="dxa"/>
            <w:noWrap/>
            <w:vAlign w:val="center"/>
            <w:hideMark/>
          </w:tcPr>
          <w:p w14:paraId="6897586E" w14:textId="77777777" w:rsidR="004211AF" w:rsidRPr="00810DF6" w:rsidRDefault="00000000" w:rsidP="00810DF6">
            <w:pPr>
              <w:pStyle w:val="TableText"/>
            </w:pPr>
            <w:sdt>
              <w:sdtPr>
                <w:id w:val="-1644186756"/>
                <w:placeholder>
                  <w:docPart w:val="545DF49052CC4981B0284885D1E9E9AA"/>
                </w:placeholder>
                <w:temporary/>
                <w:showingPlcHdr/>
                <w15:appearance w15:val="hidden"/>
              </w:sdtPr>
              <w:sdtContent>
                <w:r w:rsidR="004211AF" w:rsidRPr="00810DF6">
                  <w:rPr>
                    <w:lang w:val="en-GB" w:bidi="en-GB"/>
                  </w:rPr>
                  <w:t>£0</w:t>
                </w:r>
              </w:sdtContent>
            </w:sdt>
          </w:p>
        </w:tc>
        <w:tc>
          <w:tcPr>
            <w:tcW w:w="990" w:type="dxa"/>
            <w:gridSpan w:val="2"/>
            <w:noWrap/>
            <w:vAlign w:val="center"/>
            <w:hideMark/>
          </w:tcPr>
          <w:p w14:paraId="11286C26" w14:textId="77777777" w:rsidR="004211AF" w:rsidRPr="00810DF6" w:rsidRDefault="00000000" w:rsidP="00810DF6">
            <w:pPr>
              <w:pStyle w:val="TableText"/>
            </w:pPr>
            <w:sdt>
              <w:sdtPr>
                <w:id w:val="798967678"/>
                <w:placeholder>
                  <w:docPart w:val="F8BE415048FC47B28717232757BC824A"/>
                </w:placeholder>
                <w:temporary/>
                <w:showingPlcHdr/>
                <w15:appearance w15:val="hidden"/>
              </w:sdtPr>
              <w:sdtContent>
                <w:r w:rsidR="004211AF" w:rsidRPr="00810DF6">
                  <w:rPr>
                    <w:lang w:val="en-GB" w:bidi="en-GB"/>
                  </w:rPr>
                  <w:t>£0</w:t>
                </w:r>
              </w:sdtContent>
            </w:sdt>
          </w:p>
        </w:tc>
        <w:tc>
          <w:tcPr>
            <w:tcW w:w="900" w:type="dxa"/>
            <w:noWrap/>
            <w:vAlign w:val="center"/>
            <w:hideMark/>
          </w:tcPr>
          <w:p w14:paraId="56C9AEC4" w14:textId="77777777" w:rsidR="004211AF" w:rsidRPr="00810DF6" w:rsidRDefault="00000000" w:rsidP="00810DF6">
            <w:pPr>
              <w:pStyle w:val="TableText"/>
            </w:pPr>
            <w:sdt>
              <w:sdtPr>
                <w:id w:val="-255049114"/>
                <w:placeholder>
                  <w:docPart w:val="97B9A2F1F3DF454DB0DBA73C7F22524D"/>
                </w:placeholder>
                <w:temporary/>
                <w:showingPlcHdr/>
                <w15:appearance w15:val="hidden"/>
              </w:sdtPr>
              <w:sdtContent>
                <w:r w:rsidR="004211AF" w:rsidRPr="00810DF6">
                  <w:rPr>
                    <w:lang w:val="en-GB" w:bidi="en-GB"/>
                  </w:rPr>
                  <w:t>£0</w:t>
                </w:r>
              </w:sdtContent>
            </w:sdt>
          </w:p>
        </w:tc>
        <w:tc>
          <w:tcPr>
            <w:tcW w:w="900" w:type="dxa"/>
            <w:noWrap/>
            <w:vAlign w:val="center"/>
            <w:hideMark/>
          </w:tcPr>
          <w:p w14:paraId="1242818D" w14:textId="77777777" w:rsidR="004211AF" w:rsidRPr="00810DF6" w:rsidRDefault="00000000" w:rsidP="00810DF6">
            <w:pPr>
              <w:pStyle w:val="TableText"/>
            </w:pPr>
            <w:sdt>
              <w:sdtPr>
                <w:id w:val="-885028607"/>
                <w:placeholder>
                  <w:docPart w:val="EF79A26701C34C5586CA5A162EACE88D"/>
                </w:placeholder>
                <w:temporary/>
                <w:showingPlcHdr/>
                <w15:appearance w15:val="hidden"/>
              </w:sdtPr>
              <w:sdtContent>
                <w:r w:rsidR="004211AF" w:rsidRPr="00810DF6">
                  <w:rPr>
                    <w:lang w:val="en-GB" w:bidi="en-GB"/>
                  </w:rPr>
                  <w:t>£0</w:t>
                </w:r>
              </w:sdtContent>
            </w:sdt>
          </w:p>
        </w:tc>
        <w:tc>
          <w:tcPr>
            <w:tcW w:w="900" w:type="dxa"/>
            <w:noWrap/>
            <w:vAlign w:val="center"/>
            <w:hideMark/>
          </w:tcPr>
          <w:p w14:paraId="1C70CABA" w14:textId="77777777" w:rsidR="004211AF" w:rsidRPr="00810DF6" w:rsidRDefault="00000000" w:rsidP="00810DF6">
            <w:pPr>
              <w:pStyle w:val="TableText"/>
            </w:pPr>
            <w:sdt>
              <w:sdtPr>
                <w:id w:val="1057131079"/>
                <w:placeholder>
                  <w:docPart w:val="B945363EA4544459994702041ED80BC6"/>
                </w:placeholder>
                <w:temporary/>
                <w:showingPlcHdr/>
                <w15:appearance w15:val="hidden"/>
              </w:sdtPr>
              <w:sdtContent>
                <w:r w:rsidR="004211AF" w:rsidRPr="00810DF6">
                  <w:rPr>
                    <w:lang w:val="en-GB" w:bidi="en-GB"/>
                  </w:rPr>
                  <w:t>£0</w:t>
                </w:r>
              </w:sdtContent>
            </w:sdt>
          </w:p>
        </w:tc>
        <w:tc>
          <w:tcPr>
            <w:tcW w:w="895" w:type="dxa"/>
            <w:noWrap/>
            <w:vAlign w:val="center"/>
            <w:hideMark/>
          </w:tcPr>
          <w:p w14:paraId="2E1E0681" w14:textId="77777777" w:rsidR="004211AF" w:rsidRPr="00810DF6" w:rsidRDefault="00000000" w:rsidP="00810DF6">
            <w:pPr>
              <w:pStyle w:val="TableText"/>
            </w:pPr>
            <w:sdt>
              <w:sdtPr>
                <w:id w:val="-1100479814"/>
                <w:placeholder>
                  <w:docPart w:val="2949AA31FB854328A8AFCFE708AF910C"/>
                </w:placeholder>
                <w:temporary/>
                <w:showingPlcHdr/>
                <w15:appearance w15:val="hidden"/>
              </w:sdtPr>
              <w:sdtContent>
                <w:r w:rsidR="004211AF" w:rsidRPr="00810DF6">
                  <w:rPr>
                    <w:lang w:val="en-GB" w:bidi="en-GB"/>
                  </w:rPr>
                  <w:t>$250</w:t>
                </w:r>
              </w:sdtContent>
            </w:sdt>
          </w:p>
        </w:tc>
        <w:tc>
          <w:tcPr>
            <w:tcW w:w="941" w:type="dxa"/>
            <w:noWrap/>
            <w:vAlign w:val="center"/>
            <w:hideMark/>
          </w:tcPr>
          <w:p w14:paraId="50EC60E6" w14:textId="77777777" w:rsidR="004211AF" w:rsidRPr="00810DF6" w:rsidRDefault="00000000" w:rsidP="00810DF6">
            <w:pPr>
              <w:pStyle w:val="TableText"/>
            </w:pPr>
            <w:sdt>
              <w:sdtPr>
                <w:id w:val="-1351637331"/>
                <w:placeholder>
                  <w:docPart w:val="53A1ED4C36994DFFA65C0AC1553E3B7A"/>
                </w:placeholder>
                <w:temporary/>
                <w:showingPlcHdr/>
                <w15:appearance w15:val="hidden"/>
              </w:sdtPr>
              <w:sdtContent>
                <w:r w:rsidR="004211AF" w:rsidRPr="00810DF6">
                  <w:rPr>
                    <w:lang w:val="en-GB" w:bidi="en-GB"/>
                  </w:rPr>
                  <w:t>$2,400</w:t>
                </w:r>
              </w:sdtContent>
            </w:sdt>
          </w:p>
        </w:tc>
      </w:tr>
      <w:tr w:rsidR="00385D4D" w:rsidRPr="00810DF6" w14:paraId="6C5EEAB3" w14:textId="77777777" w:rsidTr="00582502">
        <w:trPr>
          <w:trHeight w:val="244"/>
        </w:trPr>
        <w:tc>
          <w:tcPr>
            <w:tcW w:w="2034" w:type="dxa"/>
            <w:shd w:val="clear" w:color="auto" w:fill="F2F2F2" w:themeFill="background1" w:themeFillShade="F2"/>
            <w:vAlign w:val="center"/>
            <w:hideMark/>
          </w:tcPr>
          <w:p w14:paraId="2D8D6415" w14:textId="77777777" w:rsidR="004211AF" w:rsidRPr="00810DF6" w:rsidRDefault="00000000" w:rsidP="00810DF6">
            <w:pPr>
              <w:pStyle w:val="TableText"/>
            </w:pPr>
            <w:sdt>
              <w:sdtPr>
                <w:id w:val="970942409"/>
                <w:placeholder>
                  <w:docPart w:val="0BED0C81B864454FB155F58BD58EA3D0"/>
                </w:placeholder>
                <w:temporary/>
                <w:showingPlcHdr/>
                <w15:appearance w15:val="hidden"/>
              </w:sdtPr>
              <w:sdtContent>
                <w:r w:rsidR="004211AF" w:rsidRPr="00810DF6">
                  <w:rPr>
                    <w:lang w:val="en-GB" w:bidi="en-GB"/>
                  </w:rPr>
                  <w:t>Office supplies</w:t>
                </w:r>
              </w:sdtContent>
            </w:sdt>
          </w:p>
        </w:tc>
        <w:tc>
          <w:tcPr>
            <w:tcW w:w="900" w:type="dxa"/>
            <w:shd w:val="clear" w:color="auto" w:fill="F2F2F2" w:themeFill="background1" w:themeFillShade="F2"/>
            <w:noWrap/>
            <w:vAlign w:val="center"/>
            <w:hideMark/>
          </w:tcPr>
          <w:p w14:paraId="24453679" w14:textId="77777777" w:rsidR="004211AF" w:rsidRPr="00810DF6" w:rsidRDefault="00000000" w:rsidP="00810DF6">
            <w:pPr>
              <w:pStyle w:val="TableText"/>
            </w:pPr>
            <w:sdt>
              <w:sdtPr>
                <w:id w:val="1273594160"/>
                <w:placeholder>
                  <w:docPart w:val="C4573A14300C46C6AF9CAE65DE6153FB"/>
                </w:placeholder>
                <w:temporary/>
                <w:showingPlcHdr/>
                <w15:appearance w15:val="hidden"/>
              </w:sdtPr>
              <w:sdtContent>
                <w:r w:rsidR="004211AF" w:rsidRPr="00810DF6">
                  <w:rPr>
                    <w:lang w:val="en-GB" w:bidi="en-GB"/>
                  </w:rPr>
                  <w:t>$125</w:t>
                </w:r>
              </w:sdtContent>
            </w:sdt>
          </w:p>
        </w:tc>
        <w:tc>
          <w:tcPr>
            <w:tcW w:w="810" w:type="dxa"/>
            <w:shd w:val="clear" w:color="auto" w:fill="F2F2F2" w:themeFill="background1" w:themeFillShade="F2"/>
            <w:noWrap/>
            <w:vAlign w:val="center"/>
            <w:hideMark/>
          </w:tcPr>
          <w:p w14:paraId="0E478651" w14:textId="77777777" w:rsidR="004211AF" w:rsidRPr="00810DF6" w:rsidRDefault="00000000" w:rsidP="00810DF6">
            <w:pPr>
              <w:pStyle w:val="TableText"/>
            </w:pPr>
            <w:sdt>
              <w:sdtPr>
                <w:id w:val="-293679412"/>
                <w:placeholder>
                  <w:docPart w:val="1523AB4EC83545739279BE8B3F25C790"/>
                </w:placeholder>
                <w:temporary/>
                <w:showingPlcHdr/>
                <w15:appearance w15:val="hidden"/>
              </w:sdtPr>
              <w:sdtContent>
                <w:r w:rsidR="004211AF" w:rsidRPr="00810DF6">
                  <w:rPr>
                    <w:lang w:val="en-GB" w:bidi="en-GB"/>
                  </w:rPr>
                  <w:t>$125</w:t>
                </w:r>
              </w:sdtContent>
            </w:sdt>
          </w:p>
        </w:tc>
        <w:tc>
          <w:tcPr>
            <w:tcW w:w="810" w:type="dxa"/>
            <w:shd w:val="clear" w:color="auto" w:fill="F2F2F2" w:themeFill="background1" w:themeFillShade="F2"/>
            <w:noWrap/>
            <w:vAlign w:val="center"/>
            <w:hideMark/>
          </w:tcPr>
          <w:p w14:paraId="68F89A67" w14:textId="77777777" w:rsidR="004211AF" w:rsidRPr="00810DF6" w:rsidRDefault="00000000" w:rsidP="00810DF6">
            <w:pPr>
              <w:pStyle w:val="TableText"/>
            </w:pPr>
            <w:sdt>
              <w:sdtPr>
                <w:id w:val="-2010059431"/>
                <w:placeholder>
                  <w:docPart w:val="EE7FCA60709D446290FBDE664FE971B0"/>
                </w:placeholder>
                <w:temporary/>
                <w:showingPlcHdr/>
                <w15:appearance w15:val="hidden"/>
              </w:sdtPr>
              <w:sdtContent>
                <w:r w:rsidR="004211AF" w:rsidRPr="00810DF6">
                  <w:rPr>
                    <w:lang w:val="en-GB" w:bidi="en-GB"/>
                  </w:rPr>
                  <w:t>$125</w:t>
                </w:r>
              </w:sdtContent>
            </w:sdt>
          </w:p>
        </w:tc>
        <w:tc>
          <w:tcPr>
            <w:tcW w:w="900" w:type="dxa"/>
            <w:shd w:val="clear" w:color="auto" w:fill="F2F2F2" w:themeFill="background1" w:themeFillShade="F2"/>
            <w:noWrap/>
            <w:vAlign w:val="center"/>
            <w:hideMark/>
          </w:tcPr>
          <w:p w14:paraId="24485E7A" w14:textId="77777777" w:rsidR="004211AF" w:rsidRPr="00810DF6" w:rsidRDefault="00000000" w:rsidP="00810DF6">
            <w:pPr>
              <w:pStyle w:val="TableText"/>
            </w:pPr>
            <w:sdt>
              <w:sdtPr>
                <w:id w:val="366809958"/>
                <w:placeholder>
                  <w:docPart w:val="719ABE3DFCF1434ABE42C43C1BA02E90"/>
                </w:placeholder>
                <w:temporary/>
                <w:showingPlcHdr/>
                <w15:appearance w15:val="hidden"/>
              </w:sdtPr>
              <w:sdtContent>
                <w:r w:rsidR="004211AF" w:rsidRPr="00810DF6">
                  <w:rPr>
                    <w:lang w:val="en-GB" w:bidi="en-GB"/>
                  </w:rPr>
                  <w:t>$125</w:t>
                </w:r>
              </w:sdtContent>
            </w:sdt>
          </w:p>
        </w:tc>
        <w:tc>
          <w:tcPr>
            <w:tcW w:w="900" w:type="dxa"/>
            <w:shd w:val="clear" w:color="auto" w:fill="F2F2F2" w:themeFill="background1" w:themeFillShade="F2"/>
            <w:noWrap/>
            <w:vAlign w:val="center"/>
            <w:hideMark/>
          </w:tcPr>
          <w:p w14:paraId="075D27DE" w14:textId="77777777" w:rsidR="004211AF" w:rsidRPr="00810DF6" w:rsidRDefault="00000000" w:rsidP="00810DF6">
            <w:pPr>
              <w:pStyle w:val="TableText"/>
            </w:pPr>
            <w:sdt>
              <w:sdtPr>
                <w:id w:val="349073987"/>
                <w:placeholder>
                  <w:docPart w:val="DF9E7D638138444EB3D42F3D488AE69E"/>
                </w:placeholder>
                <w:temporary/>
                <w:showingPlcHdr/>
                <w15:appearance w15:val="hidden"/>
              </w:sdtPr>
              <w:sdtContent>
                <w:r w:rsidR="004211AF" w:rsidRPr="00810DF6">
                  <w:rPr>
                    <w:lang w:val="en-GB" w:bidi="en-GB"/>
                  </w:rPr>
                  <w:t>$125</w:t>
                </w:r>
              </w:sdtContent>
            </w:sdt>
          </w:p>
        </w:tc>
        <w:tc>
          <w:tcPr>
            <w:tcW w:w="907" w:type="dxa"/>
            <w:gridSpan w:val="2"/>
            <w:shd w:val="clear" w:color="auto" w:fill="F2F2F2" w:themeFill="background1" w:themeFillShade="F2"/>
            <w:noWrap/>
            <w:vAlign w:val="center"/>
            <w:hideMark/>
          </w:tcPr>
          <w:p w14:paraId="1BCF364F" w14:textId="77777777" w:rsidR="004211AF" w:rsidRPr="00810DF6" w:rsidRDefault="00000000" w:rsidP="00810DF6">
            <w:pPr>
              <w:pStyle w:val="TableText"/>
            </w:pPr>
            <w:sdt>
              <w:sdtPr>
                <w:id w:val="1281848104"/>
                <w:placeholder>
                  <w:docPart w:val="2DFB879B680845C8965172721F970720"/>
                </w:placeholder>
                <w:temporary/>
                <w:showingPlcHdr/>
                <w15:appearance w15:val="hidden"/>
              </w:sdtPr>
              <w:sdtContent>
                <w:r w:rsidR="004211AF" w:rsidRPr="00810DF6">
                  <w:rPr>
                    <w:lang w:val="en-GB" w:bidi="en-GB"/>
                  </w:rPr>
                  <w:t>$125</w:t>
                </w:r>
              </w:sdtContent>
            </w:sdt>
          </w:p>
        </w:tc>
        <w:tc>
          <w:tcPr>
            <w:tcW w:w="893" w:type="dxa"/>
            <w:shd w:val="clear" w:color="auto" w:fill="F2F2F2" w:themeFill="background1" w:themeFillShade="F2"/>
            <w:noWrap/>
            <w:vAlign w:val="center"/>
            <w:hideMark/>
          </w:tcPr>
          <w:p w14:paraId="77633330" w14:textId="77777777" w:rsidR="004211AF" w:rsidRPr="00810DF6" w:rsidRDefault="00000000" w:rsidP="00810DF6">
            <w:pPr>
              <w:pStyle w:val="TableText"/>
            </w:pPr>
            <w:sdt>
              <w:sdtPr>
                <w:id w:val="426709227"/>
                <w:placeholder>
                  <w:docPart w:val="99BD1A2560224271B3355743B815F21B"/>
                </w:placeholder>
                <w:temporary/>
                <w:showingPlcHdr/>
                <w15:appearance w15:val="hidden"/>
              </w:sdtPr>
              <w:sdtContent>
                <w:r w:rsidR="004211AF" w:rsidRPr="00810DF6">
                  <w:rPr>
                    <w:lang w:val="en-GB" w:bidi="en-GB"/>
                  </w:rPr>
                  <w:t>$125</w:t>
                </w:r>
              </w:sdtContent>
            </w:sdt>
          </w:p>
        </w:tc>
        <w:tc>
          <w:tcPr>
            <w:tcW w:w="990" w:type="dxa"/>
            <w:gridSpan w:val="2"/>
            <w:shd w:val="clear" w:color="auto" w:fill="F2F2F2" w:themeFill="background1" w:themeFillShade="F2"/>
            <w:noWrap/>
            <w:vAlign w:val="center"/>
            <w:hideMark/>
          </w:tcPr>
          <w:p w14:paraId="33AFA502" w14:textId="77777777" w:rsidR="004211AF" w:rsidRPr="00810DF6" w:rsidRDefault="00000000" w:rsidP="00810DF6">
            <w:pPr>
              <w:pStyle w:val="TableText"/>
            </w:pPr>
            <w:sdt>
              <w:sdtPr>
                <w:id w:val="1633207334"/>
                <w:placeholder>
                  <w:docPart w:val="C77E6E3A795E4A5482F51E883BA491A6"/>
                </w:placeholder>
                <w:temporary/>
                <w:showingPlcHdr/>
                <w15:appearance w15:val="hidden"/>
              </w:sdtPr>
              <w:sdtContent>
                <w:r w:rsidR="004211AF" w:rsidRPr="00810DF6">
                  <w:rPr>
                    <w:lang w:val="en-GB" w:bidi="en-GB"/>
                  </w:rPr>
                  <w:t>$125</w:t>
                </w:r>
              </w:sdtContent>
            </w:sdt>
          </w:p>
        </w:tc>
        <w:tc>
          <w:tcPr>
            <w:tcW w:w="900" w:type="dxa"/>
            <w:shd w:val="clear" w:color="auto" w:fill="F2F2F2" w:themeFill="background1" w:themeFillShade="F2"/>
            <w:noWrap/>
            <w:vAlign w:val="center"/>
            <w:hideMark/>
          </w:tcPr>
          <w:p w14:paraId="745A1F35" w14:textId="77777777" w:rsidR="004211AF" w:rsidRPr="00810DF6" w:rsidRDefault="00000000" w:rsidP="00810DF6">
            <w:pPr>
              <w:pStyle w:val="TableText"/>
            </w:pPr>
            <w:sdt>
              <w:sdtPr>
                <w:id w:val="369962886"/>
                <w:placeholder>
                  <w:docPart w:val="908A8206FEDC42EDA5A57F8D6ABFFFF5"/>
                </w:placeholder>
                <w:temporary/>
                <w:showingPlcHdr/>
                <w15:appearance w15:val="hidden"/>
              </w:sdtPr>
              <w:sdtContent>
                <w:r w:rsidR="004211AF" w:rsidRPr="00810DF6">
                  <w:rPr>
                    <w:lang w:val="en-GB" w:bidi="en-GB"/>
                  </w:rPr>
                  <w:t>$125</w:t>
                </w:r>
              </w:sdtContent>
            </w:sdt>
          </w:p>
        </w:tc>
        <w:tc>
          <w:tcPr>
            <w:tcW w:w="900" w:type="dxa"/>
            <w:shd w:val="clear" w:color="auto" w:fill="F2F2F2" w:themeFill="background1" w:themeFillShade="F2"/>
            <w:noWrap/>
            <w:vAlign w:val="center"/>
            <w:hideMark/>
          </w:tcPr>
          <w:p w14:paraId="406C1A28" w14:textId="77777777" w:rsidR="004211AF" w:rsidRPr="00810DF6" w:rsidRDefault="00000000" w:rsidP="00810DF6">
            <w:pPr>
              <w:pStyle w:val="TableText"/>
            </w:pPr>
            <w:sdt>
              <w:sdtPr>
                <w:id w:val="2051951645"/>
                <w:placeholder>
                  <w:docPart w:val="4EF17589D9504C2399A32C713C105673"/>
                </w:placeholder>
                <w:temporary/>
                <w:showingPlcHdr/>
                <w15:appearance w15:val="hidden"/>
              </w:sdtPr>
              <w:sdtContent>
                <w:r w:rsidR="004211AF" w:rsidRPr="00810DF6">
                  <w:rPr>
                    <w:lang w:val="en-GB" w:bidi="en-GB"/>
                  </w:rPr>
                  <w:t>$125</w:t>
                </w:r>
              </w:sdtContent>
            </w:sdt>
          </w:p>
        </w:tc>
        <w:tc>
          <w:tcPr>
            <w:tcW w:w="900" w:type="dxa"/>
            <w:shd w:val="clear" w:color="auto" w:fill="F2F2F2" w:themeFill="background1" w:themeFillShade="F2"/>
            <w:noWrap/>
            <w:vAlign w:val="center"/>
            <w:hideMark/>
          </w:tcPr>
          <w:p w14:paraId="0E344B93" w14:textId="77777777" w:rsidR="004211AF" w:rsidRPr="00810DF6" w:rsidRDefault="00000000" w:rsidP="00810DF6">
            <w:pPr>
              <w:pStyle w:val="TableText"/>
            </w:pPr>
            <w:sdt>
              <w:sdtPr>
                <w:id w:val="-841243595"/>
                <w:placeholder>
                  <w:docPart w:val="C1C10876B3FA45EB830F2B6CE080D515"/>
                </w:placeholder>
                <w:temporary/>
                <w:showingPlcHdr/>
                <w15:appearance w15:val="hidden"/>
              </w:sdtPr>
              <w:sdtContent>
                <w:r w:rsidR="004211AF" w:rsidRPr="00810DF6">
                  <w:rPr>
                    <w:lang w:val="en-GB" w:bidi="en-GB"/>
                  </w:rPr>
                  <w:t>$125</w:t>
                </w:r>
              </w:sdtContent>
            </w:sdt>
          </w:p>
        </w:tc>
        <w:tc>
          <w:tcPr>
            <w:tcW w:w="895" w:type="dxa"/>
            <w:shd w:val="clear" w:color="auto" w:fill="F2F2F2" w:themeFill="background1" w:themeFillShade="F2"/>
            <w:noWrap/>
            <w:vAlign w:val="center"/>
            <w:hideMark/>
          </w:tcPr>
          <w:p w14:paraId="0743EE1E" w14:textId="77777777" w:rsidR="004211AF" w:rsidRPr="00810DF6" w:rsidRDefault="00000000" w:rsidP="00810DF6">
            <w:pPr>
              <w:pStyle w:val="TableText"/>
            </w:pPr>
            <w:sdt>
              <w:sdtPr>
                <w:id w:val="-283034094"/>
                <w:placeholder>
                  <w:docPart w:val="2CD6687357404A49B1E6EF96BA0E7B07"/>
                </w:placeholder>
                <w:temporary/>
                <w:showingPlcHdr/>
                <w15:appearance w15:val="hidden"/>
              </w:sdtPr>
              <w:sdtContent>
                <w:r w:rsidR="004211AF" w:rsidRPr="00810DF6">
                  <w:rPr>
                    <w:lang w:val="en-GB" w:bidi="en-GB"/>
                  </w:rPr>
                  <w:t>$125</w:t>
                </w:r>
              </w:sdtContent>
            </w:sdt>
          </w:p>
        </w:tc>
        <w:tc>
          <w:tcPr>
            <w:tcW w:w="941" w:type="dxa"/>
            <w:shd w:val="clear" w:color="auto" w:fill="F2F2F2" w:themeFill="background1" w:themeFillShade="F2"/>
            <w:noWrap/>
            <w:vAlign w:val="center"/>
            <w:hideMark/>
          </w:tcPr>
          <w:p w14:paraId="5412B2B7" w14:textId="77777777" w:rsidR="004211AF" w:rsidRPr="00810DF6" w:rsidRDefault="00000000" w:rsidP="00810DF6">
            <w:pPr>
              <w:pStyle w:val="TableText"/>
            </w:pPr>
            <w:sdt>
              <w:sdtPr>
                <w:id w:val="1762642568"/>
                <w:placeholder>
                  <w:docPart w:val="58374B31DA574A399713F98D0715C1F1"/>
                </w:placeholder>
                <w:temporary/>
                <w:showingPlcHdr/>
                <w15:appearance w15:val="hidden"/>
              </w:sdtPr>
              <w:sdtContent>
                <w:r w:rsidR="004211AF" w:rsidRPr="00810DF6">
                  <w:rPr>
                    <w:lang w:val="en-GB" w:bidi="en-GB"/>
                  </w:rPr>
                  <w:t>£1,500</w:t>
                </w:r>
              </w:sdtContent>
            </w:sdt>
          </w:p>
        </w:tc>
      </w:tr>
      <w:tr w:rsidR="00385D4D" w:rsidRPr="00810DF6" w14:paraId="732397E2" w14:textId="77777777" w:rsidTr="00582502">
        <w:trPr>
          <w:trHeight w:val="244"/>
        </w:trPr>
        <w:tc>
          <w:tcPr>
            <w:tcW w:w="2034" w:type="dxa"/>
            <w:vAlign w:val="center"/>
            <w:hideMark/>
          </w:tcPr>
          <w:p w14:paraId="105EB52A" w14:textId="77777777" w:rsidR="004211AF" w:rsidRPr="00810DF6" w:rsidRDefault="00000000" w:rsidP="00810DF6">
            <w:pPr>
              <w:pStyle w:val="TableText"/>
            </w:pPr>
            <w:sdt>
              <w:sdtPr>
                <w:id w:val="-1694458307"/>
                <w:placeholder>
                  <w:docPart w:val="6BACA77B976F47DFBCE44A6EB68582A3"/>
                </w:placeholder>
                <w:temporary/>
                <w:showingPlcHdr/>
                <w15:appearance w15:val="hidden"/>
              </w:sdtPr>
              <w:sdtContent>
                <w:r w:rsidR="004211AF" w:rsidRPr="00810DF6">
                  <w:rPr>
                    <w:lang w:val="en-GB" w:bidi="en-GB"/>
                  </w:rPr>
                  <w:t>Interest expense</w:t>
                </w:r>
              </w:sdtContent>
            </w:sdt>
          </w:p>
        </w:tc>
        <w:tc>
          <w:tcPr>
            <w:tcW w:w="900" w:type="dxa"/>
            <w:noWrap/>
            <w:vAlign w:val="center"/>
            <w:hideMark/>
          </w:tcPr>
          <w:p w14:paraId="1C58C189" w14:textId="77777777" w:rsidR="004211AF" w:rsidRPr="00810DF6" w:rsidRDefault="00000000" w:rsidP="00810DF6">
            <w:pPr>
              <w:pStyle w:val="TableText"/>
            </w:pPr>
            <w:sdt>
              <w:sdtPr>
                <w:id w:val="1293950292"/>
                <w:placeholder>
                  <w:docPart w:val="F67124C0E4014BF0AB0E5713F1F0E298"/>
                </w:placeholder>
                <w:temporary/>
                <w:showingPlcHdr/>
                <w15:appearance w15:val="hidden"/>
              </w:sdtPr>
              <w:sdtContent>
                <w:r w:rsidR="004211AF" w:rsidRPr="00810DF6">
                  <w:rPr>
                    <w:lang w:val="en-GB" w:bidi="en-GB"/>
                  </w:rPr>
                  <w:t>£0</w:t>
                </w:r>
              </w:sdtContent>
            </w:sdt>
          </w:p>
        </w:tc>
        <w:tc>
          <w:tcPr>
            <w:tcW w:w="810" w:type="dxa"/>
            <w:noWrap/>
            <w:vAlign w:val="center"/>
            <w:hideMark/>
          </w:tcPr>
          <w:p w14:paraId="14055DDE" w14:textId="77777777" w:rsidR="004211AF" w:rsidRPr="00810DF6" w:rsidRDefault="00000000" w:rsidP="00810DF6">
            <w:pPr>
              <w:pStyle w:val="TableText"/>
            </w:pPr>
            <w:sdt>
              <w:sdtPr>
                <w:id w:val="-1180968459"/>
                <w:placeholder>
                  <w:docPart w:val="00BB1727BA464074876E5338E9D8F2AF"/>
                </w:placeholder>
                <w:temporary/>
                <w:showingPlcHdr/>
                <w15:appearance w15:val="hidden"/>
              </w:sdtPr>
              <w:sdtContent>
                <w:r w:rsidR="004211AF" w:rsidRPr="00810DF6">
                  <w:rPr>
                    <w:lang w:val="en-GB" w:bidi="en-GB"/>
                  </w:rPr>
                  <w:t>£0</w:t>
                </w:r>
              </w:sdtContent>
            </w:sdt>
          </w:p>
        </w:tc>
        <w:tc>
          <w:tcPr>
            <w:tcW w:w="810" w:type="dxa"/>
            <w:noWrap/>
            <w:vAlign w:val="center"/>
            <w:hideMark/>
          </w:tcPr>
          <w:p w14:paraId="2CEED0DC" w14:textId="77777777" w:rsidR="004211AF" w:rsidRPr="00810DF6" w:rsidRDefault="00000000" w:rsidP="00810DF6">
            <w:pPr>
              <w:pStyle w:val="TableText"/>
            </w:pPr>
            <w:sdt>
              <w:sdtPr>
                <w:id w:val="-1586220887"/>
                <w:placeholder>
                  <w:docPart w:val="5F7F37DDDDC24D728FD123ED7B1E292B"/>
                </w:placeholder>
                <w:temporary/>
                <w:showingPlcHdr/>
                <w15:appearance w15:val="hidden"/>
              </w:sdtPr>
              <w:sdtContent>
                <w:r w:rsidR="004211AF" w:rsidRPr="00810DF6">
                  <w:rPr>
                    <w:lang w:val="en-GB" w:bidi="en-GB"/>
                  </w:rPr>
                  <w:t>£0</w:t>
                </w:r>
              </w:sdtContent>
            </w:sdt>
          </w:p>
        </w:tc>
        <w:tc>
          <w:tcPr>
            <w:tcW w:w="900" w:type="dxa"/>
            <w:noWrap/>
            <w:vAlign w:val="center"/>
            <w:hideMark/>
          </w:tcPr>
          <w:p w14:paraId="60CF5F23" w14:textId="77777777" w:rsidR="004211AF" w:rsidRPr="00810DF6" w:rsidRDefault="00000000" w:rsidP="00810DF6">
            <w:pPr>
              <w:pStyle w:val="TableText"/>
            </w:pPr>
            <w:sdt>
              <w:sdtPr>
                <w:id w:val="-1314793467"/>
                <w:placeholder>
                  <w:docPart w:val="AEFF66DD64EA452ABEA4FB1E292EF6BF"/>
                </w:placeholder>
                <w:temporary/>
                <w:showingPlcHdr/>
                <w15:appearance w15:val="hidden"/>
              </w:sdtPr>
              <w:sdtContent>
                <w:r w:rsidR="004211AF" w:rsidRPr="00810DF6">
                  <w:rPr>
                    <w:lang w:val="en-GB" w:bidi="en-GB"/>
                  </w:rPr>
                  <w:t>£0</w:t>
                </w:r>
              </w:sdtContent>
            </w:sdt>
          </w:p>
        </w:tc>
        <w:tc>
          <w:tcPr>
            <w:tcW w:w="900" w:type="dxa"/>
            <w:noWrap/>
            <w:vAlign w:val="center"/>
            <w:hideMark/>
          </w:tcPr>
          <w:p w14:paraId="0E81AC0B" w14:textId="77777777" w:rsidR="004211AF" w:rsidRPr="00810DF6" w:rsidRDefault="00000000" w:rsidP="00810DF6">
            <w:pPr>
              <w:pStyle w:val="TableText"/>
            </w:pPr>
            <w:sdt>
              <w:sdtPr>
                <w:id w:val="168305480"/>
                <w:placeholder>
                  <w:docPart w:val="C0068A97C51140CB80D3870ADD547B79"/>
                </w:placeholder>
                <w:temporary/>
                <w:showingPlcHdr/>
                <w15:appearance w15:val="hidden"/>
              </w:sdtPr>
              <w:sdtContent>
                <w:r w:rsidR="004211AF" w:rsidRPr="00810DF6">
                  <w:rPr>
                    <w:lang w:val="en-GB" w:bidi="en-GB"/>
                  </w:rPr>
                  <w:t>£0</w:t>
                </w:r>
              </w:sdtContent>
            </w:sdt>
          </w:p>
        </w:tc>
        <w:tc>
          <w:tcPr>
            <w:tcW w:w="907" w:type="dxa"/>
            <w:gridSpan w:val="2"/>
            <w:noWrap/>
            <w:vAlign w:val="center"/>
            <w:hideMark/>
          </w:tcPr>
          <w:p w14:paraId="1FB1CBCF" w14:textId="77777777" w:rsidR="004211AF" w:rsidRPr="00810DF6" w:rsidRDefault="00000000" w:rsidP="00810DF6">
            <w:pPr>
              <w:pStyle w:val="TableText"/>
            </w:pPr>
            <w:sdt>
              <w:sdtPr>
                <w:id w:val="-1660231818"/>
                <w:placeholder>
                  <w:docPart w:val="4380934F055349A7AA0F1C24E56EA1C9"/>
                </w:placeholder>
                <w:temporary/>
                <w:showingPlcHdr/>
                <w15:appearance w15:val="hidden"/>
              </w:sdtPr>
              <w:sdtContent>
                <w:r w:rsidR="004211AF" w:rsidRPr="00810DF6">
                  <w:rPr>
                    <w:lang w:val="en-GB" w:bidi="en-GB"/>
                  </w:rPr>
                  <w:t>£0</w:t>
                </w:r>
              </w:sdtContent>
            </w:sdt>
          </w:p>
        </w:tc>
        <w:tc>
          <w:tcPr>
            <w:tcW w:w="893" w:type="dxa"/>
            <w:noWrap/>
            <w:vAlign w:val="center"/>
            <w:hideMark/>
          </w:tcPr>
          <w:p w14:paraId="02E48551" w14:textId="77777777" w:rsidR="004211AF" w:rsidRPr="00810DF6" w:rsidRDefault="00000000" w:rsidP="00810DF6">
            <w:pPr>
              <w:pStyle w:val="TableText"/>
            </w:pPr>
            <w:sdt>
              <w:sdtPr>
                <w:id w:val="1122582518"/>
                <w:placeholder>
                  <w:docPart w:val="E3C20274B79F4DC5BEA08BAB89CCD6CA"/>
                </w:placeholder>
                <w:temporary/>
                <w:showingPlcHdr/>
                <w15:appearance w15:val="hidden"/>
              </w:sdtPr>
              <w:sdtContent>
                <w:r w:rsidR="004211AF" w:rsidRPr="00810DF6">
                  <w:rPr>
                    <w:lang w:val="en-GB" w:bidi="en-GB"/>
                  </w:rPr>
                  <w:t>£0</w:t>
                </w:r>
              </w:sdtContent>
            </w:sdt>
          </w:p>
        </w:tc>
        <w:tc>
          <w:tcPr>
            <w:tcW w:w="990" w:type="dxa"/>
            <w:gridSpan w:val="2"/>
            <w:noWrap/>
            <w:vAlign w:val="center"/>
            <w:hideMark/>
          </w:tcPr>
          <w:p w14:paraId="13DB21FC" w14:textId="77777777" w:rsidR="004211AF" w:rsidRPr="00810DF6" w:rsidRDefault="00000000" w:rsidP="00810DF6">
            <w:pPr>
              <w:pStyle w:val="TableText"/>
            </w:pPr>
            <w:sdt>
              <w:sdtPr>
                <w:id w:val="-1615047679"/>
                <w:placeholder>
                  <w:docPart w:val="AEF15607B8A34FCFB6EF8AB7A28A27B4"/>
                </w:placeholder>
                <w:temporary/>
                <w:showingPlcHdr/>
                <w15:appearance w15:val="hidden"/>
              </w:sdtPr>
              <w:sdtContent>
                <w:r w:rsidR="004211AF" w:rsidRPr="00810DF6">
                  <w:rPr>
                    <w:lang w:val="en-GB" w:bidi="en-GB"/>
                  </w:rPr>
                  <w:t>£0</w:t>
                </w:r>
              </w:sdtContent>
            </w:sdt>
          </w:p>
        </w:tc>
        <w:tc>
          <w:tcPr>
            <w:tcW w:w="900" w:type="dxa"/>
            <w:noWrap/>
            <w:vAlign w:val="center"/>
            <w:hideMark/>
          </w:tcPr>
          <w:p w14:paraId="58B384CF" w14:textId="77777777" w:rsidR="004211AF" w:rsidRPr="00810DF6" w:rsidRDefault="00000000" w:rsidP="00810DF6">
            <w:pPr>
              <w:pStyle w:val="TableText"/>
            </w:pPr>
            <w:sdt>
              <w:sdtPr>
                <w:id w:val="-125784386"/>
                <w:placeholder>
                  <w:docPart w:val="B7ABC0B53EB9446597B5B377142CF26E"/>
                </w:placeholder>
                <w:temporary/>
                <w:showingPlcHdr/>
                <w15:appearance w15:val="hidden"/>
              </w:sdtPr>
              <w:sdtContent>
                <w:r w:rsidR="004211AF" w:rsidRPr="00810DF6">
                  <w:rPr>
                    <w:lang w:val="en-GB" w:bidi="en-GB"/>
                  </w:rPr>
                  <w:t>£0</w:t>
                </w:r>
              </w:sdtContent>
            </w:sdt>
          </w:p>
        </w:tc>
        <w:tc>
          <w:tcPr>
            <w:tcW w:w="900" w:type="dxa"/>
            <w:noWrap/>
            <w:vAlign w:val="center"/>
            <w:hideMark/>
          </w:tcPr>
          <w:p w14:paraId="79FAD5E2" w14:textId="77777777" w:rsidR="004211AF" w:rsidRPr="00810DF6" w:rsidRDefault="00000000" w:rsidP="00810DF6">
            <w:pPr>
              <w:pStyle w:val="TableText"/>
            </w:pPr>
            <w:sdt>
              <w:sdtPr>
                <w:id w:val="1204836259"/>
                <w:placeholder>
                  <w:docPart w:val="104BB296F9EA4CF0A09F62AF8D4E6EA1"/>
                </w:placeholder>
                <w:temporary/>
                <w:showingPlcHdr/>
                <w15:appearance w15:val="hidden"/>
              </w:sdtPr>
              <w:sdtContent>
                <w:r w:rsidR="004211AF" w:rsidRPr="00810DF6">
                  <w:rPr>
                    <w:lang w:val="en-GB" w:bidi="en-GB"/>
                  </w:rPr>
                  <w:t>£0</w:t>
                </w:r>
              </w:sdtContent>
            </w:sdt>
          </w:p>
        </w:tc>
        <w:tc>
          <w:tcPr>
            <w:tcW w:w="900" w:type="dxa"/>
            <w:noWrap/>
            <w:vAlign w:val="center"/>
            <w:hideMark/>
          </w:tcPr>
          <w:p w14:paraId="26EC3364" w14:textId="77777777" w:rsidR="004211AF" w:rsidRPr="00810DF6" w:rsidRDefault="00000000" w:rsidP="00810DF6">
            <w:pPr>
              <w:pStyle w:val="TableText"/>
            </w:pPr>
            <w:sdt>
              <w:sdtPr>
                <w:id w:val="2005865331"/>
                <w:placeholder>
                  <w:docPart w:val="453A7C1244FF4864BEEBD8D172A8AC82"/>
                </w:placeholder>
                <w:temporary/>
                <w:showingPlcHdr/>
                <w15:appearance w15:val="hidden"/>
              </w:sdtPr>
              <w:sdtContent>
                <w:r w:rsidR="004211AF" w:rsidRPr="00810DF6">
                  <w:rPr>
                    <w:lang w:val="en-GB" w:bidi="en-GB"/>
                  </w:rPr>
                  <w:t>£0</w:t>
                </w:r>
              </w:sdtContent>
            </w:sdt>
          </w:p>
        </w:tc>
        <w:tc>
          <w:tcPr>
            <w:tcW w:w="895" w:type="dxa"/>
            <w:noWrap/>
            <w:vAlign w:val="center"/>
            <w:hideMark/>
          </w:tcPr>
          <w:p w14:paraId="4E7C5992" w14:textId="77777777" w:rsidR="004211AF" w:rsidRPr="00810DF6" w:rsidRDefault="00000000" w:rsidP="00810DF6">
            <w:pPr>
              <w:pStyle w:val="TableText"/>
            </w:pPr>
            <w:sdt>
              <w:sdtPr>
                <w:id w:val="-205803735"/>
                <w:placeholder>
                  <w:docPart w:val="E2563C7A25AC48E7A0B7EAF7CFACB188"/>
                </w:placeholder>
                <w:temporary/>
                <w:showingPlcHdr/>
                <w15:appearance w15:val="hidden"/>
              </w:sdtPr>
              <w:sdtContent>
                <w:r w:rsidR="004211AF" w:rsidRPr="00810DF6">
                  <w:rPr>
                    <w:lang w:val="en-GB" w:bidi="en-GB"/>
                  </w:rPr>
                  <w:t>£0</w:t>
                </w:r>
              </w:sdtContent>
            </w:sdt>
          </w:p>
        </w:tc>
        <w:tc>
          <w:tcPr>
            <w:tcW w:w="941" w:type="dxa"/>
            <w:noWrap/>
            <w:vAlign w:val="center"/>
            <w:hideMark/>
          </w:tcPr>
          <w:p w14:paraId="13851281" w14:textId="77777777" w:rsidR="004211AF" w:rsidRPr="00810DF6" w:rsidRDefault="00000000" w:rsidP="00810DF6">
            <w:pPr>
              <w:pStyle w:val="TableText"/>
            </w:pPr>
            <w:sdt>
              <w:sdtPr>
                <w:id w:val="214174618"/>
                <w:placeholder>
                  <w:docPart w:val="2F4342D672A8407FA7EE3CCF8BE3285D"/>
                </w:placeholder>
                <w:temporary/>
                <w:showingPlcHdr/>
                <w15:appearance w15:val="hidden"/>
              </w:sdtPr>
              <w:sdtContent>
                <w:r w:rsidR="004211AF" w:rsidRPr="00810DF6">
                  <w:rPr>
                    <w:lang w:val="en-GB" w:bidi="en-GB"/>
                  </w:rPr>
                  <w:t>£0</w:t>
                </w:r>
              </w:sdtContent>
            </w:sdt>
          </w:p>
        </w:tc>
      </w:tr>
      <w:tr w:rsidR="00385D4D" w:rsidRPr="00810DF6" w14:paraId="495524D7" w14:textId="77777777" w:rsidTr="00582502">
        <w:trPr>
          <w:trHeight w:val="244"/>
        </w:trPr>
        <w:tc>
          <w:tcPr>
            <w:tcW w:w="2034" w:type="dxa"/>
            <w:vAlign w:val="center"/>
            <w:hideMark/>
          </w:tcPr>
          <w:p w14:paraId="37869BB5" w14:textId="77777777" w:rsidR="004211AF" w:rsidRPr="00810DF6" w:rsidRDefault="00000000" w:rsidP="00810DF6">
            <w:pPr>
              <w:pStyle w:val="TableText"/>
            </w:pPr>
            <w:sdt>
              <w:sdtPr>
                <w:id w:val="2092045732"/>
                <w:placeholder>
                  <w:docPart w:val="39AAC5F3D0BE487E9BEFF762A4C0CB0F"/>
                </w:placeholder>
                <w:temporary/>
                <w:showingPlcHdr/>
                <w15:appearance w15:val="hidden"/>
              </w:sdtPr>
              <w:sdtContent>
                <w:r w:rsidR="004211AF" w:rsidRPr="00810DF6">
                  <w:rPr>
                    <w:lang w:val="en-GB" w:bidi="en-GB"/>
                  </w:rPr>
                  <w:t>Total expenses</w:t>
                </w:r>
              </w:sdtContent>
            </w:sdt>
          </w:p>
        </w:tc>
        <w:tc>
          <w:tcPr>
            <w:tcW w:w="900" w:type="dxa"/>
            <w:noWrap/>
            <w:vAlign w:val="center"/>
            <w:hideMark/>
          </w:tcPr>
          <w:p w14:paraId="42104A17" w14:textId="77777777" w:rsidR="004211AF" w:rsidRPr="00810DF6" w:rsidRDefault="00000000" w:rsidP="00810DF6">
            <w:pPr>
              <w:pStyle w:val="TableText"/>
            </w:pPr>
            <w:sdt>
              <w:sdtPr>
                <w:id w:val="-220439920"/>
                <w:placeholder>
                  <w:docPart w:val="830FB7A8250543ACA11BC8633503188E"/>
                </w:placeholder>
                <w:temporary/>
                <w:showingPlcHdr/>
                <w15:appearance w15:val="hidden"/>
              </w:sdtPr>
              <w:sdtContent>
                <w:r w:rsidR="004211AF" w:rsidRPr="00810DF6">
                  <w:rPr>
                    <w:lang w:val="en-GB" w:bidi="en-GB"/>
                  </w:rPr>
                  <w:t>$6,525</w:t>
                </w:r>
              </w:sdtContent>
            </w:sdt>
          </w:p>
        </w:tc>
        <w:tc>
          <w:tcPr>
            <w:tcW w:w="810" w:type="dxa"/>
            <w:noWrap/>
            <w:vAlign w:val="center"/>
            <w:hideMark/>
          </w:tcPr>
          <w:p w14:paraId="05F73E4F" w14:textId="77777777" w:rsidR="004211AF" w:rsidRPr="00810DF6" w:rsidRDefault="00000000" w:rsidP="00810DF6">
            <w:pPr>
              <w:pStyle w:val="TableText"/>
            </w:pPr>
            <w:sdt>
              <w:sdtPr>
                <w:id w:val="684785187"/>
                <w:placeholder>
                  <w:docPart w:val="A41C490EBAE14595A4DEE36A8D97ADB7"/>
                </w:placeholder>
                <w:temporary/>
                <w:showingPlcHdr/>
                <w15:appearance w15:val="hidden"/>
              </w:sdtPr>
              <w:sdtContent>
                <w:r w:rsidR="004211AF" w:rsidRPr="00810DF6">
                  <w:rPr>
                    <w:lang w:val="en-GB" w:bidi="en-GB"/>
                  </w:rPr>
                  <w:t>$5,575</w:t>
                </w:r>
              </w:sdtContent>
            </w:sdt>
          </w:p>
        </w:tc>
        <w:tc>
          <w:tcPr>
            <w:tcW w:w="810" w:type="dxa"/>
            <w:noWrap/>
            <w:vAlign w:val="center"/>
            <w:hideMark/>
          </w:tcPr>
          <w:p w14:paraId="791E0A07" w14:textId="77777777" w:rsidR="004211AF" w:rsidRPr="00810DF6" w:rsidRDefault="00000000" w:rsidP="00810DF6">
            <w:pPr>
              <w:pStyle w:val="TableText"/>
            </w:pPr>
            <w:sdt>
              <w:sdtPr>
                <w:id w:val="-2041500995"/>
                <w:placeholder>
                  <w:docPart w:val="25B660452083417FA751A7739834C2EB"/>
                </w:placeholder>
                <w:temporary/>
                <w:showingPlcHdr/>
                <w15:appearance w15:val="hidden"/>
              </w:sdtPr>
              <w:sdtContent>
                <w:r w:rsidR="004211AF" w:rsidRPr="00810DF6">
                  <w:rPr>
                    <w:lang w:val="en-GB" w:bidi="en-GB"/>
                  </w:rPr>
                  <w:t>$6,775</w:t>
                </w:r>
              </w:sdtContent>
            </w:sdt>
          </w:p>
        </w:tc>
        <w:tc>
          <w:tcPr>
            <w:tcW w:w="900" w:type="dxa"/>
            <w:noWrap/>
            <w:vAlign w:val="center"/>
            <w:hideMark/>
          </w:tcPr>
          <w:p w14:paraId="1073AAA1" w14:textId="77777777" w:rsidR="004211AF" w:rsidRPr="00810DF6" w:rsidRDefault="00000000" w:rsidP="00810DF6">
            <w:pPr>
              <w:pStyle w:val="TableText"/>
            </w:pPr>
            <w:sdt>
              <w:sdtPr>
                <w:id w:val="-1133794384"/>
                <w:placeholder>
                  <w:docPart w:val="F9C588BB8C704DEA82DF14BBAFC43ED6"/>
                </w:placeholder>
                <w:temporary/>
                <w:showingPlcHdr/>
                <w15:appearance w15:val="hidden"/>
              </w:sdtPr>
              <w:sdtContent>
                <w:r w:rsidR="004211AF" w:rsidRPr="00810DF6">
                  <w:rPr>
                    <w:lang w:val="en-GB" w:bidi="en-GB"/>
                  </w:rPr>
                  <w:t>$8,525</w:t>
                </w:r>
              </w:sdtContent>
            </w:sdt>
          </w:p>
        </w:tc>
        <w:tc>
          <w:tcPr>
            <w:tcW w:w="900" w:type="dxa"/>
            <w:noWrap/>
            <w:vAlign w:val="center"/>
            <w:hideMark/>
          </w:tcPr>
          <w:p w14:paraId="40658E2C" w14:textId="77777777" w:rsidR="004211AF" w:rsidRPr="00810DF6" w:rsidRDefault="00000000" w:rsidP="00810DF6">
            <w:pPr>
              <w:pStyle w:val="TableText"/>
            </w:pPr>
            <w:sdt>
              <w:sdtPr>
                <w:id w:val="-1582910211"/>
                <w:placeholder>
                  <w:docPart w:val="3A00ED8D0D2B4CFA80070B6EC050B341"/>
                </w:placeholder>
                <w:temporary/>
                <w:showingPlcHdr/>
                <w15:appearance w15:val="hidden"/>
              </w:sdtPr>
              <w:sdtContent>
                <w:r w:rsidR="004211AF" w:rsidRPr="00810DF6">
                  <w:rPr>
                    <w:lang w:val="en-GB" w:bidi="en-GB"/>
                  </w:rPr>
                  <w:t>$8,650</w:t>
                </w:r>
              </w:sdtContent>
            </w:sdt>
          </w:p>
        </w:tc>
        <w:tc>
          <w:tcPr>
            <w:tcW w:w="907" w:type="dxa"/>
            <w:gridSpan w:val="2"/>
            <w:noWrap/>
            <w:vAlign w:val="center"/>
            <w:hideMark/>
          </w:tcPr>
          <w:p w14:paraId="130C03DB" w14:textId="77777777" w:rsidR="004211AF" w:rsidRPr="00810DF6" w:rsidRDefault="00000000" w:rsidP="00810DF6">
            <w:pPr>
              <w:pStyle w:val="TableText"/>
            </w:pPr>
            <w:sdt>
              <w:sdtPr>
                <w:id w:val="-1977753149"/>
                <w:placeholder>
                  <w:docPart w:val="48E0B9C954464D1D92EC37E831189A3A"/>
                </w:placeholder>
                <w:temporary/>
                <w:showingPlcHdr/>
                <w15:appearance w15:val="hidden"/>
              </w:sdtPr>
              <w:sdtContent>
                <w:r w:rsidR="004211AF" w:rsidRPr="00810DF6">
                  <w:rPr>
                    <w:lang w:val="en-GB" w:bidi="en-GB"/>
                  </w:rPr>
                  <w:t>$9,295</w:t>
                </w:r>
              </w:sdtContent>
            </w:sdt>
          </w:p>
        </w:tc>
        <w:tc>
          <w:tcPr>
            <w:tcW w:w="893" w:type="dxa"/>
            <w:noWrap/>
            <w:vAlign w:val="center"/>
            <w:hideMark/>
          </w:tcPr>
          <w:p w14:paraId="4EFCA22E" w14:textId="77777777" w:rsidR="004211AF" w:rsidRPr="00810DF6" w:rsidRDefault="00000000" w:rsidP="00810DF6">
            <w:pPr>
              <w:pStyle w:val="TableText"/>
            </w:pPr>
            <w:sdt>
              <w:sdtPr>
                <w:id w:val="-500815497"/>
                <w:placeholder>
                  <w:docPart w:val="FD37E2B142CE43ABA6BECAD530A759E5"/>
                </w:placeholder>
                <w:temporary/>
                <w:showingPlcHdr/>
                <w15:appearance w15:val="hidden"/>
              </w:sdtPr>
              <w:sdtContent>
                <w:r w:rsidR="004211AF" w:rsidRPr="00810DF6">
                  <w:rPr>
                    <w:lang w:val="en-GB" w:bidi="en-GB"/>
                  </w:rPr>
                  <w:t>$12,100</w:t>
                </w:r>
              </w:sdtContent>
            </w:sdt>
          </w:p>
        </w:tc>
        <w:tc>
          <w:tcPr>
            <w:tcW w:w="990" w:type="dxa"/>
            <w:gridSpan w:val="2"/>
            <w:noWrap/>
            <w:vAlign w:val="center"/>
            <w:hideMark/>
          </w:tcPr>
          <w:p w14:paraId="4CE68C56" w14:textId="77777777" w:rsidR="004211AF" w:rsidRPr="00810DF6" w:rsidRDefault="00000000" w:rsidP="00810DF6">
            <w:pPr>
              <w:pStyle w:val="TableText"/>
            </w:pPr>
            <w:sdt>
              <w:sdtPr>
                <w:id w:val="-8527965"/>
                <w:placeholder>
                  <w:docPart w:val="9B7D7D1B7EE947B78B0B814BDFA81E97"/>
                </w:placeholder>
                <w:temporary/>
                <w:showingPlcHdr/>
                <w15:appearance w15:val="hidden"/>
              </w:sdtPr>
              <w:sdtContent>
                <w:r w:rsidR="004211AF" w:rsidRPr="00810DF6">
                  <w:rPr>
                    <w:lang w:val="en-GB" w:bidi="en-GB"/>
                  </w:rPr>
                  <w:t>$13,131</w:t>
                </w:r>
              </w:sdtContent>
            </w:sdt>
          </w:p>
        </w:tc>
        <w:tc>
          <w:tcPr>
            <w:tcW w:w="900" w:type="dxa"/>
            <w:noWrap/>
            <w:vAlign w:val="center"/>
            <w:hideMark/>
          </w:tcPr>
          <w:p w14:paraId="43A29FFA" w14:textId="77777777" w:rsidR="004211AF" w:rsidRPr="00810DF6" w:rsidRDefault="00000000" w:rsidP="00810DF6">
            <w:pPr>
              <w:pStyle w:val="TableText"/>
            </w:pPr>
            <w:sdt>
              <w:sdtPr>
                <w:id w:val="-1661068614"/>
                <w:placeholder>
                  <w:docPart w:val="117EF74F0E0F40249A980B410113F7A9"/>
                </w:placeholder>
                <w:temporary/>
                <w:showingPlcHdr/>
                <w15:appearance w15:val="hidden"/>
              </w:sdtPr>
              <w:sdtContent>
                <w:r w:rsidR="004211AF" w:rsidRPr="00810DF6">
                  <w:rPr>
                    <w:lang w:val="en-GB" w:bidi="en-GB"/>
                  </w:rPr>
                  <w:t>$13,827</w:t>
                </w:r>
              </w:sdtContent>
            </w:sdt>
          </w:p>
        </w:tc>
        <w:tc>
          <w:tcPr>
            <w:tcW w:w="900" w:type="dxa"/>
            <w:noWrap/>
            <w:vAlign w:val="center"/>
            <w:hideMark/>
          </w:tcPr>
          <w:p w14:paraId="50E00067" w14:textId="77777777" w:rsidR="004211AF" w:rsidRPr="00810DF6" w:rsidRDefault="00000000" w:rsidP="00810DF6">
            <w:pPr>
              <w:pStyle w:val="TableText"/>
            </w:pPr>
            <w:sdt>
              <w:sdtPr>
                <w:id w:val="271511980"/>
                <w:placeholder>
                  <w:docPart w:val="B9163797B8074C79B3DB95B1D3F7EBDE"/>
                </w:placeholder>
                <w:temporary/>
                <w:showingPlcHdr/>
                <w15:appearance w15:val="hidden"/>
              </w:sdtPr>
              <w:sdtContent>
                <w:r w:rsidR="004211AF" w:rsidRPr="00810DF6">
                  <w:rPr>
                    <w:lang w:val="en-GB" w:bidi="en-GB"/>
                  </w:rPr>
                  <w:t>$13,825</w:t>
                </w:r>
              </w:sdtContent>
            </w:sdt>
          </w:p>
        </w:tc>
        <w:tc>
          <w:tcPr>
            <w:tcW w:w="900" w:type="dxa"/>
            <w:noWrap/>
            <w:vAlign w:val="center"/>
            <w:hideMark/>
          </w:tcPr>
          <w:p w14:paraId="3C7C4D4E" w14:textId="77777777" w:rsidR="004211AF" w:rsidRPr="00810DF6" w:rsidRDefault="00000000" w:rsidP="00810DF6">
            <w:pPr>
              <w:pStyle w:val="TableText"/>
            </w:pPr>
            <w:sdt>
              <w:sdtPr>
                <w:id w:val="1084961493"/>
                <w:placeholder>
                  <w:docPart w:val="8A9FC8E7DCC44767ABA50D669E6D80A1"/>
                </w:placeholder>
                <w:temporary/>
                <w:showingPlcHdr/>
                <w15:appearance w15:val="hidden"/>
              </w:sdtPr>
              <w:sdtContent>
                <w:r w:rsidR="004211AF" w:rsidRPr="00810DF6">
                  <w:rPr>
                    <w:lang w:val="en-GB" w:bidi="en-GB"/>
                  </w:rPr>
                  <w:t>$13,575</w:t>
                </w:r>
              </w:sdtContent>
            </w:sdt>
          </w:p>
        </w:tc>
        <w:tc>
          <w:tcPr>
            <w:tcW w:w="895" w:type="dxa"/>
            <w:noWrap/>
            <w:vAlign w:val="center"/>
            <w:hideMark/>
          </w:tcPr>
          <w:p w14:paraId="07AE73AB" w14:textId="77777777" w:rsidR="004211AF" w:rsidRPr="00810DF6" w:rsidRDefault="00000000" w:rsidP="00810DF6">
            <w:pPr>
              <w:pStyle w:val="TableText"/>
            </w:pPr>
            <w:sdt>
              <w:sdtPr>
                <w:id w:val="1666049169"/>
                <w:placeholder>
                  <w:docPart w:val="F702976CF81247AD96A4FC4C86B575A3"/>
                </w:placeholder>
                <w:temporary/>
                <w:showingPlcHdr/>
                <w15:appearance w15:val="hidden"/>
              </w:sdtPr>
              <w:sdtContent>
                <w:r w:rsidR="004211AF" w:rsidRPr="00810DF6">
                  <w:rPr>
                    <w:lang w:val="en-GB" w:bidi="en-GB"/>
                  </w:rPr>
                  <w:t>$13,942</w:t>
                </w:r>
              </w:sdtContent>
            </w:sdt>
          </w:p>
        </w:tc>
        <w:tc>
          <w:tcPr>
            <w:tcW w:w="941" w:type="dxa"/>
            <w:noWrap/>
            <w:vAlign w:val="center"/>
            <w:hideMark/>
          </w:tcPr>
          <w:p w14:paraId="4A9821CA" w14:textId="77777777" w:rsidR="004211AF" w:rsidRPr="00810DF6" w:rsidRDefault="00000000" w:rsidP="00810DF6">
            <w:pPr>
              <w:pStyle w:val="TableText"/>
            </w:pPr>
            <w:sdt>
              <w:sdtPr>
                <w:id w:val="-16931724"/>
                <w:placeholder>
                  <w:docPart w:val="910A6F2EEBFD4B478C762C1DE36421D6"/>
                </w:placeholder>
                <w:temporary/>
                <w:showingPlcHdr/>
                <w15:appearance w15:val="hidden"/>
              </w:sdtPr>
              <w:sdtContent>
                <w:r w:rsidR="004211AF" w:rsidRPr="00810DF6">
                  <w:rPr>
                    <w:lang w:val="en-GB" w:bidi="en-GB"/>
                  </w:rPr>
                  <w:t>$125,746</w:t>
                </w:r>
              </w:sdtContent>
            </w:sdt>
          </w:p>
        </w:tc>
      </w:tr>
      <w:tr w:rsidR="00385D4D" w:rsidRPr="00810DF6" w14:paraId="060F5A73" w14:textId="77777777" w:rsidTr="00582502">
        <w:trPr>
          <w:trHeight w:val="244"/>
        </w:trPr>
        <w:tc>
          <w:tcPr>
            <w:tcW w:w="2034" w:type="dxa"/>
            <w:shd w:val="clear" w:color="auto" w:fill="F2F2F2" w:themeFill="background1" w:themeFillShade="F2"/>
            <w:vAlign w:val="center"/>
            <w:hideMark/>
          </w:tcPr>
          <w:p w14:paraId="62731981" w14:textId="77777777" w:rsidR="004211AF" w:rsidRPr="00810DF6" w:rsidRDefault="00000000" w:rsidP="00810DF6">
            <w:pPr>
              <w:pStyle w:val="TableText"/>
            </w:pPr>
            <w:sdt>
              <w:sdtPr>
                <w:id w:val="1235752269"/>
                <w:placeholder>
                  <w:docPart w:val="DBAC8C3A63404884B6DAB003E2A6E0CE"/>
                </w:placeholder>
                <w:temporary/>
                <w:showingPlcHdr/>
                <w15:appearance w15:val="hidden"/>
              </w:sdtPr>
              <w:sdtContent>
                <w:r w:rsidR="004211AF" w:rsidRPr="00810DF6">
                  <w:rPr>
                    <w:lang w:val="en-GB" w:bidi="en-GB"/>
                  </w:rPr>
                  <w:t>Income before taxes</w:t>
                </w:r>
              </w:sdtContent>
            </w:sdt>
          </w:p>
        </w:tc>
        <w:tc>
          <w:tcPr>
            <w:tcW w:w="900" w:type="dxa"/>
            <w:shd w:val="clear" w:color="auto" w:fill="F2F2F2" w:themeFill="background1" w:themeFillShade="F2"/>
            <w:noWrap/>
            <w:vAlign w:val="center"/>
            <w:hideMark/>
          </w:tcPr>
          <w:p w14:paraId="74A65C0D" w14:textId="77777777" w:rsidR="004211AF" w:rsidRPr="00810DF6" w:rsidRDefault="00000000" w:rsidP="00810DF6">
            <w:pPr>
              <w:pStyle w:val="TableText"/>
            </w:pPr>
            <w:sdt>
              <w:sdtPr>
                <w:id w:val="-1989931076"/>
                <w:placeholder>
                  <w:docPart w:val="17B1A17990C44C9BA43CB11F5B595E7F"/>
                </w:placeholder>
                <w:temporary/>
                <w:showingPlcHdr/>
                <w15:appearance w15:val="hidden"/>
              </w:sdtPr>
              <w:sdtContent>
                <w:r w:rsidR="004211AF" w:rsidRPr="00810DF6">
                  <w:rPr>
                    <w:lang w:val="en-GB" w:bidi="en-GB"/>
                  </w:rPr>
                  <w:t>($3,525)</w:t>
                </w:r>
              </w:sdtContent>
            </w:sdt>
          </w:p>
        </w:tc>
        <w:tc>
          <w:tcPr>
            <w:tcW w:w="810" w:type="dxa"/>
            <w:shd w:val="clear" w:color="auto" w:fill="F2F2F2" w:themeFill="background1" w:themeFillShade="F2"/>
            <w:noWrap/>
            <w:vAlign w:val="center"/>
            <w:hideMark/>
          </w:tcPr>
          <w:p w14:paraId="2D265808" w14:textId="77777777" w:rsidR="004211AF" w:rsidRPr="00810DF6" w:rsidRDefault="00000000" w:rsidP="00810DF6">
            <w:pPr>
              <w:pStyle w:val="TableText"/>
            </w:pPr>
            <w:sdt>
              <w:sdtPr>
                <w:id w:val="353688722"/>
                <w:placeholder>
                  <w:docPart w:val="5030B6C438284CCEB3049219CF2C0B6B"/>
                </w:placeholder>
                <w:temporary/>
                <w:showingPlcHdr/>
                <w15:appearance w15:val="hidden"/>
              </w:sdtPr>
              <w:sdtContent>
                <w:r w:rsidR="004211AF" w:rsidRPr="00810DF6">
                  <w:rPr>
                    <w:lang w:val="en-GB" w:bidi="en-GB"/>
                  </w:rPr>
                  <w:t>$1,875</w:t>
                </w:r>
              </w:sdtContent>
            </w:sdt>
          </w:p>
        </w:tc>
        <w:tc>
          <w:tcPr>
            <w:tcW w:w="810" w:type="dxa"/>
            <w:shd w:val="clear" w:color="auto" w:fill="F2F2F2" w:themeFill="background1" w:themeFillShade="F2"/>
            <w:noWrap/>
            <w:vAlign w:val="center"/>
            <w:hideMark/>
          </w:tcPr>
          <w:p w14:paraId="330C07BE" w14:textId="77777777" w:rsidR="004211AF" w:rsidRPr="00810DF6" w:rsidRDefault="00000000" w:rsidP="00810DF6">
            <w:pPr>
              <w:pStyle w:val="TableText"/>
            </w:pPr>
            <w:sdt>
              <w:sdtPr>
                <w:id w:val="-1514298253"/>
                <w:placeholder>
                  <w:docPart w:val="E682D17BBB3C42B48455937F7184F579"/>
                </w:placeholder>
                <w:temporary/>
                <w:showingPlcHdr/>
                <w15:appearance w15:val="hidden"/>
              </w:sdtPr>
              <w:sdtContent>
                <w:r w:rsidR="004211AF" w:rsidRPr="00810DF6">
                  <w:rPr>
                    <w:lang w:val="en-GB" w:bidi="en-GB"/>
                  </w:rPr>
                  <w:t>$2,825</w:t>
                </w:r>
              </w:sdtContent>
            </w:sdt>
          </w:p>
        </w:tc>
        <w:tc>
          <w:tcPr>
            <w:tcW w:w="900" w:type="dxa"/>
            <w:shd w:val="clear" w:color="auto" w:fill="F2F2F2" w:themeFill="background1" w:themeFillShade="F2"/>
            <w:noWrap/>
            <w:vAlign w:val="center"/>
            <w:hideMark/>
          </w:tcPr>
          <w:p w14:paraId="6F91DFE2" w14:textId="77777777" w:rsidR="004211AF" w:rsidRPr="00810DF6" w:rsidRDefault="00000000" w:rsidP="00810DF6">
            <w:pPr>
              <w:pStyle w:val="TableText"/>
            </w:pPr>
            <w:sdt>
              <w:sdtPr>
                <w:id w:val="-1452626626"/>
                <w:placeholder>
                  <w:docPart w:val="D3301E4A802B4315A2F5FABE5A21AE7D"/>
                </w:placeholder>
                <w:temporary/>
                <w:showingPlcHdr/>
                <w15:appearance w15:val="hidden"/>
              </w:sdtPr>
              <w:sdtContent>
                <w:r w:rsidR="004211AF" w:rsidRPr="00810DF6">
                  <w:rPr>
                    <w:lang w:val="en-GB" w:bidi="en-GB"/>
                  </w:rPr>
                  <w:t>($4,531)</w:t>
                </w:r>
              </w:sdtContent>
            </w:sdt>
          </w:p>
        </w:tc>
        <w:tc>
          <w:tcPr>
            <w:tcW w:w="900" w:type="dxa"/>
            <w:shd w:val="clear" w:color="auto" w:fill="F2F2F2" w:themeFill="background1" w:themeFillShade="F2"/>
            <w:noWrap/>
            <w:vAlign w:val="center"/>
            <w:hideMark/>
          </w:tcPr>
          <w:p w14:paraId="4A46D577" w14:textId="77777777" w:rsidR="004211AF" w:rsidRPr="00810DF6" w:rsidRDefault="00000000" w:rsidP="00810DF6">
            <w:pPr>
              <w:pStyle w:val="TableText"/>
            </w:pPr>
            <w:sdt>
              <w:sdtPr>
                <w:id w:val="17281398"/>
                <w:placeholder>
                  <w:docPart w:val="546E6FA295B04769878E6DF6CBE2B50F"/>
                </w:placeholder>
                <w:temporary/>
                <w:showingPlcHdr/>
                <w15:appearance w15:val="hidden"/>
              </w:sdtPr>
              <w:sdtContent>
                <w:r w:rsidR="004211AF" w:rsidRPr="00810DF6">
                  <w:rPr>
                    <w:lang w:val="en-GB" w:bidi="en-GB"/>
                  </w:rPr>
                  <w:t>($184)</w:t>
                </w:r>
              </w:sdtContent>
            </w:sdt>
          </w:p>
        </w:tc>
        <w:tc>
          <w:tcPr>
            <w:tcW w:w="907" w:type="dxa"/>
            <w:gridSpan w:val="2"/>
            <w:shd w:val="clear" w:color="auto" w:fill="F2F2F2" w:themeFill="background1" w:themeFillShade="F2"/>
            <w:noWrap/>
            <w:vAlign w:val="center"/>
            <w:hideMark/>
          </w:tcPr>
          <w:p w14:paraId="1A781385" w14:textId="77777777" w:rsidR="004211AF" w:rsidRPr="00810DF6" w:rsidRDefault="00000000" w:rsidP="00810DF6">
            <w:pPr>
              <w:pStyle w:val="TableText"/>
            </w:pPr>
            <w:sdt>
              <w:sdtPr>
                <w:id w:val="1500232322"/>
                <w:placeholder>
                  <w:docPart w:val="FBB27993272B480BA2F4FBA32654844A"/>
                </w:placeholder>
                <w:temporary/>
                <w:showingPlcHdr/>
                <w15:appearance w15:val="hidden"/>
              </w:sdtPr>
              <w:sdtContent>
                <w:r w:rsidR="004211AF" w:rsidRPr="00810DF6">
                  <w:rPr>
                    <w:lang w:val="en-GB" w:bidi="en-GB"/>
                  </w:rPr>
                  <w:t>$795</w:t>
                </w:r>
              </w:sdtContent>
            </w:sdt>
          </w:p>
        </w:tc>
        <w:tc>
          <w:tcPr>
            <w:tcW w:w="893" w:type="dxa"/>
            <w:shd w:val="clear" w:color="auto" w:fill="F2F2F2" w:themeFill="background1" w:themeFillShade="F2"/>
            <w:noWrap/>
            <w:vAlign w:val="center"/>
            <w:hideMark/>
          </w:tcPr>
          <w:p w14:paraId="0B918E44" w14:textId="77777777" w:rsidR="004211AF" w:rsidRPr="00810DF6" w:rsidRDefault="00000000" w:rsidP="00810DF6">
            <w:pPr>
              <w:pStyle w:val="TableText"/>
            </w:pPr>
            <w:sdt>
              <w:sdtPr>
                <w:id w:val="-208732634"/>
                <w:placeholder>
                  <w:docPart w:val="250EDEA7035642BD9333AFFD12AF9225"/>
                </w:placeholder>
                <w:temporary/>
                <w:showingPlcHdr/>
                <w15:appearance w15:val="hidden"/>
              </w:sdtPr>
              <w:sdtContent>
                <w:r w:rsidR="004211AF" w:rsidRPr="00810DF6">
                  <w:rPr>
                    <w:lang w:val="en-GB" w:bidi="en-GB"/>
                  </w:rPr>
                  <w:t>$1,750</w:t>
                </w:r>
              </w:sdtContent>
            </w:sdt>
          </w:p>
        </w:tc>
        <w:tc>
          <w:tcPr>
            <w:tcW w:w="990" w:type="dxa"/>
            <w:gridSpan w:val="2"/>
            <w:shd w:val="clear" w:color="auto" w:fill="F2F2F2" w:themeFill="background1" w:themeFillShade="F2"/>
            <w:noWrap/>
            <w:vAlign w:val="center"/>
            <w:hideMark/>
          </w:tcPr>
          <w:p w14:paraId="6A0B7BFA" w14:textId="77777777" w:rsidR="004211AF" w:rsidRPr="00810DF6" w:rsidRDefault="00000000" w:rsidP="00810DF6">
            <w:pPr>
              <w:pStyle w:val="TableText"/>
            </w:pPr>
            <w:sdt>
              <w:sdtPr>
                <w:id w:val="-906914597"/>
                <w:placeholder>
                  <w:docPart w:val="111EA7DD1B77451D94D33E32DF05B2E5"/>
                </w:placeholder>
                <w:temporary/>
                <w:showingPlcHdr/>
                <w15:appearance w15:val="hidden"/>
              </w:sdtPr>
              <w:sdtContent>
                <w:r w:rsidR="004211AF" w:rsidRPr="00810DF6">
                  <w:rPr>
                    <w:lang w:val="en-GB" w:bidi="en-GB"/>
                  </w:rPr>
                  <w:t>$2,064</w:t>
                </w:r>
              </w:sdtContent>
            </w:sdt>
          </w:p>
        </w:tc>
        <w:tc>
          <w:tcPr>
            <w:tcW w:w="900" w:type="dxa"/>
            <w:shd w:val="clear" w:color="auto" w:fill="F2F2F2" w:themeFill="background1" w:themeFillShade="F2"/>
            <w:noWrap/>
            <w:vAlign w:val="center"/>
            <w:hideMark/>
          </w:tcPr>
          <w:p w14:paraId="55A00547" w14:textId="77777777" w:rsidR="004211AF" w:rsidRPr="00810DF6" w:rsidRDefault="00000000" w:rsidP="00810DF6">
            <w:pPr>
              <w:pStyle w:val="TableText"/>
            </w:pPr>
            <w:sdt>
              <w:sdtPr>
                <w:id w:val="92367454"/>
                <w:placeholder>
                  <w:docPart w:val="795B7BDE35A74C8D839D5A8E8D7BE7FE"/>
                </w:placeholder>
                <w:temporary/>
                <w:showingPlcHdr/>
                <w15:appearance w15:val="hidden"/>
              </w:sdtPr>
              <w:sdtContent>
                <w:r w:rsidR="004211AF" w:rsidRPr="00810DF6">
                  <w:rPr>
                    <w:lang w:val="en-GB" w:bidi="en-GB"/>
                  </w:rPr>
                  <w:t>($298)</w:t>
                </w:r>
              </w:sdtContent>
            </w:sdt>
          </w:p>
        </w:tc>
        <w:tc>
          <w:tcPr>
            <w:tcW w:w="900" w:type="dxa"/>
            <w:shd w:val="clear" w:color="auto" w:fill="F2F2F2" w:themeFill="background1" w:themeFillShade="F2"/>
            <w:noWrap/>
            <w:vAlign w:val="center"/>
            <w:hideMark/>
          </w:tcPr>
          <w:p w14:paraId="76F75E5D" w14:textId="77777777" w:rsidR="004211AF" w:rsidRPr="00810DF6" w:rsidRDefault="00000000" w:rsidP="00810DF6">
            <w:pPr>
              <w:pStyle w:val="TableText"/>
            </w:pPr>
            <w:sdt>
              <w:sdtPr>
                <w:id w:val="793795881"/>
                <w:placeholder>
                  <w:docPart w:val="6DA0202ACBB2488F9B52E7BEFF8DD6F1"/>
                </w:placeholder>
                <w:temporary/>
                <w:showingPlcHdr/>
                <w15:appearance w15:val="hidden"/>
              </w:sdtPr>
              <w:sdtContent>
                <w:r w:rsidR="004211AF" w:rsidRPr="00810DF6">
                  <w:rPr>
                    <w:lang w:val="en-GB" w:bidi="en-GB"/>
                  </w:rPr>
                  <w:t>($2,225)</w:t>
                </w:r>
              </w:sdtContent>
            </w:sdt>
          </w:p>
        </w:tc>
        <w:tc>
          <w:tcPr>
            <w:tcW w:w="900" w:type="dxa"/>
            <w:shd w:val="clear" w:color="auto" w:fill="F2F2F2" w:themeFill="background1" w:themeFillShade="F2"/>
            <w:noWrap/>
            <w:vAlign w:val="center"/>
            <w:hideMark/>
          </w:tcPr>
          <w:p w14:paraId="0AEC135E" w14:textId="77777777" w:rsidR="004211AF" w:rsidRPr="00810DF6" w:rsidRDefault="00000000" w:rsidP="00810DF6">
            <w:pPr>
              <w:pStyle w:val="TableText"/>
            </w:pPr>
            <w:sdt>
              <w:sdtPr>
                <w:id w:val="925778659"/>
                <w:placeholder>
                  <w:docPart w:val="CF97786A8D144474B51555198F9E6C6C"/>
                </w:placeholder>
                <w:temporary/>
                <w:showingPlcHdr/>
                <w15:appearance w15:val="hidden"/>
              </w:sdtPr>
              <w:sdtContent>
                <w:r w:rsidR="004211AF" w:rsidRPr="00810DF6">
                  <w:rPr>
                    <w:lang w:val="en-GB" w:bidi="en-GB"/>
                  </w:rPr>
                  <w:t>$2,670</w:t>
                </w:r>
              </w:sdtContent>
            </w:sdt>
          </w:p>
        </w:tc>
        <w:tc>
          <w:tcPr>
            <w:tcW w:w="895" w:type="dxa"/>
            <w:shd w:val="clear" w:color="auto" w:fill="F2F2F2" w:themeFill="background1" w:themeFillShade="F2"/>
            <w:noWrap/>
            <w:vAlign w:val="center"/>
            <w:hideMark/>
          </w:tcPr>
          <w:p w14:paraId="1DAFC11C" w14:textId="77777777" w:rsidR="004211AF" w:rsidRPr="00810DF6" w:rsidRDefault="00000000" w:rsidP="00810DF6">
            <w:pPr>
              <w:pStyle w:val="TableText"/>
            </w:pPr>
            <w:sdt>
              <w:sdtPr>
                <w:id w:val="1433406470"/>
                <w:placeholder>
                  <w:docPart w:val="5A062EF9AE634ED092BB911D0AAC1882"/>
                </w:placeholder>
                <w:temporary/>
                <w:showingPlcHdr/>
                <w15:appearance w15:val="hidden"/>
              </w:sdtPr>
              <w:sdtContent>
                <w:r w:rsidR="004211AF" w:rsidRPr="00810DF6">
                  <w:rPr>
                    <w:lang w:val="en-GB" w:bidi="en-GB"/>
                  </w:rPr>
                  <w:t>$1,427</w:t>
                </w:r>
              </w:sdtContent>
            </w:sdt>
          </w:p>
        </w:tc>
        <w:tc>
          <w:tcPr>
            <w:tcW w:w="941" w:type="dxa"/>
            <w:shd w:val="clear" w:color="auto" w:fill="F2F2F2" w:themeFill="background1" w:themeFillShade="F2"/>
            <w:noWrap/>
            <w:vAlign w:val="center"/>
            <w:hideMark/>
          </w:tcPr>
          <w:p w14:paraId="7A901F58" w14:textId="77777777" w:rsidR="004211AF" w:rsidRPr="00810DF6" w:rsidRDefault="00000000" w:rsidP="00810DF6">
            <w:pPr>
              <w:pStyle w:val="TableText"/>
            </w:pPr>
            <w:sdt>
              <w:sdtPr>
                <w:id w:val="119350344"/>
                <w:placeholder>
                  <w:docPart w:val="8A54D2441EFA4171BD8AC7D0A52E9E3C"/>
                </w:placeholder>
                <w:temporary/>
                <w:showingPlcHdr/>
                <w15:appearance w15:val="hidden"/>
              </w:sdtPr>
              <w:sdtContent>
                <w:r w:rsidR="004211AF" w:rsidRPr="00810DF6">
                  <w:rPr>
                    <w:lang w:val="en-GB" w:bidi="en-GB"/>
                  </w:rPr>
                  <w:t>$2,643</w:t>
                </w:r>
              </w:sdtContent>
            </w:sdt>
          </w:p>
        </w:tc>
      </w:tr>
      <w:tr w:rsidR="00385D4D" w:rsidRPr="00810DF6" w14:paraId="174C26CC" w14:textId="77777777" w:rsidTr="00582502">
        <w:trPr>
          <w:trHeight w:val="244"/>
        </w:trPr>
        <w:tc>
          <w:tcPr>
            <w:tcW w:w="2034" w:type="dxa"/>
            <w:shd w:val="clear" w:color="auto" w:fill="F2F2F2" w:themeFill="background1" w:themeFillShade="F2"/>
            <w:vAlign w:val="center"/>
            <w:hideMark/>
          </w:tcPr>
          <w:p w14:paraId="160D9B69" w14:textId="77777777" w:rsidR="004211AF" w:rsidRPr="00810DF6" w:rsidRDefault="00000000" w:rsidP="00810DF6">
            <w:pPr>
              <w:pStyle w:val="TableText"/>
            </w:pPr>
            <w:sdt>
              <w:sdtPr>
                <w:id w:val="-114596111"/>
                <w:placeholder>
                  <w:docPart w:val="9FD9A60220DF463D96FB83FA01FB6F38"/>
                </w:placeholder>
                <w:temporary/>
                <w:showingPlcHdr/>
                <w15:appearance w15:val="hidden"/>
              </w:sdtPr>
              <w:sdtContent>
                <w:r w:rsidR="004211AF" w:rsidRPr="00810DF6">
                  <w:rPr>
                    <w:lang w:val="en-GB" w:bidi="en-GB"/>
                  </w:rPr>
                  <w:t>Income tax expense</w:t>
                </w:r>
              </w:sdtContent>
            </w:sdt>
          </w:p>
        </w:tc>
        <w:tc>
          <w:tcPr>
            <w:tcW w:w="900" w:type="dxa"/>
            <w:shd w:val="clear" w:color="auto" w:fill="F2F2F2" w:themeFill="background1" w:themeFillShade="F2"/>
            <w:noWrap/>
            <w:vAlign w:val="center"/>
            <w:hideMark/>
          </w:tcPr>
          <w:p w14:paraId="230FD660" w14:textId="77777777" w:rsidR="004211AF" w:rsidRPr="00810DF6" w:rsidRDefault="00000000" w:rsidP="00810DF6">
            <w:pPr>
              <w:pStyle w:val="TableText"/>
            </w:pPr>
            <w:sdt>
              <w:sdtPr>
                <w:id w:val="949442996"/>
                <w:placeholder>
                  <w:docPart w:val="A2EFFFFEE27D4F1E96A6B595F754CB00"/>
                </w:placeholder>
                <w:temporary/>
                <w:showingPlcHdr/>
                <w15:appearance w15:val="hidden"/>
              </w:sdtPr>
              <w:sdtContent>
                <w:r w:rsidR="004211AF" w:rsidRPr="00810DF6">
                  <w:rPr>
                    <w:lang w:val="en-GB" w:bidi="en-GB"/>
                  </w:rPr>
                  <w:t>($529)</w:t>
                </w:r>
              </w:sdtContent>
            </w:sdt>
          </w:p>
        </w:tc>
        <w:tc>
          <w:tcPr>
            <w:tcW w:w="810" w:type="dxa"/>
            <w:shd w:val="clear" w:color="auto" w:fill="F2F2F2" w:themeFill="background1" w:themeFillShade="F2"/>
            <w:noWrap/>
            <w:vAlign w:val="center"/>
            <w:hideMark/>
          </w:tcPr>
          <w:p w14:paraId="319FE270" w14:textId="77777777" w:rsidR="004211AF" w:rsidRPr="00810DF6" w:rsidRDefault="00000000" w:rsidP="00810DF6">
            <w:pPr>
              <w:pStyle w:val="TableText"/>
            </w:pPr>
            <w:sdt>
              <w:sdtPr>
                <w:id w:val="187806569"/>
                <w:placeholder>
                  <w:docPart w:val="CE972B038CF6424281D5079E6170FE19"/>
                </w:placeholder>
                <w:temporary/>
                <w:showingPlcHdr/>
                <w15:appearance w15:val="hidden"/>
              </w:sdtPr>
              <w:sdtContent>
                <w:r w:rsidR="004211AF" w:rsidRPr="00810DF6">
                  <w:rPr>
                    <w:lang w:val="en-GB" w:bidi="en-GB"/>
                  </w:rPr>
                  <w:t>$281</w:t>
                </w:r>
              </w:sdtContent>
            </w:sdt>
          </w:p>
        </w:tc>
        <w:tc>
          <w:tcPr>
            <w:tcW w:w="810" w:type="dxa"/>
            <w:shd w:val="clear" w:color="auto" w:fill="F2F2F2" w:themeFill="background1" w:themeFillShade="F2"/>
            <w:noWrap/>
            <w:vAlign w:val="center"/>
            <w:hideMark/>
          </w:tcPr>
          <w:p w14:paraId="5DBEBA0D" w14:textId="77777777" w:rsidR="004211AF" w:rsidRPr="00810DF6" w:rsidRDefault="00000000" w:rsidP="00810DF6">
            <w:pPr>
              <w:pStyle w:val="TableText"/>
            </w:pPr>
            <w:sdt>
              <w:sdtPr>
                <w:id w:val="1773824414"/>
                <w:placeholder>
                  <w:docPart w:val="4DA1D06733A142F18835E566F7427FC2"/>
                </w:placeholder>
                <w:temporary/>
                <w:showingPlcHdr/>
                <w15:appearance w15:val="hidden"/>
              </w:sdtPr>
              <w:sdtContent>
                <w:r w:rsidR="004211AF" w:rsidRPr="00810DF6">
                  <w:rPr>
                    <w:lang w:val="en-GB" w:bidi="en-GB"/>
                  </w:rPr>
                  <w:t>$424</w:t>
                </w:r>
              </w:sdtContent>
            </w:sdt>
          </w:p>
        </w:tc>
        <w:tc>
          <w:tcPr>
            <w:tcW w:w="900" w:type="dxa"/>
            <w:shd w:val="clear" w:color="auto" w:fill="F2F2F2" w:themeFill="background1" w:themeFillShade="F2"/>
            <w:noWrap/>
            <w:vAlign w:val="center"/>
            <w:hideMark/>
          </w:tcPr>
          <w:p w14:paraId="78F47CFB" w14:textId="77777777" w:rsidR="004211AF" w:rsidRPr="00810DF6" w:rsidRDefault="00000000" w:rsidP="00810DF6">
            <w:pPr>
              <w:pStyle w:val="TableText"/>
            </w:pPr>
            <w:sdt>
              <w:sdtPr>
                <w:id w:val="-113441736"/>
                <w:placeholder>
                  <w:docPart w:val="BF87900ABF3D4DE69F39E654F9CF8751"/>
                </w:placeholder>
                <w:temporary/>
                <w:showingPlcHdr/>
                <w15:appearance w15:val="hidden"/>
              </w:sdtPr>
              <w:sdtContent>
                <w:r w:rsidR="004211AF" w:rsidRPr="00810DF6">
                  <w:rPr>
                    <w:lang w:val="en-GB" w:bidi="en-GB"/>
                  </w:rPr>
                  <w:t>($680)</w:t>
                </w:r>
              </w:sdtContent>
            </w:sdt>
          </w:p>
        </w:tc>
        <w:tc>
          <w:tcPr>
            <w:tcW w:w="900" w:type="dxa"/>
            <w:shd w:val="clear" w:color="auto" w:fill="F2F2F2" w:themeFill="background1" w:themeFillShade="F2"/>
            <w:noWrap/>
            <w:vAlign w:val="center"/>
            <w:hideMark/>
          </w:tcPr>
          <w:p w14:paraId="566B977A" w14:textId="77777777" w:rsidR="004211AF" w:rsidRPr="00810DF6" w:rsidRDefault="00000000" w:rsidP="00810DF6">
            <w:pPr>
              <w:pStyle w:val="TableText"/>
            </w:pPr>
            <w:sdt>
              <w:sdtPr>
                <w:id w:val="492150659"/>
                <w:placeholder>
                  <w:docPart w:val="3C3F2E6AAA1245FEB7CE91C87A7C1A3C"/>
                </w:placeholder>
                <w:temporary/>
                <w:showingPlcHdr/>
                <w15:appearance w15:val="hidden"/>
              </w:sdtPr>
              <w:sdtContent>
                <w:r w:rsidR="004211AF" w:rsidRPr="00810DF6">
                  <w:rPr>
                    <w:lang w:val="en-GB" w:bidi="en-GB"/>
                  </w:rPr>
                  <w:t>($28)</w:t>
                </w:r>
              </w:sdtContent>
            </w:sdt>
          </w:p>
        </w:tc>
        <w:tc>
          <w:tcPr>
            <w:tcW w:w="907" w:type="dxa"/>
            <w:gridSpan w:val="2"/>
            <w:shd w:val="clear" w:color="auto" w:fill="F2F2F2" w:themeFill="background1" w:themeFillShade="F2"/>
            <w:noWrap/>
            <w:vAlign w:val="center"/>
            <w:hideMark/>
          </w:tcPr>
          <w:p w14:paraId="789F0B8B" w14:textId="77777777" w:rsidR="004211AF" w:rsidRPr="00810DF6" w:rsidRDefault="00000000" w:rsidP="00810DF6">
            <w:pPr>
              <w:pStyle w:val="TableText"/>
            </w:pPr>
            <w:sdt>
              <w:sdtPr>
                <w:id w:val="-1564099862"/>
                <w:placeholder>
                  <w:docPart w:val="F3A5B841C8204F1CBE5E488571086AED"/>
                </w:placeholder>
                <w:temporary/>
                <w:showingPlcHdr/>
                <w15:appearance w15:val="hidden"/>
              </w:sdtPr>
              <w:sdtContent>
                <w:r w:rsidR="004211AF" w:rsidRPr="00810DF6">
                  <w:rPr>
                    <w:lang w:val="en-GB" w:bidi="en-GB"/>
                  </w:rPr>
                  <w:t>$119</w:t>
                </w:r>
              </w:sdtContent>
            </w:sdt>
          </w:p>
        </w:tc>
        <w:tc>
          <w:tcPr>
            <w:tcW w:w="893" w:type="dxa"/>
            <w:shd w:val="clear" w:color="auto" w:fill="F2F2F2" w:themeFill="background1" w:themeFillShade="F2"/>
            <w:noWrap/>
            <w:vAlign w:val="center"/>
            <w:hideMark/>
          </w:tcPr>
          <w:p w14:paraId="088AC6BD" w14:textId="77777777" w:rsidR="004211AF" w:rsidRPr="00810DF6" w:rsidRDefault="00000000" w:rsidP="00810DF6">
            <w:pPr>
              <w:pStyle w:val="TableText"/>
            </w:pPr>
            <w:sdt>
              <w:sdtPr>
                <w:id w:val="2084560470"/>
                <w:placeholder>
                  <w:docPart w:val="6D71404584D344098AD9F2542D314A33"/>
                </w:placeholder>
                <w:temporary/>
                <w:showingPlcHdr/>
                <w15:appearance w15:val="hidden"/>
              </w:sdtPr>
              <w:sdtContent>
                <w:r w:rsidR="004211AF" w:rsidRPr="00810DF6">
                  <w:rPr>
                    <w:lang w:val="en-GB" w:bidi="en-GB"/>
                  </w:rPr>
                  <w:t>$263</w:t>
                </w:r>
              </w:sdtContent>
            </w:sdt>
          </w:p>
        </w:tc>
        <w:tc>
          <w:tcPr>
            <w:tcW w:w="990" w:type="dxa"/>
            <w:gridSpan w:val="2"/>
            <w:shd w:val="clear" w:color="auto" w:fill="F2F2F2" w:themeFill="background1" w:themeFillShade="F2"/>
            <w:noWrap/>
            <w:vAlign w:val="center"/>
            <w:hideMark/>
          </w:tcPr>
          <w:p w14:paraId="4EF70239" w14:textId="77777777" w:rsidR="004211AF" w:rsidRPr="00810DF6" w:rsidRDefault="00000000" w:rsidP="00810DF6">
            <w:pPr>
              <w:pStyle w:val="TableText"/>
            </w:pPr>
            <w:sdt>
              <w:sdtPr>
                <w:id w:val="-257839058"/>
                <w:placeholder>
                  <w:docPart w:val="D445A5B3DDE64312B740EA505244FF2E"/>
                </w:placeholder>
                <w:temporary/>
                <w:showingPlcHdr/>
                <w15:appearance w15:val="hidden"/>
              </w:sdtPr>
              <w:sdtContent>
                <w:r w:rsidR="004211AF" w:rsidRPr="00810DF6">
                  <w:rPr>
                    <w:lang w:val="en-GB" w:bidi="en-GB"/>
                  </w:rPr>
                  <w:t>$310</w:t>
                </w:r>
              </w:sdtContent>
            </w:sdt>
          </w:p>
        </w:tc>
        <w:tc>
          <w:tcPr>
            <w:tcW w:w="900" w:type="dxa"/>
            <w:shd w:val="clear" w:color="auto" w:fill="F2F2F2" w:themeFill="background1" w:themeFillShade="F2"/>
            <w:noWrap/>
            <w:vAlign w:val="center"/>
            <w:hideMark/>
          </w:tcPr>
          <w:p w14:paraId="751D1C12" w14:textId="77777777" w:rsidR="004211AF" w:rsidRPr="00810DF6" w:rsidRDefault="00000000" w:rsidP="00810DF6">
            <w:pPr>
              <w:pStyle w:val="TableText"/>
            </w:pPr>
            <w:sdt>
              <w:sdtPr>
                <w:id w:val="839587756"/>
                <w:placeholder>
                  <w:docPart w:val="21F87F14F06C4CAE9EAADF904EC616B2"/>
                </w:placeholder>
                <w:temporary/>
                <w:showingPlcHdr/>
                <w15:appearance w15:val="hidden"/>
              </w:sdtPr>
              <w:sdtContent>
                <w:r w:rsidR="004211AF" w:rsidRPr="00810DF6">
                  <w:rPr>
                    <w:lang w:val="en-GB" w:bidi="en-GB"/>
                  </w:rPr>
                  <w:t>($45)</w:t>
                </w:r>
              </w:sdtContent>
            </w:sdt>
          </w:p>
        </w:tc>
        <w:tc>
          <w:tcPr>
            <w:tcW w:w="900" w:type="dxa"/>
            <w:shd w:val="clear" w:color="auto" w:fill="F2F2F2" w:themeFill="background1" w:themeFillShade="F2"/>
            <w:noWrap/>
            <w:vAlign w:val="center"/>
            <w:hideMark/>
          </w:tcPr>
          <w:p w14:paraId="78CAD6CC" w14:textId="77777777" w:rsidR="004211AF" w:rsidRPr="00810DF6" w:rsidRDefault="00000000" w:rsidP="00810DF6">
            <w:pPr>
              <w:pStyle w:val="TableText"/>
            </w:pPr>
            <w:sdt>
              <w:sdtPr>
                <w:id w:val="-1383553666"/>
                <w:placeholder>
                  <w:docPart w:val="B7E9CFCE0E5A47849A5B372CBD0107DC"/>
                </w:placeholder>
                <w:temporary/>
                <w:showingPlcHdr/>
                <w15:appearance w15:val="hidden"/>
              </w:sdtPr>
              <w:sdtContent>
                <w:r w:rsidR="004211AF" w:rsidRPr="00810DF6">
                  <w:rPr>
                    <w:lang w:val="en-GB" w:bidi="en-GB"/>
                  </w:rPr>
                  <w:t>($334)</w:t>
                </w:r>
              </w:sdtContent>
            </w:sdt>
          </w:p>
        </w:tc>
        <w:tc>
          <w:tcPr>
            <w:tcW w:w="900" w:type="dxa"/>
            <w:shd w:val="clear" w:color="auto" w:fill="F2F2F2" w:themeFill="background1" w:themeFillShade="F2"/>
            <w:noWrap/>
            <w:vAlign w:val="center"/>
            <w:hideMark/>
          </w:tcPr>
          <w:p w14:paraId="189F3E7B" w14:textId="77777777" w:rsidR="004211AF" w:rsidRPr="00810DF6" w:rsidRDefault="00000000" w:rsidP="00810DF6">
            <w:pPr>
              <w:pStyle w:val="TableText"/>
            </w:pPr>
            <w:sdt>
              <w:sdtPr>
                <w:id w:val="-1331593926"/>
                <w:placeholder>
                  <w:docPart w:val="6E6D76B38523467F9ACE3C45942B6C0F"/>
                </w:placeholder>
                <w:temporary/>
                <w:showingPlcHdr/>
                <w15:appearance w15:val="hidden"/>
              </w:sdtPr>
              <w:sdtContent>
                <w:r w:rsidR="004211AF" w:rsidRPr="00810DF6">
                  <w:rPr>
                    <w:lang w:val="en-GB" w:bidi="en-GB"/>
                  </w:rPr>
                  <w:t>$401</w:t>
                </w:r>
              </w:sdtContent>
            </w:sdt>
          </w:p>
        </w:tc>
        <w:tc>
          <w:tcPr>
            <w:tcW w:w="895" w:type="dxa"/>
            <w:shd w:val="clear" w:color="auto" w:fill="F2F2F2" w:themeFill="background1" w:themeFillShade="F2"/>
            <w:noWrap/>
            <w:vAlign w:val="center"/>
            <w:hideMark/>
          </w:tcPr>
          <w:p w14:paraId="302CBD97" w14:textId="77777777" w:rsidR="004211AF" w:rsidRPr="00810DF6" w:rsidRDefault="00000000" w:rsidP="00810DF6">
            <w:pPr>
              <w:pStyle w:val="TableText"/>
            </w:pPr>
            <w:sdt>
              <w:sdtPr>
                <w:id w:val="1575240858"/>
                <w:placeholder>
                  <w:docPart w:val="82DD65006C8E4284891A00AEE3A20F61"/>
                </w:placeholder>
                <w:temporary/>
                <w:showingPlcHdr/>
                <w15:appearance w15:val="hidden"/>
              </w:sdtPr>
              <w:sdtContent>
                <w:r w:rsidR="004211AF" w:rsidRPr="00810DF6">
                  <w:rPr>
                    <w:lang w:val="en-GB" w:bidi="en-GB"/>
                  </w:rPr>
                  <w:t>$214</w:t>
                </w:r>
              </w:sdtContent>
            </w:sdt>
          </w:p>
        </w:tc>
        <w:tc>
          <w:tcPr>
            <w:tcW w:w="941" w:type="dxa"/>
            <w:shd w:val="clear" w:color="auto" w:fill="F2F2F2" w:themeFill="background1" w:themeFillShade="F2"/>
            <w:noWrap/>
            <w:vAlign w:val="center"/>
            <w:hideMark/>
          </w:tcPr>
          <w:p w14:paraId="3F721994" w14:textId="77777777" w:rsidR="004211AF" w:rsidRPr="00810DF6" w:rsidRDefault="00000000" w:rsidP="00810DF6">
            <w:pPr>
              <w:pStyle w:val="TableText"/>
            </w:pPr>
            <w:sdt>
              <w:sdtPr>
                <w:id w:val="-282424157"/>
                <w:placeholder>
                  <w:docPart w:val="A9C060D7E27C472997D714EF65F6FE14"/>
                </w:placeholder>
                <w:temporary/>
                <w:showingPlcHdr/>
                <w15:appearance w15:val="hidden"/>
              </w:sdtPr>
              <w:sdtContent>
                <w:r w:rsidR="004211AF" w:rsidRPr="00810DF6">
                  <w:rPr>
                    <w:lang w:val="en-GB" w:bidi="en-GB"/>
                  </w:rPr>
                  <w:t>$396</w:t>
                </w:r>
              </w:sdtContent>
            </w:sdt>
          </w:p>
        </w:tc>
      </w:tr>
      <w:tr w:rsidR="00385D4D" w:rsidRPr="00810DF6" w14:paraId="300109C0" w14:textId="77777777" w:rsidTr="00582502">
        <w:tc>
          <w:tcPr>
            <w:tcW w:w="2034" w:type="dxa"/>
            <w:shd w:val="clear" w:color="auto" w:fill="F0CDA1" w:themeFill="accent1"/>
            <w:vAlign w:val="center"/>
            <w:hideMark/>
          </w:tcPr>
          <w:p w14:paraId="5F792664" w14:textId="77777777" w:rsidR="004211AF" w:rsidRPr="004A3042" w:rsidRDefault="00000000" w:rsidP="004A3042">
            <w:pPr>
              <w:pStyle w:val="Tabletotal"/>
              <w:rPr>
                <w:rStyle w:val="Bold"/>
                <w:b/>
                <w:bCs/>
              </w:rPr>
            </w:pPr>
            <w:sdt>
              <w:sdtPr>
                <w:rPr>
                  <w:b w:val="0"/>
                  <w:bCs w:val="0"/>
                </w:rPr>
                <w:id w:val="532458135"/>
                <w:placeholder>
                  <w:docPart w:val="83D700C06AAF474680D38238521EC024"/>
                </w:placeholder>
                <w:temporary/>
                <w:showingPlcHdr/>
                <w15:appearance w15:val="hidden"/>
              </w:sdtPr>
              <w:sdtEndPr>
                <w:rPr>
                  <w:b/>
                  <w:bCs/>
                </w:rPr>
              </w:sdtEndPr>
              <w:sdtContent>
                <w:r w:rsidR="004211AF" w:rsidRPr="004A3042">
                  <w:rPr>
                    <w:rStyle w:val="Bold"/>
                    <w:b/>
                    <w:lang w:val="en-GB" w:bidi="en-GB"/>
                  </w:rPr>
                  <w:t>NET INCOME</w:t>
                </w:r>
              </w:sdtContent>
            </w:sdt>
          </w:p>
        </w:tc>
        <w:tc>
          <w:tcPr>
            <w:tcW w:w="900" w:type="dxa"/>
            <w:shd w:val="clear" w:color="auto" w:fill="F0CDA1" w:themeFill="accent1"/>
            <w:vAlign w:val="center"/>
            <w:hideMark/>
          </w:tcPr>
          <w:p w14:paraId="45C2B2B4" w14:textId="77777777" w:rsidR="004211AF" w:rsidRPr="004A3042" w:rsidRDefault="00000000" w:rsidP="004A3042">
            <w:pPr>
              <w:pStyle w:val="Tabletotal"/>
              <w:rPr>
                <w:rStyle w:val="Bold"/>
                <w:b/>
                <w:bCs/>
              </w:rPr>
            </w:pPr>
            <w:sdt>
              <w:sdtPr>
                <w:rPr>
                  <w:b w:val="0"/>
                  <w:bCs w:val="0"/>
                </w:rPr>
                <w:id w:val="917212933"/>
                <w:placeholder>
                  <w:docPart w:val="806CF4400BBD4745892630A7E40B6C62"/>
                </w:placeholder>
                <w:temporary/>
                <w:showingPlcHdr/>
                <w15:appearance w15:val="hidden"/>
              </w:sdtPr>
              <w:sdtEndPr>
                <w:rPr>
                  <w:b/>
                  <w:bCs/>
                </w:rPr>
              </w:sdtEndPr>
              <w:sdtContent>
                <w:r w:rsidR="004211AF" w:rsidRPr="004A3042">
                  <w:rPr>
                    <w:rStyle w:val="Bold"/>
                    <w:b/>
                    <w:lang w:val="en-GB" w:bidi="en-GB"/>
                  </w:rPr>
                  <w:t>($2,996)</w:t>
                </w:r>
              </w:sdtContent>
            </w:sdt>
          </w:p>
        </w:tc>
        <w:tc>
          <w:tcPr>
            <w:tcW w:w="810" w:type="dxa"/>
            <w:shd w:val="clear" w:color="auto" w:fill="F0CDA1" w:themeFill="accent1"/>
            <w:vAlign w:val="center"/>
            <w:hideMark/>
          </w:tcPr>
          <w:p w14:paraId="594E7E34" w14:textId="77777777" w:rsidR="004211AF" w:rsidRPr="004A3042" w:rsidRDefault="00000000" w:rsidP="004A3042">
            <w:pPr>
              <w:pStyle w:val="Tabletotal"/>
              <w:rPr>
                <w:rStyle w:val="Bold"/>
                <w:b/>
                <w:bCs/>
              </w:rPr>
            </w:pPr>
            <w:sdt>
              <w:sdtPr>
                <w:rPr>
                  <w:b w:val="0"/>
                  <w:bCs w:val="0"/>
                </w:rPr>
                <w:id w:val="1654247987"/>
                <w:placeholder>
                  <w:docPart w:val="97C4FEC9C9254E5698A01DAB16A7E7A7"/>
                </w:placeholder>
                <w:temporary/>
                <w:showingPlcHdr/>
                <w15:appearance w15:val="hidden"/>
              </w:sdtPr>
              <w:sdtEndPr>
                <w:rPr>
                  <w:b/>
                  <w:bCs/>
                </w:rPr>
              </w:sdtEndPr>
              <w:sdtContent>
                <w:r w:rsidR="004211AF" w:rsidRPr="004A3042">
                  <w:rPr>
                    <w:rStyle w:val="Bold"/>
                    <w:b/>
                    <w:lang w:val="en-GB" w:bidi="en-GB"/>
                  </w:rPr>
                  <w:t>$1,594</w:t>
                </w:r>
              </w:sdtContent>
            </w:sdt>
          </w:p>
        </w:tc>
        <w:tc>
          <w:tcPr>
            <w:tcW w:w="810" w:type="dxa"/>
            <w:shd w:val="clear" w:color="auto" w:fill="F0CDA1" w:themeFill="accent1"/>
            <w:vAlign w:val="center"/>
            <w:hideMark/>
          </w:tcPr>
          <w:p w14:paraId="334C706D" w14:textId="77777777" w:rsidR="004211AF" w:rsidRPr="004A3042" w:rsidRDefault="00000000" w:rsidP="004A3042">
            <w:pPr>
              <w:pStyle w:val="Tabletotal"/>
              <w:rPr>
                <w:rStyle w:val="Bold"/>
                <w:b/>
                <w:bCs/>
              </w:rPr>
            </w:pPr>
            <w:sdt>
              <w:sdtPr>
                <w:rPr>
                  <w:b w:val="0"/>
                  <w:bCs w:val="0"/>
                </w:rPr>
                <w:id w:val="1037693487"/>
                <w:placeholder>
                  <w:docPart w:val="549EDFD6CF6648079E0D83B462206AAD"/>
                </w:placeholder>
                <w:temporary/>
                <w:showingPlcHdr/>
                <w15:appearance w15:val="hidden"/>
              </w:sdtPr>
              <w:sdtEndPr>
                <w:rPr>
                  <w:b/>
                  <w:bCs/>
                </w:rPr>
              </w:sdtEndPr>
              <w:sdtContent>
                <w:r w:rsidR="004211AF" w:rsidRPr="004A3042">
                  <w:rPr>
                    <w:rStyle w:val="Bold"/>
                    <w:b/>
                    <w:lang w:val="en-GB" w:bidi="en-GB"/>
                  </w:rPr>
                  <w:t>$2,401</w:t>
                </w:r>
              </w:sdtContent>
            </w:sdt>
          </w:p>
        </w:tc>
        <w:tc>
          <w:tcPr>
            <w:tcW w:w="900" w:type="dxa"/>
            <w:shd w:val="clear" w:color="auto" w:fill="F0CDA1" w:themeFill="accent1"/>
            <w:vAlign w:val="center"/>
            <w:hideMark/>
          </w:tcPr>
          <w:p w14:paraId="1681CFC8" w14:textId="77777777" w:rsidR="004211AF" w:rsidRPr="004A3042" w:rsidRDefault="00000000" w:rsidP="004A3042">
            <w:pPr>
              <w:pStyle w:val="Tabletotal"/>
              <w:rPr>
                <w:rStyle w:val="Bold"/>
                <w:b/>
                <w:bCs/>
              </w:rPr>
            </w:pPr>
            <w:sdt>
              <w:sdtPr>
                <w:rPr>
                  <w:b w:val="0"/>
                  <w:bCs w:val="0"/>
                </w:rPr>
                <w:id w:val="782080061"/>
                <w:placeholder>
                  <w:docPart w:val="1F7C1C8075B04623AE2A7E6DE340AAE0"/>
                </w:placeholder>
                <w:temporary/>
                <w:showingPlcHdr/>
                <w15:appearance w15:val="hidden"/>
              </w:sdtPr>
              <w:sdtEndPr>
                <w:rPr>
                  <w:b/>
                  <w:bCs/>
                </w:rPr>
              </w:sdtEndPr>
              <w:sdtContent>
                <w:r w:rsidR="004211AF" w:rsidRPr="004A3042">
                  <w:rPr>
                    <w:rStyle w:val="Bold"/>
                    <w:b/>
                    <w:lang w:val="en-GB" w:bidi="en-GB"/>
                  </w:rPr>
                  <w:t>($3,851)</w:t>
                </w:r>
              </w:sdtContent>
            </w:sdt>
          </w:p>
        </w:tc>
        <w:tc>
          <w:tcPr>
            <w:tcW w:w="900" w:type="dxa"/>
            <w:shd w:val="clear" w:color="auto" w:fill="F0CDA1" w:themeFill="accent1"/>
            <w:vAlign w:val="center"/>
            <w:hideMark/>
          </w:tcPr>
          <w:p w14:paraId="0D0CD864" w14:textId="77777777" w:rsidR="004211AF" w:rsidRPr="004A3042" w:rsidRDefault="00000000" w:rsidP="004A3042">
            <w:pPr>
              <w:pStyle w:val="Tabletotal"/>
              <w:rPr>
                <w:rStyle w:val="Bold"/>
                <w:b/>
                <w:bCs/>
              </w:rPr>
            </w:pPr>
            <w:sdt>
              <w:sdtPr>
                <w:rPr>
                  <w:b w:val="0"/>
                  <w:bCs w:val="0"/>
                </w:rPr>
                <w:id w:val="2079700203"/>
                <w:placeholder>
                  <w:docPart w:val="0AA2793F7AF24ECBB1E78BB8791F62CB"/>
                </w:placeholder>
                <w:temporary/>
                <w:showingPlcHdr/>
                <w15:appearance w15:val="hidden"/>
              </w:sdtPr>
              <w:sdtEndPr>
                <w:rPr>
                  <w:b/>
                  <w:bCs/>
                </w:rPr>
              </w:sdtEndPr>
              <w:sdtContent>
                <w:r w:rsidR="004211AF" w:rsidRPr="004A3042">
                  <w:rPr>
                    <w:rStyle w:val="Bold"/>
                    <w:b/>
                    <w:lang w:val="en-GB" w:bidi="en-GB"/>
                  </w:rPr>
                  <w:t>($156)</w:t>
                </w:r>
              </w:sdtContent>
            </w:sdt>
          </w:p>
        </w:tc>
        <w:tc>
          <w:tcPr>
            <w:tcW w:w="907" w:type="dxa"/>
            <w:gridSpan w:val="2"/>
            <w:shd w:val="clear" w:color="auto" w:fill="F0CDA1" w:themeFill="accent1"/>
            <w:vAlign w:val="center"/>
            <w:hideMark/>
          </w:tcPr>
          <w:p w14:paraId="40D638AA" w14:textId="77777777" w:rsidR="004211AF" w:rsidRPr="004A3042" w:rsidRDefault="00000000" w:rsidP="004A3042">
            <w:pPr>
              <w:pStyle w:val="Tabletotal"/>
              <w:rPr>
                <w:rStyle w:val="Bold"/>
                <w:b/>
                <w:bCs/>
              </w:rPr>
            </w:pPr>
            <w:sdt>
              <w:sdtPr>
                <w:rPr>
                  <w:b w:val="0"/>
                  <w:bCs w:val="0"/>
                </w:rPr>
                <w:id w:val="-1173955067"/>
                <w:placeholder>
                  <w:docPart w:val="96B43D64D4544DA7926668B5B83FDA13"/>
                </w:placeholder>
                <w:temporary/>
                <w:showingPlcHdr/>
                <w15:appearance w15:val="hidden"/>
              </w:sdtPr>
              <w:sdtEndPr>
                <w:rPr>
                  <w:b/>
                  <w:bCs/>
                </w:rPr>
              </w:sdtEndPr>
              <w:sdtContent>
                <w:r w:rsidR="004211AF" w:rsidRPr="004A3042">
                  <w:rPr>
                    <w:rStyle w:val="Bold"/>
                    <w:b/>
                    <w:lang w:val="en-GB" w:bidi="en-GB"/>
                  </w:rPr>
                  <w:t>$676</w:t>
                </w:r>
              </w:sdtContent>
            </w:sdt>
          </w:p>
        </w:tc>
        <w:tc>
          <w:tcPr>
            <w:tcW w:w="893" w:type="dxa"/>
            <w:shd w:val="clear" w:color="auto" w:fill="F0CDA1" w:themeFill="accent1"/>
            <w:vAlign w:val="center"/>
            <w:hideMark/>
          </w:tcPr>
          <w:p w14:paraId="75489E68" w14:textId="77777777" w:rsidR="004211AF" w:rsidRPr="004A3042" w:rsidRDefault="00000000" w:rsidP="004A3042">
            <w:pPr>
              <w:pStyle w:val="Tabletotal"/>
              <w:rPr>
                <w:rStyle w:val="Bold"/>
                <w:b/>
                <w:bCs/>
              </w:rPr>
            </w:pPr>
            <w:sdt>
              <w:sdtPr>
                <w:rPr>
                  <w:b w:val="0"/>
                  <w:bCs w:val="0"/>
                </w:rPr>
                <w:id w:val="-84768027"/>
                <w:placeholder>
                  <w:docPart w:val="B3440CD171274A899BBAC565BF8A4788"/>
                </w:placeholder>
                <w:temporary/>
                <w:showingPlcHdr/>
                <w15:appearance w15:val="hidden"/>
              </w:sdtPr>
              <w:sdtEndPr>
                <w:rPr>
                  <w:b/>
                  <w:bCs/>
                </w:rPr>
              </w:sdtEndPr>
              <w:sdtContent>
                <w:r w:rsidR="004211AF" w:rsidRPr="004A3042">
                  <w:rPr>
                    <w:rStyle w:val="Bold"/>
                    <w:b/>
                    <w:lang w:val="en-GB" w:bidi="en-GB"/>
                  </w:rPr>
                  <w:t>$1,488</w:t>
                </w:r>
              </w:sdtContent>
            </w:sdt>
          </w:p>
        </w:tc>
        <w:tc>
          <w:tcPr>
            <w:tcW w:w="990" w:type="dxa"/>
            <w:gridSpan w:val="2"/>
            <w:shd w:val="clear" w:color="auto" w:fill="F0CDA1" w:themeFill="accent1"/>
            <w:vAlign w:val="center"/>
            <w:hideMark/>
          </w:tcPr>
          <w:p w14:paraId="7DF1F503" w14:textId="77777777" w:rsidR="004211AF" w:rsidRPr="004A3042" w:rsidRDefault="00000000" w:rsidP="004A3042">
            <w:pPr>
              <w:pStyle w:val="Tabletotal"/>
              <w:rPr>
                <w:rStyle w:val="Bold"/>
                <w:b/>
                <w:bCs/>
              </w:rPr>
            </w:pPr>
            <w:sdt>
              <w:sdtPr>
                <w:rPr>
                  <w:b w:val="0"/>
                  <w:bCs w:val="0"/>
                </w:rPr>
                <w:id w:val="-1477212208"/>
                <w:placeholder>
                  <w:docPart w:val="81680997BD6048FFA747D275C86D7C8F"/>
                </w:placeholder>
                <w:temporary/>
                <w:showingPlcHdr/>
                <w15:appearance w15:val="hidden"/>
              </w:sdtPr>
              <w:sdtEndPr>
                <w:rPr>
                  <w:b/>
                  <w:bCs/>
                </w:rPr>
              </w:sdtEndPr>
              <w:sdtContent>
                <w:r w:rsidR="004211AF" w:rsidRPr="004A3042">
                  <w:rPr>
                    <w:rStyle w:val="Bold"/>
                    <w:b/>
                    <w:lang w:val="en-GB" w:bidi="en-GB"/>
                  </w:rPr>
                  <w:t>$1,754</w:t>
                </w:r>
              </w:sdtContent>
            </w:sdt>
          </w:p>
        </w:tc>
        <w:tc>
          <w:tcPr>
            <w:tcW w:w="900" w:type="dxa"/>
            <w:shd w:val="clear" w:color="auto" w:fill="F0CDA1" w:themeFill="accent1"/>
            <w:vAlign w:val="center"/>
            <w:hideMark/>
          </w:tcPr>
          <w:p w14:paraId="46517065" w14:textId="77777777" w:rsidR="004211AF" w:rsidRPr="004A3042" w:rsidRDefault="00000000" w:rsidP="004A3042">
            <w:pPr>
              <w:pStyle w:val="Tabletotal"/>
              <w:rPr>
                <w:rStyle w:val="Bold"/>
                <w:b/>
                <w:bCs/>
              </w:rPr>
            </w:pPr>
            <w:sdt>
              <w:sdtPr>
                <w:rPr>
                  <w:b w:val="0"/>
                  <w:bCs w:val="0"/>
                </w:rPr>
                <w:id w:val="-1317954166"/>
                <w:placeholder>
                  <w:docPart w:val="A81B1C4B0E7542EBA83525D9C9BC3A76"/>
                </w:placeholder>
                <w:temporary/>
                <w:showingPlcHdr/>
                <w15:appearance w15:val="hidden"/>
              </w:sdtPr>
              <w:sdtEndPr>
                <w:rPr>
                  <w:b/>
                  <w:bCs/>
                </w:rPr>
              </w:sdtEndPr>
              <w:sdtContent>
                <w:r w:rsidR="004211AF" w:rsidRPr="004A3042">
                  <w:rPr>
                    <w:rStyle w:val="Bold"/>
                    <w:b/>
                    <w:lang w:val="en-GB" w:bidi="en-GB"/>
                  </w:rPr>
                  <w:t>($253)</w:t>
                </w:r>
              </w:sdtContent>
            </w:sdt>
          </w:p>
        </w:tc>
        <w:tc>
          <w:tcPr>
            <w:tcW w:w="900" w:type="dxa"/>
            <w:shd w:val="clear" w:color="auto" w:fill="F0CDA1" w:themeFill="accent1"/>
            <w:vAlign w:val="center"/>
            <w:hideMark/>
          </w:tcPr>
          <w:p w14:paraId="3D51B9B8" w14:textId="77777777" w:rsidR="004211AF" w:rsidRPr="004A3042" w:rsidRDefault="00000000" w:rsidP="004A3042">
            <w:pPr>
              <w:pStyle w:val="Tabletotal"/>
              <w:rPr>
                <w:rStyle w:val="Bold"/>
                <w:b/>
                <w:bCs/>
              </w:rPr>
            </w:pPr>
            <w:sdt>
              <w:sdtPr>
                <w:rPr>
                  <w:b w:val="0"/>
                  <w:bCs w:val="0"/>
                </w:rPr>
                <w:id w:val="1467241165"/>
                <w:placeholder>
                  <w:docPart w:val="B6FCED9D30124BB79519ED33E04C4AC0"/>
                </w:placeholder>
                <w:temporary/>
                <w:showingPlcHdr/>
                <w15:appearance w15:val="hidden"/>
              </w:sdtPr>
              <w:sdtEndPr>
                <w:rPr>
                  <w:b/>
                  <w:bCs/>
                </w:rPr>
              </w:sdtEndPr>
              <w:sdtContent>
                <w:r w:rsidR="004211AF" w:rsidRPr="004A3042">
                  <w:rPr>
                    <w:rStyle w:val="Bold"/>
                    <w:b/>
                    <w:lang w:val="en-GB" w:bidi="en-GB"/>
                  </w:rPr>
                  <w:t>($1,891)</w:t>
                </w:r>
              </w:sdtContent>
            </w:sdt>
          </w:p>
        </w:tc>
        <w:tc>
          <w:tcPr>
            <w:tcW w:w="900" w:type="dxa"/>
            <w:shd w:val="clear" w:color="auto" w:fill="F0CDA1" w:themeFill="accent1"/>
            <w:vAlign w:val="center"/>
            <w:hideMark/>
          </w:tcPr>
          <w:p w14:paraId="034E9852" w14:textId="77777777" w:rsidR="004211AF" w:rsidRPr="004A3042" w:rsidRDefault="00000000" w:rsidP="004A3042">
            <w:pPr>
              <w:pStyle w:val="Tabletotal"/>
              <w:rPr>
                <w:rStyle w:val="Bold"/>
                <w:b/>
                <w:bCs/>
              </w:rPr>
            </w:pPr>
            <w:sdt>
              <w:sdtPr>
                <w:rPr>
                  <w:b w:val="0"/>
                  <w:bCs w:val="0"/>
                </w:rPr>
                <w:id w:val="525834610"/>
                <w:placeholder>
                  <w:docPart w:val="B312BD4F33DF4F329846DE4BED50D130"/>
                </w:placeholder>
                <w:temporary/>
                <w:showingPlcHdr/>
                <w15:appearance w15:val="hidden"/>
              </w:sdtPr>
              <w:sdtEndPr>
                <w:rPr>
                  <w:b/>
                  <w:bCs/>
                </w:rPr>
              </w:sdtEndPr>
              <w:sdtContent>
                <w:r w:rsidR="004211AF" w:rsidRPr="004A3042">
                  <w:rPr>
                    <w:rStyle w:val="Bold"/>
                    <w:b/>
                    <w:lang w:val="en-GB" w:bidi="en-GB"/>
                  </w:rPr>
                  <w:t>$2,270</w:t>
                </w:r>
              </w:sdtContent>
            </w:sdt>
          </w:p>
        </w:tc>
        <w:tc>
          <w:tcPr>
            <w:tcW w:w="895" w:type="dxa"/>
            <w:shd w:val="clear" w:color="auto" w:fill="F0CDA1" w:themeFill="accent1"/>
            <w:vAlign w:val="center"/>
            <w:hideMark/>
          </w:tcPr>
          <w:p w14:paraId="79363869" w14:textId="77777777" w:rsidR="004211AF" w:rsidRPr="004A3042" w:rsidRDefault="00000000" w:rsidP="004A3042">
            <w:pPr>
              <w:pStyle w:val="Tabletotal"/>
              <w:rPr>
                <w:rStyle w:val="Bold"/>
                <w:b/>
                <w:bCs/>
              </w:rPr>
            </w:pPr>
            <w:sdt>
              <w:sdtPr>
                <w:rPr>
                  <w:b w:val="0"/>
                  <w:bCs w:val="0"/>
                </w:rPr>
                <w:id w:val="-1274705346"/>
                <w:placeholder>
                  <w:docPart w:val="9D0F54C6DB7144C3A01D8D5F4FA5C3E5"/>
                </w:placeholder>
                <w:temporary/>
                <w:showingPlcHdr/>
                <w15:appearance w15:val="hidden"/>
              </w:sdtPr>
              <w:sdtEndPr>
                <w:rPr>
                  <w:b/>
                  <w:bCs/>
                </w:rPr>
              </w:sdtEndPr>
              <w:sdtContent>
                <w:r w:rsidR="004211AF" w:rsidRPr="004A3042">
                  <w:rPr>
                    <w:lang w:val="en-GB" w:bidi="en-GB"/>
                  </w:rPr>
                  <w:t>$</w:t>
                </w:r>
                <w:r w:rsidR="004211AF" w:rsidRPr="004A3042">
                  <w:rPr>
                    <w:rStyle w:val="Bold"/>
                    <w:b/>
                    <w:lang w:val="en-GB" w:bidi="en-GB"/>
                  </w:rPr>
                  <w:t>1,213</w:t>
                </w:r>
              </w:sdtContent>
            </w:sdt>
          </w:p>
        </w:tc>
        <w:tc>
          <w:tcPr>
            <w:tcW w:w="941" w:type="dxa"/>
            <w:shd w:val="clear" w:color="auto" w:fill="F0CDA1" w:themeFill="accent1"/>
            <w:vAlign w:val="center"/>
            <w:hideMark/>
          </w:tcPr>
          <w:p w14:paraId="301EFDF2" w14:textId="77777777" w:rsidR="004211AF" w:rsidRPr="004A3042" w:rsidRDefault="00000000" w:rsidP="004A3042">
            <w:pPr>
              <w:pStyle w:val="Tabletotal"/>
              <w:rPr>
                <w:rStyle w:val="Bold"/>
                <w:b/>
                <w:bCs/>
              </w:rPr>
            </w:pPr>
            <w:sdt>
              <w:sdtPr>
                <w:rPr>
                  <w:b w:val="0"/>
                  <w:bCs w:val="0"/>
                </w:rPr>
                <w:id w:val="2065285406"/>
                <w:placeholder>
                  <w:docPart w:val="E6D19F1E62B5492FA07874233E46C108"/>
                </w:placeholder>
                <w:temporary/>
                <w:showingPlcHdr/>
                <w15:appearance w15:val="hidden"/>
              </w:sdtPr>
              <w:sdtEndPr>
                <w:rPr>
                  <w:b/>
                  <w:bCs/>
                </w:rPr>
              </w:sdtEndPr>
              <w:sdtContent>
                <w:r w:rsidR="004211AF" w:rsidRPr="004A3042">
                  <w:rPr>
                    <w:rStyle w:val="Bold"/>
                    <w:b/>
                    <w:lang w:val="en-GB" w:bidi="en-GB"/>
                  </w:rPr>
                  <w:t>$2,246</w:t>
                </w:r>
              </w:sdtContent>
            </w:sdt>
          </w:p>
        </w:tc>
      </w:tr>
      <w:tr w:rsidR="004211AF" w:rsidRPr="00810DF6" w14:paraId="529EE309" w14:textId="77777777" w:rsidTr="00F53A40">
        <w:trPr>
          <w:trHeight w:val="244"/>
        </w:trPr>
        <w:tc>
          <w:tcPr>
            <w:tcW w:w="13680" w:type="dxa"/>
            <w:gridSpan w:val="16"/>
            <w:vAlign w:val="center"/>
            <w:hideMark/>
          </w:tcPr>
          <w:p w14:paraId="32DFE69D" w14:textId="77777777" w:rsidR="004211AF" w:rsidRPr="00810DF6" w:rsidRDefault="00000000" w:rsidP="00810DF6">
            <w:pPr>
              <w:pStyle w:val="TableText"/>
            </w:pPr>
            <w:sdt>
              <w:sdtPr>
                <w:id w:val="-602718534"/>
                <w:placeholder>
                  <w:docPart w:val="CFFB7D8724434DE484F0A8C154105D15"/>
                </w:placeholder>
                <w:temporary/>
                <w:showingPlcHdr/>
                <w15:appearance w15:val="hidden"/>
              </w:sdtPr>
              <w:sdtContent>
                <w:r w:rsidR="004211AF" w:rsidRPr="00810DF6">
                  <w:rPr>
                    <w:lang w:val="en-GB" w:bidi="en-GB"/>
                  </w:rPr>
                  <w:t>*In the service industry, Cost of Goods Sold is the monetised value of the time spent on the client.</w:t>
                </w:r>
              </w:sdtContent>
            </w:sdt>
          </w:p>
        </w:tc>
      </w:tr>
    </w:tbl>
    <w:p w14:paraId="3478AD7B" w14:textId="77777777" w:rsidR="00B37B3B" w:rsidRPr="00385D4D" w:rsidRDefault="00B37B3B" w:rsidP="00385D4D">
      <w:pPr>
        <w:pStyle w:val="TableText"/>
        <w:rPr>
          <w:sz w:val="16"/>
          <w:szCs w:val="16"/>
        </w:rPr>
      </w:pPr>
    </w:p>
    <w:p w14:paraId="14A42007" w14:textId="77777777" w:rsidR="00B37B3B" w:rsidRPr="00385D4D" w:rsidRDefault="00B37B3B" w:rsidP="00385D4D">
      <w:pPr>
        <w:pStyle w:val="TableText"/>
        <w:rPr>
          <w:sz w:val="16"/>
          <w:szCs w:val="16"/>
        </w:rPr>
        <w:sectPr w:rsidR="00B37B3B" w:rsidRPr="00385D4D" w:rsidSect="005D369F">
          <w:footerReference w:type="default" r:id="rId23"/>
          <w:pgSz w:w="16838" w:h="11906" w:orient="landscape" w:code="9"/>
          <w:pgMar w:top="1728" w:right="1080" w:bottom="720" w:left="1080" w:header="648" w:footer="432" w:gutter="0"/>
          <w:pgBorders w:offsetFrom="page">
            <w:top w:val="single" w:sz="6" w:space="24" w:color="auto"/>
            <w:left w:val="single" w:sz="6" w:space="24" w:color="auto"/>
            <w:right w:val="single" w:sz="6" w:space="24" w:color="auto"/>
          </w:pgBorders>
          <w:cols w:space="708"/>
          <w:docGrid w:linePitch="360"/>
        </w:sectPr>
      </w:pPr>
    </w:p>
    <w:bookmarkStart w:id="8" w:name="_Toc18231635" w:displacedByCustomXml="next"/>
    <w:sdt>
      <w:sdtPr>
        <w:id w:val="-998036682"/>
        <w:placeholder>
          <w:docPart w:val="544776D2F5F44D619E98A2DD7D6258BA"/>
        </w:placeholder>
        <w:temporary/>
        <w:showingPlcHdr/>
        <w15:appearance w15:val="hidden"/>
      </w:sdtPr>
      <w:sdtContent>
        <w:p w14:paraId="776D65EF" w14:textId="77777777" w:rsidR="00B37B3B" w:rsidRPr="00614293" w:rsidRDefault="00347AF5" w:rsidP="00B37B3B">
          <w:pPr>
            <w:pStyle w:val="Heading1"/>
          </w:pPr>
          <w:r w:rsidRPr="00614293">
            <w:rPr>
              <w:lang w:val="en-GB" w:bidi="en-GB"/>
            </w:rPr>
            <w:t>Appendix</w:t>
          </w:r>
        </w:p>
      </w:sdtContent>
    </w:sdt>
    <w:bookmarkEnd w:id="8" w:displacedByCustomXml="prev"/>
    <w:tbl>
      <w:tblPr>
        <w:tblW w:w="5000" w:type="pct"/>
        <w:tblLayout w:type="fixed"/>
        <w:tblLook w:val="04A0" w:firstRow="1" w:lastRow="0" w:firstColumn="1" w:lastColumn="0" w:noHBand="0" w:noVBand="1"/>
      </w:tblPr>
      <w:tblGrid>
        <w:gridCol w:w="3566"/>
        <w:gridCol w:w="1481"/>
        <w:gridCol w:w="1608"/>
        <w:gridCol w:w="1610"/>
        <w:gridCol w:w="1481"/>
      </w:tblGrid>
      <w:tr w:rsidR="00E552C8" w:rsidRPr="00810DF6" w14:paraId="1F0E4F3D" w14:textId="77777777" w:rsidTr="00435096">
        <w:trPr>
          <w:trHeight w:val="380"/>
        </w:trPr>
        <w:tc>
          <w:tcPr>
            <w:tcW w:w="5000" w:type="pct"/>
            <w:gridSpan w:val="5"/>
            <w:shd w:val="clear" w:color="auto" w:fill="107082" w:themeFill="accent2"/>
            <w:noWrap/>
            <w:vAlign w:val="center"/>
            <w:hideMark/>
          </w:tcPr>
          <w:p w14:paraId="3AEC8746" w14:textId="77777777" w:rsidR="00E552C8" w:rsidRPr="00810DF6" w:rsidRDefault="00000000" w:rsidP="00810DF6">
            <w:pPr>
              <w:pStyle w:val="Tableheading"/>
            </w:pPr>
            <w:sdt>
              <w:sdtPr>
                <w:id w:val="-1990009489"/>
                <w:placeholder>
                  <w:docPart w:val="806B49AC9F7B49A4B1631B0EE064734A"/>
                </w:placeholder>
                <w:temporary/>
                <w:showingPlcHdr/>
                <w15:appearance w15:val="hidden"/>
              </w:sdtPr>
              <w:sdtContent>
                <w:r w:rsidR="00F77933" w:rsidRPr="00810DF6">
                  <w:rPr>
                    <w:lang w:val="en-GB" w:bidi="en-GB"/>
                  </w:rPr>
                  <w:t>START-UP COSTS</w:t>
                </w:r>
              </w:sdtContent>
            </w:sdt>
          </w:p>
        </w:tc>
      </w:tr>
      <w:tr w:rsidR="00E552C8" w:rsidRPr="00614293" w14:paraId="23627B73" w14:textId="77777777" w:rsidTr="003B5758">
        <w:trPr>
          <w:trHeight w:val="380"/>
        </w:trPr>
        <w:sdt>
          <w:sdtPr>
            <w:rPr>
              <w:color w:val="2F2F2F"/>
              <w:szCs w:val="18"/>
            </w:rPr>
            <w:id w:val="-1833449833"/>
            <w:placeholder>
              <w:docPart w:val="B26C68985B17468BB96AC93D674C643F"/>
            </w:placeholder>
            <w:temporary/>
            <w:showingPlcHdr/>
            <w15:appearance w15:val="hidden"/>
          </w:sdtPr>
          <w:sdtContent>
            <w:tc>
              <w:tcPr>
                <w:tcW w:w="2589" w:type="pct"/>
                <w:gridSpan w:val="2"/>
                <w:shd w:val="clear" w:color="auto" w:fill="auto"/>
                <w:noWrap/>
                <w:vAlign w:val="center"/>
                <w:hideMark/>
              </w:tcPr>
              <w:p w14:paraId="0302A397" w14:textId="77777777" w:rsidR="00E552C8" w:rsidRPr="006D510F" w:rsidRDefault="00F77933" w:rsidP="00810DF6">
                <w:pPr>
                  <w:pStyle w:val="TableText"/>
                  <w:rPr>
                    <w:color w:val="2F2F2F"/>
                    <w:szCs w:val="18"/>
                  </w:rPr>
                </w:pPr>
                <w:r w:rsidRPr="006D510F">
                  <w:rPr>
                    <w:szCs w:val="18"/>
                    <w:lang w:val="en-GB" w:bidi="en-GB"/>
                  </w:rPr>
                  <w:t>Home-Based Agency</w:t>
                </w:r>
              </w:p>
            </w:tc>
          </w:sdtContent>
        </w:sdt>
        <w:tc>
          <w:tcPr>
            <w:tcW w:w="2411" w:type="pct"/>
            <w:gridSpan w:val="3"/>
            <w:shd w:val="clear" w:color="auto" w:fill="auto"/>
            <w:noWrap/>
            <w:vAlign w:val="center"/>
            <w:hideMark/>
          </w:tcPr>
          <w:p w14:paraId="174A95D3" w14:textId="77777777" w:rsidR="00E552C8" w:rsidRPr="00614293" w:rsidRDefault="00000000" w:rsidP="00810DF6">
            <w:pPr>
              <w:pStyle w:val="TableTextright"/>
              <w:rPr>
                <w:sz w:val="20"/>
                <w:szCs w:val="20"/>
              </w:rPr>
            </w:pPr>
            <w:sdt>
              <w:sdtPr>
                <w:id w:val="-1097411155"/>
                <w:placeholder>
                  <w:docPart w:val="B5210E4B40524B37AA553D895B698B58"/>
                </w:placeholder>
                <w:temporary/>
                <w:showingPlcHdr/>
                <w15:appearance w15:val="hidden"/>
              </w:sdtPr>
              <w:sdtContent>
                <w:r w:rsidR="00F77933" w:rsidRPr="00614293">
                  <w:rPr>
                    <w:lang w:val="en-GB" w:bidi="en-GB"/>
                  </w:rPr>
                  <w:t>Date</w:t>
                </w:r>
              </w:sdtContent>
            </w:sdt>
          </w:p>
        </w:tc>
      </w:tr>
      <w:tr w:rsidR="00F77933" w:rsidRPr="00810DF6" w14:paraId="6AC1A3E4" w14:textId="77777777" w:rsidTr="003B5758">
        <w:trPr>
          <w:trHeight w:val="380"/>
        </w:trPr>
        <w:tc>
          <w:tcPr>
            <w:tcW w:w="1829" w:type="pct"/>
            <w:shd w:val="clear" w:color="auto" w:fill="F0CDA1" w:themeFill="accent1"/>
            <w:vAlign w:val="center"/>
            <w:hideMark/>
          </w:tcPr>
          <w:p w14:paraId="1426B350" w14:textId="77777777" w:rsidR="00F77933" w:rsidRPr="00810DF6" w:rsidRDefault="00000000" w:rsidP="00810DF6">
            <w:pPr>
              <w:pStyle w:val="Tabletotal"/>
              <w:rPr>
                <w:rStyle w:val="Bold"/>
                <w:b/>
                <w:bCs/>
              </w:rPr>
            </w:pPr>
            <w:sdt>
              <w:sdtPr>
                <w:rPr>
                  <w:rStyle w:val="Bold"/>
                  <w:b/>
                  <w:bCs/>
                </w:rPr>
                <w:id w:val="793247473"/>
                <w:placeholder>
                  <w:docPart w:val="FDCF8160FEF644EA80A4546F070F5FC3"/>
                </w:placeholder>
                <w:temporary/>
                <w:showingPlcHdr/>
                <w15:appearance w15:val="hidden"/>
              </w:sdtPr>
              <w:sdtContent>
                <w:r w:rsidR="00F77933" w:rsidRPr="00810DF6">
                  <w:rPr>
                    <w:rStyle w:val="Bold"/>
                    <w:b/>
                    <w:lang w:val="en-GB" w:bidi="en-GB"/>
                  </w:rPr>
                  <w:t>COST ITEMS</w:t>
                </w:r>
              </w:sdtContent>
            </w:sdt>
          </w:p>
        </w:tc>
        <w:tc>
          <w:tcPr>
            <w:tcW w:w="760" w:type="pct"/>
            <w:shd w:val="clear" w:color="auto" w:fill="F0CDA1" w:themeFill="accent1"/>
            <w:noWrap/>
            <w:vAlign w:val="center"/>
            <w:hideMark/>
          </w:tcPr>
          <w:p w14:paraId="2BB9B0F2" w14:textId="77777777" w:rsidR="00F77933" w:rsidRPr="00810DF6" w:rsidRDefault="00000000" w:rsidP="00810DF6">
            <w:pPr>
              <w:pStyle w:val="Tabletotal"/>
              <w:rPr>
                <w:rStyle w:val="Bold"/>
                <w:b/>
                <w:bCs/>
              </w:rPr>
            </w:pPr>
            <w:sdt>
              <w:sdtPr>
                <w:rPr>
                  <w:rStyle w:val="Bold"/>
                  <w:b/>
                  <w:bCs/>
                </w:rPr>
                <w:id w:val="483051646"/>
                <w:placeholder>
                  <w:docPart w:val="82B35038EAC54F7CAE87CDE4B633FE78"/>
                </w:placeholder>
                <w:temporary/>
                <w:showingPlcHdr/>
                <w15:appearance w15:val="hidden"/>
              </w:sdtPr>
              <w:sdtContent>
                <w:r w:rsidR="00F77933" w:rsidRPr="00810DF6">
                  <w:rPr>
                    <w:rStyle w:val="Bold"/>
                    <w:b/>
                    <w:lang w:val="en-GB" w:bidi="en-GB"/>
                  </w:rPr>
                  <w:t>MONTHS</w:t>
                </w:r>
              </w:sdtContent>
            </w:sdt>
          </w:p>
        </w:tc>
        <w:tc>
          <w:tcPr>
            <w:tcW w:w="825" w:type="pct"/>
            <w:shd w:val="clear" w:color="auto" w:fill="F0CDA1" w:themeFill="accent1"/>
            <w:noWrap/>
            <w:vAlign w:val="center"/>
            <w:hideMark/>
          </w:tcPr>
          <w:p w14:paraId="0DC60630" w14:textId="77777777" w:rsidR="00F77933" w:rsidRPr="00810DF6" w:rsidRDefault="00000000" w:rsidP="00810DF6">
            <w:pPr>
              <w:pStyle w:val="Tabletotal"/>
              <w:rPr>
                <w:rStyle w:val="Bold"/>
                <w:b/>
                <w:bCs/>
              </w:rPr>
            </w:pPr>
            <w:sdt>
              <w:sdtPr>
                <w:rPr>
                  <w:rStyle w:val="Bold"/>
                  <w:b/>
                  <w:bCs/>
                </w:rPr>
                <w:id w:val="709382690"/>
                <w:placeholder>
                  <w:docPart w:val="E33DB36676074F4FA2ED78E6B3577451"/>
                </w:placeholder>
                <w:temporary/>
                <w:showingPlcHdr/>
                <w15:appearance w15:val="hidden"/>
              </w:sdtPr>
              <w:sdtContent>
                <w:r w:rsidR="00F77933" w:rsidRPr="00810DF6">
                  <w:rPr>
                    <w:rStyle w:val="Bold"/>
                    <w:b/>
                    <w:lang w:val="en-GB" w:bidi="en-GB"/>
                  </w:rPr>
                  <w:t>COST/MONTH</w:t>
                </w:r>
              </w:sdtContent>
            </w:sdt>
          </w:p>
        </w:tc>
        <w:tc>
          <w:tcPr>
            <w:tcW w:w="826" w:type="pct"/>
            <w:shd w:val="clear" w:color="auto" w:fill="F0CDA1" w:themeFill="accent1"/>
            <w:noWrap/>
            <w:vAlign w:val="center"/>
            <w:hideMark/>
          </w:tcPr>
          <w:p w14:paraId="00E823DA" w14:textId="77777777" w:rsidR="00F77933" w:rsidRPr="00810DF6" w:rsidRDefault="00000000" w:rsidP="00810DF6">
            <w:pPr>
              <w:pStyle w:val="Tabletotal"/>
              <w:rPr>
                <w:rStyle w:val="Bold"/>
                <w:b/>
                <w:bCs/>
              </w:rPr>
            </w:pPr>
            <w:sdt>
              <w:sdtPr>
                <w:rPr>
                  <w:rStyle w:val="Bold"/>
                  <w:b/>
                  <w:bCs/>
                </w:rPr>
                <w:id w:val="1595665229"/>
                <w:placeholder>
                  <w:docPart w:val="70EFD389899B4F9F9C5DE426C0C091E2"/>
                </w:placeholder>
                <w:temporary/>
                <w:showingPlcHdr/>
                <w15:appearance w15:val="hidden"/>
              </w:sdtPr>
              <w:sdtContent>
                <w:r w:rsidR="00F77933" w:rsidRPr="00810DF6">
                  <w:rPr>
                    <w:rStyle w:val="Bold"/>
                    <w:b/>
                    <w:lang w:val="en-GB" w:bidi="en-GB"/>
                  </w:rPr>
                  <w:t>ONE-OFF COST</w:t>
                </w:r>
              </w:sdtContent>
            </w:sdt>
          </w:p>
        </w:tc>
        <w:tc>
          <w:tcPr>
            <w:tcW w:w="760" w:type="pct"/>
            <w:shd w:val="clear" w:color="auto" w:fill="F0CDA1" w:themeFill="accent1"/>
            <w:noWrap/>
            <w:vAlign w:val="center"/>
            <w:hideMark/>
          </w:tcPr>
          <w:p w14:paraId="64B40F73" w14:textId="77777777" w:rsidR="00F77933" w:rsidRPr="00810DF6" w:rsidRDefault="00000000" w:rsidP="00810DF6">
            <w:pPr>
              <w:pStyle w:val="Tabletotal"/>
              <w:rPr>
                <w:rStyle w:val="Bold"/>
                <w:b/>
                <w:bCs/>
              </w:rPr>
            </w:pPr>
            <w:sdt>
              <w:sdtPr>
                <w:rPr>
                  <w:rStyle w:val="Bold"/>
                  <w:b/>
                  <w:bCs/>
                </w:rPr>
                <w:id w:val="1994297359"/>
                <w:placeholder>
                  <w:docPart w:val="E23A423C6920491688564325D5ADBC21"/>
                </w:placeholder>
                <w:temporary/>
                <w:showingPlcHdr/>
                <w15:appearance w15:val="hidden"/>
              </w:sdtPr>
              <w:sdtContent>
                <w:r w:rsidR="00F77933" w:rsidRPr="00810DF6">
                  <w:rPr>
                    <w:rStyle w:val="Bold"/>
                    <w:b/>
                    <w:lang w:val="en-GB" w:bidi="en-GB"/>
                  </w:rPr>
                  <w:t>TOTAL COST</w:t>
                </w:r>
              </w:sdtContent>
            </w:sdt>
          </w:p>
        </w:tc>
      </w:tr>
      <w:tr w:rsidR="00F77933" w:rsidRPr="00614293" w14:paraId="006EF496" w14:textId="77777777" w:rsidTr="003B5758">
        <w:trPr>
          <w:trHeight w:val="380"/>
        </w:trPr>
        <w:tc>
          <w:tcPr>
            <w:tcW w:w="1829" w:type="pct"/>
            <w:shd w:val="clear" w:color="auto" w:fill="F2F2F2" w:themeFill="background1" w:themeFillShade="F2"/>
            <w:vAlign w:val="center"/>
            <w:hideMark/>
          </w:tcPr>
          <w:p w14:paraId="21B94376" w14:textId="77777777" w:rsidR="00F77933" w:rsidRPr="00614293" w:rsidRDefault="00000000" w:rsidP="00810DF6">
            <w:pPr>
              <w:pStyle w:val="TableText"/>
            </w:pPr>
            <w:sdt>
              <w:sdtPr>
                <w:id w:val="573710533"/>
                <w:placeholder>
                  <w:docPart w:val="D60DAA3977694AC5A1DE3DC5D1E9AE8F"/>
                </w:placeholder>
                <w:temporary/>
                <w:showingPlcHdr/>
                <w15:appearance w15:val="hidden"/>
              </w:sdtPr>
              <w:sdtContent>
                <w:r w:rsidR="00F77933" w:rsidRPr="00614293">
                  <w:rPr>
                    <w:lang w:val="en-GB" w:bidi="en-GB"/>
                  </w:rPr>
                  <w:t>Advertising/Marketing</w:t>
                </w:r>
              </w:sdtContent>
            </w:sdt>
          </w:p>
        </w:tc>
        <w:tc>
          <w:tcPr>
            <w:tcW w:w="760" w:type="pct"/>
            <w:shd w:val="clear" w:color="auto" w:fill="F2F2F2" w:themeFill="background1" w:themeFillShade="F2"/>
            <w:noWrap/>
            <w:vAlign w:val="center"/>
            <w:hideMark/>
          </w:tcPr>
          <w:p w14:paraId="5B5DD357" w14:textId="77777777" w:rsidR="00F77933" w:rsidRPr="00614293" w:rsidRDefault="00F77933" w:rsidP="006D510F">
            <w:pPr>
              <w:pStyle w:val="TableText"/>
            </w:pPr>
          </w:p>
        </w:tc>
        <w:tc>
          <w:tcPr>
            <w:tcW w:w="825" w:type="pct"/>
            <w:shd w:val="clear" w:color="auto" w:fill="F2F2F2" w:themeFill="background1" w:themeFillShade="F2"/>
            <w:noWrap/>
            <w:vAlign w:val="center"/>
            <w:hideMark/>
          </w:tcPr>
          <w:p w14:paraId="3981A9C4" w14:textId="77777777" w:rsidR="00F77933" w:rsidRPr="00614293" w:rsidRDefault="00F77933" w:rsidP="006D510F">
            <w:pPr>
              <w:pStyle w:val="TableText"/>
            </w:pPr>
          </w:p>
        </w:tc>
        <w:tc>
          <w:tcPr>
            <w:tcW w:w="826" w:type="pct"/>
            <w:shd w:val="clear" w:color="auto" w:fill="F2F2F2" w:themeFill="background1" w:themeFillShade="F2"/>
            <w:noWrap/>
            <w:vAlign w:val="center"/>
            <w:hideMark/>
          </w:tcPr>
          <w:p w14:paraId="3E5A9307" w14:textId="77777777" w:rsidR="00F77933" w:rsidRPr="00614293" w:rsidRDefault="00F77933" w:rsidP="006D510F">
            <w:pPr>
              <w:pStyle w:val="TableText"/>
            </w:pPr>
          </w:p>
        </w:tc>
        <w:tc>
          <w:tcPr>
            <w:tcW w:w="760" w:type="pct"/>
            <w:shd w:val="clear" w:color="auto" w:fill="F2F2F2" w:themeFill="background1" w:themeFillShade="F2"/>
            <w:noWrap/>
            <w:vAlign w:val="center"/>
          </w:tcPr>
          <w:p w14:paraId="33C750AE" w14:textId="77777777" w:rsidR="00F77933" w:rsidRPr="00614293" w:rsidRDefault="00F77933" w:rsidP="006D510F">
            <w:pPr>
              <w:pStyle w:val="TableText"/>
            </w:pPr>
          </w:p>
        </w:tc>
      </w:tr>
      <w:tr w:rsidR="00F77933" w:rsidRPr="00614293" w14:paraId="5C786C15" w14:textId="77777777" w:rsidTr="003B5758">
        <w:trPr>
          <w:trHeight w:val="380"/>
        </w:trPr>
        <w:tc>
          <w:tcPr>
            <w:tcW w:w="1829" w:type="pct"/>
            <w:shd w:val="clear" w:color="auto" w:fill="auto"/>
            <w:vAlign w:val="center"/>
            <w:hideMark/>
          </w:tcPr>
          <w:p w14:paraId="3BA9DC02" w14:textId="77777777" w:rsidR="00F77933" w:rsidRPr="00614293" w:rsidRDefault="00000000" w:rsidP="00810DF6">
            <w:pPr>
              <w:pStyle w:val="TableText"/>
            </w:pPr>
            <w:sdt>
              <w:sdtPr>
                <w:id w:val="-556703176"/>
                <w:placeholder>
                  <w:docPart w:val="7FE32185722642EDB7501145E372E20D"/>
                </w:placeholder>
                <w:temporary/>
                <w:showingPlcHdr/>
                <w15:appearance w15:val="hidden"/>
              </w:sdtPr>
              <w:sdtContent>
                <w:r w:rsidR="00F77933" w:rsidRPr="00614293">
                  <w:rPr>
                    <w:lang w:val="en-GB" w:bidi="en-GB"/>
                  </w:rPr>
                  <w:t>Employee salaries</w:t>
                </w:r>
              </w:sdtContent>
            </w:sdt>
          </w:p>
        </w:tc>
        <w:tc>
          <w:tcPr>
            <w:tcW w:w="760" w:type="pct"/>
            <w:shd w:val="clear" w:color="auto" w:fill="auto"/>
            <w:noWrap/>
            <w:vAlign w:val="center"/>
            <w:hideMark/>
          </w:tcPr>
          <w:p w14:paraId="7E6A176F" w14:textId="77777777" w:rsidR="00F77933" w:rsidRPr="00614293" w:rsidRDefault="00F77933" w:rsidP="006D510F">
            <w:pPr>
              <w:pStyle w:val="TableText"/>
            </w:pPr>
          </w:p>
        </w:tc>
        <w:tc>
          <w:tcPr>
            <w:tcW w:w="825" w:type="pct"/>
            <w:shd w:val="clear" w:color="auto" w:fill="auto"/>
            <w:noWrap/>
            <w:vAlign w:val="center"/>
            <w:hideMark/>
          </w:tcPr>
          <w:p w14:paraId="4711F968" w14:textId="77777777" w:rsidR="00F77933" w:rsidRPr="00614293" w:rsidRDefault="00F77933" w:rsidP="006D510F">
            <w:pPr>
              <w:pStyle w:val="TableText"/>
            </w:pPr>
          </w:p>
        </w:tc>
        <w:tc>
          <w:tcPr>
            <w:tcW w:w="826" w:type="pct"/>
            <w:shd w:val="clear" w:color="auto" w:fill="auto"/>
            <w:noWrap/>
            <w:vAlign w:val="center"/>
            <w:hideMark/>
          </w:tcPr>
          <w:p w14:paraId="1799DCD5" w14:textId="77777777" w:rsidR="00F77933" w:rsidRPr="00614293" w:rsidRDefault="00F77933" w:rsidP="006D510F">
            <w:pPr>
              <w:pStyle w:val="TableText"/>
            </w:pPr>
          </w:p>
        </w:tc>
        <w:tc>
          <w:tcPr>
            <w:tcW w:w="760" w:type="pct"/>
            <w:shd w:val="clear" w:color="auto" w:fill="auto"/>
            <w:noWrap/>
            <w:vAlign w:val="center"/>
          </w:tcPr>
          <w:p w14:paraId="04B986E3" w14:textId="77777777" w:rsidR="00F77933" w:rsidRPr="00614293" w:rsidRDefault="00F77933" w:rsidP="006D510F">
            <w:pPr>
              <w:pStyle w:val="TableText"/>
            </w:pPr>
          </w:p>
        </w:tc>
      </w:tr>
      <w:tr w:rsidR="00F77933" w:rsidRPr="00614293" w14:paraId="75435971" w14:textId="77777777" w:rsidTr="003B5758">
        <w:trPr>
          <w:trHeight w:val="380"/>
        </w:trPr>
        <w:tc>
          <w:tcPr>
            <w:tcW w:w="1829" w:type="pct"/>
            <w:shd w:val="clear" w:color="auto" w:fill="F2F2F2" w:themeFill="background1" w:themeFillShade="F2"/>
            <w:vAlign w:val="center"/>
            <w:hideMark/>
          </w:tcPr>
          <w:p w14:paraId="12D7559F" w14:textId="77777777" w:rsidR="00F77933" w:rsidRPr="00614293" w:rsidRDefault="00000000" w:rsidP="00810DF6">
            <w:pPr>
              <w:pStyle w:val="TableText"/>
            </w:pPr>
            <w:sdt>
              <w:sdtPr>
                <w:id w:val="542095406"/>
                <w:placeholder>
                  <w:docPart w:val="7997919F404848C79EBCDA81595D1284"/>
                </w:placeholder>
                <w:temporary/>
                <w:showingPlcHdr/>
                <w15:appearance w15:val="hidden"/>
              </w:sdtPr>
              <w:sdtContent>
                <w:r w:rsidR="00F77933" w:rsidRPr="00614293">
                  <w:rPr>
                    <w:lang w:val="en-GB" w:bidi="en-GB"/>
                  </w:rPr>
                  <w:t>Employee payroll taxes and benefits</w:t>
                </w:r>
              </w:sdtContent>
            </w:sdt>
          </w:p>
        </w:tc>
        <w:tc>
          <w:tcPr>
            <w:tcW w:w="760" w:type="pct"/>
            <w:shd w:val="clear" w:color="auto" w:fill="F2F2F2" w:themeFill="background1" w:themeFillShade="F2"/>
            <w:noWrap/>
            <w:vAlign w:val="center"/>
            <w:hideMark/>
          </w:tcPr>
          <w:p w14:paraId="69FC6F21" w14:textId="77777777" w:rsidR="00F77933" w:rsidRPr="00614293" w:rsidRDefault="00F77933" w:rsidP="006D510F">
            <w:pPr>
              <w:pStyle w:val="TableText"/>
            </w:pPr>
          </w:p>
        </w:tc>
        <w:tc>
          <w:tcPr>
            <w:tcW w:w="825" w:type="pct"/>
            <w:shd w:val="clear" w:color="auto" w:fill="F2F2F2" w:themeFill="background1" w:themeFillShade="F2"/>
            <w:noWrap/>
            <w:vAlign w:val="center"/>
            <w:hideMark/>
          </w:tcPr>
          <w:p w14:paraId="144031F0" w14:textId="77777777" w:rsidR="00F77933" w:rsidRPr="00614293" w:rsidRDefault="00F77933" w:rsidP="006D510F">
            <w:pPr>
              <w:pStyle w:val="TableText"/>
            </w:pPr>
          </w:p>
        </w:tc>
        <w:tc>
          <w:tcPr>
            <w:tcW w:w="826" w:type="pct"/>
            <w:shd w:val="clear" w:color="auto" w:fill="F2F2F2" w:themeFill="background1" w:themeFillShade="F2"/>
            <w:noWrap/>
            <w:vAlign w:val="center"/>
            <w:hideMark/>
          </w:tcPr>
          <w:p w14:paraId="7DC87BB5" w14:textId="77777777" w:rsidR="00F77933" w:rsidRPr="00614293" w:rsidRDefault="00F77933" w:rsidP="006D510F">
            <w:pPr>
              <w:pStyle w:val="TableText"/>
            </w:pPr>
          </w:p>
        </w:tc>
        <w:tc>
          <w:tcPr>
            <w:tcW w:w="760" w:type="pct"/>
            <w:shd w:val="clear" w:color="auto" w:fill="F2F2F2" w:themeFill="background1" w:themeFillShade="F2"/>
            <w:noWrap/>
            <w:vAlign w:val="center"/>
          </w:tcPr>
          <w:p w14:paraId="0F3EBF73" w14:textId="77777777" w:rsidR="00F77933" w:rsidRPr="00614293" w:rsidRDefault="00F77933" w:rsidP="006D510F">
            <w:pPr>
              <w:pStyle w:val="TableText"/>
            </w:pPr>
          </w:p>
        </w:tc>
      </w:tr>
      <w:tr w:rsidR="00F77933" w:rsidRPr="00614293" w14:paraId="0F099E2A" w14:textId="77777777" w:rsidTr="003B5758">
        <w:trPr>
          <w:trHeight w:val="380"/>
        </w:trPr>
        <w:tc>
          <w:tcPr>
            <w:tcW w:w="1829" w:type="pct"/>
            <w:shd w:val="clear" w:color="auto" w:fill="auto"/>
            <w:vAlign w:val="center"/>
            <w:hideMark/>
          </w:tcPr>
          <w:p w14:paraId="33CB4CDF" w14:textId="77777777" w:rsidR="00F77933" w:rsidRPr="00614293" w:rsidRDefault="00000000" w:rsidP="00810DF6">
            <w:pPr>
              <w:pStyle w:val="TableText"/>
            </w:pPr>
            <w:sdt>
              <w:sdtPr>
                <w:id w:val="-2050212880"/>
                <w:placeholder>
                  <w:docPart w:val="54AE81B728B54064840C604C0783B8F6"/>
                </w:placeholder>
                <w:temporary/>
                <w:showingPlcHdr/>
                <w15:appearance w15:val="hidden"/>
              </w:sdtPr>
              <w:sdtContent>
                <w:r w:rsidR="00F77933" w:rsidRPr="00614293">
                  <w:rPr>
                    <w:lang w:val="en-GB" w:bidi="en-GB"/>
                  </w:rPr>
                  <w:t>Rent/Lease payments/Utilities</w:t>
                </w:r>
              </w:sdtContent>
            </w:sdt>
          </w:p>
        </w:tc>
        <w:tc>
          <w:tcPr>
            <w:tcW w:w="760" w:type="pct"/>
            <w:shd w:val="clear" w:color="auto" w:fill="auto"/>
            <w:noWrap/>
            <w:vAlign w:val="center"/>
            <w:hideMark/>
          </w:tcPr>
          <w:p w14:paraId="1950D491" w14:textId="77777777" w:rsidR="00F77933" w:rsidRPr="00614293" w:rsidRDefault="00F77933" w:rsidP="006D510F">
            <w:pPr>
              <w:pStyle w:val="TableText"/>
            </w:pPr>
          </w:p>
        </w:tc>
        <w:tc>
          <w:tcPr>
            <w:tcW w:w="825" w:type="pct"/>
            <w:shd w:val="clear" w:color="auto" w:fill="auto"/>
            <w:noWrap/>
            <w:vAlign w:val="center"/>
            <w:hideMark/>
          </w:tcPr>
          <w:p w14:paraId="4CF77213" w14:textId="77777777" w:rsidR="00F77933" w:rsidRPr="00614293" w:rsidRDefault="00F77933" w:rsidP="006D510F">
            <w:pPr>
              <w:pStyle w:val="TableText"/>
            </w:pPr>
          </w:p>
        </w:tc>
        <w:tc>
          <w:tcPr>
            <w:tcW w:w="826" w:type="pct"/>
            <w:shd w:val="clear" w:color="auto" w:fill="auto"/>
            <w:noWrap/>
            <w:vAlign w:val="center"/>
            <w:hideMark/>
          </w:tcPr>
          <w:p w14:paraId="4BE033F8" w14:textId="77777777" w:rsidR="00F77933" w:rsidRPr="00614293" w:rsidRDefault="00F77933" w:rsidP="006D510F">
            <w:pPr>
              <w:pStyle w:val="TableText"/>
            </w:pPr>
          </w:p>
        </w:tc>
        <w:tc>
          <w:tcPr>
            <w:tcW w:w="760" w:type="pct"/>
            <w:shd w:val="clear" w:color="auto" w:fill="auto"/>
            <w:noWrap/>
            <w:vAlign w:val="center"/>
          </w:tcPr>
          <w:p w14:paraId="73368E9A" w14:textId="77777777" w:rsidR="00F77933" w:rsidRPr="00614293" w:rsidRDefault="00F77933" w:rsidP="006D510F">
            <w:pPr>
              <w:pStyle w:val="TableText"/>
            </w:pPr>
          </w:p>
        </w:tc>
      </w:tr>
      <w:tr w:rsidR="00F77933" w:rsidRPr="00614293" w14:paraId="0DC8508F" w14:textId="77777777" w:rsidTr="003B5758">
        <w:trPr>
          <w:trHeight w:val="380"/>
        </w:trPr>
        <w:tc>
          <w:tcPr>
            <w:tcW w:w="1829" w:type="pct"/>
            <w:shd w:val="clear" w:color="auto" w:fill="F2F2F2" w:themeFill="background1" w:themeFillShade="F2"/>
            <w:vAlign w:val="center"/>
            <w:hideMark/>
          </w:tcPr>
          <w:p w14:paraId="7F055A3D" w14:textId="77777777" w:rsidR="00F77933" w:rsidRPr="00614293" w:rsidRDefault="00000000" w:rsidP="00810DF6">
            <w:pPr>
              <w:pStyle w:val="TableText"/>
            </w:pPr>
            <w:sdt>
              <w:sdtPr>
                <w:id w:val="-173115400"/>
                <w:placeholder>
                  <w:docPart w:val="741E89511DF54BCF8719C20764C8B0A0"/>
                </w:placeholder>
                <w:temporary/>
                <w:showingPlcHdr/>
                <w15:appearance w15:val="hidden"/>
              </w:sdtPr>
              <w:sdtContent>
                <w:r w:rsidR="00F77933" w:rsidRPr="00614293">
                  <w:rPr>
                    <w:lang w:val="en-GB" w:bidi="en-GB"/>
                  </w:rPr>
                  <w:t>Postage/Shipping</w:t>
                </w:r>
              </w:sdtContent>
            </w:sdt>
          </w:p>
        </w:tc>
        <w:tc>
          <w:tcPr>
            <w:tcW w:w="760" w:type="pct"/>
            <w:shd w:val="clear" w:color="auto" w:fill="F2F2F2" w:themeFill="background1" w:themeFillShade="F2"/>
            <w:noWrap/>
            <w:vAlign w:val="center"/>
            <w:hideMark/>
          </w:tcPr>
          <w:p w14:paraId="0B63E414" w14:textId="77777777" w:rsidR="00F77933" w:rsidRPr="00614293" w:rsidRDefault="00F77933" w:rsidP="006D510F">
            <w:pPr>
              <w:pStyle w:val="TableText"/>
            </w:pPr>
          </w:p>
        </w:tc>
        <w:tc>
          <w:tcPr>
            <w:tcW w:w="825" w:type="pct"/>
            <w:shd w:val="clear" w:color="auto" w:fill="F2F2F2" w:themeFill="background1" w:themeFillShade="F2"/>
            <w:noWrap/>
            <w:vAlign w:val="center"/>
            <w:hideMark/>
          </w:tcPr>
          <w:p w14:paraId="123187F1" w14:textId="77777777" w:rsidR="00F77933" w:rsidRPr="00614293" w:rsidRDefault="00F77933" w:rsidP="006D510F">
            <w:pPr>
              <w:pStyle w:val="TableText"/>
            </w:pPr>
          </w:p>
        </w:tc>
        <w:tc>
          <w:tcPr>
            <w:tcW w:w="826" w:type="pct"/>
            <w:shd w:val="clear" w:color="auto" w:fill="F2F2F2" w:themeFill="background1" w:themeFillShade="F2"/>
            <w:noWrap/>
            <w:vAlign w:val="center"/>
            <w:hideMark/>
          </w:tcPr>
          <w:p w14:paraId="1138F6A1" w14:textId="77777777" w:rsidR="00F77933" w:rsidRPr="00614293" w:rsidRDefault="00F77933" w:rsidP="006D510F">
            <w:pPr>
              <w:pStyle w:val="TableText"/>
            </w:pPr>
          </w:p>
        </w:tc>
        <w:tc>
          <w:tcPr>
            <w:tcW w:w="760" w:type="pct"/>
            <w:shd w:val="clear" w:color="auto" w:fill="F2F2F2" w:themeFill="background1" w:themeFillShade="F2"/>
            <w:noWrap/>
            <w:vAlign w:val="center"/>
          </w:tcPr>
          <w:p w14:paraId="515A3C4E" w14:textId="77777777" w:rsidR="00F77933" w:rsidRPr="00614293" w:rsidRDefault="00F77933" w:rsidP="006D510F">
            <w:pPr>
              <w:pStyle w:val="TableText"/>
            </w:pPr>
          </w:p>
        </w:tc>
      </w:tr>
      <w:tr w:rsidR="00F77933" w:rsidRPr="00614293" w14:paraId="4AFB20F2" w14:textId="77777777" w:rsidTr="003B5758">
        <w:trPr>
          <w:trHeight w:val="380"/>
        </w:trPr>
        <w:tc>
          <w:tcPr>
            <w:tcW w:w="1829" w:type="pct"/>
            <w:shd w:val="clear" w:color="auto" w:fill="auto"/>
            <w:vAlign w:val="center"/>
            <w:hideMark/>
          </w:tcPr>
          <w:p w14:paraId="58C737B8" w14:textId="77777777" w:rsidR="00F77933" w:rsidRPr="00614293" w:rsidRDefault="00000000" w:rsidP="00810DF6">
            <w:pPr>
              <w:pStyle w:val="TableText"/>
            </w:pPr>
            <w:sdt>
              <w:sdtPr>
                <w:id w:val="746930263"/>
                <w:placeholder>
                  <w:docPart w:val="22A437A1A6704C1FB5B7AAB51D29A103"/>
                </w:placeholder>
                <w:temporary/>
                <w:showingPlcHdr/>
                <w15:appearance w15:val="hidden"/>
              </w:sdtPr>
              <w:sdtContent>
                <w:r w:rsidR="00F77933" w:rsidRPr="00614293">
                  <w:rPr>
                    <w:lang w:val="en-GB" w:bidi="en-GB"/>
                  </w:rPr>
                  <w:t>Communication/Telephone</w:t>
                </w:r>
              </w:sdtContent>
            </w:sdt>
          </w:p>
        </w:tc>
        <w:tc>
          <w:tcPr>
            <w:tcW w:w="760" w:type="pct"/>
            <w:shd w:val="clear" w:color="auto" w:fill="auto"/>
            <w:noWrap/>
            <w:vAlign w:val="center"/>
            <w:hideMark/>
          </w:tcPr>
          <w:p w14:paraId="6DB16967" w14:textId="77777777" w:rsidR="00F77933" w:rsidRPr="00614293" w:rsidRDefault="00F77933" w:rsidP="006D510F">
            <w:pPr>
              <w:pStyle w:val="TableText"/>
            </w:pPr>
          </w:p>
        </w:tc>
        <w:tc>
          <w:tcPr>
            <w:tcW w:w="825" w:type="pct"/>
            <w:shd w:val="clear" w:color="auto" w:fill="auto"/>
            <w:noWrap/>
            <w:vAlign w:val="center"/>
            <w:hideMark/>
          </w:tcPr>
          <w:p w14:paraId="4A259345" w14:textId="77777777" w:rsidR="00F77933" w:rsidRPr="00614293" w:rsidRDefault="00F77933" w:rsidP="006D510F">
            <w:pPr>
              <w:pStyle w:val="TableText"/>
            </w:pPr>
          </w:p>
        </w:tc>
        <w:tc>
          <w:tcPr>
            <w:tcW w:w="826" w:type="pct"/>
            <w:shd w:val="clear" w:color="auto" w:fill="auto"/>
            <w:noWrap/>
            <w:vAlign w:val="center"/>
            <w:hideMark/>
          </w:tcPr>
          <w:p w14:paraId="1E8FABD7" w14:textId="77777777" w:rsidR="00F77933" w:rsidRPr="00614293" w:rsidRDefault="00F77933" w:rsidP="006D510F">
            <w:pPr>
              <w:pStyle w:val="TableText"/>
            </w:pPr>
          </w:p>
        </w:tc>
        <w:tc>
          <w:tcPr>
            <w:tcW w:w="760" w:type="pct"/>
            <w:shd w:val="clear" w:color="auto" w:fill="auto"/>
            <w:noWrap/>
            <w:vAlign w:val="center"/>
          </w:tcPr>
          <w:p w14:paraId="08C00E8E" w14:textId="77777777" w:rsidR="00F77933" w:rsidRPr="00614293" w:rsidRDefault="00F77933" w:rsidP="006D510F">
            <w:pPr>
              <w:pStyle w:val="TableText"/>
            </w:pPr>
          </w:p>
        </w:tc>
      </w:tr>
      <w:tr w:rsidR="00F77933" w:rsidRPr="00614293" w14:paraId="06B6B36E" w14:textId="77777777" w:rsidTr="003B5758">
        <w:trPr>
          <w:trHeight w:val="380"/>
        </w:trPr>
        <w:tc>
          <w:tcPr>
            <w:tcW w:w="1829" w:type="pct"/>
            <w:shd w:val="clear" w:color="auto" w:fill="F2F2F2" w:themeFill="background1" w:themeFillShade="F2"/>
            <w:vAlign w:val="center"/>
            <w:hideMark/>
          </w:tcPr>
          <w:p w14:paraId="1F2BC912" w14:textId="77777777" w:rsidR="00F77933" w:rsidRPr="00614293" w:rsidRDefault="00000000" w:rsidP="00810DF6">
            <w:pPr>
              <w:pStyle w:val="TableText"/>
            </w:pPr>
            <w:sdt>
              <w:sdtPr>
                <w:id w:val="-1382481983"/>
                <w:placeholder>
                  <w:docPart w:val="1AC07B43234C4E008B80DE5887BD5725"/>
                </w:placeholder>
                <w:temporary/>
                <w:showingPlcHdr/>
                <w15:appearance w15:val="hidden"/>
              </w:sdtPr>
              <w:sdtContent>
                <w:r w:rsidR="00F77933" w:rsidRPr="00614293">
                  <w:rPr>
                    <w:lang w:val="en-GB" w:bidi="en-GB"/>
                  </w:rPr>
                  <w:t>Computer equipment</w:t>
                </w:r>
              </w:sdtContent>
            </w:sdt>
          </w:p>
        </w:tc>
        <w:tc>
          <w:tcPr>
            <w:tcW w:w="760" w:type="pct"/>
            <w:shd w:val="clear" w:color="auto" w:fill="F2F2F2" w:themeFill="background1" w:themeFillShade="F2"/>
            <w:noWrap/>
            <w:vAlign w:val="center"/>
            <w:hideMark/>
          </w:tcPr>
          <w:p w14:paraId="6DCD7341" w14:textId="77777777" w:rsidR="00F77933" w:rsidRPr="00614293" w:rsidRDefault="00F77933" w:rsidP="006D510F">
            <w:pPr>
              <w:pStyle w:val="TableText"/>
            </w:pPr>
          </w:p>
        </w:tc>
        <w:tc>
          <w:tcPr>
            <w:tcW w:w="825" w:type="pct"/>
            <w:shd w:val="clear" w:color="auto" w:fill="F2F2F2" w:themeFill="background1" w:themeFillShade="F2"/>
            <w:noWrap/>
            <w:vAlign w:val="center"/>
            <w:hideMark/>
          </w:tcPr>
          <w:p w14:paraId="7DCB7BE5" w14:textId="77777777" w:rsidR="00F77933" w:rsidRPr="00614293" w:rsidRDefault="00F77933" w:rsidP="006D510F">
            <w:pPr>
              <w:pStyle w:val="TableText"/>
            </w:pPr>
          </w:p>
        </w:tc>
        <w:tc>
          <w:tcPr>
            <w:tcW w:w="826" w:type="pct"/>
            <w:shd w:val="clear" w:color="auto" w:fill="F2F2F2" w:themeFill="background1" w:themeFillShade="F2"/>
            <w:noWrap/>
            <w:vAlign w:val="center"/>
            <w:hideMark/>
          </w:tcPr>
          <w:p w14:paraId="025D06FE" w14:textId="77777777" w:rsidR="00F77933" w:rsidRPr="00614293" w:rsidRDefault="00F77933" w:rsidP="006D510F">
            <w:pPr>
              <w:pStyle w:val="TableText"/>
            </w:pPr>
          </w:p>
        </w:tc>
        <w:tc>
          <w:tcPr>
            <w:tcW w:w="760" w:type="pct"/>
            <w:shd w:val="clear" w:color="auto" w:fill="F2F2F2" w:themeFill="background1" w:themeFillShade="F2"/>
            <w:noWrap/>
            <w:vAlign w:val="center"/>
          </w:tcPr>
          <w:p w14:paraId="45E1E90F" w14:textId="77777777" w:rsidR="00F77933" w:rsidRPr="00614293" w:rsidRDefault="00F77933" w:rsidP="006D510F">
            <w:pPr>
              <w:pStyle w:val="TableText"/>
            </w:pPr>
          </w:p>
        </w:tc>
      </w:tr>
      <w:tr w:rsidR="00F77933" w:rsidRPr="00614293" w14:paraId="1B2AD702" w14:textId="77777777" w:rsidTr="003B5758">
        <w:trPr>
          <w:trHeight w:val="380"/>
        </w:trPr>
        <w:tc>
          <w:tcPr>
            <w:tcW w:w="1829" w:type="pct"/>
            <w:shd w:val="clear" w:color="auto" w:fill="auto"/>
            <w:vAlign w:val="center"/>
            <w:hideMark/>
          </w:tcPr>
          <w:p w14:paraId="2A0E3850" w14:textId="77777777" w:rsidR="00F77933" w:rsidRPr="00614293" w:rsidRDefault="00000000" w:rsidP="00810DF6">
            <w:pPr>
              <w:pStyle w:val="TableText"/>
            </w:pPr>
            <w:sdt>
              <w:sdtPr>
                <w:id w:val="1943182255"/>
                <w:placeholder>
                  <w:docPart w:val="009A70CA076A40B5AA0421626BB88119"/>
                </w:placeholder>
                <w:temporary/>
                <w:showingPlcHdr/>
                <w15:appearance w15:val="hidden"/>
              </w:sdtPr>
              <w:sdtContent>
                <w:r w:rsidR="00F77933" w:rsidRPr="00614293">
                  <w:rPr>
                    <w:lang w:val="en-GB" w:bidi="en-GB"/>
                  </w:rPr>
                  <w:t>Computer software</w:t>
                </w:r>
              </w:sdtContent>
            </w:sdt>
          </w:p>
        </w:tc>
        <w:tc>
          <w:tcPr>
            <w:tcW w:w="760" w:type="pct"/>
            <w:shd w:val="clear" w:color="auto" w:fill="auto"/>
            <w:noWrap/>
            <w:vAlign w:val="center"/>
            <w:hideMark/>
          </w:tcPr>
          <w:p w14:paraId="7E93151F" w14:textId="77777777" w:rsidR="00F77933" w:rsidRPr="00614293" w:rsidRDefault="00F77933" w:rsidP="006D510F">
            <w:pPr>
              <w:pStyle w:val="TableText"/>
            </w:pPr>
          </w:p>
        </w:tc>
        <w:tc>
          <w:tcPr>
            <w:tcW w:w="825" w:type="pct"/>
            <w:shd w:val="clear" w:color="auto" w:fill="auto"/>
            <w:noWrap/>
            <w:vAlign w:val="center"/>
            <w:hideMark/>
          </w:tcPr>
          <w:p w14:paraId="6B9E5213" w14:textId="77777777" w:rsidR="00F77933" w:rsidRPr="00614293" w:rsidRDefault="00F77933" w:rsidP="006D510F">
            <w:pPr>
              <w:pStyle w:val="TableText"/>
            </w:pPr>
          </w:p>
        </w:tc>
        <w:tc>
          <w:tcPr>
            <w:tcW w:w="826" w:type="pct"/>
            <w:shd w:val="clear" w:color="auto" w:fill="auto"/>
            <w:noWrap/>
            <w:vAlign w:val="center"/>
            <w:hideMark/>
          </w:tcPr>
          <w:p w14:paraId="33BFA102" w14:textId="77777777" w:rsidR="00F77933" w:rsidRPr="00614293" w:rsidRDefault="00F77933" w:rsidP="006D510F">
            <w:pPr>
              <w:pStyle w:val="TableText"/>
            </w:pPr>
          </w:p>
        </w:tc>
        <w:tc>
          <w:tcPr>
            <w:tcW w:w="760" w:type="pct"/>
            <w:shd w:val="clear" w:color="auto" w:fill="auto"/>
            <w:noWrap/>
            <w:vAlign w:val="center"/>
          </w:tcPr>
          <w:p w14:paraId="5990982D" w14:textId="77777777" w:rsidR="00F77933" w:rsidRPr="00614293" w:rsidRDefault="00F77933" w:rsidP="006D510F">
            <w:pPr>
              <w:pStyle w:val="TableText"/>
            </w:pPr>
          </w:p>
        </w:tc>
      </w:tr>
      <w:tr w:rsidR="00F77933" w:rsidRPr="00614293" w14:paraId="4578AAFD" w14:textId="77777777" w:rsidTr="003B5758">
        <w:trPr>
          <w:trHeight w:val="380"/>
        </w:trPr>
        <w:tc>
          <w:tcPr>
            <w:tcW w:w="1829" w:type="pct"/>
            <w:shd w:val="clear" w:color="auto" w:fill="F2F2F2" w:themeFill="background1" w:themeFillShade="F2"/>
            <w:vAlign w:val="center"/>
            <w:hideMark/>
          </w:tcPr>
          <w:p w14:paraId="55872757" w14:textId="77777777" w:rsidR="00F77933" w:rsidRPr="00614293" w:rsidRDefault="00000000" w:rsidP="00810DF6">
            <w:pPr>
              <w:pStyle w:val="TableText"/>
            </w:pPr>
            <w:sdt>
              <w:sdtPr>
                <w:id w:val="609086863"/>
                <w:placeholder>
                  <w:docPart w:val="B80570D59EE74600BDC69EF21D39E098"/>
                </w:placeholder>
                <w:temporary/>
                <w:showingPlcHdr/>
                <w15:appearance w15:val="hidden"/>
              </w:sdtPr>
              <w:sdtContent>
                <w:r w:rsidR="00F77933" w:rsidRPr="00614293">
                  <w:rPr>
                    <w:lang w:val="en-GB" w:bidi="en-GB"/>
                  </w:rPr>
                  <w:t>Insurance</w:t>
                </w:r>
              </w:sdtContent>
            </w:sdt>
          </w:p>
        </w:tc>
        <w:tc>
          <w:tcPr>
            <w:tcW w:w="760" w:type="pct"/>
            <w:shd w:val="clear" w:color="auto" w:fill="F2F2F2" w:themeFill="background1" w:themeFillShade="F2"/>
            <w:noWrap/>
            <w:vAlign w:val="center"/>
            <w:hideMark/>
          </w:tcPr>
          <w:p w14:paraId="3CFD169D" w14:textId="77777777" w:rsidR="00F77933" w:rsidRPr="00614293" w:rsidRDefault="00F77933" w:rsidP="006D510F">
            <w:pPr>
              <w:pStyle w:val="TableText"/>
            </w:pPr>
          </w:p>
        </w:tc>
        <w:tc>
          <w:tcPr>
            <w:tcW w:w="825" w:type="pct"/>
            <w:shd w:val="clear" w:color="auto" w:fill="F2F2F2" w:themeFill="background1" w:themeFillShade="F2"/>
            <w:noWrap/>
            <w:vAlign w:val="center"/>
            <w:hideMark/>
          </w:tcPr>
          <w:p w14:paraId="54594EFD" w14:textId="77777777" w:rsidR="00F77933" w:rsidRPr="00614293" w:rsidRDefault="00F77933" w:rsidP="006D510F">
            <w:pPr>
              <w:pStyle w:val="TableText"/>
            </w:pPr>
          </w:p>
        </w:tc>
        <w:tc>
          <w:tcPr>
            <w:tcW w:w="826" w:type="pct"/>
            <w:shd w:val="clear" w:color="auto" w:fill="F2F2F2" w:themeFill="background1" w:themeFillShade="F2"/>
            <w:noWrap/>
            <w:vAlign w:val="center"/>
            <w:hideMark/>
          </w:tcPr>
          <w:p w14:paraId="01382478" w14:textId="77777777" w:rsidR="00F77933" w:rsidRPr="00614293" w:rsidRDefault="00F77933" w:rsidP="006D510F">
            <w:pPr>
              <w:pStyle w:val="TableText"/>
            </w:pPr>
          </w:p>
        </w:tc>
        <w:tc>
          <w:tcPr>
            <w:tcW w:w="760" w:type="pct"/>
            <w:shd w:val="clear" w:color="auto" w:fill="F2F2F2" w:themeFill="background1" w:themeFillShade="F2"/>
            <w:noWrap/>
            <w:vAlign w:val="center"/>
          </w:tcPr>
          <w:p w14:paraId="61DBB9ED" w14:textId="77777777" w:rsidR="00F77933" w:rsidRPr="00614293" w:rsidRDefault="00F77933" w:rsidP="006D510F">
            <w:pPr>
              <w:pStyle w:val="TableText"/>
            </w:pPr>
          </w:p>
        </w:tc>
      </w:tr>
      <w:tr w:rsidR="00F77933" w:rsidRPr="00614293" w14:paraId="795C23E1" w14:textId="77777777" w:rsidTr="003B5758">
        <w:trPr>
          <w:trHeight w:val="380"/>
        </w:trPr>
        <w:tc>
          <w:tcPr>
            <w:tcW w:w="1829" w:type="pct"/>
            <w:shd w:val="clear" w:color="auto" w:fill="auto"/>
            <w:vAlign w:val="center"/>
            <w:hideMark/>
          </w:tcPr>
          <w:p w14:paraId="414494CF" w14:textId="77777777" w:rsidR="00F77933" w:rsidRPr="00614293" w:rsidRDefault="00000000" w:rsidP="00810DF6">
            <w:pPr>
              <w:pStyle w:val="TableText"/>
            </w:pPr>
            <w:sdt>
              <w:sdtPr>
                <w:id w:val="1601137928"/>
                <w:placeholder>
                  <w:docPart w:val="0A17C01F2D2146E8B9891F764A61CBBB"/>
                </w:placeholder>
                <w:temporary/>
                <w:showingPlcHdr/>
                <w15:appearance w15:val="hidden"/>
              </w:sdtPr>
              <w:sdtContent>
                <w:r w:rsidR="00F77933" w:rsidRPr="00614293">
                  <w:rPr>
                    <w:lang w:val="en-GB" w:bidi="en-GB"/>
                  </w:rPr>
                  <w:t>Interest expense</w:t>
                </w:r>
              </w:sdtContent>
            </w:sdt>
          </w:p>
        </w:tc>
        <w:tc>
          <w:tcPr>
            <w:tcW w:w="760" w:type="pct"/>
            <w:shd w:val="clear" w:color="auto" w:fill="auto"/>
            <w:noWrap/>
            <w:vAlign w:val="center"/>
            <w:hideMark/>
          </w:tcPr>
          <w:p w14:paraId="7F0DAE6C" w14:textId="77777777" w:rsidR="00F77933" w:rsidRPr="00614293" w:rsidRDefault="00F77933" w:rsidP="006D510F">
            <w:pPr>
              <w:pStyle w:val="TableText"/>
            </w:pPr>
          </w:p>
        </w:tc>
        <w:tc>
          <w:tcPr>
            <w:tcW w:w="825" w:type="pct"/>
            <w:shd w:val="clear" w:color="auto" w:fill="auto"/>
            <w:noWrap/>
            <w:vAlign w:val="center"/>
            <w:hideMark/>
          </w:tcPr>
          <w:p w14:paraId="4AE974A6" w14:textId="77777777" w:rsidR="00F77933" w:rsidRPr="00614293" w:rsidRDefault="00F77933" w:rsidP="006D510F">
            <w:pPr>
              <w:pStyle w:val="TableText"/>
            </w:pPr>
          </w:p>
        </w:tc>
        <w:tc>
          <w:tcPr>
            <w:tcW w:w="826" w:type="pct"/>
            <w:shd w:val="clear" w:color="auto" w:fill="auto"/>
            <w:noWrap/>
            <w:vAlign w:val="center"/>
            <w:hideMark/>
          </w:tcPr>
          <w:p w14:paraId="792CD141" w14:textId="77777777" w:rsidR="00F77933" w:rsidRPr="00614293" w:rsidRDefault="00F77933" w:rsidP="006D510F">
            <w:pPr>
              <w:pStyle w:val="TableText"/>
            </w:pPr>
          </w:p>
        </w:tc>
        <w:tc>
          <w:tcPr>
            <w:tcW w:w="760" w:type="pct"/>
            <w:shd w:val="clear" w:color="auto" w:fill="auto"/>
            <w:noWrap/>
            <w:vAlign w:val="center"/>
          </w:tcPr>
          <w:p w14:paraId="4764995B" w14:textId="77777777" w:rsidR="00F77933" w:rsidRPr="00614293" w:rsidRDefault="00F77933" w:rsidP="006D510F">
            <w:pPr>
              <w:pStyle w:val="TableText"/>
            </w:pPr>
          </w:p>
        </w:tc>
      </w:tr>
      <w:tr w:rsidR="00F77933" w:rsidRPr="00614293" w14:paraId="598F7B83" w14:textId="77777777" w:rsidTr="003B5758">
        <w:trPr>
          <w:trHeight w:val="380"/>
        </w:trPr>
        <w:tc>
          <w:tcPr>
            <w:tcW w:w="1829" w:type="pct"/>
            <w:shd w:val="clear" w:color="auto" w:fill="F2F2F2" w:themeFill="background1" w:themeFillShade="F2"/>
            <w:vAlign w:val="center"/>
            <w:hideMark/>
          </w:tcPr>
          <w:p w14:paraId="5ED95730" w14:textId="77777777" w:rsidR="00F77933" w:rsidRPr="00614293" w:rsidRDefault="00000000" w:rsidP="00810DF6">
            <w:pPr>
              <w:pStyle w:val="TableText"/>
            </w:pPr>
            <w:sdt>
              <w:sdtPr>
                <w:id w:val="2084488349"/>
                <w:placeholder>
                  <w:docPart w:val="2FCB6C250AED457597B081AC59DE2774"/>
                </w:placeholder>
                <w:temporary/>
                <w:showingPlcHdr/>
                <w15:appearance w15:val="hidden"/>
              </w:sdtPr>
              <w:sdtContent>
                <w:r w:rsidR="00F77933" w:rsidRPr="00614293">
                  <w:rPr>
                    <w:lang w:val="en-GB" w:bidi="en-GB"/>
                  </w:rPr>
                  <w:t>Bank service charges</w:t>
                </w:r>
              </w:sdtContent>
            </w:sdt>
          </w:p>
        </w:tc>
        <w:tc>
          <w:tcPr>
            <w:tcW w:w="760" w:type="pct"/>
            <w:shd w:val="clear" w:color="auto" w:fill="F2F2F2" w:themeFill="background1" w:themeFillShade="F2"/>
            <w:noWrap/>
            <w:vAlign w:val="center"/>
            <w:hideMark/>
          </w:tcPr>
          <w:p w14:paraId="52F2AE5E" w14:textId="77777777" w:rsidR="00F77933" w:rsidRPr="00614293" w:rsidRDefault="00F77933" w:rsidP="006D510F">
            <w:pPr>
              <w:pStyle w:val="TableText"/>
            </w:pPr>
          </w:p>
        </w:tc>
        <w:tc>
          <w:tcPr>
            <w:tcW w:w="825" w:type="pct"/>
            <w:shd w:val="clear" w:color="auto" w:fill="F2F2F2" w:themeFill="background1" w:themeFillShade="F2"/>
            <w:noWrap/>
            <w:vAlign w:val="center"/>
            <w:hideMark/>
          </w:tcPr>
          <w:p w14:paraId="4318357F" w14:textId="77777777" w:rsidR="00F77933" w:rsidRPr="00614293" w:rsidRDefault="00F77933" w:rsidP="006D510F">
            <w:pPr>
              <w:pStyle w:val="TableText"/>
            </w:pPr>
          </w:p>
        </w:tc>
        <w:tc>
          <w:tcPr>
            <w:tcW w:w="826" w:type="pct"/>
            <w:shd w:val="clear" w:color="auto" w:fill="F2F2F2" w:themeFill="background1" w:themeFillShade="F2"/>
            <w:noWrap/>
            <w:vAlign w:val="center"/>
            <w:hideMark/>
          </w:tcPr>
          <w:p w14:paraId="12C931D1" w14:textId="77777777" w:rsidR="00F77933" w:rsidRPr="00614293" w:rsidRDefault="00F77933" w:rsidP="006D510F">
            <w:pPr>
              <w:pStyle w:val="TableText"/>
            </w:pPr>
          </w:p>
        </w:tc>
        <w:tc>
          <w:tcPr>
            <w:tcW w:w="760" w:type="pct"/>
            <w:shd w:val="clear" w:color="auto" w:fill="F2F2F2" w:themeFill="background1" w:themeFillShade="F2"/>
            <w:noWrap/>
            <w:vAlign w:val="center"/>
          </w:tcPr>
          <w:p w14:paraId="4B88C8E3" w14:textId="77777777" w:rsidR="00F77933" w:rsidRPr="00614293" w:rsidRDefault="00F77933" w:rsidP="006D510F">
            <w:pPr>
              <w:pStyle w:val="TableText"/>
            </w:pPr>
          </w:p>
        </w:tc>
      </w:tr>
      <w:tr w:rsidR="00F77933" w:rsidRPr="00614293" w14:paraId="3E1CBFD3" w14:textId="77777777" w:rsidTr="003B5758">
        <w:trPr>
          <w:trHeight w:val="380"/>
        </w:trPr>
        <w:tc>
          <w:tcPr>
            <w:tcW w:w="1829" w:type="pct"/>
            <w:shd w:val="clear" w:color="auto" w:fill="auto"/>
            <w:vAlign w:val="center"/>
            <w:hideMark/>
          </w:tcPr>
          <w:p w14:paraId="708242A1" w14:textId="77777777" w:rsidR="00F77933" w:rsidRPr="00614293" w:rsidRDefault="00000000" w:rsidP="00810DF6">
            <w:pPr>
              <w:pStyle w:val="TableText"/>
            </w:pPr>
            <w:sdt>
              <w:sdtPr>
                <w:id w:val="-188915252"/>
                <w:placeholder>
                  <w:docPart w:val="4A8A5E1E1AB844ABA5622B10F1ABDA6D"/>
                </w:placeholder>
                <w:temporary/>
                <w:showingPlcHdr/>
                <w15:appearance w15:val="hidden"/>
              </w:sdtPr>
              <w:sdtContent>
                <w:r w:rsidR="00F77933" w:rsidRPr="00614293">
                  <w:rPr>
                    <w:lang w:val="en-GB" w:bidi="en-GB"/>
                  </w:rPr>
                  <w:t>Supplies</w:t>
                </w:r>
              </w:sdtContent>
            </w:sdt>
          </w:p>
        </w:tc>
        <w:tc>
          <w:tcPr>
            <w:tcW w:w="760" w:type="pct"/>
            <w:shd w:val="clear" w:color="auto" w:fill="auto"/>
            <w:noWrap/>
            <w:vAlign w:val="center"/>
            <w:hideMark/>
          </w:tcPr>
          <w:p w14:paraId="504305DC" w14:textId="77777777" w:rsidR="00F77933" w:rsidRPr="00614293" w:rsidRDefault="00F77933" w:rsidP="006D510F">
            <w:pPr>
              <w:pStyle w:val="TableText"/>
            </w:pPr>
          </w:p>
        </w:tc>
        <w:tc>
          <w:tcPr>
            <w:tcW w:w="825" w:type="pct"/>
            <w:shd w:val="clear" w:color="auto" w:fill="auto"/>
            <w:noWrap/>
            <w:vAlign w:val="center"/>
            <w:hideMark/>
          </w:tcPr>
          <w:p w14:paraId="3644AE00" w14:textId="77777777" w:rsidR="00F77933" w:rsidRPr="00614293" w:rsidRDefault="00F77933" w:rsidP="006D510F">
            <w:pPr>
              <w:pStyle w:val="TableText"/>
            </w:pPr>
          </w:p>
        </w:tc>
        <w:tc>
          <w:tcPr>
            <w:tcW w:w="826" w:type="pct"/>
            <w:shd w:val="clear" w:color="auto" w:fill="auto"/>
            <w:noWrap/>
            <w:vAlign w:val="center"/>
            <w:hideMark/>
          </w:tcPr>
          <w:p w14:paraId="03D4111E" w14:textId="77777777" w:rsidR="00F77933" w:rsidRPr="00614293" w:rsidRDefault="00F77933" w:rsidP="006D510F">
            <w:pPr>
              <w:pStyle w:val="TableText"/>
            </w:pPr>
          </w:p>
        </w:tc>
        <w:tc>
          <w:tcPr>
            <w:tcW w:w="760" w:type="pct"/>
            <w:shd w:val="clear" w:color="auto" w:fill="auto"/>
            <w:noWrap/>
            <w:vAlign w:val="center"/>
          </w:tcPr>
          <w:p w14:paraId="79A15A93" w14:textId="77777777" w:rsidR="00F77933" w:rsidRPr="00614293" w:rsidRDefault="00F77933" w:rsidP="006D510F">
            <w:pPr>
              <w:pStyle w:val="TableText"/>
            </w:pPr>
          </w:p>
        </w:tc>
      </w:tr>
      <w:tr w:rsidR="00F77933" w:rsidRPr="00614293" w14:paraId="04158B6D" w14:textId="77777777" w:rsidTr="003B5758">
        <w:trPr>
          <w:trHeight w:val="380"/>
        </w:trPr>
        <w:tc>
          <w:tcPr>
            <w:tcW w:w="1829" w:type="pct"/>
            <w:shd w:val="clear" w:color="auto" w:fill="F2F2F2" w:themeFill="background1" w:themeFillShade="F2"/>
            <w:vAlign w:val="center"/>
            <w:hideMark/>
          </w:tcPr>
          <w:p w14:paraId="6FF7D665" w14:textId="77777777" w:rsidR="00F77933" w:rsidRPr="00614293" w:rsidRDefault="00000000" w:rsidP="00810DF6">
            <w:pPr>
              <w:pStyle w:val="TableText"/>
            </w:pPr>
            <w:sdt>
              <w:sdtPr>
                <w:id w:val="-1551753374"/>
                <w:placeholder>
                  <w:docPart w:val="4A849064875443D1B3E303CC5CDFC656"/>
                </w:placeholder>
                <w:temporary/>
                <w:showingPlcHdr/>
                <w15:appearance w15:val="hidden"/>
              </w:sdtPr>
              <w:sdtContent>
                <w:r w:rsidR="00F77933" w:rsidRPr="00614293">
                  <w:rPr>
                    <w:lang w:val="en-GB" w:bidi="en-GB"/>
                  </w:rPr>
                  <w:t>Travel &amp; entertainment</w:t>
                </w:r>
              </w:sdtContent>
            </w:sdt>
          </w:p>
        </w:tc>
        <w:tc>
          <w:tcPr>
            <w:tcW w:w="760" w:type="pct"/>
            <w:shd w:val="clear" w:color="auto" w:fill="F2F2F2" w:themeFill="background1" w:themeFillShade="F2"/>
            <w:noWrap/>
            <w:vAlign w:val="center"/>
            <w:hideMark/>
          </w:tcPr>
          <w:p w14:paraId="11E8CB3E" w14:textId="77777777" w:rsidR="00F77933" w:rsidRPr="00614293" w:rsidRDefault="00F77933" w:rsidP="006D510F">
            <w:pPr>
              <w:pStyle w:val="TableText"/>
            </w:pPr>
          </w:p>
        </w:tc>
        <w:tc>
          <w:tcPr>
            <w:tcW w:w="825" w:type="pct"/>
            <w:shd w:val="clear" w:color="auto" w:fill="F2F2F2" w:themeFill="background1" w:themeFillShade="F2"/>
            <w:noWrap/>
            <w:vAlign w:val="center"/>
            <w:hideMark/>
          </w:tcPr>
          <w:p w14:paraId="2AC9C864" w14:textId="77777777" w:rsidR="00F77933" w:rsidRPr="00614293" w:rsidRDefault="00F77933" w:rsidP="006D510F">
            <w:pPr>
              <w:pStyle w:val="TableText"/>
            </w:pPr>
          </w:p>
        </w:tc>
        <w:tc>
          <w:tcPr>
            <w:tcW w:w="826" w:type="pct"/>
            <w:shd w:val="clear" w:color="auto" w:fill="F2F2F2" w:themeFill="background1" w:themeFillShade="F2"/>
            <w:noWrap/>
            <w:vAlign w:val="center"/>
            <w:hideMark/>
          </w:tcPr>
          <w:p w14:paraId="1A196704" w14:textId="77777777" w:rsidR="00F77933" w:rsidRPr="00614293" w:rsidRDefault="00F77933" w:rsidP="006D510F">
            <w:pPr>
              <w:pStyle w:val="TableText"/>
            </w:pPr>
          </w:p>
        </w:tc>
        <w:tc>
          <w:tcPr>
            <w:tcW w:w="760" w:type="pct"/>
            <w:shd w:val="clear" w:color="auto" w:fill="F2F2F2" w:themeFill="background1" w:themeFillShade="F2"/>
            <w:noWrap/>
            <w:vAlign w:val="center"/>
          </w:tcPr>
          <w:p w14:paraId="5B91D141" w14:textId="77777777" w:rsidR="00F77933" w:rsidRPr="00614293" w:rsidRDefault="00F77933" w:rsidP="006D510F">
            <w:pPr>
              <w:pStyle w:val="TableText"/>
            </w:pPr>
          </w:p>
        </w:tc>
      </w:tr>
      <w:tr w:rsidR="00F77933" w:rsidRPr="00614293" w14:paraId="045905F1" w14:textId="77777777" w:rsidTr="003B5758">
        <w:trPr>
          <w:trHeight w:val="380"/>
        </w:trPr>
        <w:tc>
          <w:tcPr>
            <w:tcW w:w="1829" w:type="pct"/>
            <w:shd w:val="clear" w:color="auto" w:fill="auto"/>
            <w:vAlign w:val="center"/>
            <w:hideMark/>
          </w:tcPr>
          <w:p w14:paraId="49927BC9" w14:textId="77777777" w:rsidR="00F77933" w:rsidRPr="00614293" w:rsidRDefault="00000000" w:rsidP="00810DF6">
            <w:pPr>
              <w:pStyle w:val="TableText"/>
            </w:pPr>
            <w:sdt>
              <w:sdtPr>
                <w:id w:val="-1895263859"/>
                <w:placeholder>
                  <w:docPart w:val="F60A2EE69E7D4BF883CB773244C04B1A"/>
                </w:placeholder>
                <w:temporary/>
                <w:showingPlcHdr/>
                <w15:appearance w15:val="hidden"/>
              </w:sdtPr>
              <w:sdtContent>
                <w:r w:rsidR="00F77933" w:rsidRPr="00614293">
                  <w:rPr>
                    <w:lang w:val="en-GB" w:bidi="en-GB"/>
                  </w:rPr>
                  <w:t>Equipment</w:t>
                </w:r>
              </w:sdtContent>
            </w:sdt>
          </w:p>
        </w:tc>
        <w:tc>
          <w:tcPr>
            <w:tcW w:w="760" w:type="pct"/>
            <w:shd w:val="clear" w:color="auto" w:fill="auto"/>
            <w:noWrap/>
            <w:vAlign w:val="center"/>
            <w:hideMark/>
          </w:tcPr>
          <w:p w14:paraId="13A3A7C9" w14:textId="77777777" w:rsidR="00F77933" w:rsidRPr="00614293" w:rsidRDefault="00F77933" w:rsidP="006D510F">
            <w:pPr>
              <w:pStyle w:val="TableText"/>
            </w:pPr>
          </w:p>
        </w:tc>
        <w:tc>
          <w:tcPr>
            <w:tcW w:w="825" w:type="pct"/>
            <w:shd w:val="clear" w:color="auto" w:fill="auto"/>
            <w:noWrap/>
            <w:vAlign w:val="center"/>
            <w:hideMark/>
          </w:tcPr>
          <w:p w14:paraId="086894BA" w14:textId="77777777" w:rsidR="00F77933" w:rsidRPr="00614293" w:rsidRDefault="00F77933" w:rsidP="006D510F">
            <w:pPr>
              <w:pStyle w:val="TableText"/>
            </w:pPr>
          </w:p>
        </w:tc>
        <w:tc>
          <w:tcPr>
            <w:tcW w:w="826" w:type="pct"/>
            <w:shd w:val="clear" w:color="auto" w:fill="auto"/>
            <w:noWrap/>
            <w:vAlign w:val="center"/>
            <w:hideMark/>
          </w:tcPr>
          <w:p w14:paraId="2F1E5AB8" w14:textId="77777777" w:rsidR="00F77933" w:rsidRPr="00614293" w:rsidRDefault="00F77933" w:rsidP="006D510F">
            <w:pPr>
              <w:pStyle w:val="TableText"/>
            </w:pPr>
          </w:p>
        </w:tc>
        <w:tc>
          <w:tcPr>
            <w:tcW w:w="760" w:type="pct"/>
            <w:shd w:val="clear" w:color="auto" w:fill="auto"/>
            <w:noWrap/>
            <w:vAlign w:val="center"/>
          </w:tcPr>
          <w:p w14:paraId="3A8B12B2" w14:textId="77777777" w:rsidR="00F77933" w:rsidRPr="00614293" w:rsidRDefault="00F77933" w:rsidP="006D510F">
            <w:pPr>
              <w:pStyle w:val="TableText"/>
            </w:pPr>
          </w:p>
        </w:tc>
      </w:tr>
      <w:tr w:rsidR="00F77933" w:rsidRPr="00614293" w14:paraId="0A859F11" w14:textId="77777777" w:rsidTr="003B5758">
        <w:trPr>
          <w:trHeight w:val="380"/>
        </w:trPr>
        <w:tc>
          <w:tcPr>
            <w:tcW w:w="1829" w:type="pct"/>
            <w:shd w:val="clear" w:color="auto" w:fill="F2F2F2" w:themeFill="background1" w:themeFillShade="F2"/>
            <w:vAlign w:val="center"/>
            <w:hideMark/>
          </w:tcPr>
          <w:p w14:paraId="6645A8C5" w14:textId="77777777" w:rsidR="00F77933" w:rsidRPr="00614293" w:rsidRDefault="00000000" w:rsidP="00810DF6">
            <w:pPr>
              <w:pStyle w:val="TableText"/>
            </w:pPr>
            <w:sdt>
              <w:sdtPr>
                <w:id w:val="-2060622187"/>
                <w:placeholder>
                  <w:docPart w:val="64545B869F6843D88CCB28699B06D1F7"/>
                </w:placeholder>
                <w:temporary/>
                <w:showingPlcHdr/>
                <w15:appearance w15:val="hidden"/>
              </w:sdtPr>
              <w:sdtContent>
                <w:r w:rsidR="00F77933" w:rsidRPr="00614293">
                  <w:rPr>
                    <w:lang w:val="en-GB" w:bidi="en-GB"/>
                  </w:rPr>
                  <w:t>Furniture &amp; fixtures</w:t>
                </w:r>
              </w:sdtContent>
            </w:sdt>
          </w:p>
        </w:tc>
        <w:tc>
          <w:tcPr>
            <w:tcW w:w="760" w:type="pct"/>
            <w:shd w:val="clear" w:color="auto" w:fill="F2F2F2" w:themeFill="background1" w:themeFillShade="F2"/>
            <w:noWrap/>
            <w:vAlign w:val="center"/>
            <w:hideMark/>
          </w:tcPr>
          <w:p w14:paraId="19686C94" w14:textId="77777777" w:rsidR="00F77933" w:rsidRPr="00614293" w:rsidRDefault="00F77933" w:rsidP="006D510F">
            <w:pPr>
              <w:pStyle w:val="TableText"/>
            </w:pPr>
          </w:p>
        </w:tc>
        <w:tc>
          <w:tcPr>
            <w:tcW w:w="825" w:type="pct"/>
            <w:shd w:val="clear" w:color="auto" w:fill="F2F2F2" w:themeFill="background1" w:themeFillShade="F2"/>
            <w:noWrap/>
            <w:vAlign w:val="center"/>
            <w:hideMark/>
          </w:tcPr>
          <w:p w14:paraId="561A2987" w14:textId="77777777" w:rsidR="00F77933" w:rsidRPr="00614293" w:rsidRDefault="00F77933" w:rsidP="006D510F">
            <w:pPr>
              <w:pStyle w:val="TableText"/>
            </w:pPr>
          </w:p>
        </w:tc>
        <w:tc>
          <w:tcPr>
            <w:tcW w:w="826" w:type="pct"/>
            <w:shd w:val="clear" w:color="auto" w:fill="F2F2F2" w:themeFill="background1" w:themeFillShade="F2"/>
            <w:noWrap/>
            <w:vAlign w:val="center"/>
            <w:hideMark/>
          </w:tcPr>
          <w:p w14:paraId="44B80FFC" w14:textId="77777777" w:rsidR="00F77933" w:rsidRPr="00614293" w:rsidRDefault="00F77933" w:rsidP="006D510F">
            <w:pPr>
              <w:pStyle w:val="TableText"/>
            </w:pPr>
          </w:p>
        </w:tc>
        <w:tc>
          <w:tcPr>
            <w:tcW w:w="760" w:type="pct"/>
            <w:shd w:val="clear" w:color="auto" w:fill="F2F2F2" w:themeFill="background1" w:themeFillShade="F2"/>
            <w:noWrap/>
            <w:vAlign w:val="center"/>
          </w:tcPr>
          <w:p w14:paraId="644A1E9F" w14:textId="77777777" w:rsidR="00F77933" w:rsidRPr="00614293" w:rsidRDefault="00F77933" w:rsidP="006D510F">
            <w:pPr>
              <w:pStyle w:val="TableText"/>
            </w:pPr>
          </w:p>
        </w:tc>
      </w:tr>
      <w:tr w:rsidR="00F77933" w:rsidRPr="00614293" w14:paraId="313469EB" w14:textId="77777777" w:rsidTr="003B5758">
        <w:trPr>
          <w:trHeight w:val="380"/>
        </w:trPr>
        <w:tc>
          <w:tcPr>
            <w:tcW w:w="1829" w:type="pct"/>
            <w:shd w:val="clear" w:color="auto" w:fill="auto"/>
            <w:vAlign w:val="center"/>
            <w:hideMark/>
          </w:tcPr>
          <w:p w14:paraId="433418D5" w14:textId="77777777" w:rsidR="00F77933" w:rsidRPr="00614293" w:rsidRDefault="00000000" w:rsidP="00810DF6">
            <w:pPr>
              <w:pStyle w:val="TableText"/>
            </w:pPr>
            <w:sdt>
              <w:sdtPr>
                <w:id w:val="233363735"/>
                <w:placeholder>
                  <w:docPart w:val="8AA995F0AEB14C6697DA7FCBB71CCFD4"/>
                </w:placeholder>
                <w:temporary/>
                <w:showingPlcHdr/>
                <w15:appearance w15:val="hidden"/>
              </w:sdtPr>
              <w:sdtContent>
                <w:r w:rsidR="00F77933" w:rsidRPr="00614293">
                  <w:rPr>
                    <w:lang w:val="en-GB" w:bidi="en-GB"/>
                  </w:rPr>
                  <w:t>Leasehold improvements</w:t>
                </w:r>
              </w:sdtContent>
            </w:sdt>
          </w:p>
        </w:tc>
        <w:tc>
          <w:tcPr>
            <w:tcW w:w="760" w:type="pct"/>
            <w:shd w:val="clear" w:color="auto" w:fill="auto"/>
            <w:noWrap/>
            <w:vAlign w:val="center"/>
            <w:hideMark/>
          </w:tcPr>
          <w:p w14:paraId="40A96C0F" w14:textId="77777777" w:rsidR="00F77933" w:rsidRPr="00614293" w:rsidRDefault="00F77933" w:rsidP="006D510F">
            <w:pPr>
              <w:pStyle w:val="TableText"/>
            </w:pPr>
          </w:p>
        </w:tc>
        <w:tc>
          <w:tcPr>
            <w:tcW w:w="825" w:type="pct"/>
            <w:shd w:val="clear" w:color="auto" w:fill="auto"/>
            <w:noWrap/>
            <w:vAlign w:val="center"/>
            <w:hideMark/>
          </w:tcPr>
          <w:p w14:paraId="3EA35CA2" w14:textId="77777777" w:rsidR="00F77933" w:rsidRPr="00614293" w:rsidRDefault="00F77933" w:rsidP="006D510F">
            <w:pPr>
              <w:pStyle w:val="TableText"/>
            </w:pPr>
          </w:p>
        </w:tc>
        <w:tc>
          <w:tcPr>
            <w:tcW w:w="826" w:type="pct"/>
            <w:shd w:val="clear" w:color="auto" w:fill="auto"/>
            <w:noWrap/>
            <w:vAlign w:val="center"/>
            <w:hideMark/>
          </w:tcPr>
          <w:p w14:paraId="1C257CE2" w14:textId="77777777" w:rsidR="00F77933" w:rsidRPr="00614293" w:rsidRDefault="00F77933" w:rsidP="006D510F">
            <w:pPr>
              <w:pStyle w:val="TableText"/>
            </w:pPr>
          </w:p>
        </w:tc>
        <w:tc>
          <w:tcPr>
            <w:tcW w:w="760" w:type="pct"/>
            <w:shd w:val="clear" w:color="auto" w:fill="auto"/>
            <w:noWrap/>
            <w:vAlign w:val="center"/>
          </w:tcPr>
          <w:p w14:paraId="6534AF42" w14:textId="77777777" w:rsidR="00F77933" w:rsidRPr="00614293" w:rsidRDefault="00F77933" w:rsidP="006D510F">
            <w:pPr>
              <w:pStyle w:val="TableText"/>
            </w:pPr>
          </w:p>
        </w:tc>
      </w:tr>
      <w:tr w:rsidR="00F77933" w:rsidRPr="00614293" w14:paraId="14553067" w14:textId="77777777" w:rsidTr="003B5758">
        <w:trPr>
          <w:trHeight w:val="380"/>
        </w:trPr>
        <w:tc>
          <w:tcPr>
            <w:tcW w:w="1829" w:type="pct"/>
            <w:shd w:val="clear" w:color="auto" w:fill="F2F2F2" w:themeFill="background1" w:themeFillShade="F2"/>
            <w:vAlign w:val="center"/>
            <w:hideMark/>
          </w:tcPr>
          <w:p w14:paraId="42D02846" w14:textId="77777777" w:rsidR="00F77933" w:rsidRPr="00614293" w:rsidRDefault="00000000" w:rsidP="00810DF6">
            <w:pPr>
              <w:pStyle w:val="TableText"/>
            </w:pPr>
            <w:sdt>
              <w:sdtPr>
                <w:id w:val="-1875995167"/>
                <w:placeholder>
                  <w:docPart w:val="6881727FD65D4BD8BD4CC6DF282CAB6B"/>
                </w:placeholder>
                <w:temporary/>
                <w:showingPlcHdr/>
                <w15:appearance w15:val="hidden"/>
              </w:sdtPr>
              <w:sdtContent>
                <w:r w:rsidR="00F77933" w:rsidRPr="00614293">
                  <w:rPr>
                    <w:lang w:val="en-GB" w:bidi="en-GB"/>
                  </w:rPr>
                  <w:t>Security deposit(s)</w:t>
                </w:r>
              </w:sdtContent>
            </w:sdt>
          </w:p>
        </w:tc>
        <w:tc>
          <w:tcPr>
            <w:tcW w:w="760" w:type="pct"/>
            <w:shd w:val="clear" w:color="auto" w:fill="F2F2F2" w:themeFill="background1" w:themeFillShade="F2"/>
            <w:noWrap/>
            <w:vAlign w:val="center"/>
            <w:hideMark/>
          </w:tcPr>
          <w:p w14:paraId="46A5DF58" w14:textId="77777777" w:rsidR="00F77933" w:rsidRPr="00614293" w:rsidRDefault="00F77933" w:rsidP="006D510F">
            <w:pPr>
              <w:pStyle w:val="TableText"/>
            </w:pPr>
          </w:p>
        </w:tc>
        <w:tc>
          <w:tcPr>
            <w:tcW w:w="825" w:type="pct"/>
            <w:shd w:val="clear" w:color="auto" w:fill="F2F2F2" w:themeFill="background1" w:themeFillShade="F2"/>
            <w:noWrap/>
            <w:vAlign w:val="center"/>
            <w:hideMark/>
          </w:tcPr>
          <w:p w14:paraId="64760B9B" w14:textId="77777777" w:rsidR="00F77933" w:rsidRPr="00614293" w:rsidRDefault="00F77933" w:rsidP="006D510F">
            <w:pPr>
              <w:pStyle w:val="TableText"/>
            </w:pPr>
          </w:p>
        </w:tc>
        <w:tc>
          <w:tcPr>
            <w:tcW w:w="826" w:type="pct"/>
            <w:shd w:val="clear" w:color="auto" w:fill="F2F2F2" w:themeFill="background1" w:themeFillShade="F2"/>
            <w:noWrap/>
            <w:vAlign w:val="center"/>
            <w:hideMark/>
          </w:tcPr>
          <w:p w14:paraId="1FA834F1" w14:textId="77777777" w:rsidR="00F77933" w:rsidRPr="00614293" w:rsidRDefault="00F77933" w:rsidP="006D510F">
            <w:pPr>
              <w:pStyle w:val="TableText"/>
            </w:pPr>
          </w:p>
        </w:tc>
        <w:tc>
          <w:tcPr>
            <w:tcW w:w="760" w:type="pct"/>
            <w:shd w:val="clear" w:color="auto" w:fill="F2F2F2" w:themeFill="background1" w:themeFillShade="F2"/>
            <w:noWrap/>
            <w:vAlign w:val="center"/>
          </w:tcPr>
          <w:p w14:paraId="1303D027" w14:textId="77777777" w:rsidR="00F77933" w:rsidRPr="00614293" w:rsidRDefault="00F77933" w:rsidP="006D510F">
            <w:pPr>
              <w:pStyle w:val="TableText"/>
            </w:pPr>
          </w:p>
        </w:tc>
      </w:tr>
      <w:tr w:rsidR="00F77933" w:rsidRPr="00614293" w14:paraId="54C5B624" w14:textId="77777777" w:rsidTr="003B5758">
        <w:trPr>
          <w:trHeight w:val="380"/>
        </w:trPr>
        <w:tc>
          <w:tcPr>
            <w:tcW w:w="1829" w:type="pct"/>
            <w:shd w:val="clear" w:color="auto" w:fill="auto"/>
            <w:vAlign w:val="center"/>
            <w:hideMark/>
          </w:tcPr>
          <w:p w14:paraId="232E96CB" w14:textId="77777777" w:rsidR="00F77933" w:rsidRPr="00614293" w:rsidRDefault="00000000" w:rsidP="00810DF6">
            <w:pPr>
              <w:pStyle w:val="TableText"/>
            </w:pPr>
            <w:sdt>
              <w:sdtPr>
                <w:id w:val="1113870708"/>
                <w:placeholder>
                  <w:docPart w:val="F5060D3A5CE449329AD10E7771F03C07"/>
                </w:placeholder>
                <w:temporary/>
                <w:showingPlcHdr/>
                <w15:appearance w15:val="hidden"/>
              </w:sdtPr>
              <w:sdtContent>
                <w:r w:rsidR="00F77933" w:rsidRPr="00614293">
                  <w:rPr>
                    <w:lang w:val="en-GB" w:bidi="en-GB"/>
                  </w:rPr>
                  <w:t>Business licences/Permits/Fees</w:t>
                </w:r>
              </w:sdtContent>
            </w:sdt>
          </w:p>
        </w:tc>
        <w:tc>
          <w:tcPr>
            <w:tcW w:w="760" w:type="pct"/>
            <w:shd w:val="clear" w:color="auto" w:fill="auto"/>
            <w:noWrap/>
            <w:vAlign w:val="center"/>
            <w:hideMark/>
          </w:tcPr>
          <w:p w14:paraId="4D5BA623" w14:textId="77777777" w:rsidR="00F77933" w:rsidRPr="00614293" w:rsidRDefault="00F77933" w:rsidP="006D510F">
            <w:pPr>
              <w:pStyle w:val="TableText"/>
            </w:pPr>
          </w:p>
        </w:tc>
        <w:tc>
          <w:tcPr>
            <w:tcW w:w="825" w:type="pct"/>
            <w:shd w:val="clear" w:color="auto" w:fill="auto"/>
            <w:noWrap/>
            <w:vAlign w:val="center"/>
            <w:hideMark/>
          </w:tcPr>
          <w:p w14:paraId="500175FD" w14:textId="77777777" w:rsidR="00F77933" w:rsidRPr="00614293" w:rsidRDefault="00F77933" w:rsidP="006D510F">
            <w:pPr>
              <w:pStyle w:val="TableText"/>
            </w:pPr>
          </w:p>
        </w:tc>
        <w:tc>
          <w:tcPr>
            <w:tcW w:w="826" w:type="pct"/>
            <w:shd w:val="clear" w:color="auto" w:fill="auto"/>
            <w:noWrap/>
            <w:vAlign w:val="center"/>
            <w:hideMark/>
          </w:tcPr>
          <w:p w14:paraId="63184C9D" w14:textId="77777777" w:rsidR="00F77933" w:rsidRPr="00614293" w:rsidRDefault="00F77933" w:rsidP="006D510F">
            <w:pPr>
              <w:pStyle w:val="TableText"/>
            </w:pPr>
          </w:p>
        </w:tc>
        <w:tc>
          <w:tcPr>
            <w:tcW w:w="760" w:type="pct"/>
            <w:shd w:val="clear" w:color="auto" w:fill="auto"/>
            <w:noWrap/>
            <w:vAlign w:val="center"/>
          </w:tcPr>
          <w:p w14:paraId="36401DD8" w14:textId="77777777" w:rsidR="00F77933" w:rsidRPr="00614293" w:rsidRDefault="00F77933" w:rsidP="006D510F">
            <w:pPr>
              <w:pStyle w:val="TableText"/>
            </w:pPr>
          </w:p>
        </w:tc>
      </w:tr>
      <w:tr w:rsidR="00F77933" w:rsidRPr="00614293" w14:paraId="4D70ABD6" w14:textId="77777777" w:rsidTr="003B5758">
        <w:trPr>
          <w:trHeight w:val="380"/>
        </w:trPr>
        <w:tc>
          <w:tcPr>
            <w:tcW w:w="1829" w:type="pct"/>
            <w:shd w:val="clear" w:color="auto" w:fill="F2F2F2" w:themeFill="background1" w:themeFillShade="F2"/>
            <w:vAlign w:val="center"/>
            <w:hideMark/>
          </w:tcPr>
          <w:p w14:paraId="3FE978A4" w14:textId="77777777" w:rsidR="00F77933" w:rsidRPr="00614293" w:rsidRDefault="00000000" w:rsidP="00810DF6">
            <w:pPr>
              <w:pStyle w:val="TableText"/>
            </w:pPr>
            <w:sdt>
              <w:sdtPr>
                <w:id w:val="1618413254"/>
                <w:placeholder>
                  <w:docPart w:val="DC5465F11EC14CF28A01F1C5E2A2573F"/>
                </w:placeholder>
                <w:temporary/>
                <w:showingPlcHdr/>
                <w15:appearance w15:val="hidden"/>
              </w:sdtPr>
              <w:sdtContent>
                <w:r w:rsidR="00F77933" w:rsidRPr="00614293">
                  <w:rPr>
                    <w:lang w:val="en-GB" w:bidi="en-GB"/>
                  </w:rPr>
                  <w:t>Professional Services - Legal, Accounting</w:t>
                </w:r>
              </w:sdtContent>
            </w:sdt>
          </w:p>
        </w:tc>
        <w:tc>
          <w:tcPr>
            <w:tcW w:w="760" w:type="pct"/>
            <w:shd w:val="clear" w:color="auto" w:fill="F2F2F2" w:themeFill="background1" w:themeFillShade="F2"/>
            <w:noWrap/>
            <w:vAlign w:val="center"/>
            <w:hideMark/>
          </w:tcPr>
          <w:p w14:paraId="7AC60530" w14:textId="77777777" w:rsidR="00F77933" w:rsidRPr="00614293" w:rsidRDefault="00F77933" w:rsidP="006D510F">
            <w:pPr>
              <w:pStyle w:val="TableText"/>
            </w:pPr>
          </w:p>
        </w:tc>
        <w:tc>
          <w:tcPr>
            <w:tcW w:w="825" w:type="pct"/>
            <w:shd w:val="clear" w:color="auto" w:fill="F2F2F2" w:themeFill="background1" w:themeFillShade="F2"/>
            <w:noWrap/>
            <w:vAlign w:val="center"/>
            <w:hideMark/>
          </w:tcPr>
          <w:p w14:paraId="19C20BEF" w14:textId="77777777" w:rsidR="00F77933" w:rsidRPr="00614293" w:rsidRDefault="00F77933" w:rsidP="006D510F">
            <w:pPr>
              <w:pStyle w:val="TableText"/>
            </w:pPr>
          </w:p>
        </w:tc>
        <w:tc>
          <w:tcPr>
            <w:tcW w:w="826" w:type="pct"/>
            <w:shd w:val="clear" w:color="auto" w:fill="F2F2F2" w:themeFill="background1" w:themeFillShade="F2"/>
            <w:noWrap/>
            <w:vAlign w:val="center"/>
            <w:hideMark/>
          </w:tcPr>
          <w:p w14:paraId="44508F4A" w14:textId="77777777" w:rsidR="00F77933" w:rsidRPr="00614293" w:rsidRDefault="00F77933" w:rsidP="006D510F">
            <w:pPr>
              <w:pStyle w:val="TableText"/>
            </w:pPr>
          </w:p>
        </w:tc>
        <w:tc>
          <w:tcPr>
            <w:tcW w:w="760" w:type="pct"/>
            <w:shd w:val="clear" w:color="auto" w:fill="F2F2F2" w:themeFill="background1" w:themeFillShade="F2"/>
            <w:noWrap/>
            <w:vAlign w:val="center"/>
          </w:tcPr>
          <w:p w14:paraId="6195DDF3" w14:textId="77777777" w:rsidR="00F77933" w:rsidRPr="00614293" w:rsidRDefault="00F77933" w:rsidP="006D510F">
            <w:pPr>
              <w:pStyle w:val="TableText"/>
            </w:pPr>
          </w:p>
        </w:tc>
      </w:tr>
      <w:tr w:rsidR="00F77933" w:rsidRPr="00614293" w14:paraId="09973FB6" w14:textId="77777777" w:rsidTr="003B5758">
        <w:trPr>
          <w:trHeight w:val="380"/>
        </w:trPr>
        <w:tc>
          <w:tcPr>
            <w:tcW w:w="1829" w:type="pct"/>
            <w:shd w:val="clear" w:color="auto" w:fill="auto"/>
            <w:vAlign w:val="center"/>
            <w:hideMark/>
          </w:tcPr>
          <w:p w14:paraId="767D148B" w14:textId="77777777" w:rsidR="00F77933" w:rsidRPr="00614293" w:rsidRDefault="00000000" w:rsidP="00810DF6">
            <w:pPr>
              <w:pStyle w:val="TableText"/>
            </w:pPr>
            <w:sdt>
              <w:sdtPr>
                <w:id w:val="1962987121"/>
                <w:placeholder>
                  <w:docPart w:val="34CCB81BB39A496EAD2D6230B3641FB1"/>
                </w:placeholder>
                <w:temporary/>
                <w:showingPlcHdr/>
                <w15:appearance w15:val="hidden"/>
              </w:sdtPr>
              <w:sdtContent>
                <w:r w:rsidR="00F77933" w:rsidRPr="00614293">
                  <w:rPr>
                    <w:lang w:val="en-GB" w:bidi="en-GB"/>
                  </w:rPr>
                  <w:t>Consultant(s)</w:t>
                </w:r>
              </w:sdtContent>
            </w:sdt>
          </w:p>
        </w:tc>
        <w:tc>
          <w:tcPr>
            <w:tcW w:w="760" w:type="pct"/>
            <w:shd w:val="clear" w:color="auto" w:fill="auto"/>
            <w:noWrap/>
            <w:vAlign w:val="center"/>
            <w:hideMark/>
          </w:tcPr>
          <w:p w14:paraId="378A169A" w14:textId="77777777" w:rsidR="00F77933" w:rsidRPr="00614293" w:rsidRDefault="00F77933" w:rsidP="006D510F">
            <w:pPr>
              <w:pStyle w:val="TableText"/>
            </w:pPr>
          </w:p>
        </w:tc>
        <w:tc>
          <w:tcPr>
            <w:tcW w:w="825" w:type="pct"/>
            <w:shd w:val="clear" w:color="auto" w:fill="auto"/>
            <w:noWrap/>
            <w:vAlign w:val="center"/>
            <w:hideMark/>
          </w:tcPr>
          <w:p w14:paraId="4791E065" w14:textId="77777777" w:rsidR="00F77933" w:rsidRPr="00614293" w:rsidRDefault="00F77933" w:rsidP="006D510F">
            <w:pPr>
              <w:pStyle w:val="TableText"/>
            </w:pPr>
          </w:p>
        </w:tc>
        <w:tc>
          <w:tcPr>
            <w:tcW w:w="826" w:type="pct"/>
            <w:shd w:val="clear" w:color="auto" w:fill="auto"/>
            <w:noWrap/>
            <w:vAlign w:val="center"/>
            <w:hideMark/>
          </w:tcPr>
          <w:p w14:paraId="425A6359" w14:textId="77777777" w:rsidR="00F77933" w:rsidRPr="00614293" w:rsidRDefault="00F77933" w:rsidP="006D510F">
            <w:pPr>
              <w:pStyle w:val="TableText"/>
            </w:pPr>
          </w:p>
        </w:tc>
        <w:tc>
          <w:tcPr>
            <w:tcW w:w="760" w:type="pct"/>
            <w:shd w:val="clear" w:color="auto" w:fill="auto"/>
            <w:noWrap/>
            <w:vAlign w:val="center"/>
          </w:tcPr>
          <w:p w14:paraId="20A23350" w14:textId="77777777" w:rsidR="00F77933" w:rsidRPr="00614293" w:rsidRDefault="00F77933" w:rsidP="006D510F">
            <w:pPr>
              <w:pStyle w:val="TableText"/>
            </w:pPr>
          </w:p>
        </w:tc>
      </w:tr>
      <w:tr w:rsidR="00F77933" w:rsidRPr="00614293" w14:paraId="333F658F" w14:textId="77777777" w:rsidTr="003B5758">
        <w:trPr>
          <w:trHeight w:val="380"/>
        </w:trPr>
        <w:tc>
          <w:tcPr>
            <w:tcW w:w="1829" w:type="pct"/>
            <w:shd w:val="clear" w:color="auto" w:fill="F2F2F2" w:themeFill="background1" w:themeFillShade="F2"/>
            <w:vAlign w:val="center"/>
            <w:hideMark/>
          </w:tcPr>
          <w:p w14:paraId="0A73CCB6" w14:textId="77777777" w:rsidR="00F77933" w:rsidRPr="00614293" w:rsidRDefault="00000000" w:rsidP="00810DF6">
            <w:pPr>
              <w:pStyle w:val="TableText"/>
            </w:pPr>
            <w:sdt>
              <w:sdtPr>
                <w:id w:val="1169133624"/>
                <w:placeholder>
                  <w:docPart w:val="3AD8D21AE9174BCE9F40D53442817568"/>
                </w:placeholder>
                <w:temporary/>
                <w:showingPlcHdr/>
                <w15:appearance w15:val="hidden"/>
              </w:sdtPr>
              <w:sdtContent>
                <w:r w:rsidR="00F77933" w:rsidRPr="00614293">
                  <w:rPr>
                    <w:lang w:val="en-GB" w:bidi="en-GB"/>
                  </w:rPr>
                  <w:t>Inventory</w:t>
                </w:r>
              </w:sdtContent>
            </w:sdt>
          </w:p>
        </w:tc>
        <w:tc>
          <w:tcPr>
            <w:tcW w:w="760" w:type="pct"/>
            <w:shd w:val="clear" w:color="auto" w:fill="F2F2F2" w:themeFill="background1" w:themeFillShade="F2"/>
            <w:noWrap/>
            <w:vAlign w:val="center"/>
            <w:hideMark/>
          </w:tcPr>
          <w:p w14:paraId="1781204F" w14:textId="77777777" w:rsidR="00F77933" w:rsidRPr="00614293" w:rsidRDefault="00F77933" w:rsidP="006D510F">
            <w:pPr>
              <w:pStyle w:val="TableText"/>
            </w:pPr>
          </w:p>
        </w:tc>
        <w:tc>
          <w:tcPr>
            <w:tcW w:w="825" w:type="pct"/>
            <w:shd w:val="clear" w:color="auto" w:fill="F2F2F2" w:themeFill="background1" w:themeFillShade="F2"/>
            <w:noWrap/>
            <w:vAlign w:val="center"/>
            <w:hideMark/>
          </w:tcPr>
          <w:p w14:paraId="4FC14765" w14:textId="77777777" w:rsidR="00F77933" w:rsidRPr="00614293" w:rsidRDefault="00F77933" w:rsidP="006D510F">
            <w:pPr>
              <w:pStyle w:val="TableText"/>
            </w:pPr>
          </w:p>
        </w:tc>
        <w:tc>
          <w:tcPr>
            <w:tcW w:w="826" w:type="pct"/>
            <w:shd w:val="clear" w:color="auto" w:fill="F2F2F2" w:themeFill="background1" w:themeFillShade="F2"/>
            <w:noWrap/>
            <w:vAlign w:val="center"/>
            <w:hideMark/>
          </w:tcPr>
          <w:p w14:paraId="44DCDF95" w14:textId="77777777" w:rsidR="00F77933" w:rsidRPr="00614293" w:rsidRDefault="00F77933" w:rsidP="006D510F">
            <w:pPr>
              <w:pStyle w:val="TableText"/>
            </w:pPr>
          </w:p>
        </w:tc>
        <w:tc>
          <w:tcPr>
            <w:tcW w:w="760" w:type="pct"/>
            <w:shd w:val="clear" w:color="auto" w:fill="F2F2F2" w:themeFill="background1" w:themeFillShade="F2"/>
            <w:noWrap/>
            <w:vAlign w:val="center"/>
          </w:tcPr>
          <w:p w14:paraId="687A3490" w14:textId="77777777" w:rsidR="00F77933" w:rsidRPr="00614293" w:rsidRDefault="00F77933" w:rsidP="006D510F">
            <w:pPr>
              <w:pStyle w:val="TableText"/>
            </w:pPr>
          </w:p>
        </w:tc>
      </w:tr>
      <w:tr w:rsidR="00F77933" w:rsidRPr="00614293" w14:paraId="56498FF3" w14:textId="77777777" w:rsidTr="003B5758">
        <w:trPr>
          <w:trHeight w:val="380"/>
        </w:trPr>
        <w:tc>
          <w:tcPr>
            <w:tcW w:w="1829" w:type="pct"/>
            <w:shd w:val="clear" w:color="auto" w:fill="auto"/>
            <w:vAlign w:val="center"/>
            <w:hideMark/>
          </w:tcPr>
          <w:p w14:paraId="2227F259" w14:textId="77777777" w:rsidR="00F77933" w:rsidRPr="00614293" w:rsidRDefault="00000000" w:rsidP="00810DF6">
            <w:pPr>
              <w:pStyle w:val="TableText"/>
            </w:pPr>
            <w:sdt>
              <w:sdtPr>
                <w:id w:val="-416251487"/>
                <w:placeholder>
                  <w:docPart w:val="63A6DC2EF39947BC9282F0801C857486"/>
                </w:placeholder>
                <w:temporary/>
                <w:showingPlcHdr/>
                <w15:appearance w15:val="hidden"/>
              </w:sdtPr>
              <w:sdtContent>
                <w:r w:rsidR="00F77933" w:rsidRPr="00614293">
                  <w:rPr>
                    <w:lang w:val="en-GB" w:bidi="en-GB"/>
                  </w:rPr>
                  <w:t>Cash on hand (working capital)</w:t>
                </w:r>
              </w:sdtContent>
            </w:sdt>
          </w:p>
        </w:tc>
        <w:tc>
          <w:tcPr>
            <w:tcW w:w="760" w:type="pct"/>
            <w:shd w:val="clear" w:color="auto" w:fill="auto"/>
            <w:noWrap/>
            <w:vAlign w:val="center"/>
            <w:hideMark/>
          </w:tcPr>
          <w:p w14:paraId="7188FA2D" w14:textId="77777777" w:rsidR="00F77933" w:rsidRPr="00614293" w:rsidRDefault="00F77933" w:rsidP="006D510F">
            <w:pPr>
              <w:pStyle w:val="TableText"/>
            </w:pPr>
          </w:p>
        </w:tc>
        <w:tc>
          <w:tcPr>
            <w:tcW w:w="825" w:type="pct"/>
            <w:shd w:val="clear" w:color="auto" w:fill="auto"/>
            <w:noWrap/>
            <w:vAlign w:val="center"/>
            <w:hideMark/>
          </w:tcPr>
          <w:p w14:paraId="2EF272E1" w14:textId="77777777" w:rsidR="00F77933" w:rsidRPr="00614293" w:rsidRDefault="00F77933" w:rsidP="006D510F">
            <w:pPr>
              <w:pStyle w:val="TableText"/>
            </w:pPr>
          </w:p>
        </w:tc>
        <w:tc>
          <w:tcPr>
            <w:tcW w:w="826" w:type="pct"/>
            <w:shd w:val="clear" w:color="auto" w:fill="auto"/>
            <w:noWrap/>
            <w:vAlign w:val="center"/>
            <w:hideMark/>
          </w:tcPr>
          <w:p w14:paraId="262DF62F" w14:textId="77777777" w:rsidR="00F77933" w:rsidRPr="00614293" w:rsidRDefault="00F77933" w:rsidP="006D510F">
            <w:pPr>
              <w:pStyle w:val="TableText"/>
            </w:pPr>
          </w:p>
        </w:tc>
        <w:tc>
          <w:tcPr>
            <w:tcW w:w="760" w:type="pct"/>
            <w:shd w:val="clear" w:color="auto" w:fill="auto"/>
            <w:noWrap/>
            <w:vAlign w:val="center"/>
          </w:tcPr>
          <w:p w14:paraId="4C4A37C0" w14:textId="77777777" w:rsidR="00F77933" w:rsidRPr="00614293" w:rsidRDefault="00F77933" w:rsidP="006D510F">
            <w:pPr>
              <w:pStyle w:val="TableText"/>
            </w:pPr>
          </w:p>
        </w:tc>
      </w:tr>
      <w:tr w:rsidR="00F77933" w:rsidRPr="00614293" w14:paraId="458E3B0F" w14:textId="77777777" w:rsidTr="003B5758">
        <w:trPr>
          <w:trHeight w:val="380"/>
        </w:trPr>
        <w:tc>
          <w:tcPr>
            <w:tcW w:w="1829" w:type="pct"/>
            <w:shd w:val="clear" w:color="auto" w:fill="F2F2F2" w:themeFill="background1" w:themeFillShade="F2"/>
            <w:vAlign w:val="center"/>
            <w:hideMark/>
          </w:tcPr>
          <w:p w14:paraId="5F2436E4" w14:textId="77777777" w:rsidR="00F77933" w:rsidRPr="00614293" w:rsidRDefault="00000000" w:rsidP="00810DF6">
            <w:pPr>
              <w:pStyle w:val="TableText"/>
            </w:pPr>
            <w:sdt>
              <w:sdtPr>
                <w:id w:val="1335963963"/>
                <w:placeholder>
                  <w:docPart w:val="5B1396AC182F4157B084FC25D4B6CD78"/>
                </w:placeholder>
                <w:temporary/>
                <w:showingPlcHdr/>
                <w15:appearance w15:val="hidden"/>
              </w:sdtPr>
              <w:sdtContent>
                <w:r w:rsidR="00F77933" w:rsidRPr="00614293">
                  <w:rPr>
                    <w:lang w:val="en-GB" w:bidi="en-GB"/>
                  </w:rPr>
                  <w:t>Miscellaneous</w:t>
                </w:r>
              </w:sdtContent>
            </w:sdt>
          </w:p>
        </w:tc>
        <w:tc>
          <w:tcPr>
            <w:tcW w:w="760" w:type="pct"/>
            <w:shd w:val="clear" w:color="auto" w:fill="F2F2F2" w:themeFill="background1" w:themeFillShade="F2"/>
            <w:noWrap/>
            <w:vAlign w:val="center"/>
            <w:hideMark/>
          </w:tcPr>
          <w:p w14:paraId="0B5AABF6" w14:textId="77777777" w:rsidR="00F77933" w:rsidRPr="00614293" w:rsidRDefault="00F77933" w:rsidP="006D510F">
            <w:pPr>
              <w:pStyle w:val="TableText"/>
            </w:pPr>
          </w:p>
        </w:tc>
        <w:tc>
          <w:tcPr>
            <w:tcW w:w="825" w:type="pct"/>
            <w:shd w:val="clear" w:color="auto" w:fill="F2F2F2" w:themeFill="background1" w:themeFillShade="F2"/>
            <w:noWrap/>
            <w:vAlign w:val="center"/>
            <w:hideMark/>
          </w:tcPr>
          <w:p w14:paraId="3083BBC2" w14:textId="77777777" w:rsidR="00F77933" w:rsidRPr="00614293" w:rsidRDefault="00F77933" w:rsidP="006D510F">
            <w:pPr>
              <w:pStyle w:val="TableText"/>
            </w:pPr>
          </w:p>
        </w:tc>
        <w:tc>
          <w:tcPr>
            <w:tcW w:w="826" w:type="pct"/>
            <w:shd w:val="clear" w:color="auto" w:fill="F2F2F2" w:themeFill="background1" w:themeFillShade="F2"/>
            <w:noWrap/>
            <w:vAlign w:val="center"/>
            <w:hideMark/>
          </w:tcPr>
          <w:p w14:paraId="48C6CE94" w14:textId="77777777" w:rsidR="00F77933" w:rsidRPr="00614293" w:rsidRDefault="00F77933" w:rsidP="006D510F">
            <w:pPr>
              <w:pStyle w:val="TableText"/>
            </w:pPr>
          </w:p>
        </w:tc>
        <w:tc>
          <w:tcPr>
            <w:tcW w:w="760" w:type="pct"/>
            <w:shd w:val="clear" w:color="auto" w:fill="F2F2F2" w:themeFill="background1" w:themeFillShade="F2"/>
            <w:noWrap/>
            <w:vAlign w:val="center"/>
          </w:tcPr>
          <w:p w14:paraId="0DEFDA16" w14:textId="77777777" w:rsidR="00F77933" w:rsidRPr="00614293" w:rsidRDefault="00F77933" w:rsidP="006D510F">
            <w:pPr>
              <w:pStyle w:val="TableText"/>
            </w:pPr>
          </w:p>
        </w:tc>
      </w:tr>
      <w:tr w:rsidR="00F77933" w:rsidRPr="00810DF6" w14:paraId="5FEBC0F0" w14:textId="77777777" w:rsidTr="003B5758">
        <w:trPr>
          <w:trHeight w:val="380"/>
        </w:trPr>
        <w:tc>
          <w:tcPr>
            <w:tcW w:w="1829" w:type="pct"/>
            <w:shd w:val="clear" w:color="auto" w:fill="F0CDA1" w:themeFill="accent1"/>
            <w:vAlign w:val="center"/>
            <w:hideMark/>
          </w:tcPr>
          <w:p w14:paraId="7C7C89B5" w14:textId="77777777" w:rsidR="00F77933" w:rsidRPr="00810DF6" w:rsidRDefault="00000000" w:rsidP="00810DF6">
            <w:pPr>
              <w:pStyle w:val="Tabletotal"/>
              <w:rPr>
                <w:rStyle w:val="Bold"/>
                <w:b/>
                <w:bCs/>
              </w:rPr>
            </w:pPr>
            <w:sdt>
              <w:sdtPr>
                <w:rPr>
                  <w:rStyle w:val="Bold"/>
                  <w:b/>
                  <w:bCs/>
                </w:rPr>
                <w:id w:val="1277833714"/>
                <w:placeholder>
                  <w:docPart w:val="718C7A0553EF431D813115DA8DA1ECD1"/>
                </w:placeholder>
                <w:temporary/>
                <w:showingPlcHdr/>
                <w15:appearance w15:val="hidden"/>
              </w:sdtPr>
              <w:sdtContent>
                <w:r w:rsidR="00F77933" w:rsidRPr="00810DF6">
                  <w:rPr>
                    <w:rStyle w:val="Bold"/>
                    <w:b/>
                    <w:lang w:val="en-GB" w:bidi="en-GB"/>
                  </w:rPr>
                  <w:t>ESTIMATED START-UP BUDGET</w:t>
                </w:r>
              </w:sdtContent>
            </w:sdt>
          </w:p>
        </w:tc>
        <w:tc>
          <w:tcPr>
            <w:tcW w:w="760" w:type="pct"/>
            <w:shd w:val="clear" w:color="auto" w:fill="F0CDA1" w:themeFill="accent1"/>
            <w:noWrap/>
            <w:vAlign w:val="center"/>
            <w:hideMark/>
          </w:tcPr>
          <w:p w14:paraId="50BBEE19" w14:textId="77777777" w:rsidR="00F77933" w:rsidRPr="00810DF6" w:rsidRDefault="00F77933" w:rsidP="00810DF6">
            <w:pPr>
              <w:pStyle w:val="Tabletotal"/>
              <w:rPr>
                <w:rStyle w:val="Bold"/>
                <w:b/>
                <w:bCs/>
              </w:rPr>
            </w:pPr>
          </w:p>
        </w:tc>
        <w:tc>
          <w:tcPr>
            <w:tcW w:w="825" w:type="pct"/>
            <w:shd w:val="clear" w:color="auto" w:fill="F0CDA1" w:themeFill="accent1"/>
            <w:noWrap/>
            <w:vAlign w:val="center"/>
            <w:hideMark/>
          </w:tcPr>
          <w:p w14:paraId="54AA0CF9" w14:textId="77777777" w:rsidR="00F77933" w:rsidRPr="00810DF6" w:rsidRDefault="00F77933" w:rsidP="00810DF6">
            <w:pPr>
              <w:pStyle w:val="Tabletotal"/>
              <w:rPr>
                <w:rStyle w:val="Bold"/>
                <w:b/>
                <w:bCs/>
              </w:rPr>
            </w:pPr>
          </w:p>
        </w:tc>
        <w:tc>
          <w:tcPr>
            <w:tcW w:w="826" w:type="pct"/>
            <w:shd w:val="clear" w:color="auto" w:fill="F0CDA1" w:themeFill="accent1"/>
            <w:noWrap/>
            <w:vAlign w:val="center"/>
            <w:hideMark/>
          </w:tcPr>
          <w:p w14:paraId="1AC088C5" w14:textId="77777777" w:rsidR="00F77933" w:rsidRPr="00810DF6" w:rsidRDefault="00F77933" w:rsidP="00810DF6">
            <w:pPr>
              <w:pStyle w:val="Tabletotal"/>
              <w:rPr>
                <w:rStyle w:val="Bold"/>
                <w:b/>
                <w:bCs/>
              </w:rPr>
            </w:pPr>
          </w:p>
        </w:tc>
        <w:tc>
          <w:tcPr>
            <w:tcW w:w="760" w:type="pct"/>
            <w:shd w:val="clear" w:color="auto" w:fill="F0CDA1" w:themeFill="accent1"/>
            <w:noWrap/>
            <w:vAlign w:val="center"/>
          </w:tcPr>
          <w:p w14:paraId="674BBF03" w14:textId="77777777" w:rsidR="00F77933" w:rsidRPr="00810DF6" w:rsidRDefault="00F77933" w:rsidP="00810DF6">
            <w:pPr>
              <w:pStyle w:val="Tabletotal"/>
              <w:rPr>
                <w:rStyle w:val="Bold"/>
                <w:b/>
                <w:bCs/>
              </w:rPr>
            </w:pPr>
          </w:p>
        </w:tc>
      </w:tr>
    </w:tbl>
    <w:p w14:paraId="725591C6" w14:textId="77777777" w:rsidR="00E552C8" w:rsidRPr="00614293" w:rsidRDefault="00E552C8" w:rsidP="00B37B3B"/>
    <w:p w14:paraId="57C649EC" w14:textId="77777777" w:rsidR="00B37B3B" w:rsidRPr="00614293" w:rsidRDefault="00B37B3B" w:rsidP="00B37B3B">
      <w:pPr>
        <w:sectPr w:rsidR="00B37B3B" w:rsidRPr="00614293" w:rsidSect="005D369F">
          <w:footerReference w:type="default" r:id="rId24"/>
          <w:pgSz w:w="11906" w:h="16838" w:code="9"/>
          <w:pgMar w:top="2160" w:right="1080" w:bottom="720" w:left="1080" w:header="648" w:footer="432" w:gutter="0"/>
          <w:pgBorders w:offsetFrom="page">
            <w:top w:val="single" w:sz="6" w:space="24" w:color="auto"/>
            <w:left w:val="single" w:sz="6" w:space="24" w:color="auto"/>
            <w:right w:val="single" w:sz="6" w:space="24" w:color="auto"/>
          </w:pgBorders>
          <w:cols w:space="708"/>
          <w:docGrid w:linePitch="360"/>
        </w:sectPr>
      </w:pPr>
    </w:p>
    <w:bookmarkStart w:id="9" w:name="_Toc18231636" w:displacedByCustomXml="next"/>
    <w:sdt>
      <w:sdtPr>
        <w:rPr>
          <w:b w:val="0"/>
          <w:bCs/>
        </w:rPr>
        <w:id w:val="48506192"/>
        <w:placeholder>
          <w:docPart w:val="5F4F60D3D63F4F0FAE785393BD23D8C0"/>
        </w:placeholder>
        <w:temporary/>
        <w:showingPlcHdr/>
        <w15:appearance w15:val="hidden"/>
      </w:sdtPr>
      <w:sdtEndPr>
        <w:rPr>
          <w:b/>
          <w:bCs w:val="0"/>
        </w:rPr>
      </w:sdtEndPr>
      <w:sdtContent>
        <w:p w14:paraId="6D0EB946" w14:textId="77777777" w:rsidR="00B37B3B" w:rsidRPr="00614293" w:rsidRDefault="00347AF5" w:rsidP="00347AF5">
          <w:pPr>
            <w:pStyle w:val="Heading2"/>
          </w:pPr>
          <w:r w:rsidRPr="00614293">
            <w:rPr>
              <w:lang w:val="en-GB" w:bidi="en-GB"/>
            </w:rPr>
            <w:t>Instructions for Getting Started with Estimated Start-Up Costs</w:t>
          </w:r>
        </w:p>
      </w:sdtContent>
    </w:sdt>
    <w:bookmarkEnd w:id="9" w:displacedByCustomXml="prev"/>
    <w:sdt>
      <w:sdtPr>
        <w:id w:val="1030765214"/>
        <w:placeholder>
          <w:docPart w:val="245C673A530E4D7DA90371B3C5A65B57"/>
        </w:placeholder>
        <w:temporary/>
        <w:showingPlcHdr/>
        <w15:appearance w15:val="hidden"/>
      </w:sdtPr>
      <w:sdtContent>
        <w:p w14:paraId="68E6AAC3" w14:textId="77777777" w:rsidR="00B37B3B" w:rsidRPr="00614293" w:rsidRDefault="00B37B3B" w:rsidP="00B37B3B">
          <w:r w:rsidRPr="00614293">
            <w:rPr>
              <w:lang w:val="en-GB" w:bidi="en-GB"/>
            </w:rPr>
            <w:t>Determining a business' start-up costs is critical to ensure enough cash is available to begin business operations within the budgeted time frame, as well as within the cost budget. Start-up costs typically fall within two categories: monthly costs and one-time costs. Monthly costs cover costs that occur each month during the start-up period, and one-time costs are costs that will be incurred once during the start-up period.</w:t>
          </w:r>
        </w:p>
      </w:sdtContent>
    </w:sdt>
    <w:sdt>
      <w:sdtPr>
        <w:rPr>
          <w:rStyle w:val="Bold"/>
        </w:rPr>
        <w:id w:val="1017121647"/>
        <w:placeholder>
          <w:docPart w:val="B355A21F5FDE4E5688C04F7229E82289"/>
        </w:placeholder>
        <w:temporary/>
        <w:showingPlcHdr/>
        <w15:appearance w15:val="hidden"/>
      </w:sdtPr>
      <w:sdtContent>
        <w:p w14:paraId="7431F040" w14:textId="77777777" w:rsidR="00B37B3B" w:rsidRPr="00614293" w:rsidRDefault="00B37B3B" w:rsidP="00B37B3B">
          <w:pPr>
            <w:rPr>
              <w:rStyle w:val="Bold"/>
            </w:rPr>
          </w:pPr>
          <w:r w:rsidRPr="00614293">
            <w:rPr>
              <w:rStyle w:val="Bold"/>
              <w:lang w:val="en-GB" w:bidi="en-GB"/>
            </w:rPr>
            <w:t>Steps for preparation:</w:t>
          </w:r>
        </w:p>
      </w:sdtContent>
    </w:sdt>
    <w:p w14:paraId="3ADAB94B" w14:textId="77777777" w:rsidR="00E53724" w:rsidRPr="00614293" w:rsidRDefault="00000000" w:rsidP="00E53724">
      <w:pPr>
        <w:pStyle w:val="ListBullet"/>
      </w:pPr>
      <w:sdt>
        <w:sdtPr>
          <w:rPr>
            <w:rStyle w:val="Bold"/>
          </w:rPr>
          <w:id w:val="1090817728"/>
          <w:placeholder>
            <w:docPart w:val="9FC3001C3663488CB377B12E6422896F"/>
          </w:placeholder>
          <w:temporary/>
          <w:showingPlcHdr/>
          <w15:appearance w15:val="hidden"/>
        </w:sdtPr>
        <w:sdtContent>
          <w:r w:rsidR="00B37B3B" w:rsidRPr="00614293">
            <w:rPr>
              <w:rStyle w:val="Bold"/>
              <w:lang w:val="en-GB" w:bidi="en-GB"/>
            </w:rPr>
            <w:t>Step 1:</w:t>
          </w:r>
        </w:sdtContent>
      </w:sdt>
      <w:r w:rsidR="00E53724" w:rsidRPr="00614293">
        <w:rPr>
          <w:lang w:val="en-GB" w:bidi="en-GB"/>
        </w:rPr>
        <w:t xml:space="preserve"> </w:t>
      </w:r>
      <w:sdt>
        <w:sdtPr>
          <w:id w:val="-1237317846"/>
          <w:placeholder>
            <w:docPart w:val="DA74FA3930C34979BBBA0D7A347C3348"/>
          </w:placeholder>
          <w:temporary/>
          <w:showingPlcHdr/>
          <w15:appearance w15:val="hidden"/>
        </w:sdtPr>
        <w:sdtContent>
          <w:r w:rsidR="00B37B3B" w:rsidRPr="00614293">
            <w:rPr>
              <w:lang w:val="en-GB" w:bidi="en-GB"/>
            </w:rPr>
            <w:t>Enter the company name and the date this estimate is being prepared.</w:t>
          </w:r>
        </w:sdtContent>
      </w:sdt>
    </w:p>
    <w:p w14:paraId="74033767" w14:textId="77777777" w:rsidR="00026EAE" w:rsidRPr="00614293" w:rsidRDefault="00000000" w:rsidP="00026EAE">
      <w:pPr>
        <w:pStyle w:val="ListBullet"/>
      </w:pPr>
      <w:sdt>
        <w:sdtPr>
          <w:rPr>
            <w:rStyle w:val="Bold"/>
          </w:rPr>
          <w:id w:val="-1733767156"/>
          <w:placeholder>
            <w:docPart w:val="905D6A62C75C4C4492615DE43BF1015F"/>
          </w:placeholder>
          <w:temporary/>
          <w:showingPlcHdr/>
          <w15:appearance w15:val="hidden"/>
        </w:sdtPr>
        <w:sdtContent>
          <w:r w:rsidR="00B37B3B" w:rsidRPr="00614293">
            <w:rPr>
              <w:rStyle w:val="Bold"/>
              <w:lang w:val="en-GB" w:bidi="en-GB"/>
            </w:rPr>
            <w:t>Step 2:</w:t>
          </w:r>
        </w:sdtContent>
      </w:sdt>
      <w:r w:rsidR="00026EAE" w:rsidRPr="00614293">
        <w:rPr>
          <w:lang w:val="en-GB" w:bidi="en-GB"/>
        </w:rPr>
        <w:t xml:space="preserve"> </w:t>
      </w:r>
      <w:sdt>
        <w:sdtPr>
          <w:id w:val="-779647325"/>
          <w:placeholder>
            <w:docPart w:val="35C07A6890724C7BA35E7818484BCE96"/>
          </w:placeholder>
          <w:temporary/>
          <w:showingPlcHdr/>
          <w15:appearance w15:val="hidden"/>
        </w:sdtPr>
        <w:sdtContent>
          <w:r w:rsidR="00B37B3B" w:rsidRPr="00614293">
            <w:rPr>
              <w:lang w:val="en-GB" w:bidi="en-GB"/>
            </w:rPr>
            <w:t>Enter the number of months and the monthly cost for each cost item that is recurring. For one-off costs only, skip the monthly costs. If there are cost items that have both recurring and one-time amounts, enter those as well. The total cost will calculate automatically in the far-right column.</w:t>
          </w:r>
        </w:sdtContent>
      </w:sdt>
    </w:p>
    <w:p w14:paraId="3A715D5C" w14:textId="77777777" w:rsidR="00026EAE" w:rsidRPr="00614293" w:rsidRDefault="00000000" w:rsidP="00026EAE">
      <w:pPr>
        <w:pStyle w:val="ListBullet"/>
      </w:pPr>
      <w:sdt>
        <w:sdtPr>
          <w:rPr>
            <w:rStyle w:val="Bold"/>
          </w:rPr>
          <w:id w:val="-1765599190"/>
          <w:placeholder>
            <w:docPart w:val="5C585693F1C34D34BA88FD697BAA9124"/>
          </w:placeholder>
          <w:temporary/>
          <w:showingPlcHdr/>
          <w15:appearance w15:val="hidden"/>
        </w:sdtPr>
        <w:sdtContent>
          <w:r w:rsidR="00B37B3B" w:rsidRPr="00614293">
            <w:rPr>
              <w:rStyle w:val="Bold"/>
              <w:lang w:val="en-GB" w:bidi="en-GB"/>
            </w:rPr>
            <w:t>Step 3:</w:t>
          </w:r>
        </w:sdtContent>
      </w:sdt>
      <w:r w:rsidR="00026EAE" w:rsidRPr="00614293">
        <w:rPr>
          <w:lang w:val="en-GB" w:bidi="en-GB"/>
        </w:rPr>
        <w:t xml:space="preserve"> </w:t>
      </w:r>
      <w:sdt>
        <w:sdtPr>
          <w:id w:val="1420910926"/>
          <w:placeholder>
            <w:docPart w:val="0F71EF5DFF1C4F60BBBF3D87046A6735"/>
          </w:placeholder>
          <w:temporary/>
          <w:showingPlcHdr/>
          <w15:appearance w15:val="hidden"/>
        </w:sdtPr>
        <w:sdtContent>
          <w:r w:rsidR="00B37B3B" w:rsidRPr="00614293">
            <w:rPr>
              <w:lang w:val="en-GB" w:bidi="en-GB"/>
            </w:rPr>
            <w:t>Once all of the costs are entered, review the individual items and total amount to see where the budget can be fine-tuned or move something out into the future when more revenue is coming in.</w:t>
          </w:r>
        </w:sdtContent>
      </w:sdt>
    </w:p>
    <w:p w14:paraId="2A175E7A" w14:textId="77777777" w:rsidR="008F704C" w:rsidRPr="00614293" w:rsidRDefault="008F704C" w:rsidP="008F704C">
      <w:pPr>
        <w:pStyle w:val="ListBullet"/>
        <w:numPr>
          <w:ilvl w:val="0"/>
          <w:numId w:val="0"/>
        </w:numPr>
        <w:ind w:left="340" w:hanging="340"/>
      </w:pPr>
    </w:p>
    <w:p w14:paraId="5D902FCE" w14:textId="77777777" w:rsidR="008F704C" w:rsidRPr="00614293" w:rsidRDefault="008F704C" w:rsidP="008F704C">
      <w:pPr>
        <w:pStyle w:val="ListBullet"/>
        <w:numPr>
          <w:ilvl w:val="0"/>
          <w:numId w:val="0"/>
        </w:numPr>
        <w:ind w:left="340" w:hanging="340"/>
        <w:sectPr w:rsidR="008F704C" w:rsidRPr="00614293" w:rsidSect="005D369F">
          <w:pgSz w:w="11906" w:h="16838" w:code="9"/>
          <w:pgMar w:top="2160" w:right="1080" w:bottom="720" w:left="1080" w:header="648" w:footer="432" w:gutter="0"/>
          <w:pgBorders w:offsetFrom="page">
            <w:top w:val="single" w:sz="6" w:space="24" w:color="auto"/>
            <w:left w:val="single" w:sz="6" w:space="24" w:color="auto"/>
            <w:right w:val="single" w:sz="6" w:space="24" w:color="auto"/>
          </w:pgBorders>
          <w:cols w:space="708"/>
          <w:docGrid w:linePitch="360"/>
        </w:sectPr>
      </w:pPr>
    </w:p>
    <w:tbl>
      <w:tblPr>
        <w:tblW w:w="5000" w:type="pct"/>
        <w:tblLayout w:type="fixed"/>
        <w:tblLook w:val="04A0" w:firstRow="1" w:lastRow="0" w:firstColumn="1" w:lastColumn="0" w:noHBand="0" w:noVBand="1"/>
      </w:tblPr>
      <w:tblGrid>
        <w:gridCol w:w="3228"/>
        <w:gridCol w:w="881"/>
        <w:gridCol w:w="881"/>
        <w:gridCol w:w="880"/>
        <w:gridCol w:w="881"/>
        <w:gridCol w:w="881"/>
        <w:gridCol w:w="880"/>
        <w:gridCol w:w="70"/>
        <w:gridCol w:w="812"/>
        <w:gridCol w:w="880"/>
        <w:gridCol w:w="881"/>
        <w:gridCol w:w="881"/>
        <w:gridCol w:w="880"/>
        <w:gridCol w:w="881"/>
        <w:gridCol w:w="881"/>
      </w:tblGrid>
      <w:tr w:rsidR="00E552C8" w:rsidRPr="009C018F" w14:paraId="75960B99" w14:textId="77777777" w:rsidTr="00385D4D">
        <w:trPr>
          <w:trHeight w:val="300"/>
        </w:trPr>
        <w:tc>
          <w:tcPr>
            <w:tcW w:w="13708" w:type="dxa"/>
            <w:gridSpan w:val="15"/>
            <w:shd w:val="clear" w:color="auto" w:fill="107082" w:themeFill="accent2"/>
            <w:noWrap/>
            <w:vAlign w:val="center"/>
            <w:hideMark/>
          </w:tcPr>
          <w:p w14:paraId="7F86E898" w14:textId="77777777" w:rsidR="00E552C8" w:rsidRPr="009C018F" w:rsidRDefault="00000000" w:rsidP="009C018F">
            <w:pPr>
              <w:pStyle w:val="Tableheading"/>
            </w:pPr>
            <w:sdt>
              <w:sdtPr>
                <w:id w:val="2045242919"/>
                <w:placeholder>
                  <w:docPart w:val="3B2F0F703C6D42E6BB698800F19F1F19"/>
                </w:placeholder>
                <w:temporary/>
                <w:showingPlcHdr/>
                <w15:appearance w15:val="hidden"/>
              </w:sdtPr>
              <w:sdtContent>
                <w:r w:rsidR="00F77933" w:rsidRPr="009C018F">
                  <w:rPr>
                    <w:lang w:val="en-GB" w:bidi="en-GB"/>
                  </w:rPr>
                  <w:t>START-UP COSTS</w:t>
                </w:r>
              </w:sdtContent>
            </w:sdt>
          </w:p>
        </w:tc>
      </w:tr>
      <w:tr w:rsidR="00E552C8" w:rsidRPr="00614293" w14:paraId="7BFACE3C" w14:textId="77777777" w:rsidTr="00385D4D">
        <w:trPr>
          <w:trHeight w:val="300"/>
        </w:trPr>
        <w:sdt>
          <w:sdtPr>
            <w:id w:val="1125041083"/>
            <w:placeholder>
              <w:docPart w:val="6E1D6B7FD3B84814AF8A29410F0DFEAA"/>
            </w:placeholder>
            <w:temporary/>
            <w:showingPlcHdr/>
            <w15:appearance w15:val="hidden"/>
          </w:sdtPr>
          <w:sdtContent>
            <w:tc>
              <w:tcPr>
                <w:tcW w:w="8014" w:type="dxa"/>
                <w:gridSpan w:val="8"/>
                <w:shd w:val="clear" w:color="auto" w:fill="auto"/>
                <w:noWrap/>
                <w:vAlign w:val="center"/>
              </w:tcPr>
              <w:p w14:paraId="1847DA81" w14:textId="77777777" w:rsidR="00E552C8" w:rsidRPr="00614293" w:rsidRDefault="00F77933" w:rsidP="009C018F">
                <w:pPr>
                  <w:pStyle w:val="TableText"/>
                </w:pPr>
                <w:r w:rsidRPr="00614293">
                  <w:rPr>
                    <w:lang w:val="en-GB" w:bidi="en-GB"/>
                  </w:rPr>
                  <w:t>Home-Based Agency</w:t>
                </w:r>
              </w:p>
            </w:tc>
          </w:sdtContent>
        </w:sdt>
        <w:tc>
          <w:tcPr>
            <w:tcW w:w="5694" w:type="dxa"/>
            <w:gridSpan w:val="7"/>
            <w:shd w:val="clear" w:color="auto" w:fill="auto"/>
            <w:vAlign w:val="center"/>
          </w:tcPr>
          <w:p w14:paraId="17964C53" w14:textId="77777777" w:rsidR="00E552C8" w:rsidRPr="00614293" w:rsidRDefault="00000000" w:rsidP="009C018F">
            <w:pPr>
              <w:pStyle w:val="TableTextright"/>
            </w:pPr>
            <w:sdt>
              <w:sdtPr>
                <w:id w:val="-186056480"/>
                <w:placeholder>
                  <w:docPart w:val="D67D4E5C4F0147D2A688B0ABC37B7866"/>
                </w:placeholder>
                <w:temporary/>
                <w:showingPlcHdr/>
                <w15:appearance w15:val="hidden"/>
              </w:sdtPr>
              <w:sdtContent>
                <w:r w:rsidR="00F77933" w:rsidRPr="00614293">
                  <w:rPr>
                    <w:lang w:val="en-GB" w:bidi="en-GB"/>
                  </w:rPr>
                  <w:t>Date</w:t>
                </w:r>
              </w:sdtContent>
            </w:sdt>
          </w:p>
        </w:tc>
      </w:tr>
      <w:tr w:rsidR="00F77933" w:rsidRPr="009C018F" w14:paraId="4AC9D092" w14:textId="77777777" w:rsidTr="00385D4D">
        <w:trPr>
          <w:trHeight w:val="300"/>
        </w:trPr>
        <w:tc>
          <w:tcPr>
            <w:tcW w:w="3014" w:type="dxa"/>
            <w:shd w:val="clear" w:color="auto" w:fill="F0CDA1" w:themeFill="accent1"/>
            <w:vAlign w:val="center"/>
            <w:hideMark/>
          </w:tcPr>
          <w:p w14:paraId="5FC6DBF1" w14:textId="77777777" w:rsidR="00F77933" w:rsidRPr="009C018F" w:rsidRDefault="00000000" w:rsidP="009C018F">
            <w:pPr>
              <w:pStyle w:val="Tabletotal"/>
              <w:rPr>
                <w:rStyle w:val="Bold"/>
                <w:b/>
                <w:bCs/>
              </w:rPr>
            </w:pPr>
            <w:sdt>
              <w:sdtPr>
                <w:rPr>
                  <w:rStyle w:val="Bold"/>
                  <w:b/>
                  <w:bCs/>
                </w:rPr>
                <w:id w:val="-416865961"/>
                <w:placeholder>
                  <w:docPart w:val="5B606B87B7684706AD16F0E3F029BD24"/>
                </w:placeholder>
                <w:temporary/>
                <w:showingPlcHdr/>
                <w15:appearance w15:val="hidden"/>
              </w:sdtPr>
              <w:sdtContent>
                <w:r w:rsidR="00F77933" w:rsidRPr="009C018F">
                  <w:rPr>
                    <w:rStyle w:val="Bold"/>
                    <w:b/>
                    <w:lang w:val="en-GB" w:bidi="en-GB"/>
                  </w:rPr>
                  <w:t>INCOME</w:t>
                </w:r>
              </w:sdtContent>
            </w:sdt>
          </w:p>
        </w:tc>
        <w:tc>
          <w:tcPr>
            <w:tcW w:w="822" w:type="dxa"/>
            <w:shd w:val="clear" w:color="auto" w:fill="F0CDA1" w:themeFill="accent1"/>
            <w:vAlign w:val="center"/>
            <w:hideMark/>
          </w:tcPr>
          <w:p w14:paraId="6AF08809" w14:textId="77777777" w:rsidR="00F77933" w:rsidRPr="009C018F" w:rsidRDefault="00000000" w:rsidP="009C018F">
            <w:pPr>
              <w:pStyle w:val="Tabletotal"/>
              <w:rPr>
                <w:rStyle w:val="Bold"/>
                <w:b/>
                <w:bCs/>
              </w:rPr>
            </w:pPr>
            <w:sdt>
              <w:sdtPr>
                <w:rPr>
                  <w:rStyle w:val="Bold"/>
                  <w:b/>
                  <w:bCs/>
                </w:rPr>
                <w:id w:val="-998733427"/>
                <w:placeholder>
                  <w:docPart w:val="10C721E3365146EA93AFDE68E51A659A"/>
                </w:placeholder>
                <w:temporary/>
                <w:showingPlcHdr/>
                <w15:appearance w15:val="hidden"/>
              </w:sdtPr>
              <w:sdtContent>
                <w:r w:rsidR="00F77933" w:rsidRPr="009C018F">
                  <w:rPr>
                    <w:rStyle w:val="Bold"/>
                    <w:b/>
                    <w:lang w:val="en-GB" w:bidi="en-GB"/>
                  </w:rPr>
                  <w:t>JAN</w:t>
                </w:r>
              </w:sdtContent>
            </w:sdt>
          </w:p>
        </w:tc>
        <w:tc>
          <w:tcPr>
            <w:tcW w:w="823" w:type="dxa"/>
            <w:shd w:val="clear" w:color="auto" w:fill="F0CDA1" w:themeFill="accent1"/>
            <w:vAlign w:val="center"/>
            <w:hideMark/>
          </w:tcPr>
          <w:p w14:paraId="289FB928" w14:textId="77777777" w:rsidR="00F77933" w:rsidRPr="009C018F" w:rsidRDefault="00000000" w:rsidP="009C018F">
            <w:pPr>
              <w:pStyle w:val="Tabletotal"/>
              <w:rPr>
                <w:rStyle w:val="Bold"/>
                <w:b/>
                <w:bCs/>
              </w:rPr>
            </w:pPr>
            <w:sdt>
              <w:sdtPr>
                <w:rPr>
                  <w:rStyle w:val="Bold"/>
                  <w:b/>
                  <w:bCs/>
                </w:rPr>
                <w:id w:val="-1627300637"/>
                <w:placeholder>
                  <w:docPart w:val="7C38A62DF91043829D9CF09B599BD231"/>
                </w:placeholder>
                <w:temporary/>
                <w:showingPlcHdr/>
                <w15:appearance w15:val="hidden"/>
              </w:sdtPr>
              <w:sdtContent>
                <w:r w:rsidR="00F77933" w:rsidRPr="009C018F">
                  <w:rPr>
                    <w:rStyle w:val="Bold"/>
                    <w:b/>
                    <w:lang w:val="en-GB" w:bidi="en-GB"/>
                  </w:rPr>
                  <w:t>FEB</w:t>
                </w:r>
              </w:sdtContent>
            </w:sdt>
          </w:p>
        </w:tc>
        <w:tc>
          <w:tcPr>
            <w:tcW w:w="822" w:type="dxa"/>
            <w:shd w:val="clear" w:color="auto" w:fill="F0CDA1" w:themeFill="accent1"/>
            <w:vAlign w:val="center"/>
            <w:hideMark/>
          </w:tcPr>
          <w:p w14:paraId="128EFEFD" w14:textId="77777777" w:rsidR="00F77933" w:rsidRPr="009C018F" w:rsidRDefault="00000000" w:rsidP="009C018F">
            <w:pPr>
              <w:pStyle w:val="Tabletotal"/>
              <w:rPr>
                <w:rStyle w:val="Bold"/>
                <w:b/>
                <w:bCs/>
              </w:rPr>
            </w:pPr>
            <w:sdt>
              <w:sdtPr>
                <w:rPr>
                  <w:rStyle w:val="Bold"/>
                  <w:b/>
                  <w:bCs/>
                </w:rPr>
                <w:id w:val="-2109723082"/>
                <w:placeholder>
                  <w:docPart w:val="B78CA769BC1B47FA834AB1622E2C9864"/>
                </w:placeholder>
                <w:temporary/>
                <w:showingPlcHdr/>
                <w15:appearance w15:val="hidden"/>
              </w:sdtPr>
              <w:sdtContent>
                <w:r w:rsidR="00F77933" w:rsidRPr="009C018F">
                  <w:rPr>
                    <w:rStyle w:val="Bold"/>
                    <w:b/>
                    <w:lang w:val="en-GB" w:bidi="en-GB"/>
                  </w:rPr>
                  <w:t>MAR</w:t>
                </w:r>
              </w:sdtContent>
            </w:sdt>
          </w:p>
        </w:tc>
        <w:tc>
          <w:tcPr>
            <w:tcW w:w="823" w:type="dxa"/>
            <w:shd w:val="clear" w:color="auto" w:fill="F0CDA1" w:themeFill="accent1"/>
            <w:vAlign w:val="center"/>
            <w:hideMark/>
          </w:tcPr>
          <w:p w14:paraId="12D8E004" w14:textId="77777777" w:rsidR="00F77933" w:rsidRPr="009C018F" w:rsidRDefault="00000000" w:rsidP="009C018F">
            <w:pPr>
              <w:pStyle w:val="Tabletotal"/>
              <w:rPr>
                <w:rStyle w:val="Bold"/>
                <w:b/>
                <w:bCs/>
              </w:rPr>
            </w:pPr>
            <w:sdt>
              <w:sdtPr>
                <w:rPr>
                  <w:rStyle w:val="Bold"/>
                  <w:b/>
                  <w:bCs/>
                </w:rPr>
                <w:id w:val="1820922621"/>
                <w:placeholder>
                  <w:docPart w:val="065F3D999E4546CDBE9FD70F19B108C5"/>
                </w:placeholder>
                <w:temporary/>
                <w:showingPlcHdr/>
                <w15:appearance w15:val="hidden"/>
              </w:sdtPr>
              <w:sdtContent>
                <w:r w:rsidR="00F77933" w:rsidRPr="009C018F">
                  <w:rPr>
                    <w:rStyle w:val="Bold"/>
                    <w:b/>
                    <w:lang w:val="en-GB" w:bidi="en-GB"/>
                  </w:rPr>
                  <w:t>APR</w:t>
                </w:r>
              </w:sdtContent>
            </w:sdt>
          </w:p>
        </w:tc>
        <w:tc>
          <w:tcPr>
            <w:tcW w:w="823" w:type="dxa"/>
            <w:shd w:val="clear" w:color="auto" w:fill="F0CDA1" w:themeFill="accent1"/>
            <w:vAlign w:val="center"/>
            <w:hideMark/>
          </w:tcPr>
          <w:p w14:paraId="2516C475" w14:textId="77777777" w:rsidR="00F77933" w:rsidRPr="009C018F" w:rsidRDefault="00000000" w:rsidP="009C018F">
            <w:pPr>
              <w:pStyle w:val="Tabletotal"/>
              <w:rPr>
                <w:rStyle w:val="Bold"/>
                <w:b/>
                <w:bCs/>
              </w:rPr>
            </w:pPr>
            <w:sdt>
              <w:sdtPr>
                <w:rPr>
                  <w:rStyle w:val="Bold"/>
                  <w:b/>
                  <w:bCs/>
                </w:rPr>
                <w:id w:val="1951658538"/>
                <w:placeholder>
                  <w:docPart w:val="0DBEC3A8137D49458228DFC41B29AA41"/>
                </w:placeholder>
                <w:temporary/>
                <w:showingPlcHdr/>
                <w15:appearance w15:val="hidden"/>
              </w:sdtPr>
              <w:sdtContent>
                <w:r w:rsidR="00F77933" w:rsidRPr="009C018F">
                  <w:rPr>
                    <w:rStyle w:val="Bold"/>
                    <w:b/>
                    <w:lang w:val="en-GB" w:bidi="en-GB"/>
                  </w:rPr>
                  <w:t>MAY</w:t>
                </w:r>
              </w:sdtContent>
            </w:sdt>
          </w:p>
        </w:tc>
        <w:tc>
          <w:tcPr>
            <w:tcW w:w="822" w:type="dxa"/>
            <w:shd w:val="clear" w:color="auto" w:fill="F0CDA1" w:themeFill="accent1"/>
            <w:vAlign w:val="center"/>
            <w:hideMark/>
          </w:tcPr>
          <w:p w14:paraId="757B8F86" w14:textId="77777777" w:rsidR="00F77933" w:rsidRPr="009C018F" w:rsidRDefault="00000000" w:rsidP="009C018F">
            <w:pPr>
              <w:pStyle w:val="Tabletotal"/>
              <w:rPr>
                <w:rStyle w:val="Bold"/>
                <w:b/>
                <w:bCs/>
              </w:rPr>
            </w:pPr>
            <w:sdt>
              <w:sdtPr>
                <w:rPr>
                  <w:rStyle w:val="Bold"/>
                  <w:b/>
                  <w:bCs/>
                </w:rPr>
                <w:id w:val="-1981910020"/>
                <w:placeholder>
                  <w:docPart w:val="D7D43EDBEFC14E2F95932BAE87E23A3D"/>
                </w:placeholder>
                <w:temporary/>
                <w:showingPlcHdr/>
                <w15:appearance w15:val="hidden"/>
              </w:sdtPr>
              <w:sdtContent>
                <w:r w:rsidR="00F77933" w:rsidRPr="009C018F">
                  <w:rPr>
                    <w:rStyle w:val="Bold"/>
                    <w:b/>
                    <w:lang w:val="en-GB" w:bidi="en-GB"/>
                  </w:rPr>
                  <w:t>JUN</w:t>
                </w:r>
              </w:sdtContent>
            </w:sdt>
          </w:p>
        </w:tc>
        <w:tc>
          <w:tcPr>
            <w:tcW w:w="823" w:type="dxa"/>
            <w:gridSpan w:val="2"/>
            <w:shd w:val="clear" w:color="auto" w:fill="F0CDA1" w:themeFill="accent1"/>
            <w:vAlign w:val="center"/>
            <w:hideMark/>
          </w:tcPr>
          <w:p w14:paraId="203DEB69" w14:textId="77777777" w:rsidR="00F77933" w:rsidRPr="009C018F" w:rsidRDefault="00000000" w:rsidP="009C018F">
            <w:pPr>
              <w:pStyle w:val="Tabletotal"/>
              <w:rPr>
                <w:rStyle w:val="Bold"/>
                <w:b/>
                <w:bCs/>
              </w:rPr>
            </w:pPr>
            <w:sdt>
              <w:sdtPr>
                <w:rPr>
                  <w:rStyle w:val="Bold"/>
                  <w:b/>
                  <w:bCs/>
                </w:rPr>
                <w:id w:val="1204296592"/>
                <w:placeholder>
                  <w:docPart w:val="9BC828A7BB7F44D8B758EA48FE4E4223"/>
                </w:placeholder>
                <w:temporary/>
                <w:showingPlcHdr/>
                <w15:appearance w15:val="hidden"/>
              </w:sdtPr>
              <w:sdtContent>
                <w:r w:rsidR="00F77933" w:rsidRPr="009C018F">
                  <w:rPr>
                    <w:rStyle w:val="Bold"/>
                    <w:b/>
                    <w:lang w:val="en-GB" w:bidi="en-GB"/>
                  </w:rPr>
                  <w:t>JUL</w:t>
                </w:r>
              </w:sdtContent>
            </w:sdt>
          </w:p>
        </w:tc>
        <w:tc>
          <w:tcPr>
            <w:tcW w:w="822" w:type="dxa"/>
            <w:shd w:val="clear" w:color="auto" w:fill="F0CDA1" w:themeFill="accent1"/>
            <w:vAlign w:val="center"/>
            <w:hideMark/>
          </w:tcPr>
          <w:p w14:paraId="027CEBFF" w14:textId="77777777" w:rsidR="00F77933" w:rsidRPr="009C018F" w:rsidRDefault="00000000" w:rsidP="009C018F">
            <w:pPr>
              <w:pStyle w:val="Tabletotal"/>
              <w:rPr>
                <w:rStyle w:val="Bold"/>
                <w:b/>
                <w:bCs/>
              </w:rPr>
            </w:pPr>
            <w:sdt>
              <w:sdtPr>
                <w:rPr>
                  <w:rStyle w:val="Bold"/>
                  <w:b/>
                  <w:bCs/>
                </w:rPr>
                <w:id w:val="1374039557"/>
                <w:placeholder>
                  <w:docPart w:val="C3B11A3E99BD41DA8903E2B09A28886B"/>
                </w:placeholder>
                <w:temporary/>
                <w:showingPlcHdr/>
                <w15:appearance w15:val="hidden"/>
              </w:sdtPr>
              <w:sdtContent>
                <w:r w:rsidR="00F77933" w:rsidRPr="009C018F">
                  <w:rPr>
                    <w:rStyle w:val="Bold"/>
                    <w:b/>
                    <w:lang w:val="en-GB" w:bidi="en-GB"/>
                  </w:rPr>
                  <w:t>AUG</w:t>
                </w:r>
              </w:sdtContent>
            </w:sdt>
          </w:p>
        </w:tc>
        <w:tc>
          <w:tcPr>
            <w:tcW w:w="823" w:type="dxa"/>
            <w:shd w:val="clear" w:color="auto" w:fill="F0CDA1" w:themeFill="accent1"/>
            <w:vAlign w:val="center"/>
            <w:hideMark/>
          </w:tcPr>
          <w:p w14:paraId="0D7648BE" w14:textId="77777777" w:rsidR="00F77933" w:rsidRPr="009C018F" w:rsidRDefault="00000000" w:rsidP="009C018F">
            <w:pPr>
              <w:pStyle w:val="Tabletotal"/>
              <w:rPr>
                <w:rStyle w:val="Bold"/>
                <w:b/>
                <w:bCs/>
              </w:rPr>
            </w:pPr>
            <w:sdt>
              <w:sdtPr>
                <w:rPr>
                  <w:rStyle w:val="Bold"/>
                  <w:b/>
                  <w:bCs/>
                </w:rPr>
                <w:id w:val="1550413001"/>
                <w:placeholder>
                  <w:docPart w:val="312FBC60225046DC86D37697121C89DF"/>
                </w:placeholder>
                <w:temporary/>
                <w:showingPlcHdr/>
                <w15:appearance w15:val="hidden"/>
              </w:sdtPr>
              <w:sdtContent>
                <w:r w:rsidR="00F77933" w:rsidRPr="009C018F">
                  <w:rPr>
                    <w:rStyle w:val="Bold"/>
                    <w:b/>
                    <w:lang w:val="en-GB" w:bidi="en-GB"/>
                  </w:rPr>
                  <w:t>SEP</w:t>
                </w:r>
              </w:sdtContent>
            </w:sdt>
          </w:p>
        </w:tc>
        <w:tc>
          <w:tcPr>
            <w:tcW w:w="823" w:type="dxa"/>
            <w:shd w:val="clear" w:color="auto" w:fill="F0CDA1" w:themeFill="accent1"/>
            <w:vAlign w:val="center"/>
            <w:hideMark/>
          </w:tcPr>
          <w:p w14:paraId="0DD14FDC" w14:textId="77777777" w:rsidR="00F77933" w:rsidRPr="009C018F" w:rsidRDefault="00000000" w:rsidP="009C018F">
            <w:pPr>
              <w:pStyle w:val="Tabletotal"/>
              <w:rPr>
                <w:rStyle w:val="Bold"/>
                <w:b/>
                <w:bCs/>
              </w:rPr>
            </w:pPr>
            <w:sdt>
              <w:sdtPr>
                <w:rPr>
                  <w:rStyle w:val="Bold"/>
                  <w:b/>
                  <w:bCs/>
                </w:rPr>
                <w:id w:val="-112982545"/>
                <w:placeholder>
                  <w:docPart w:val="2ABBB0ACF7E24516B36D52CF06DA8232"/>
                </w:placeholder>
                <w:temporary/>
                <w:showingPlcHdr/>
                <w15:appearance w15:val="hidden"/>
              </w:sdtPr>
              <w:sdtContent>
                <w:r w:rsidR="00F77933" w:rsidRPr="009C018F">
                  <w:rPr>
                    <w:rStyle w:val="Bold"/>
                    <w:b/>
                    <w:lang w:val="en-GB" w:bidi="en-GB"/>
                  </w:rPr>
                  <w:t>OCT</w:t>
                </w:r>
              </w:sdtContent>
            </w:sdt>
          </w:p>
        </w:tc>
        <w:tc>
          <w:tcPr>
            <w:tcW w:w="822" w:type="dxa"/>
            <w:shd w:val="clear" w:color="auto" w:fill="F0CDA1" w:themeFill="accent1"/>
            <w:vAlign w:val="center"/>
            <w:hideMark/>
          </w:tcPr>
          <w:p w14:paraId="31F16332" w14:textId="77777777" w:rsidR="00F77933" w:rsidRPr="009C018F" w:rsidRDefault="00000000" w:rsidP="009C018F">
            <w:pPr>
              <w:pStyle w:val="Tabletotal"/>
              <w:rPr>
                <w:rStyle w:val="Bold"/>
                <w:b/>
                <w:bCs/>
              </w:rPr>
            </w:pPr>
            <w:sdt>
              <w:sdtPr>
                <w:rPr>
                  <w:rStyle w:val="Bold"/>
                  <w:b/>
                  <w:bCs/>
                </w:rPr>
                <w:id w:val="-630868180"/>
                <w:placeholder>
                  <w:docPart w:val="EA8C1D4673F245F082C740DF60DC3954"/>
                </w:placeholder>
                <w:temporary/>
                <w:showingPlcHdr/>
                <w15:appearance w15:val="hidden"/>
              </w:sdtPr>
              <w:sdtContent>
                <w:r w:rsidR="00F77933" w:rsidRPr="009C018F">
                  <w:rPr>
                    <w:rStyle w:val="Bold"/>
                    <w:b/>
                    <w:lang w:val="en-GB" w:bidi="en-GB"/>
                  </w:rPr>
                  <w:t>NOV</w:t>
                </w:r>
              </w:sdtContent>
            </w:sdt>
          </w:p>
        </w:tc>
        <w:tc>
          <w:tcPr>
            <w:tcW w:w="823" w:type="dxa"/>
            <w:shd w:val="clear" w:color="auto" w:fill="F0CDA1" w:themeFill="accent1"/>
            <w:vAlign w:val="center"/>
            <w:hideMark/>
          </w:tcPr>
          <w:p w14:paraId="14773874" w14:textId="77777777" w:rsidR="00F77933" w:rsidRPr="009C018F" w:rsidRDefault="00000000" w:rsidP="009C018F">
            <w:pPr>
              <w:pStyle w:val="Tabletotal"/>
              <w:rPr>
                <w:rStyle w:val="Bold"/>
                <w:b/>
                <w:bCs/>
              </w:rPr>
            </w:pPr>
            <w:sdt>
              <w:sdtPr>
                <w:rPr>
                  <w:rStyle w:val="Bold"/>
                  <w:b/>
                  <w:bCs/>
                </w:rPr>
                <w:id w:val="-312495529"/>
                <w:placeholder>
                  <w:docPart w:val="C4A2A58097324FE9974D2D9A4F7BDA80"/>
                </w:placeholder>
                <w:temporary/>
                <w:showingPlcHdr/>
                <w15:appearance w15:val="hidden"/>
              </w:sdtPr>
              <w:sdtContent>
                <w:r w:rsidR="00F77933" w:rsidRPr="009C018F">
                  <w:rPr>
                    <w:rStyle w:val="Bold"/>
                    <w:b/>
                    <w:lang w:val="en-GB" w:bidi="en-GB"/>
                  </w:rPr>
                  <w:t>DEC</w:t>
                </w:r>
              </w:sdtContent>
            </w:sdt>
          </w:p>
        </w:tc>
        <w:tc>
          <w:tcPr>
            <w:tcW w:w="823" w:type="dxa"/>
            <w:shd w:val="clear" w:color="auto" w:fill="F0CDA1" w:themeFill="accent1"/>
            <w:vAlign w:val="center"/>
            <w:hideMark/>
          </w:tcPr>
          <w:p w14:paraId="3CBD71F6" w14:textId="77777777" w:rsidR="00F77933" w:rsidRPr="009C018F" w:rsidRDefault="00000000" w:rsidP="009C018F">
            <w:pPr>
              <w:pStyle w:val="Tabletotal"/>
              <w:rPr>
                <w:rStyle w:val="Bold"/>
                <w:b/>
                <w:bCs/>
              </w:rPr>
            </w:pPr>
            <w:sdt>
              <w:sdtPr>
                <w:rPr>
                  <w:rStyle w:val="Bold"/>
                  <w:b/>
                  <w:bCs/>
                </w:rPr>
                <w:id w:val="2003157700"/>
                <w:placeholder>
                  <w:docPart w:val="09A1D6837A33441BADFD571365132EC2"/>
                </w:placeholder>
                <w:temporary/>
                <w:showingPlcHdr/>
                <w15:appearance w15:val="hidden"/>
              </w:sdtPr>
              <w:sdtContent>
                <w:r w:rsidR="00F77933" w:rsidRPr="009C018F">
                  <w:rPr>
                    <w:rStyle w:val="Bold"/>
                    <w:b/>
                    <w:lang w:val="en-GB" w:bidi="en-GB"/>
                  </w:rPr>
                  <w:t>YTD</w:t>
                </w:r>
              </w:sdtContent>
            </w:sdt>
          </w:p>
        </w:tc>
      </w:tr>
      <w:tr w:rsidR="00F77933" w:rsidRPr="00614293" w14:paraId="2BCEFD51" w14:textId="77777777" w:rsidTr="00385D4D">
        <w:trPr>
          <w:trHeight w:val="300"/>
        </w:trPr>
        <w:tc>
          <w:tcPr>
            <w:tcW w:w="3014" w:type="dxa"/>
            <w:shd w:val="clear" w:color="auto" w:fill="F2F2F2" w:themeFill="background1" w:themeFillShade="F2"/>
            <w:vAlign w:val="center"/>
            <w:hideMark/>
          </w:tcPr>
          <w:p w14:paraId="3B534196" w14:textId="77777777" w:rsidR="00F77933" w:rsidRPr="00614293" w:rsidRDefault="00000000" w:rsidP="009C018F">
            <w:pPr>
              <w:pStyle w:val="TableText"/>
            </w:pPr>
            <w:sdt>
              <w:sdtPr>
                <w:id w:val="904880054"/>
                <w:placeholder>
                  <w:docPart w:val="0506E64A36B2488C8F4FEF8B1F724C2F"/>
                </w:placeholder>
                <w:temporary/>
                <w:showingPlcHdr/>
                <w15:appearance w15:val="hidden"/>
              </w:sdtPr>
              <w:sdtContent>
                <w:r w:rsidR="00F77933" w:rsidRPr="00614293">
                  <w:rPr>
                    <w:lang w:val="en-GB" w:bidi="en-GB"/>
                  </w:rPr>
                  <w:t>Estimated product sales</w:t>
                </w:r>
              </w:sdtContent>
            </w:sdt>
          </w:p>
        </w:tc>
        <w:tc>
          <w:tcPr>
            <w:tcW w:w="822" w:type="dxa"/>
            <w:shd w:val="clear" w:color="auto" w:fill="F2F2F2" w:themeFill="background1" w:themeFillShade="F2"/>
            <w:noWrap/>
            <w:vAlign w:val="center"/>
          </w:tcPr>
          <w:p w14:paraId="0407FB73"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41462A18" w14:textId="77777777" w:rsidR="00F77933" w:rsidRPr="00614293" w:rsidRDefault="00F77933" w:rsidP="009C018F">
            <w:pPr>
              <w:pStyle w:val="TableText"/>
              <w:rPr>
                <w:szCs w:val="18"/>
              </w:rPr>
            </w:pPr>
          </w:p>
        </w:tc>
        <w:tc>
          <w:tcPr>
            <w:tcW w:w="822" w:type="dxa"/>
            <w:shd w:val="clear" w:color="auto" w:fill="F2F2F2" w:themeFill="background1" w:themeFillShade="F2"/>
            <w:noWrap/>
            <w:vAlign w:val="center"/>
          </w:tcPr>
          <w:p w14:paraId="3BC9A0DA"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412CA5A2"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68DB1AE8" w14:textId="77777777" w:rsidR="00F77933" w:rsidRPr="00614293" w:rsidRDefault="00F77933" w:rsidP="009C018F">
            <w:pPr>
              <w:pStyle w:val="TableText"/>
              <w:rPr>
                <w:szCs w:val="18"/>
              </w:rPr>
            </w:pPr>
          </w:p>
        </w:tc>
        <w:tc>
          <w:tcPr>
            <w:tcW w:w="822" w:type="dxa"/>
            <w:shd w:val="clear" w:color="auto" w:fill="F2F2F2" w:themeFill="background1" w:themeFillShade="F2"/>
            <w:noWrap/>
            <w:vAlign w:val="center"/>
          </w:tcPr>
          <w:p w14:paraId="38A41511" w14:textId="77777777" w:rsidR="00F77933" w:rsidRPr="00614293" w:rsidRDefault="00F77933" w:rsidP="009C018F">
            <w:pPr>
              <w:pStyle w:val="TableText"/>
              <w:rPr>
                <w:szCs w:val="18"/>
              </w:rPr>
            </w:pPr>
          </w:p>
        </w:tc>
        <w:tc>
          <w:tcPr>
            <w:tcW w:w="823" w:type="dxa"/>
            <w:gridSpan w:val="2"/>
            <w:shd w:val="clear" w:color="auto" w:fill="F2F2F2" w:themeFill="background1" w:themeFillShade="F2"/>
            <w:noWrap/>
            <w:vAlign w:val="center"/>
          </w:tcPr>
          <w:p w14:paraId="09C8FE67" w14:textId="77777777" w:rsidR="00F77933" w:rsidRPr="00614293" w:rsidRDefault="00F77933" w:rsidP="009C018F">
            <w:pPr>
              <w:pStyle w:val="TableText"/>
              <w:rPr>
                <w:szCs w:val="18"/>
              </w:rPr>
            </w:pPr>
          </w:p>
        </w:tc>
        <w:tc>
          <w:tcPr>
            <w:tcW w:w="822" w:type="dxa"/>
            <w:shd w:val="clear" w:color="auto" w:fill="F2F2F2" w:themeFill="background1" w:themeFillShade="F2"/>
            <w:noWrap/>
            <w:vAlign w:val="center"/>
          </w:tcPr>
          <w:p w14:paraId="7ED464FE"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35337197"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11997783" w14:textId="77777777" w:rsidR="00F77933" w:rsidRPr="00614293" w:rsidRDefault="00F77933" w:rsidP="009C018F">
            <w:pPr>
              <w:pStyle w:val="TableText"/>
              <w:rPr>
                <w:szCs w:val="18"/>
              </w:rPr>
            </w:pPr>
          </w:p>
        </w:tc>
        <w:tc>
          <w:tcPr>
            <w:tcW w:w="822" w:type="dxa"/>
            <w:shd w:val="clear" w:color="auto" w:fill="F2F2F2" w:themeFill="background1" w:themeFillShade="F2"/>
            <w:noWrap/>
            <w:vAlign w:val="center"/>
          </w:tcPr>
          <w:p w14:paraId="478AA545"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2CF32940"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07824648" w14:textId="77777777" w:rsidR="00F77933" w:rsidRPr="00614293" w:rsidRDefault="00F77933" w:rsidP="009C018F">
            <w:pPr>
              <w:pStyle w:val="TableText"/>
              <w:rPr>
                <w:szCs w:val="18"/>
              </w:rPr>
            </w:pPr>
          </w:p>
        </w:tc>
      </w:tr>
      <w:tr w:rsidR="00F77933" w:rsidRPr="00614293" w14:paraId="24268618" w14:textId="77777777" w:rsidTr="00385D4D">
        <w:trPr>
          <w:trHeight w:val="300"/>
        </w:trPr>
        <w:tc>
          <w:tcPr>
            <w:tcW w:w="3014" w:type="dxa"/>
            <w:shd w:val="clear" w:color="auto" w:fill="auto"/>
            <w:vAlign w:val="center"/>
            <w:hideMark/>
          </w:tcPr>
          <w:p w14:paraId="3ED8D901" w14:textId="77777777" w:rsidR="00F77933" w:rsidRPr="00614293" w:rsidRDefault="00000000" w:rsidP="009C018F">
            <w:pPr>
              <w:pStyle w:val="TableText"/>
            </w:pPr>
            <w:sdt>
              <w:sdtPr>
                <w:id w:val="1913890770"/>
                <w:placeholder>
                  <w:docPart w:val="2144E99DDA78443AAF9EFA43EF8E0832"/>
                </w:placeholder>
                <w:temporary/>
                <w:showingPlcHdr/>
                <w15:appearance w15:val="hidden"/>
              </w:sdtPr>
              <w:sdtContent>
                <w:r w:rsidR="00F77933" w:rsidRPr="00614293">
                  <w:rPr>
                    <w:lang w:val="en-GB" w:bidi="en-GB"/>
                  </w:rPr>
                  <w:t>Less sales returns &amp; discounts</w:t>
                </w:r>
              </w:sdtContent>
            </w:sdt>
          </w:p>
        </w:tc>
        <w:tc>
          <w:tcPr>
            <w:tcW w:w="822" w:type="dxa"/>
            <w:shd w:val="clear" w:color="auto" w:fill="auto"/>
            <w:noWrap/>
            <w:vAlign w:val="center"/>
          </w:tcPr>
          <w:p w14:paraId="2009C745" w14:textId="77777777" w:rsidR="00F77933" w:rsidRPr="00614293" w:rsidRDefault="00F77933" w:rsidP="009C018F">
            <w:pPr>
              <w:pStyle w:val="TableText"/>
              <w:rPr>
                <w:szCs w:val="18"/>
              </w:rPr>
            </w:pPr>
          </w:p>
        </w:tc>
        <w:tc>
          <w:tcPr>
            <w:tcW w:w="823" w:type="dxa"/>
            <w:shd w:val="clear" w:color="auto" w:fill="auto"/>
            <w:noWrap/>
            <w:vAlign w:val="center"/>
          </w:tcPr>
          <w:p w14:paraId="322E559E" w14:textId="77777777" w:rsidR="00F77933" w:rsidRPr="00614293" w:rsidRDefault="00F77933" w:rsidP="009C018F">
            <w:pPr>
              <w:pStyle w:val="TableText"/>
              <w:rPr>
                <w:szCs w:val="18"/>
              </w:rPr>
            </w:pPr>
          </w:p>
        </w:tc>
        <w:tc>
          <w:tcPr>
            <w:tcW w:w="822" w:type="dxa"/>
            <w:shd w:val="clear" w:color="auto" w:fill="auto"/>
            <w:noWrap/>
            <w:vAlign w:val="center"/>
          </w:tcPr>
          <w:p w14:paraId="3697670A" w14:textId="77777777" w:rsidR="00F77933" w:rsidRPr="00614293" w:rsidRDefault="00F77933" w:rsidP="009C018F">
            <w:pPr>
              <w:pStyle w:val="TableText"/>
              <w:rPr>
                <w:szCs w:val="18"/>
              </w:rPr>
            </w:pPr>
          </w:p>
        </w:tc>
        <w:tc>
          <w:tcPr>
            <w:tcW w:w="823" w:type="dxa"/>
            <w:shd w:val="clear" w:color="auto" w:fill="auto"/>
            <w:noWrap/>
            <w:vAlign w:val="center"/>
          </w:tcPr>
          <w:p w14:paraId="6958BFE6" w14:textId="77777777" w:rsidR="00F77933" w:rsidRPr="00614293" w:rsidRDefault="00F77933" w:rsidP="009C018F">
            <w:pPr>
              <w:pStyle w:val="TableText"/>
              <w:rPr>
                <w:szCs w:val="18"/>
              </w:rPr>
            </w:pPr>
          </w:p>
        </w:tc>
        <w:tc>
          <w:tcPr>
            <w:tcW w:w="823" w:type="dxa"/>
            <w:shd w:val="clear" w:color="auto" w:fill="auto"/>
            <w:noWrap/>
            <w:vAlign w:val="center"/>
          </w:tcPr>
          <w:p w14:paraId="0CC6CF85" w14:textId="77777777" w:rsidR="00F77933" w:rsidRPr="00614293" w:rsidRDefault="00F77933" w:rsidP="009C018F">
            <w:pPr>
              <w:pStyle w:val="TableText"/>
              <w:rPr>
                <w:szCs w:val="18"/>
              </w:rPr>
            </w:pPr>
          </w:p>
        </w:tc>
        <w:tc>
          <w:tcPr>
            <w:tcW w:w="822" w:type="dxa"/>
            <w:shd w:val="clear" w:color="auto" w:fill="auto"/>
            <w:noWrap/>
            <w:vAlign w:val="center"/>
          </w:tcPr>
          <w:p w14:paraId="4213E98C" w14:textId="77777777" w:rsidR="00F77933" w:rsidRPr="00614293" w:rsidRDefault="00F77933" w:rsidP="009C018F">
            <w:pPr>
              <w:pStyle w:val="TableText"/>
              <w:rPr>
                <w:szCs w:val="18"/>
              </w:rPr>
            </w:pPr>
          </w:p>
        </w:tc>
        <w:tc>
          <w:tcPr>
            <w:tcW w:w="823" w:type="dxa"/>
            <w:gridSpan w:val="2"/>
            <w:shd w:val="clear" w:color="auto" w:fill="auto"/>
            <w:noWrap/>
            <w:vAlign w:val="center"/>
          </w:tcPr>
          <w:p w14:paraId="10F37D99" w14:textId="77777777" w:rsidR="00F77933" w:rsidRPr="00614293" w:rsidRDefault="00F77933" w:rsidP="009C018F">
            <w:pPr>
              <w:pStyle w:val="TableText"/>
              <w:rPr>
                <w:szCs w:val="18"/>
              </w:rPr>
            </w:pPr>
          </w:p>
        </w:tc>
        <w:tc>
          <w:tcPr>
            <w:tcW w:w="822" w:type="dxa"/>
            <w:shd w:val="clear" w:color="auto" w:fill="auto"/>
            <w:noWrap/>
            <w:vAlign w:val="center"/>
          </w:tcPr>
          <w:p w14:paraId="682612F9" w14:textId="77777777" w:rsidR="00F77933" w:rsidRPr="00614293" w:rsidRDefault="00F77933" w:rsidP="009C018F">
            <w:pPr>
              <w:pStyle w:val="TableText"/>
              <w:rPr>
                <w:szCs w:val="18"/>
              </w:rPr>
            </w:pPr>
          </w:p>
        </w:tc>
        <w:tc>
          <w:tcPr>
            <w:tcW w:w="823" w:type="dxa"/>
            <w:shd w:val="clear" w:color="auto" w:fill="auto"/>
            <w:noWrap/>
            <w:vAlign w:val="center"/>
          </w:tcPr>
          <w:p w14:paraId="17B2C3BC" w14:textId="77777777" w:rsidR="00F77933" w:rsidRPr="00614293" w:rsidRDefault="00F77933" w:rsidP="009C018F">
            <w:pPr>
              <w:pStyle w:val="TableText"/>
              <w:rPr>
                <w:szCs w:val="18"/>
              </w:rPr>
            </w:pPr>
          </w:p>
        </w:tc>
        <w:tc>
          <w:tcPr>
            <w:tcW w:w="823" w:type="dxa"/>
            <w:shd w:val="clear" w:color="auto" w:fill="auto"/>
            <w:noWrap/>
            <w:vAlign w:val="center"/>
          </w:tcPr>
          <w:p w14:paraId="400BBEA4" w14:textId="77777777" w:rsidR="00F77933" w:rsidRPr="00614293" w:rsidRDefault="00F77933" w:rsidP="009C018F">
            <w:pPr>
              <w:pStyle w:val="TableText"/>
              <w:rPr>
                <w:szCs w:val="18"/>
              </w:rPr>
            </w:pPr>
          </w:p>
        </w:tc>
        <w:tc>
          <w:tcPr>
            <w:tcW w:w="822" w:type="dxa"/>
            <w:shd w:val="clear" w:color="auto" w:fill="auto"/>
            <w:noWrap/>
            <w:vAlign w:val="center"/>
          </w:tcPr>
          <w:p w14:paraId="1D9D6E06" w14:textId="77777777" w:rsidR="00F77933" w:rsidRPr="00614293" w:rsidRDefault="00F77933" w:rsidP="009C018F">
            <w:pPr>
              <w:pStyle w:val="TableText"/>
              <w:rPr>
                <w:szCs w:val="18"/>
              </w:rPr>
            </w:pPr>
          </w:p>
        </w:tc>
        <w:tc>
          <w:tcPr>
            <w:tcW w:w="823" w:type="dxa"/>
            <w:shd w:val="clear" w:color="auto" w:fill="auto"/>
            <w:noWrap/>
            <w:vAlign w:val="center"/>
          </w:tcPr>
          <w:p w14:paraId="3B92AADB" w14:textId="77777777" w:rsidR="00F77933" w:rsidRPr="00614293" w:rsidRDefault="00F77933" w:rsidP="009C018F">
            <w:pPr>
              <w:pStyle w:val="TableText"/>
              <w:rPr>
                <w:szCs w:val="18"/>
              </w:rPr>
            </w:pPr>
          </w:p>
        </w:tc>
        <w:tc>
          <w:tcPr>
            <w:tcW w:w="823" w:type="dxa"/>
            <w:shd w:val="clear" w:color="auto" w:fill="auto"/>
            <w:noWrap/>
            <w:vAlign w:val="center"/>
          </w:tcPr>
          <w:p w14:paraId="04B162C3" w14:textId="77777777" w:rsidR="00F77933" w:rsidRPr="00614293" w:rsidRDefault="00F77933" w:rsidP="009C018F">
            <w:pPr>
              <w:pStyle w:val="TableText"/>
              <w:rPr>
                <w:szCs w:val="18"/>
              </w:rPr>
            </w:pPr>
          </w:p>
        </w:tc>
      </w:tr>
      <w:tr w:rsidR="00F77933" w:rsidRPr="00614293" w14:paraId="7FE4D75A" w14:textId="77777777" w:rsidTr="00385D4D">
        <w:trPr>
          <w:trHeight w:val="300"/>
        </w:trPr>
        <w:tc>
          <w:tcPr>
            <w:tcW w:w="3014" w:type="dxa"/>
            <w:shd w:val="clear" w:color="auto" w:fill="F2F2F2" w:themeFill="background1" w:themeFillShade="F2"/>
            <w:vAlign w:val="center"/>
            <w:hideMark/>
          </w:tcPr>
          <w:p w14:paraId="74F3037C" w14:textId="77777777" w:rsidR="00F77933" w:rsidRPr="00614293" w:rsidRDefault="00000000" w:rsidP="009C018F">
            <w:pPr>
              <w:pStyle w:val="TableText"/>
            </w:pPr>
            <w:sdt>
              <w:sdtPr>
                <w:id w:val="1423989203"/>
                <w:placeholder>
                  <w:docPart w:val="D5B6370B22CD43E790CE8BA4AE6EFE7F"/>
                </w:placeholder>
                <w:temporary/>
                <w:showingPlcHdr/>
                <w15:appearance w15:val="hidden"/>
              </w:sdtPr>
              <w:sdtContent>
                <w:r w:rsidR="00F77933" w:rsidRPr="00614293">
                  <w:rPr>
                    <w:lang w:val="en-GB" w:bidi="en-GB"/>
                  </w:rPr>
                  <w:t>Service revenue</w:t>
                </w:r>
              </w:sdtContent>
            </w:sdt>
          </w:p>
        </w:tc>
        <w:tc>
          <w:tcPr>
            <w:tcW w:w="822" w:type="dxa"/>
            <w:shd w:val="clear" w:color="auto" w:fill="F2F2F2" w:themeFill="background1" w:themeFillShade="F2"/>
            <w:noWrap/>
            <w:vAlign w:val="center"/>
          </w:tcPr>
          <w:p w14:paraId="29D991CD"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1ABB32BA" w14:textId="77777777" w:rsidR="00F77933" w:rsidRPr="00614293" w:rsidRDefault="00F77933" w:rsidP="009C018F">
            <w:pPr>
              <w:pStyle w:val="TableText"/>
              <w:rPr>
                <w:szCs w:val="18"/>
              </w:rPr>
            </w:pPr>
          </w:p>
        </w:tc>
        <w:tc>
          <w:tcPr>
            <w:tcW w:w="822" w:type="dxa"/>
            <w:shd w:val="clear" w:color="auto" w:fill="F2F2F2" w:themeFill="background1" w:themeFillShade="F2"/>
            <w:noWrap/>
            <w:vAlign w:val="center"/>
          </w:tcPr>
          <w:p w14:paraId="1A95C777"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7F11D50D"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6A275618" w14:textId="77777777" w:rsidR="00F77933" w:rsidRPr="00614293" w:rsidRDefault="00F77933" w:rsidP="009C018F">
            <w:pPr>
              <w:pStyle w:val="TableText"/>
              <w:rPr>
                <w:szCs w:val="18"/>
              </w:rPr>
            </w:pPr>
          </w:p>
        </w:tc>
        <w:tc>
          <w:tcPr>
            <w:tcW w:w="822" w:type="dxa"/>
            <w:shd w:val="clear" w:color="auto" w:fill="F2F2F2" w:themeFill="background1" w:themeFillShade="F2"/>
            <w:noWrap/>
            <w:vAlign w:val="center"/>
          </w:tcPr>
          <w:p w14:paraId="021ED906" w14:textId="77777777" w:rsidR="00F77933" w:rsidRPr="00614293" w:rsidRDefault="00F77933" w:rsidP="009C018F">
            <w:pPr>
              <w:pStyle w:val="TableText"/>
              <w:rPr>
                <w:szCs w:val="18"/>
              </w:rPr>
            </w:pPr>
          </w:p>
        </w:tc>
        <w:tc>
          <w:tcPr>
            <w:tcW w:w="823" w:type="dxa"/>
            <w:gridSpan w:val="2"/>
            <w:shd w:val="clear" w:color="auto" w:fill="F2F2F2" w:themeFill="background1" w:themeFillShade="F2"/>
            <w:noWrap/>
            <w:vAlign w:val="center"/>
          </w:tcPr>
          <w:p w14:paraId="747869C8" w14:textId="77777777" w:rsidR="00F77933" w:rsidRPr="00614293" w:rsidRDefault="00F77933" w:rsidP="009C018F">
            <w:pPr>
              <w:pStyle w:val="TableText"/>
              <w:rPr>
                <w:szCs w:val="18"/>
              </w:rPr>
            </w:pPr>
          </w:p>
        </w:tc>
        <w:tc>
          <w:tcPr>
            <w:tcW w:w="822" w:type="dxa"/>
            <w:shd w:val="clear" w:color="auto" w:fill="F2F2F2" w:themeFill="background1" w:themeFillShade="F2"/>
            <w:noWrap/>
            <w:vAlign w:val="center"/>
          </w:tcPr>
          <w:p w14:paraId="4A7F1D1C"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098CAAE5"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7484BFFF" w14:textId="77777777" w:rsidR="00F77933" w:rsidRPr="00614293" w:rsidRDefault="00F77933" w:rsidP="009C018F">
            <w:pPr>
              <w:pStyle w:val="TableText"/>
              <w:rPr>
                <w:szCs w:val="18"/>
              </w:rPr>
            </w:pPr>
          </w:p>
        </w:tc>
        <w:tc>
          <w:tcPr>
            <w:tcW w:w="822" w:type="dxa"/>
            <w:shd w:val="clear" w:color="auto" w:fill="F2F2F2" w:themeFill="background1" w:themeFillShade="F2"/>
            <w:noWrap/>
            <w:vAlign w:val="center"/>
          </w:tcPr>
          <w:p w14:paraId="23C68B4E"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12DAF7F2"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7566B2C3" w14:textId="77777777" w:rsidR="00F77933" w:rsidRPr="00614293" w:rsidRDefault="00F77933" w:rsidP="009C018F">
            <w:pPr>
              <w:pStyle w:val="TableText"/>
              <w:rPr>
                <w:szCs w:val="18"/>
              </w:rPr>
            </w:pPr>
          </w:p>
        </w:tc>
      </w:tr>
      <w:tr w:rsidR="00F77933" w:rsidRPr="00614293" w14:paraId="3CA64DC5" w14:textId="77777777" w:rsidTr="00385D4D">
        <w:trPr>
          <w:trHeight w:val="300"/>
        </w:trPr>
        <w:tc>
          <w:tcPr>
            <w:tcW w:w="3014" w:type="dxa"/>
            <w:shd w:val="clear" w:color="auto" w:fill="auto"/>
            <w:vAlign w:val="center"/>
            <w:hideMark/>
          </w:tcPr>
          <w:p w14:paraId="092682EC" w14:textId="77777777" w:rsidR="00F77933" w:rsidRPr="00614293" w:rsidRDefault="00000000" w:rsidP="009C018F">
            <w:pPr>
              <w:pStyle w:val="TableText"/>
            </w:pPr>
            <w:sdt>
              <w:sdtPr>
                <w:id w:val="256952322"/>
                <w:placeholder>
                  <w:docPart w:val="564DA76E21A243B0B3FAE37CC66CD88A"/>
                </w:placeholder>
                <w:temporary/>
                <w:showingPlcHdr/>
                <w15:appearance w15:val="hidden"/>
              </w:sdtPr>
              <w:sdtContent>
                <w:r w:rsidR="00F77933" w:rsidRPr="00614293">
                  <w:rPr>
                    <w:lang w:val="en-GB" w:bidi="en-GB"/>
                  </w:rPr>
                  <w:t>Other revenue</w:t>
                </w:r>
              </w:sdtContent>
            </w:sdt>
          </w:p>
        </w:tc>
        <w:tc>
          <w:tcPr>
            <w:tcW w:w="822" w:type="dxa"/>
            <w:shd w:val="clear" w:color="auto" w:fill="auto"/>
            <w:noWrap/>
            <w:vAlign w:val="center"/>
          </w:tcPr>
          <w:p w14:paraId="25794884" w14:textId="77777777" w:rsidR="00F77933" w:rsidRPr="00614293" w:rsidRDefault="00F77933" w:rsidP="009C018F">
            <w:pPr>
              <w:pStyle w:val="TableText"/>
              <w:rPr>
                <w:szCs w:val="18"/>
              </w:rPr>
            </w:pPr>
          </w:p>
        </w:tc>
        <w:tc>
          <w:tcPr>
            <w:tcW w:w="823" w:type="dxa"/>
            <w:shd w:val="clear" w:color="auto" w:fill="auto"/>
            <w:noWrap/>
            <w:vAlign w:val="center"/>
          </w:tcPr>
          <w:p w14:paraId="38DFACF2" w14:textId="77777777" w:rsidR="00F77933" w:rsidRPr="00614293" w:rsidRDefault="00F77933" w:rsidP="009C018F">
            <w:pPr>
              <w:pStyle w:val="TableText"/>
              <w:rPr>
                <w:szCs w:val="18"/>
              </w:rPr>
            </w:pPr>
          </w:p>
        </w:tc>
        <w:tc>
          <w:tcPr>
            <w:tcW w:w="822" w:type="dxa"/>
            <w:shd w:val="clear" w:color="auto" w:fill="auto"/>
            <w:noWrap/>
            <w:vAlign w:val="center"/>
          </w:tcPr>
          <w:p w14:paraId="77FA9435" w14:textId="77777777" w:rsidR="00F77933" w:rsidRPr="00614293" w:rsidRDefault="00F77933" w:rsidP="009C018F">
            <w:pPr>
              <w:pStyle w:val="TableText"/>
              <w:rPr>
                <w:szCs w:val="18"/>
              </w:rPr>
            </w:pPr>
          </w:p>
        </w:tc>
        <w:tc>
          <w:tcPr>
            <w:tcW w:w="823" w:type="dxa"/>
            <w:shd w:val="clear" w:color="auto" w:fill="auto"/>
            <w:noWrap/>
            <w:vAlign w:val="center"/>
          </w:tcPr>
          <w:p w14:paraId="63149C5A" w14:textId="77777777" w:rsidR="00F77933" w:rsidRPr="00614293" w:rsidRDefault="00F77933" w:rsidP="009C018F">
            <w:pPr>
              <w:pStyle w:val="TableText"/>
              <w:rPr>
                <w:szCs w:val="18"/>
              </w:rPr>
            </w:pPr>
          </w:p>
        </w:tc>
        <w:tc>
          <w:tcPr>
            <w:tcW w:w="823" w:type="dxa"/>
            <w:shd w:val="clear" w:color="auto" w:fill="auto"/>
            <w:noWrap/>
            <w:vAlign w:val="center"/>
          </w:tcPr>
          <w:p w14:paraId="28BF2680" w14:textId="77777777" w:rsidR="00F77933" w:rsidRPr="00614293" w:rsidRDefault="00F77933" w:rsidP="009C018F">
            <w:pPr>
              <w:pStyle w:val="TableText"/>
              <w:rPr>
                <w:szCs w:val="18"/>
              </w:rPr>
            </w:pPr>
          </w:p>
        </w:tc>
        <w:tc>
          <w:tcPr>
            <w:tcW w:w="822" w:type="dxa"/>
            <w:shd w:val="clear" w:color="auto" w:fill="auto"/>
            <w:noWrap/>
            <w:vAlign w:val="center"/>
          </w:tcPr>
          <w:p w14:paraId="4834D55D" w14:textId="77777777" w:rsidR="00F77933" w:rsidRPr="00614293" w:rsidRDefault="00F77933" w:rsidP="009C018F">
            <w:pPr>
              <w:pStyle w:val="TableText"/>
              <w:rPr>
                <w:szCs w:val="18"/>
              </w:rPr>
            </w:pPr>
          </w:p>
        </w:tc>
        <w:tc>
          <w:tcPr>
            <w:tcW w:w="823" w:type="dxa"/>
            <w:gridSpan w:val="2"/>
            <w:shd w:val="clear" w:color="auto" w:fill="auto"/>
            <w:noWrap/>
            <w:vAlign w:val="center"/>
          </w:tcPr>
          <w:p w14:paraId="2DEA3AF6" w14:textId="77777777" w:rsidR="00F77933" w:rsidRPr="00614293" w:rsidRDefault="00F77933" w:rsidP="009C018F">
            <w:pPr>
              <w:pStyle w:val="TableText"/>
              <w:rPr>
                <w:szCs w:val="18"/>
              </w:rPr>
            </w:pPr>
          </w:p>
        </w:tc>
        <w:tc>
          <w:tcPr>
            <w:tcW w:w="822" w:type="dxa"/>
            <w:shd w:val="clear" w:color="auto" w:fill="auto"/>
            <w:noWrap/>
            <w:vAlign w:val="center"/>
          </w:tcPr>
          <w:p w14:paraId="0DE4B19B" w14:textId="77777777" w:rsidR="00F77933" w:rsidRPr="00614293" w:rsidRDefault="00F77933" w:rsidP="009C018F">
            <w:pPr>
              <w:pStyle w:val="TableText"/>
              <w:rPr>
                <w:szCs w:val="18"/>
              </w:rPr>
            </w:pPr>
          </w:p>
        </w:tc>
        <w:tc>
          <w:tcPr>
            <w:tcW w:w="823" w:type="dxa"/>
            <w:shd w:val="clear" w:color="auto" w:fill="auto"/>
            <w:noWrap/>
            <w:vAlign w:val="center"/>
          </w:tcPr>
          <w:p w14:paraId="197E50AB" w14:textId="77777777" w:rsidR="00F77933" w:rsidRPr="00614293" w:rsidRDefault="00F77933" w:rsidP="009C018F">
            <w:pPr>
              <w:pStyle w:val="TableText"/>
              <w:rPr>
                <w:szCs w:val="18"/>
              </w:rPr>
            </w:pPr>
          </w:p>
        </w:tc>
        <w:tc>
          <w:tcPr>
            <w:tcW w:w="823" w:type="dxa"/>
            <w:shd w:val="clear" w:color="auto" w:fill="auto"/>
            <w:noWrap/>
            <w:vAlign w:val="center"/>
          </w:tcPr>
          <w:p w14:paraId="1DE95CEE" w14:textId="77777777" w:rsidR="00F77933" w:rsidRPr="00614293" w:rsidRDefault="00F77933" w:rsidP="009C018F">
            <w:pPr>
              <w:pStyle w:val="TableText"/>
              <w:rPr>
                <w:szCs w:val="18"/>
              </w:rPr>
            </w:pPr>
          </w:p>
        </w:tc>
        <w:tc>
          <w:tcPr>
            <w:tcW w:w="822" w:type="dxa"/>
            <w:shd w:val="clear" w:color="auto" w:fill="auto"/>
            <w:noWrap/>
            <w:vAlign w:val="center"/>
          </w:tcPr>
          <w:p w14:paraId="1C9EE1C4" w14:textId="77777777" w:rsidR="00F77933" w:rsidRPr="00614293" w:rsidRDefault="00F77933" w:rsidP="009C018F">
            <w:pPr>
              <w:pStyle w:val="TableText"/>
              <w:rPr>
                <w:szCs w:val="18"/>
              </w:rPr>
            </w:pPr>
          </w:p>
        </w:tc>
        <w:tc>
          <w:tcPr>
            <w:tcW w:w="823" w:type="dxa"/>
            <w:shd w:val="clear" w:color="auto" w:fill="auto"/>
            <w:noWrap/>
            <w:vAlign w:val="center"/>
          </w:tcPr>
          <w:p w14:paraId="1647E4BD" w14:textId="77777777" w:rsidR="00F77933" w:rsidRPr="00614293" w:rsidRDefault="00F77933" w:rsidP="009C018F">
            <w:pPr>
              <w:pStyle w:val="TableText"/>
              <w:rPr>
                <w:szCs w:val="18"/>
              </w:rPr>
            </w:pPr>
          </w:p>
        </w:tc>
        <w:tc>
          <w:tcPr>
            <w:tcW w:w="823" w:type="dxa"/>
            <w:shd w:val="clear" w:color="auto" w:fill="auto"/>
            <w:noWrap/>
            <w:vAlign w:val="center"/>
          </w:tcPr>
          <w:p w14:paraId="5F1ED38A" w14:textId="77777777" w:rsidR="00F77933" w:rsidRPr="00614293" w:rsidRDefault="00F77933" w:rsidP="009C018F">
            <w:pPr>
              <w:pStyle w:val="TableText"/>
              <w:rPr>
                <w:szCs w:val="18"/>
              </w:rPr>
            </w:pPr>
          </w:p>
        </w:tc>
      </w:tr>
      <w:tr w:rsidR="00F77933" w:rsidRPr="009C018F" w14:paraId="6A9079AC" w14:textId="77777777" w:rsidTr="00385D4D">
        <w:trPr>
          <w:trHeight w:val="300"/>
        </w:trPr>
        <w:tc>
          <w:tcPr>
            <w:tcW w:w="3014" w:type="dxa"/>
            <w:shd w:val="clear" w:color="auto" w:fill="F2F2F2" w:themeFill="background1" w:themeFillShade="F2"/>
            <w:vAlign w:val="center"/>
            <w:hideMark/>
          </w:tcPr>
          <w:p w14:paraId="530242FA" w14:textId="77777777" w:rsidR="00F77933" w:rsidRPr="009C018F" w:rsidRDefault="00000000" w:rsidP="009C018F">
            <w:pPr>
              <w:pStyle w:val="TableTextbold"/>
            </w:pPr>
            <w:sdt>
              <w:sdtPr>
                <w:id w:val="1592115206"/>
                <w:placeholder>
                  <w:docPart w:val="32043E91710C435DA261274543D885B3"/>
                </w:placeholder>
                <w:temporary/>
                <w:showingPlcHdr/>
                <w15:appearance w15:val="hidden"/>
              </w:sdtPr>
              <w:sdtContent>
                <w:r w:rsidR="00F77933" w:rsidRPr="009C018F">
                  <w:rPr>
                    <w:lang w:val="en-GB" w:bidi="en-GB"/>
                  </w:rPr>
                  <w:t>Net sales</w:t>
                </w:r>
              </w:sdtContent>
            </w:sdt>
          </w:p>
        </w:tc>
        <w:tc>
          <w:tcPr>
            <w:tcW w:w="822" w:type="dxa"/>
            <w:shd w:val="clear" w:color="auto" w:fill="F2F2F2" w:themeFill="background1" w:themeFillShade="F2"/>
            <w:noWrap/>
            <w:vAlign w:val="center"/>
          </w:tcPr>
          <w:p w14:paraId="18D04471"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08DE71CE"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58C09BA4"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701FB812"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0BE56E0C"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7BBB7E39" w14:textId="77777777" w:rsidR="00F77933" w:rsidRPr="009C018F" w:rsidRDefault="00F77933" w:rsidP="009C018F">
            <w:pPr>
              <w:pStyle w:val="TableTextbold"/>
            </w:pPr>
          </w:p>
        </w:tc>
        <w:tc>
          <w:tcPr>
            <w:tcW w:w="823" w:type="dxa"/>
            <w:gridSpan w:val="2"/>
            <w:shd w:val="clear" w:color="auto" w:fill="F2F2F2" w:themeFill="background1" w:themeFillShade="F2"/>
            <w:noWrap/>
            <w:vAlign w:val="center"/>
          </w:tcPr>
          <w:p w14:paraId="62E655EE"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397B63CD"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4DB08F3B"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0973A985"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353B1A0D"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37632A2F"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72560F29" w14:textId="77777777" w:rsidR="00F77933" w:rsidRPr="009C018F" w:rsidRDefault="00F77933" w:rsidP="009C018F">
            <w:pPr>
              <w:pStyle w:val="TableTextbold"/>
            </w:pPr>
          </w:p>
        </w:tc>
      </w:tr>
      <w:tr w:rsidR="00F77933" w:rsidRPr="009C018F" w14:paraId="1C879429" w14:textId="77777777" w:rsidTr="00385D4D">
        <w:trPr>
          <w:trHeight w:val="300"/>
        </w:trPr>
        <w:tc>
          <w:tcPr>
            <w:tcW w:w="3014" w:type="dxa"/>
            <w:shd w:val="clear" w:color="auto" w:fill="auto"/>
            <w:vAlign w:val="center"/>
            <w:hideMark/>
          </w:tcPr>
          <w:p w14:paraId="4398BD56" w14:textId="77777777" w:rsidR="00F77933" w:rsidRPr="009C018F" w:rsidRDefault="00000000" w:rsidP="009C018F">
            <w:pPr>
              <w:pStyle w:val="TableTextbold"/>
            </w:pPr>
            <w:sdt>
              <w:sdtPr>
                <w:id w:val="-608895473"/>
                <w:placeholder>
                  <w:docPart w:val="222F5313F36A4338A1CEE00E1BD44F28"/>
                </w:placeholder>
                <w:temporary/>
                <w:showingPlcHdr/>
                <w15:appearance w15:val="hidden"/>
              </w:sdtPr>
              <w:sdtContent>
                <w:r w:rsidR="00F77933" w:rsidRPr="009C018F">
                  <w:rPr>
                    <w:lang w:val="en-GB" w:bidi="en-GB"/>
                  </w:rPr>
                  <w:t>Cost of Goods Sold</w:t>
                </w:r>
              </w:sdtContent>
            </w:sdt>
          </w:p>
        </w:tc>
        <w:tc>
          <w:tcPr>
            <w:tcW w:w="822" w:type="dxa"/>
            <w:shd w:val="clear" w:color="auto" w:fill="auto"/>
            <w:noWrap/>
            <w:vAlign w:val="center"/>
          </w:tcPr>
          <w:p w14:paraId="55A45DC3" w14:textId="77777777" w:rsidR="00F77933" w:rsidRPr="009C018F" w:rsidRDefault="00F77933" w:rsidP="009C018F">
            <w:pPr>
              <w:pStyle w:val="TableTextbold"/>
            </w:pPr>
          </w:p>
        </w:tc>
        <w:tc>
          <w:tcPr>
            <w:tcW w:w="823" w:type="dxa"/>
            <w:shd w:val="clear" w:color="auto" w:fill="auto"/>
            <w:noWrap/>
            <w:vAlign w:val="center"/>
          </w:tcPr>
          <w:p w14:paraId="1DADF3A9" w14:textId="77777777" w:rsidR="00F77933" w:rsidRPr="009C018F" w:rsidRDefault="00F77933" w:rsidP="009C018F">
            <w:pPr>
              <w:pStyle w:val="TableTextbold"/>
            </w:pPr>
          </w:p>
        </w:tc>
        <w:tc>
          <w:tcPr>
            <w:tcW w:w="822" w:type="dxa"/>
            <w:shd w:val="clear" w:color="auto" w:fill="auto"/>
            <w:noWrap/>
            <w:vAlign w:val="center"/>
          </w:tcPr>
          <w:p w14:paraId="35694A80" w14:textId="77777777" w:rsidR="00F77933" w:rsidRPr="009C018F" w:rsidRDefault="00F77933" w:rsidP="009C018F">
            <w:pPr>
              <w:pStyle w:val="TableTextbold"/>
            </w:pPr>
          </w:p>
        </w:tc>
        <w:tc>
          <w:tcPr>
            <w:tcW w:w="823" w:type="dxa"/>
            <w:shd w:val="clear" w:color="auto" w:fill="auto"/>
            <w:noWrap/>
            <w:vAlign w:val="center"/>
          </w:tcPr>
          <w:p w14:paraId="235BDB81" w14:textId="77777777" w:rsidR="00F77933" w:rsidRPr="009C018F" w:rsidRDefault="00F77933" w:rsidP="009C018F">
            <w:pPr>
              <w:pStyle w:val="TableTextbold"/>
            </w:pPr>
          </w:p>
        </w:tc>
        <w:tc>
          <w:tcPr>
            <w:tcW w:w="823" w:type="dxa"/>
            <w:shd w:val="clear" w:color="auto" w:fill="auto"/>
            <w:noWrap/>
            <w:vAlign w:val="center"/>
          </w:tcPr>
          <w:p w14:paraId="1600B6E3" w14:textId="77777777" w:rsidR="00F77933" w:rsidRPr="009C018F" w:rsidRDefault="00F77933" w:rsidP="009C018F">
            <w:pPr>
              <w:pStyle w:val="TableTextbold"/>
            </w:pPr>
          </w:p>
        </w:tc>
        <w:tc>
          <w:tcPr>
            <w:tcW w:w="822" w:type="dxa"/>
            <w:shd w:val="clear" w:color="auto" w:fill="auto"/>
            <w:noWrap/>
            <w:vAlign w:val="center"/>
          </w:tcPr>
          <w:p w14:paraId="3474DFD5" w14:textId="77777777" w:rsidR="00F77933" w:rsidRPr="009C018F" w:rsidRDefault="00F77933" w:rsidP="009C018F">
            <w:pPr>
              <w:pStyle w:val="TableTextbold"/>
            </w:pPr>
          </w:p>
        </w:tc>
        <w:tc>
          <w:tcPr>
            <w:tcW w:w="823" w:type="dxa"/>
            <w:gridSpan w:val="2"/>
            <w:shd w:val="clear" w:color="auto" w:fill="auto"/>
            <w:noWrap/>
            <w:vAlign w:val="center"/>
          </w:tcPr>
          <w:p w14:paraId="02BBBF28" w14:textId="77777777" w:rsidR="00F77933" w:rsidRPr="009C018F" w:rsidRDefault="00F77933" w:rsidP="009C018F">
            <w:pPr>
              <w:pStyle w:val="TableTextbold"/>
            </w:pPr>
          </w:p>
        </w:tc>
        <w:tc>
          <w:tcPr>
            <w:tcW w:w="822" w:type="dxa"/>
            <w:shd w:val="clear" w:color="auto" w:fill="auto"/>
            <w:noWrap/>
            <w:vAlign w:val="center"/>
          </w:tcPr>
          <w:p w14:paraId="77A10DA9" w14:textId="77777777" w:rsidR="00F77933" w:rsidRPr="009C018F" w:rsidRDefault="00F77933" w:rsidP="009C018F">
            <w:pPr>
              <w:pStyle w:val="TableTextbold"/>
            </w:pPr>
          </w:p>
        </w:tc>
        <w:tc>
          <w:tcPr>
            <w:tcW w:w="823" w:type="dxa"/>
            <w:shd w:val="clear" w:color="auto" w:fill="auto"/>
            <w:noWrap/>
            <w:vAlign w:val="center"/>
          </w:tcPr>
          <w:p w14:paraId="78960C12" w14:textId="77777777" w:rsidR="00F77933" w:rsidRPr="009C018F" w:rsidRDefault="00F77933" w:rsidP="009C018F">
            <w:pPr>
              <w:pStyle w:val="TableTextbold"/>
            </w:pPr>
          </w:p>
        </w:tc>
        <w:tc>
          <w:tcPr>
            <w:tcW w:w="823" w:type="dxa"/>
            <w:shd w:val="clear" w:color="auto" w:fill="auto"/>
            <w:noWrap/>
            <w:vAlign w:val="center"/>
          </w:tcPr>
          <w:p w14:paraId="2F5A133D" w14:textId="77777777" w:rsidR="00F77933" w:rsidRPr="009C018F" w:rsidRDefault="00F77933" w:rsidP="009C018F">
            <w:pPr>
              <w:pStyle w:val="TableTextbold"/>
            </w:pPr>
          </w:p>
        </w:tc>
        <w:tc>
          <w:tcPr>
            <w:tcW w:w="822" w:type="dxa"/>
            <w:shd w:val="clear" w:color="auto" w:fill="auto"/>
            <w:noWrap/>
            <w:vAlign w:val="center"/>
          </w:tcPr>
          <w:p w14:paraId="2DA0D903" w14:textId="77777777" w:rsidR="00F77933" w:rsidRPr="009C018F" w:rsidRDefault="00F77933" w:rsidP="009C018F">
            <w:pPr>
              <w:pStyle w:val="TableTextbold"/>
            </w:pPr>
          </w:p>
        </w:tc>
        <w:tc>
          <w:tcPr>
            <w:tcW w:w="823" w:type="dxa"/>
            <w:shd w:val="clear" w:color="auto" w:fill="auto"/>
            <w:noWrap/>
            <w:vAlign w:val="center"/>
          </w:tcPr>
          <w:p w14:paraId="0EB2175E" w14:textId="77777777" w:rsidR="00F77933" w:rsidRPr="009C018F" w:rsidRDefault="00F77933" w:rsidP="009C018F">
            <w:pPr>
              <w:pStyle w:val="TableTextbold"/>
            </w:pPr>
          </w:p>
        </w:tc>
        <w:tc>
          <w:tcPr>
            <w:tcW w:w="823" w:type="dxa"/>
            <w:shd w:val="clear" w:color="auto" w:fill="auto"/>
            <w:noWrap/>
            <w:vAlign w:val="center"/>
          </w:tcPr>
          <w:p w14:paraId="61372B5E" w14:textId="77777777" w:rsidR="00F77933" w:rsidRPr="009C018F" w:rsidRDefault="00F77933" w:rsidP="009C018F">
            <w:pPr>
              <w:pStyle w:val="TableTextbold"/>
            </w:pPr>
          </w:p>
        </w:tc>
      </w:tr>
      <w:tr w:rsidR="00F77933" w:rsidRPr="009C018F" w14:paraId="7C4FE863" w14:textId="77777777" w:rsidTr="00385D4D">
        <w:trPr>
          <w:trHeight w:val="300"/>
        </w:trPr>
        <w:tc>
          <w:tcPr>
            <w:tcW w:w="3014" w:type="dxa"/>
            <w:shd w:val="clear" w:color="auto" w:fill="F2F2F2" w:themeFill="background1" w:themeFillShade="F2"/>
            <w:vAlign w:val="center"/>
            <w:hideMark/>
          </w:tcPr>
          <w:p w14:paraId="184BA8A9" w14:textId="77777777" w:rsidR="00F77933" w:rsidRPr="009C018F" w:rsidRDefault="00000000" w:rsidP="009C018F">
            <w:pPr>
              <w:pStyle w:val="TableTextbold"/>
            </w:pPr>
            <w:sdt>
              <w:sdtPr>
                <w:id w:val="-1987620826"/>
                <w:placeholder>
                  <w:docPart w:val="213074BF8FC046238D4589E1EA6B88AE"/>
                </w:placeholder>
                <w:temporary/>
                <w:showingPlcHdr/>
                <w15:appearance w15:val="hidden"/>
              </w:sdtPr>
              <w:sdtContent>
                <w:r w:rsidR="00F77933" w:rsidRPr="009C018F">
                  <w:rPr>
                    <w:lang w:val="en-GB" w:bidi="en-GB"/>
                  </w:rPr>
                  <w:t>Gross profit</w:t>
                </w:r>
              </w:sdtContent>
            </w:sdt>
          </w:p>
        </w:tc>
        <w:tc>
          <w:tcPr>
            <w:tcW w:w="822" w:type="dxa"/>
            <w:shd w:val="clear" w:color="auto" w:fill="F2F2F2" w:themeFill="background1" w:themeFillShade="F2"/>
            <w:noWrap/>
            <w:vAlign w:val="center"/>
          </w:tcPr>
          <w:p w14:paraId="299224FA"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66A14C88"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5501E2B5"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446329C6"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2B46599D"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44E896DB" w14:textId="77777777" w:rsidR="00F77933" w:rsidRPr="009C018F" w:rsidRDefault="00F77933" w:rsidP="009C018F">
            <w:pPr>
              <w:pStyle w:val="TableTextbold"/>
            </w:pPr>
          </w:p>
        </w:tc>
        <w:tc>
          <w:tcPr>
            <w:tcW w:w="823" w:type="dxa"/>
            <w:gridSpan w:val="2"/>
            <w:shd w:val="clear" w:color="auto" w:fill="F2F2F2" w:themeFill="background1" w:themeFillShade="F2"/>
            <w:noWrap/>
            <w:vAlign w:val="center"/>
          </w:tcPr>
          <w:p w14:paraId="29F01997"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7B127B03"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0F061508"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77619FF5"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774261DA"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48B0DF1B"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446BF2D7" w14:textId="77777777" w:rsidR="00F77933" w:rsidRPr="009C018F" w:rsidRDefault="00F77933" w:rsidP="009C018F">
            <w:pPr>
              <w:pStyle w:val="TableTextbold"/>
            </w:pPr>
          </w:p>
        </w:tc>
      </w:tr>
      <w:tr w:rsidR="00F77933" w:rsidRPr="009C018F" w14:paraId="31BAA1E6" w14:textId="77777777" w:rsidTr="00385D4D">
        <w:trPr>
          <w:trHeight w:val="300"/>
        </w:trPr>
        <w:tc>
          <w:tcPr>
            <w:tcW w:w="3014" w:type="dxa"/>
            <w:shd w:val="clear" w:color="auto" w:fill="F0CDA1" w:themeFill="accent1"/>
            <w:vAlign w:val="center"/>
            <w:hideMark/>
          </w:tcPr>
          <w:p w14:paraId="20930658" w14:textId="77777777" w:rsidR="00F77933" w:rsidRPr="009C018F" w:rsidRDefault="00000000" w:rsidP="009C018F">
            <w:pPr>
              <w:pStyle w:val="Tabletotal"/>
            </w:pPr>
            <w:sdt>
              <w:sdtPr>
                <w:id w:val="-67510562"/>
                <w:placeholder>
                  <w:docPart w:val="DFD16B83C5E0420F9BC9A9A4BAC61518"/>
                </w:placeholder>
                <w:temporary/>
                <w:showingPlcHdr/>
                <w15:appearance w15:val="hidden"/>
              </w:sdtPr>
              <w:sdtContent>
                <w:r w:rsidR="00F77933" w:rsidRPr="009C018F">
                  <w:rPr>
                    <w:lang w:val="en-GB" w:bidi="en-GB"/>
                  </w:rPr>
                  <w:t>EXPENSES</w:t>
                </w:r>
              </w:sdtContent>
            </w:sdt>
          </w:p>
        </w:tc>
        <w:tc>
          <w:tcPr>
            <w:tcW w:w="822" w:type="dxa"/>
            <w:shd w:val="clear" w:color="auto" w:fill="F0CDA1" w:themeFill="accent1"/>
            <w:vAlign w:val="center"/>
            <w:hideMark/>
          </w:tcPr>
          <w:p w14:paraId="4367127E" w14:textId="77777777" w:rsidR="00F77933" w:rsidRPr="009C018F" w:rsidRDefault="00000000" w:rsidP="009C018F">
            <w:pPr>
              <w:pStyle w:val="Tabletotal"/>
            </w:pPr>
            <w:sdt>
              <w:sdtPr>
                <w:id w:val="535543391"/>
                <w:placeholder>
                  <w:docPart w:val="12CD3222C9514ADEB7675241248295C7"/>
                </w:placeholder>
                <w:temporary/>
                <w:showingPlcHdr/>
                <w15:appearance w15:val="hidden"/>
              </w:sdtPr>
              <w:sdtContent>
                <w:r w:rsidR="00F77933" w:rsidRPr="009C018F">
                  <w:rPr>
                    <w:lang w:val="en-GB" w:bidi="en-GB"/>
                  </w:rPr>
                  <w:t>JAN</w:t>
                </w:r>
              </w:sdtContent>
            </w:sdt>
          </w:p>
        </w:tc>
        <w:tc>
          <w:tcPr>
            <w:tcW w:w="823" w:type="dxa"/>
            <w:shd w:val="clear" w:color="auto" w:fill="F0CDA1" w:themeFill="accent1"/>
            <w:vAlign w:val="center"/>
            <w:hideMark/>
          </w:tcPr>
          <w:p w14:paraId="643D5246" w14:textId="77777777" w:rsidR="00F77933" w:rsidRPr="009C018F" w:rsidRDefault="00000000" w:rsidP="009C018F">
            <w:pPr>
              <w:pStyle w:val="Tabletotal"/>
            </w:pPr>
            <w:sdt>
              <w:sdtPr>
                <w:id w:val="-792528482"/>
                <w:placeholder>
                  <w:docPart w:val="28090AF83D2E439AA3813134B560FF9E"/>
                </w:placeholder>
                <w:temporary/>
                <w:showingPlcHdr/>
                <w15:appearance w15:val="hidden"/>
              </w:sdtPr>
              <w:sdtContent>
                <w:r w:rsidR="00F77933" w:rsidRPr="009C018F">
                  <w:rPr>
                    <w:lang w:val="en-GB" w:bidi="en-GB"/>
                  </w:rPr>
                  <w:t>FEB</w:t>
                </w:r>
              </w:sdtContent>
            </w:sdt>
          </w:p>
        </w:tc>
        <w:tc>
          <w:tcPr>
            <w:tcW w:w="822" w:type="dxa"/>
            <w:shd w:val="clear" w:color="auto" w:fill="F0CDA1" w:themeFill="accent1"/>
            <w:vAlign w:val="center"/>
            <w:hideMark/>
          </w:tcPr>
          <w:p w14:paraId="1F8A33DA" w14:textId="77777777" w:rsidR="00F77933" w:rsidRPr="009C018F" w:rsidRDefault="00000000" w:rsidP="009C018F">
            <w:pPr>
              <w:pStyle w:val="Tabletotal"/>
            </w:pPr>
            <w:sdt>
              <w:sdtPr>
                <w:id w:val="1379045228"/>
                <w:placeholder>
                  <w:docPart w:val="75924D18637F48D08D56673C7933F720"/>
                </w:placeholder>
                <w:temporary/>
                <w:showingPlcHdr/>
                <w15:appearance w15:val="hidden"/>
              </w:sdtPr>
              <w:sdtContent>
                <w:r w:rsidR="00F77933" w:rsidRPr="009C018F">
                  <w:rPr>
                    <w:lang w:val="en-GB" w:bidi="en-GB"/>
                  </w:rPr>
                  <w:t>MAR</w:t>
                </w:r>
              </w:sdtContent>
            </w:sdt>
          </w:p>
        </w:tc>
        <w:tc>
          <w:tcPr>
            <w:tcW w:w="823" w:type="dxa"/>
            <w:shd w:val="clear" w:color="auto" w:fill="F0CDA1" w:themeFill="accent1"/>
            <w:vAlign w:val="center"/>
            <w:hideMark/>
          </w:tcPr>
          <w:p w14:paraId="13F405AB" w14:textId="77777777" w:rsidR="00F77933" w:rsidRPr="009C018F" w:rsidRDefault="00000000" w:rsidP="009C018F">
            <w:pPr>
              <w:pStyle w:val="Tabletotal"/>
            </w:pPr>
            <w:sdt>
              <w:sdtPr>
                <w:id w:val="-477386063"/>
                <w:placeholder>
                  <w:docPart w:val="F74752021826447BB31E032004E1FC15"/>
                </w:placeholder>
                <w:temporary/>
                <w:showingPlcHdr/>
                <w15:appearance w15:val="hidden"/>
              </w:sdtPr>
              <w:sdtContent>
                <w:r w:rsidR="00F77933" w:rsidRPr="009C018F">
                  <w:rPr>
                    <w:lang w:val="en-GB" w:bidi="en-GB"/>
                  </w:rPr>
                  <w:t>APR</w:t>
                </w:r>
              </w:sdtContent>
            </w:sdt>
          </w:p>
        </w:tc>
        <w:tc>
          <w:tcPr>
            <w:tcW w:w="823" w:type="dxa"/>
            <w:shd w:val="clear" w:color="auto" w:fill="F0CDA1" w:themeFill="accent1"/>
            <w:vAlign w:val="center"/>
            <w:hideMark/>
          </w:tcPr>
          <w:p w14:paraId="138A31F0" w14:textId="77777777" w:rsidR="00F77933" w:rsidRPr="009C018F" w:rsidRDefault="00000000" w:rsidP="009C018F">
            <w:pPr>
              <w:pStyle w:val="Tabletotal"/>
            </w:pPr>
            <w:sdt>
              <w:sdtPr>
                <w:id w:val="1498619159"/>
                <w:placeholder>
                  <w:docPart w:val="D3B3AF049EF94DA8BA9B2AD649C1C4D5"/>
                </w:placeholder>
                <w:temporary/>
                <w:showingPlcHdr/>
                <w15:appearance w15:val="hidden"/>
              </w:sdtPr>
              <w:sdtContent>
                <w:r w:rsidR="00F77933" w:rsidRPr="009C018F">
                  <w:rPr>
                    <w:lang w:val="en-GB" w:bidi="en-GB"/>
                  </w:rPr>
                  <w:t>MAY</w:t>
                </w:r>
              </w:sdtContent>
            </w:sdt>
          </w:p>
        </w:tc>
        <w:tc>
          <w:tcPr>
            <w:tcW w:w="822" w:type="dxa"/>
            <w:shd w:val="clear" w:color="auto" w:fill="F0CDA1" w:themeFill="accent1"/>
            <w:vAlign w:val="center"/>
            <w:hideMark/>
          </w:tcPr>
          <w:p w14:paraId="37AA7C3C" w14:textId="77777777" w:rsidR="00F77933" w:rsidRPr="009C018F" w:rsidRDefault="00000000" w:rsidP="009C018F">
            <w:pPr>
              <w:pStyle w:val="Tabletotal"/>
            </w:pPr>
            <w:sdt>
              <w:sdtPr>
                <w:id w:val="1019739176"/>
                <w:placeholder>
                  <w:docPart w:val="C9652F6891614E4E8675715F63EAED27"/>
                </w:placeholder>
                <w:temporary/>
                <w:showingPlcHdr/>
                <w15:appearance w15:val="hidden"/>
              </w:sdtPr>
              <w:sdtContent>
                <w:r w:rsidR="00F77933" w:rsidRPr="009C018F">
                  <w:rPr>
                    <w:lang w:val="en-GB" w:bidi="en-GB"/>
                  </w:rPr>
                  <w:t>JUN</w:t>
                </w:r>
              </w:sdtContent>
            </w:sdt>
          </w:p>
        </w:tc>
        <w:tc>
          <w:tcPr>
            <w:tcW w:w="823" w:type="dxa"/>
            <w:gridSpan w:val="2"/>
            <w:shd w:val="clear" w:color="auto" w:fill="F0CDA1" w:themeFill="accent1"/>
            <w:vAlign w:val="center"/>
            <w:hideMark/>
          </w:tcPr>
          <w:p w14:paraId="226CDE8B" w14:textId="77777777" w:rsidR="00F77933" w:rsidRPr="009C018F" w:rsidRDefault="00000000" w:rsidP="009C018F">
            <w:pPr>
              <w:pStyle w:val="Tabletotal"/>
            </w:pPr>
            <w:sdt>
              <w:sdtPr>
                <w:id w:val="194814262"/>
                <w:placeholder>
                  <w:docPart w:val="ACD5C1A7A4F24196BF1170CBB048C4ED"/>
                </w:placeholder>
                <w:temporary/>
                <w:showingPlcHdr/>
                <w15:appearance w15:val="hidden"/>
              </w:sdtPr>
              <w:sdtContent>
                <w:r w:rsidR="00F77933" w:rsidRPr="009C018F">
                  <w:rPr>
                    <w:lang w:val="en-GB" w:bidi="en-GB"/>
                  </w:rPr>
                  <w:t>JUL</w:t>
                </w:r>
              </w:sdtContent>
            </w:sdt>
          </w:p>
        </w:tc>
        <w:tc>
          <w:tcPr>
            <w:tcW w:w="822" w:type="dxa"/>
            <w:shd w:val="clear" w:color="auto" w:fill="F0CDA1" w:themeFill="accent1"/>
            <w:vAlign w:val="center"/>
            <w:hideMark/>
          </w:tcPr>
          <w:p w14:paraId="45A23EAE" w14:textId="77777777" w:rsidR="00F77933" w:rsidRPr="009C018F" w:rsidRDefault="00000000" w:rsidP="009C018F">
            <w:pPr>
              <w:pStyle w:val="Tabletotal"/>
            </w:pPr>
            <w:sdt>
              <w:sdtPr>
                <w:id w:val="523286982"/>
                <w:placeholder>
                  <w:docPart w:val="48BAB3B7791E41EF87458DDB3DB4876C"/>
                </w:placeholder>
                <w:temporary/>
                <w:showingPlcHdr/>
                <w15:appearance w15:val="hidden"/>
              </w:sdtPr>
              <w:sdtContent>
                <w:r w:rsidR="00F77933" w:rsidRPr="009C018F">
                  <w:rPr>
                    <w:lang w:val="en-GB" w:bidi="en-GB"/>
                  </w:rPr>
                  <w:t>AUG</w:t>
                </w:r>
              </w:sdtContent>
            </w:sdt>
          </w:p>
        </w:tc>
        <w:tc>
          <w:tcPr>
            <w:tcW w:w="823" w:type="dxa"/>
            <w:shd w:val="clear" w:color="auto" w:fill="F0CDA1" w:themeFill="accent1"/>
            <w:vAlign w:val="center"/>
            <w:hideMark/>
          </w:tcPr>
          <w:p w14:paraId="7C4B7E49" w14:textId="77777777" w:rsidR="00F77933" w:rsidRPr="009C018F" w:rsidRDefault="00000000" w:rsidP="009C018F">
            <w:pPr>
              <w:pStyle w:val="Tabletotal"/>
            </w:pPr>
            <w:sdt>
              <w:sdtPr>
                <w:id w:val="-787890694"/>
                <w:placeholder>
                  <w:docPart w:val="872ABACE30674BE4BBDB75D47D7DED60"/>
                </w:placeholder>
                <w:temporary/>
                <w:showingPlcHdr/>
                <w15:appearance w15:val="hidden"/>
              </w:sdtPr>
              <w:sdtContent>
                <w:r w:rsidR="00F77933" w:rsidRPr="009C018F">
                  <w:rPr>
                    <w:lang w:val="en-GB" w:bidi="en-GB"/>
                  </w:rPr>
                  <w:t>SEP</w:t>
                </w:r>
              </w:sdtContent>
            </w:sdt>
          </w:p>
        </w:tc>
        <w:tc>
          <w:tcPr>
            <w:tcW w:w="823" w:type="dxa"/>
            <w:shd w:val="clear" w:color="auto" w:fill="F0CDA1" w:themeFill="accent1"/>
            <w:vAlign w:val="center"/>
            <w:hideMark/>
          </w:tcPr>
          <w:p w14:paraId="7738B7FE" w14:textId="77777777" w:rsidR="00F77933" w:rsidRPr="009C018F" w:rsidRDefault="00000000" w:rsidP="009C018F">
            <w:pPr>
              <w:pStyle w:val="Tabletotal"/>
            </w:pPr>
            <w:sdt>
              <w:sdtPr>
                <w:id w:val="-995717908"/>
                <w:placeholder>
                  <w:docPart w:val="A9D9D2295485489191CF1D50F800B5A9"/>
                </w:placeholder>
                <w:temporary/>
                <w:showingPlcHdr/>
                <w15:appearance w15:val="hidden"/>
              </w:sdtPr>
              <w:sdtContent>
                <w:r w:rsidR="00F77933" w:rsidRPr="009C018F">
                  <w:rPr>
                    <w:lang w:val="en-GB" w:bidi="en-GB"/>
                  </w:rPr>
                  <w:t>OCT</w:t>
                </w:r>
              </w:sdtContent>
            </w:sdt>
          </w:p>
        </w:tc>
        <w:tc>
          <w:tcPr>
            <w:tcW w:w="822" w:type="dxa"/>
            <w:shd w:val="clear" w:color="auto" w:fill="F0CDA1" w:themeFill="accent1"/>
            <w:vAlign w:val="center"/>
            <w:hideMark/>
          </w:tcPr>
          <w:p w14:paraId="55F786AE" w14:textId="77777777" w:rsidR="00F77933" w:rsidRPr="009C018F" w:rsidRDefault="00000000" w:rsidP="009C018F">
            <w:pPr>
              <w:pStyle w:val="Tabletotal"/>
            </w:pPr>
            <w:sdt>
              <w:sdtPr>
                <w:id w:val="785080216"/>
                <w:placeholder>
                  <w:docPart w:val="544458F2EAF447D099E7597C84CED402"/>
                </w:placeholder>
                <w:temporary/>
                <w:showingPlcHdr/>
                <w15:appearance w15:val="hidden"/>
              </w:sdtPr>
              <w:sdtContent>
                <w:r w:rsidR="00F77933" w:rsidRPr="009C018F">
                  <w:rPr>
                    <w:lang w:val="en-GB" w:bidi="en-GB"/>
                  </w:rPr>
                  <w:t>NOV</w:t>
                </w:r>
              </w:sdtContent>
            </w:sdt>
          </w:p>
        </w:tc>
        <w:tc>
          <w:tcPr>
            <w:tcW w:w="823" w:type="dxa"/>
            <w:shd w:val="clear" w:color="auto" w:fill="F0CDA1" w:themeFill="accent1"/>
            <w:vAlign w:val="center"/>
            <w:hideMark/>
          </w:tcPr>
          <w:p w14:paraId="13F6A159" w14:textId="77777777" w:rsidR="00F77933" w:rsidRPr="009C018F" w:rsidRDefault="00000000" w:rsidP="009C018F">
            <w:pPr>
              <w:pStyle w:val="Tabletotal"/>
            </w:pPr>
            <w:sdt>
              <w:sdtPr>
                <w:id w:val="-367296327"/>
                <w:placeholder>
                  <w:docPart w:val="9287D5B50F054F1AA4224512DB766687"/>
                </w:placeholder>
                <w:temporary/>
                <w:showingPlcHdr/>
                <w15:appearance w15:val="hidden"/>
              </w:sdtPr>
              <w:sdtContent>
                <w:r w:rsidR="00F77933" w:rsidRPr="009C018F">
                  <w:rPr>
                    <w:lang w:val="en-GB" w:bidi="en-GB"/>
                  </w:rPr>
                  <w:t>DEC</w:t>
                </w:r>
              </w:sdtContent>
            </w:sdt>
          </w:p>
        </w:tc>
        <w:tc>
          <w:tcPr>
            <w:tcW w:w="823" w:type="dxa"/>
            <w:shd w:val="clear" w:color="auto" w:fill="F0CDA1" w:themeFill="accent1"/>
            <w:vAlign w:val="center"/>
            <w:hideMark/>
          </w:tcPr>
          <w:p w14:paraId="77988887" w14:textId="77777777" w:rsidR="00F77933" w:rsidRPr="009C018F" w:rsidRDefault="00000000" w:rsidP="009C018F">
            <w:pPr>
              <w:pStyle w:val="Tabletotal"/>
            </w:pPr>
            <w:sdt>
              <w:sdtPr>
                <w:id w:val="1088505587"/>
                <w:placeholder>
                  <w:docPart w:val="5DE74834B2CB412E9BEC22C674379F92"/>
                </w:placeholder>
                <w:temporary/>
                <w:showingPlcHdr/>
                <w15:appearance w15:val="hidden"/>
              </w:sdtPr>
              <w:sdtContent>
                <w:r w:rsidR="00F77933" w:rsidRPr="009C018F">
                  <w:rPr>
                    <w:lang w:val="en-GB" w:bidi="en-GB"/>
                  </w:rPr>
                  <w:t>YTD</w:t>
                </w:r>
              </w:sdtContent>
            </w:sdt>
          </w:p>
        </w:tc>
      </w:tr>
      <w:tr w:rsidR="00F77933" w:rsidRPr="00614293" w14:paraId="185812C1" w14:textId="77777777" w:rsidTr="00385D4D">
        <w:trPr>
          <w:trHeight w:val="300"/>
        </w:trPr>
        <w:tc>
          <w:tcPr>
            <w:tcW w:w="3014" w:type="dxa"/>
            <w:shd w:val="clear" w:color="auto" w:fill="F2F2F2" w:themeFill="background1" w:themeFillShade="F2"/>
            <w:vAlign w:val="center"/>
            <w:hideMark/>
          </w:tcPr>
          <w:p w14:paraId="5FE1BBF6" w14:textId="77777777" w:rsidR="00F77933" w:rsidRPr="00614293" w:rsidRDefault="00000000" w:rsidP="009C018F">
            <w:pPr>
              <w:pStyle w:val="TableText"/>
            </w:pPr>
            <w:sdt>
              <w:sdtPr>
                <w:id w:val="-1467271167"/>
                <w:placeholder>
                  <w:docPart w:val="75D8E7E4001A4EFAA8EC880B60765C96"/>
                </w:placeholder>
                <w:temporary/>
                <w:showingPlcHdr/>
                <w15:appearance w15:val="hidden"/>
              </w:sdtPr>
              <w:sdtContent>
                <w:r w:rsidR="00F77933" w:rsidRPr="00614293">
                  <w:rPr>
                    <w:lang w:val="en-GB" w:bidi="en-GB"/>
                  </w:rPr>
                  <w:t>Salaries &amp; wages</w:t>
                </w:r>
              </w:sdtContent>
            </w:sdt>
          </w:p>
        </w:tc>
        <w:tc>
          <w:tcPr>
            <w:tcW w:w="822" w:type="dxa"/>
            <w:shd w:val="clear" w:color="auto" w:fill="F2F2F2" w:themeFill="background1" w:themeFillShade="F2"/>
            <w:noWrap/>
            <w:vAlign w:val="center"/>
          </w:tcPr>
          <w:p w14:paraId="71F4AA2D"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52316A12"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4CBF19C4"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5A4C5D40"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3EA2536A"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7466EA50"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F2F2F2" w:themeFill="background1" w:themeFillShade="F2"/>
            <w:noWrap/>
            <w:vAlign w:val="center"/>
          </w:tcPr>
          <w:p w14:paraId="2B37F2FA"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1C713AA9"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3EE43711"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54216090"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1F8268E7"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68FF31AB"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21215F77"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36AF0E0B" w14:textId="77777777" w:rsidTr="00385D4D">
        <w:trPr>
          <w:trHeight w:val="300"/>
        </w:trPr>
        <w:tc>
          <w:tcPr>
            <w:tcW w:w="3014" w:type="dxa"/>
            <w:shd w:val="clear" w:color="auto" w:fill="auto"/>
            <w:vAlign w:val="center"/>
            <w:hideMark/>
          </w:tcPr>
          <w:p w14:paraId="05D42446" w14:textId="77777777" w:rsidR="00F77933" w:rsidRPr="00614293" w:rsidRDefault="00000000" w:rsidP="009C018F">
            <w:pPr>
              <w:pStyle w:val="TableText"/>
            </w:pPr>
            <w:sdt>
              <w:sdtPr>
                <w:id w:val="61378292"/>
                <w:placeholder>
                  <w:docPart w:val="829EAD14FFF9480A9A7FB64C7BB75D86"/>
                </w:placeholder>
                <w:temporary/>
                <w:showingPlcHdr/>
                <w15:appearance w15:val="hidden"/>
              </w:sdtPr>
              <w:sdtContent>
                <w:r w:rsidR="00F77933" w:rsidRPr="00614293">
                  <w:rPr>
                    <w:lang w:val="en-GB" w:bidi="en-GB"/>
                  </w:rPr>
                  <w:t>Marketing/Advertising</w:t>
                </w:r>
              </w:sdtContent>
            </w:sdt>
          </w:p>
        </w:tc>
        <w:tc>
          <w:tcPr>
            <w:tcW w:w="822" w:type="dxa"/>
            <w:shd w:val="clear" w:color="auto" w:fill="auto"/>
            <w:noWrap/>
            <w:vAlign w:val="center"/>
          </w:tcPr>
          <w:p w14:paraId="368040B6"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713F5131"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251AC528"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0F0A48DB"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1899AB50"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5A4DE6EA"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auto"/>
            <w:noWrap/>
            <w:vAlign w:val="center"/>
          </w:tcPr>
          <w:p w14:paraId="79A08A74"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1EEC701D"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6F95D8A2"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62A49F5B"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60826476"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0554ED1F"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2619611B"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5CE7F77E" w14:textId="77777777" w:rsidTr="00385D4D">
        <w:trPr>
          <w:trHeight w:val="300"/>
        </w:trPr>
        <w:tc>
          <w:tcPr>
            <w:tcW w:w="3014" w:type="dxa"/>
            <w:shd w:val="clear" w:color="auto" w:fill="F2F2F2" w:themeFill="background1" w:themeFillShade="F2"/>
            <w:vAlign w:val="center"/>
            <w:hideMark/>
          </w:tcPr>
          <w:p w14:paraId="74BA8F8A" w14:textId="77777777" w:rsidR="00F77933" w:rsidRPr="00614293" w:rsidRDefault="00000000" w:rsidP="009C018F">
            <w:pPr>
              <w:pStyle w:val="TableText"/>
            </w:pPr>
            <w:sdt>
              <w:sdtPr>
                <w:id w:val="538250199"/>
                <w:placeholder>
                  <w:docPart w:val="12D37A4475A54CAF8113378B263DB756"/>
                </w:placeholder>
                <w:temporary/>
                <w:showingPlcHdr/>
                <w15:appearance w15:val="hidden"/>
              </w:sdtPr>
              <w:sdtContent>
                <w:r w:rsidR="00F77933" w:rsidRPr="00614293">
                  <w:rPr>
                    <w:lang w:val="en-GB" w:bidi="en-GB"/>
                  </w:rPr>
                  <w:t>Sales commissions</w:t>
                </w:r>
              </w:sdtContent>
            </w:sdt>
          </w:p>
        </w:tc>
        <w:tc>
          <w:tcPr>
            <w:tcW w:w="822" w:type="dxa"/>
            <w:shd w:val="clear" w:color="auto" w:fill="F2F2F2" w:themeFill="background1" w:themeFillShade="F2"/>
            <w:noWrap/>
            <w:vAlign w:val="center"/>
          </w:tcPr>
          <w:p w14:paraId="34218F47"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0682713C"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553EC77D"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6477E531"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66A08062"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366A2BE9"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F2F2F2" w:themeFill="background1" w:themeFillShade="F2"/>
            <w:noWrap/>
            <w:vAlign w:val="center"/>
          </w:tcPr>
          <w:p w14:paraId="22234A3C"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3EE3A94D"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3EE2D015"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1E5578B1"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5003E794"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40D80B55"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3B378B4E"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500BB446" w14:textId="77777777" w:rsidTr="00385D4D">
        <w:trPr>
          <w:trHeight w:val="300"/>
        </w:trPr>
        <w:tc>
          <w:tcPr>
            <w:tcW w:w="3014" w:type="dxa"/>
            <w:shd w:val="clear" w:color="auto" w:fill="auto"/>
            <w:vAlign w:val="center"/>
            <w:hideMark/>
          </w:tcPr>
          <w:p w14:paraId="4A0E738A" w14:textId="77777777" w:rsidR="00F77933" w:rsidRPr="00614293" w:rsidRDefault="00000000" w:rsidP="009C018F">
            <w:pPr>
              <w:pStyle w:val="TableText"/>
            </w:pPr>
            <w:sdt>
              <w:sdtPr>
                <w:id w:val="1391465934"/>
                <w:placeholder>
                  <w:docPart w:val="41B49C236D434E24A6167526EAFE1F3D"/>
                </w:placeholder>
                <w:temporary/>
                <w:showingPlcHdr/>
                <w15:appearance w15:val="hidden"/>
              </w:sdtPr>
              <w:sdtContent>
                <w:r w:rsidR="00F77933" w:rsidRPr="00614293">
                  <w:rPr>
                    <w:lang w:val="en-GB" w:bidi="en-GB"/>
                  </w:rPr>
                  <w:t>Rent</w:t>
                </w:r>
              </w:sdtContent>
            </w:sdt>
          </w:p>
        </w:tc>
        <w:tc>
          <w:tcPr>
            <w:tcW w:w="822" w:type="dxa"/>
            <w:shd w:val="clear" w:color="auto" w:fill="auto"/>
            <w:noWrap/>
            <w:vAlign w:val="center"/>
          </w:tcPr>
          <w:p w14:paraId="27735C03"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0F9DA1A1"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2D4E5C5B"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3239D1BF"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6F305930"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2CDA673F"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auto"/>
            <w:noWrap/>
            <w:vAlign w:val="center"/>
          </w:tcPr>
          <w:p w14:paraId="51B7A970"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0DEC0774"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32E6B7D8"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5827B6FA"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06A3890A"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4ACCED8B"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32C1CE14"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47ACAC05" w14:textId="77777777" w:rsidTr="00385D4D">
        <w:trPr>
          <w:trHeight w:val="300"/>
        </w:trPr>
        <w:tc>
          <w:tcPr>
            <w:tcW w:w="3014" w:type="dxa"/>
            <w:shd w:val="clear" w:color="auto" w:fill="F2F2F2" w:themeFill="background1" w:themeFillShade="F2"/>
            <w:vAlign w:val="center"/>
            <w:hideMark/>
          </w:tcPr>
          <w:p w14:paraId="6C0FC78E" w14:textId="77777777" w:rsidR="00F77933" w:rsidRPr="00614293" w:rsidRDefault="00000000" w:rsidP="009C018F">
            <w:pPr>
              <w:pStyle w:val="TableText"/>
            </w:pPr>
            <w:sdt>
              <w:sdtPr>
                <w:id w:val="-411931949"/>
                <w:placeholder>
                  <w:docPart w:val="98FF93FCE4CD4A2691D3F8DF7858C9FC"/>
                </w:placeholder>
                <w:temporary/>
                <w:showingPlcHdr/>
                <w15:appearance w15:val="hidden"/>
              </w:sdtPr>
              <w:sdtContent>
                <w:r w:rsidR="00F77933" w:rsidRPr="00614293">
                  <w:rPr>
                    <w:lang w:val="en-GB" w:bidi="en-GB"/>
                  </w:rPr>
                  <w:t>Utilities</w:t>
                </w:r>
              </w:sdtContent>
            </w:sdt>
          </w:p>
        </w:tc>
        <w:tc>
          <w:tcPr>
            <w:tcW w:w="822" w:type="dxa"/>
            <w:shd w:val="clear" w:color="auto" w:fill="F2F2F2" w:themeFill="background1" w:themeFillShade="F2"/>
            <w:noWrap/>
            <w:vAlign w:val="center"/>
          </w:tcPr>
          <w:p w14:paraId="34678288"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02075D46"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6F91ECF1"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4C3BC154"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2B7493F3"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325CA25A"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F2F2F2" w:themeFill="background1" w:themeFillShade="F2"/>
            <w:noWrap/>
            <w:vAlign w:val="center"/>
          </w:tcPr>
          <w:p w14:paraId="26CD1EB4"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261FA839"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27855B77"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4212A605"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6077D3B9"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70024C1A"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232E70DE"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4A7FBEF8" w14:textId="77777777" w:rsidTr="00385D4D">
        <w:trPr>
          <w:trHeight w:val="300"/>
        </w:trPr>
        <w:tc>
          <w:tcPr>
            <w:tcW w:w="3014" w:type="dxa"/>
            <w:shd w:val="clear" w:color="auto" w:fill="auto"/>
            <w:vAlign w:val="center"/>
            <w:hideMark/>
          </w:tcPr>
          <w:p w14:paraId="46501E92" w14:textId="77777777" w:rsidR="00F77933" w:rsidRPr="00614293" w:rsidRDefault="00000000" w:rsidP="009C018F">
            <w:pPr>
              <w:pStyle w:val="TableText"/>
            </w:pPr>
            <w:sdt>
              <w:sdtPr>
                <w:id w:val="38323855"/>
                <w:placeholder>
                  <w:docPart w:val="4D32F14F9D3E491B97CCB962B95455C4"/>
                </w:placeholder>
                <w:temporary/>
                <w:showingPlcHdr/>
                <w15:appearance w15:val="hidden"/>
              </w:sdtPr>
              <w:sdtContent>
                <w:r w:rsidR="00F77933" w:rsidRPr="00614293">
                  <w:rPr>
                    <w:lang w:val="en-GB" w:bidi="en-GB"/>
                  </w:rPr>
                  <w:t>Website expenses</w:t>
                </w:r>
              </w:sdtContent>
            </w:sdt>
          </w:p>
        </w:tc>
        <w:tc>
          <w:tcPr>
            <w:tcW w:w="822" w:type="dxa"/>
            <w:shd w:val="clear" w:color="auto" w:fill="auto"/>
            <w:noWrap/>
            <w:vAlign w:val="center"/>
          </w:tcPr>
          <w:p w14:paraId="0AB1B051"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5DC5CEC4"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089A3004"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1E30B1C4"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4D207B67"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722AF808"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auto"/>
            <w:noWrap/>
            <w:vAlign w:val="center"/>
          </w:tcPr>
          <w:p w14:paraId="757A2E09"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6B44F518"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4F7B943A"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52F24E4F"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34B3135A"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54FA37B0"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1E374C88"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55D9C34C" w14:textId="77777777" w:rsidTr="00385D4D">
        <w:trPr>
          <w:trHeight w:val="300"/>
        </w:trPr>
        <w:tc>
          <w:tcPr>
            <w:tcW w:w="3014" w:type="dxa"/>
            <w:shd w:val="clear" w:color="auto" w:fill="F2F2F2" w:themeFill="background1" w:themeFillShade="F2"/>
            <w:vAlign w:val="center"/>
            <w:hideMark/>
          </w:tcPr>
          <w:p w14:paraId="21CE0776" w14:textId="77777777" w:rsidR="00F77933" w:rsidRPr="00614293" w:rsidRDefault="00000000" w:rsidP="009C018F">
            <w:pPr>
              <w:pStyle w:val="TableText"/>
            </w:pPr>
            <w:sdt>
              <w:sdtPr>
                <w:id w:val="-1362120533"/>
                <w:placeholder>
                  <w:docPart w:val="65AED80B9E364130BC4A6336F7FE18BA"/>
                </w:placeholder>
                <w:temporary/>
                <w:showingPlcHdr/>
                <w15:appearance w15:val="hidden"/>
              </w:sdtPr>
              <w:sdtContent>
                <w:r w:rsidR="00F77933" w:rsidRPr="00614293">
                  <w:rPr>
                    <w:lang w:val="en-GB" w:bidi="en-GB"/>
                  </w:rPr>
                  <w:t>Internet/Phone</w:t>
                </w:r>
              </w:sdtContent>
            </w:sdt>
          </w:p>
        </w:tc>
        <w:tc>
          <w:tcPr>
            <w:tcW w:w="822" w:type="dxa"/>
            <w:shd w:val="clear" w:color="auto" w:fill="F2F2F2" w:themeFill="background1" w:themeFillShade="F2"/>
            <w:noWrap/>
            <w:vAlign w:val="center"/>
          </w:tcPr>
          <w:p w14:paraId="78010BC3"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5B2D2622"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6E1CCE93"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622DD0A4"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12AA0B82"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20882B3B"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F2F2F2" w:themeFill="background1" w:themeFillShade="F2"/>
            <w:noWrap/>
            <w:vAlign w:val="center"/>
          </w:tcPr>
          <w:p w14:paraId="22EF4855"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50B6ACCF"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0B10696E"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0FA9477A"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6C27D4BB"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4F18F9BA"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0C312EB6"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28FB8C25" w14:textId="77777777" w:rsidTr="00385D4D">
        <w:trPr>
          <w:trHeight w:val="300"/>
        </w:trPr>
        <w:tc>
          <w:tcPr>
            <w:tcW w:w="3014" w:type="dxa"/>
            <w:shd w:val="clear" w:color="auto" w:fill="auto"/>
            <w:vAlign w:val="center"/>
            <w:hideMark/>
          </w:tcPr>
          <w:p w14:paraId="1E2629E1" w14:textId="77777777" w:rsidR="00F77933" w:rsidRPr="00614293" w:rsidRDefault="00000000" w:rsidP="009C018F">
            <w:pPr>
              <w:pStyle w:val="TableText"/>
            </w:pPr>
            <w:sdt>
              <w:sdtPr>
                <w:id w:val="-642124066"/>
                <w:placeholder>
                  <w:docPart w:val="088CF5D3B66147B5B6239EAA55020A7E"/>
                </w:placeholder>
                <w:temporary/>
                <w:showingPlcHdr/>
                <w15:appearance w15:val="hidden"/>
              </w:sdtPr>
              <w:sdtContent>
                <w:r w:rsidR="00F77933" w:rsidRPr="00614293">
                  <w:rPr>
                    <w:lang w:val="en-GB" w:bidi="en-GB"/>
                  </w:rPr>
                  <w:t>Insurance</w:t>
                </w:r>
              </w:sdtContent>
            </w:sdt>
          </w:p>
        </w:tc>
        <w:tc>
          <w:tcPr>
            <w:tcW w:w="822" w:type="dxa"/>
            <w:shd w:val="clear" w:color="auto" w:fill="auto"/>
            <w:noWrap/>
            <w:vAlign w:val="center"/>
          </w:tcPr>
          <w:p w14:paraId="39216C76"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524ACEE5"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1AF013D7"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0735E11F"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390A16B6"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531623A6"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auto"/>
            <w:noWrap/>
            <w:vAlign w:val="center"/>
          </w:tcPr>
          <w:p w14:paraId="136287DA"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460262ED"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649A08CB"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045046C4"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16B779B7"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17C510EA"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7E2693A8"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2A5BDDA5" w14:textId="77777777" w:rsidTr="00385D4D">
        <w:trPr>
          <w:trHeight w:val="300"/>
        </w:trPr>
        <w:tc>
          <w:tcPr>
            <w:tcW w:w="3014" w:type="dxa"/>
            <w:shd w:val="clear" w:color="auto" w:fill="F2F2F2" w:themeFill="background1" w:themeFillShade="F2"/>
            <w:vAlign w:val="center"/>
            <w:hideMark/>
          </w:tcPr>
          <w:p w14:paraId="553C2183" w14:textId="77777777" w:rsidR="00F77933" w:rsidRPr="00614293" w:rsidRDefault="00000000" w:rsidP="009C018F">
            <w:pPr>
              <w:pStyle w:val="TableText"/>
            </w:pPr>
            <w:sdt>
              <w:sdtPr>
                <w:id w:val="632454194"/>
                <w:placeholder>
                  <w:docPart w:val="96010BA02CEC406C80B35D75A9309B29"/>
                </w:placeholder>
                <w:temporary/>
                <w:showingPlcHdr/>
                <w15:appearance w15:val="hidden"/>
              </w:sdtPr>
              <w:sdtContent>
                <w:r w:rsidR="00F77933" w:rsidRPr="00614293">
                  <w:rPr>
                    <w:lang w:val="en-GB" w:bidi="en-GB"/>
                  </w:rPr>
                  <w:t>Travel</w:t>
                </w:r>
              </w:sdtContent>
            </w:sdt>
          </w:p>
        </w:tc>
        <w:tc>
          <w:tcPr>
            <w:tcW w:w="822" w:type="dxa"/>
            <w:shd w:val="clear" w:color="auto" w:fill="F2F2F2" w:themeFill="background1" w:themeFillShade="F2"/>
            <w:noWrap/>
            <w:vAlign w:val="center"/>
          </w:tcPr>
          <w:p w14:paraId="7EDE6FA9"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366E94C4"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4B4DEC1C"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0767BDE6"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31ECDE39"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6715F6FD"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F2F2F2" w:themeFill="background1" w:themeFillShade="F2"/>
            <w:noWrap/>
            <w:vAlign w:val="center"/>
          </w:tcPr>
          <w:p w14:paraId="50B13049"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38963B55"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766F0B69"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1D15ABB0"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6368522E"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3425A759"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2391C5BE"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73F218D5" w14:textId="77777777" w:rsidTr="00385D4D">
        <w:trPr>
          <w:trHeight w:val="300"/>
        </w:trPr>
        <w:tc>
          <w:tcPr>
            <w:tcW w:w="3014" w:type="dxa"/>
            <w:shd w:val="clear" w:color="auto" w:fill="auto"/>
            <w:vAlign w:val="center"/>
            <w:hideMark/>
          </w:tcPr>
          <w:p w14:paraId="2152D1B1" w14:textId="77777777" w:rsidR="00F77933" w:rsidRPr="00614293" w:rsidRDefault="00000000" w:rsidP="009C018F">
            <w:pPr>
              <w:pStyle w:val="TableText"/>
            </w:pPr>
            <w:sdt>
              <w:sdtPr>
                <w:id w:val="-494801717"/>
                <w:placeholder>
                  <w:docPart w:val="310C9EA3CF8A4232A9F9776C67101242"/>
                </w:placeholder>
                <w:temporary/>
                <w:showingPlcHdr/>
                <w15:appearance w15:val="hidden"/>
              </w:sdtPr>
              <w:sdtContent>
                <w:r w:rsidR="00F77933" w:rsidRPr="00614293">
                  <w:rPr>
                    <w:lang w:val="en-GB" w:bidi="en-GB"/>
                  </w:rPr>
                  <w:t>Legal/Accounting</w:t>
                </w:r>
              </w:sdtContent>
            </w:sdt>
          </w:p>
        </w:tc>
        <w:tc>
          <w:tcPr>
            <w:tcW w:w="822" w:type="dxa"/>
            <w:shd w:val="clear" w:color="auto" w:fill="auto"/>
            <w:noWrap/>
            <w:vAlign w:val="center"/>
          </w:tcPr>
          <w:p w14:paraId="01434979"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0D665617"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2A016D80"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13D28EDF"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0FBFC829"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4B6E7F22"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auto"/>
            <w:noWrap/>
            <w:vAlign w:val="center"/>
          </w:tcPr>
          <w:p w14:paraId="69102051"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2AB4A73B"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6F805A2C"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2A103EB9"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4C43190C"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4524B308"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2BF5134C"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03585D86" w14:textId="77777777" w:rsidTr="00385D4D">
        <w:trPr>
          <w:trHeight w:val="300"/>
        </w:trPr>
        <w:tc>
          <w:tcPr>
            <w:tcW w:w="3014" w:type="dxa"/>
            <w:shd w:val="clear" w:color="auto" w:fill="F2F2F2" w:themeFill="background1" w:themeFillShade="F2"/>
            <w:vAlign w:val="center"/>
            <w:hideMark/>
          </w:tcPr>
          <w:p w14:paraId="29AF957F" w14:textId="77777777" w:rsidR="00F77933" w:rsidRPr="00614293" w:rsidRDefault="00000000" w:rsidP="009C018F">
            <w:pPr>
              <w:pStyle w:val="TableText"/>
            </w:pPr>
            <w:sdt>
              <w:sdtPr>
                <w:id w:val="-552846142"/>
                <w:placeholder>
                  <w:docPart w:val="EF3045DF41634C10937AEBD3B8686818"/>
                </w:placeholder>
                <w:temporary/>
                <w:showingPlcHdr/>
                <w15:appearance w15:val="hidden"/>
              </w:sdtPr>
              <w:sdtContent>
                <w:r w:rsidR="00F77933" w:rsidRPr="00614293">
                  <w:rPr>
                    <w:lang w:val="en-GB" w:bidi="en-GB"/>
                  </w:rPr>
                  <w:t>Office supplies</w:t>
                </w:r>
              </w:sdtContent>
            </w:sdt>
          </w:p>
        </w:tc>
        <w:tc>
          <w:tcPr>
            <w:tcW w:w="822" w:type="dxa"/>
            <w:shd w:val="clear" w:color="auto" w:fill="F2F2F2" w:themeFill="background1" w:themeFillShade="F2"/>
            <w:noWrap/>
            <w:vAlign w:val="center"/>
          </w:tcPr>
          <w:p w14:paraId="5006F530"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35F91A4A"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30725948"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2DD7F52D"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50E586E7"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107537AB"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F2F2F2" w:themeFill="background1" w:themeFillShade="F2"/>
            <w:noWrap/>
            <w:vAlign w:val="center"/>
          </w:tcPr>
          <w:p w14:paraId="7BE5563C"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282A4810"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791B68D9"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2B924146"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24DED866"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14207CDA"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3D6268B9"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06673E5E" w14:textId="77777777" w:rsidTr="00385D4D">
        <w:trPr>
          <w:trHeight w:val="300"/>
        </w:trPr>
        <w:tc>
          <w:tcPr>
            <w:tcW w:w="3014" w:type="dxa"/>
            <w:shd w:val="clear" w:color="auto" w:fill="auto"/>
            <w:vAlign w:val="center"/>
            <w:hideMark/>
          </w:tcPr>
          <w:p w14:paraId="700888C3" w14:textId="77777777" w:rsidR="00F77933" w:rsidRPr="00614293" w:rsidRDefault="00000000" w:rsidP="009C018F">
            <w:pPr>
              <w:pStyle w:val="TableText"/>
            </w:pPr>
            <w:sdt>
              <w:sdtPr>
                <w:id w:val="-1141419006"/>
                <w:placeholder>
                  <w:docPart w:val="1AABF1DC40F1440B913D1845AE2F0DEF"/>
                </w:placeholder>
                <w:temporary/>
                <w:showingPlcHdr/>
                <w15:appearance w15:val="hidden"/>
              </w:sdtPr>
              <w:sdtContent>
                <w:r w:rsidR="00F77933" w:rsidRPr="00614293">
                  <w:rPr>
                    <w:lang w:val="en-GB" w:bidi="en-GB"/>
                  </w:rPr>
                  <w:t>Interest expense</w:t>
                </w:r>
              </w:sdtContent>
            </w:sdt>
          </w:p>
        </w:tc>
        <w:tc>
          <w:tcPr>
            <w:tcW w:w="822" w:type="dxa"/>
            <w:shd w:val="clear" w:color="auto" w:fill="auto"/>
            <w:noWrap/>
            <w:vAlign w:val="center"/>
          </w:tcPr>
          <w:p w14:paraId="12738BB1"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75C2B9AC"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4A59FA6A"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78E882F4"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0AF4D1AA"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6D1C2685"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auto"/>
            <w:noWrap/>
            <w:vAlign w:val="center"/>
          </w:tcPr>
          <w:p w14:paraId="6BFEAC42"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24234834"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7895BFD7"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23ED89DA"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6ACE35A7"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03ED301F"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3D5BD0D5"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5904A870" w14:textId="77777777" w:rsidTr="00385D4D">
        <w:trPr>
          <w:trHeight w:val="300"/>
        </w:trPr>
        <w:tc>
          <w:tcPr>
            <w:tcW w:w="3014" w:type="dxa"/>
            <w:shd w:val="clear" w:color="auto" w:fill="F2F2F2" w:themeFill="background1" w:themeFillShade="F2"/>
            <w:vAlign w:val="center"/>
            <w:hideMark/>
          </w:tcPr>
          <w:p w14:paraId="41D05E76" w14:textId="77777777" w:rsidR="00F77933" w:rsidRPr="00614293" w:rsidRDefault="00000000" w:rsidP="009C018F">
            <w:pPr>
              <w:pStyle w:val="TableText"/>
            </w:pPr>
            <w:sdt>
              <w:sdtPr>
                <w:id w:val="-208794511"/>
                <w:placeholder>
                  <w:docPart w:val="B435B3BCF301421B81ED331B86BE9117"/>
                </w:placeholder>
                <w:temporary/>
                <w:showingPlcHdr/>
                <w15:appearance w15:val="hidden"/>
              </w:sdtPr>
              <w:sdtContent>
                <w:r w:rsidR="00F77933" w:rsidRPr="00614293">
                  <w:rPr>
                    <w:lang w:val="en-GB" w:bidi="en-GB"/>
                  </w:rPr>
                  <w:t>Other 1</w:t>
                </w:r>
              </w:sdtContent>
            </w:sdt>
          </w:p>
        </w:tc>
        <w:tc>
          <w:tcPr>
            <w:tcW w:w="822" w:type="dxa"/>
            <w:shd w:val="clear" w:color="auto" w:fill="F2F2F2" w:themeFill="background1" w:themeFillShade="F2"/>
            <w:noWrap/>
            <w:vAlign w:val="center"/>
          </w:tcPr>
          <w:p w14:paraId="71C4A530"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200217DA"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0B59D1F4"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0FD82342"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71CD557E"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6D55BDA7"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F2F2F2" w:themeFill="background1" w:themeFillShade="F2"/>
            <w:noWrap/>
            <w:vAlign w:val="center"/>
          </w:tcPr>
          <w:p w14:paraId="0D59ABAD"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441BD700"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7B13FBF4"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48B5C17E"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7FCCD05E"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6F629EEE"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3578092C" w14:textId="77777777" w:rsidR="00F77933" w:rsidRPr="00614293" w:rsidRDefault="00F77933" w:rsidP="009C018F">
            <w:pPr>
              <w:pStyle w:val="TableText"/>
              <w:rPr>
                <w:rFonts w:ascii="Calibri" w:eastAsia="Times New Roman" w:hAnsi="Calibri" w:cs="Calibri"/>
                <w:color w:val="2F2F2F"/>
                <w:szCs w:val="18"/>
              </w:rPr>
            </w:pPr>
          </w:p>
        </w:tc>
      </w:tr>
      <w:tr w:rsidR="00F77933" w:rsidRPr="009C018F" w14:paraId="4F43FACD" w14:textId="77777777" w:rsidTr="00385D4D">
        <w:trPr>
          <w:trHeight w:val="300"/>
        </w:trPr>
        <w:tc>
          <w:tcPr>
            <w:tcW w:w="3014" w:type="dxa"/>
            <w:shd w:val="clear" w:color="auto" w:fill="auto"/>
            <w:vAlign w:val="center"/>
            <w:hideMark/>
          </w:tcPr>
          <w:p w14:paraId="22BEA728" w14:textId="77777777" w:rsidR="00F77933" w:rsidRPr="009C018F" w:rsidRDefault="00000000" w:rsidP="009C018F">
            <w:pPr>
              <w:pStyle w:val="TableTextbold"/>
            </w:pPr>
            <w:sdt>
              <w:sdtPr>
                <w:id w:val="-1386864188"/>
                <w:placeholder>
                  <w:docPart w:val="A6773846A68042A3879384350EB2C173"/>
                </w:placeholder>
                <w:temporary/>
                <w:showingPlcHdr/>
                <w15:appearance w15:val="hidden"/>
              </w:sdtPr>
              <w:sdtContent>
                <w:r w:rsidR="00F77933" w:rsidRPr="009C018F">
                  <w:rPr>
                    <w:lang w:val="en-GB" w:bidi="en-GB"/>
                  </w:rPr>
                  <w:t>Total expenses</w:t>
                </w:r>
              </w:sdtContent>
            </w:sdt>
          </w:p>
        </w:tc>
        <w:tc>
          <w:tcPr>
            <w:tcW w:w="822" w:type="dxa"/>
            <w:shd w:val="clear" w:color="auto" w:fill="auto"/>
            <w:noWrap/>
            <w:vAlign w:val="center"/>
          </w:tcPr>
          <w:p w14:paraId="071F748A" w14:textId="77777777" w:rsidR="00F77933" w:rsidRPr="009C018F" w:rsidRDefault="00F77933" w:rsidP="009C018F">
            <w:pPr>
              <w:pStyle w:val="TableTextbold"/>
            </w:pPr>
          </w:p>
        </w:tc>
        <w:tc>
          <w:tcPr>
            <w:tcW w:w="823" w:type="dxa"/>
            <w:shd w:val="clear" w:color="auto" w:fill="auto"/>
            <w:noWrap/>
            <w:vAlign w:val="center"/>
          </w:tcPr>
          <w:p w14:paraId="5CC67ECA" w14:textId="77777777" w:rsidR="00F77933" w:rsidRPr="009C018F" w:rsidRDefault="00F77933" w:rsidP="009C018F">
            <w:pPr>
              <w:pStyle w:val="TableTextbold"/>
            </w:pPr>
          </w:p>
        </w:tc>
        <w:tc>
          <w:tcPr>
            <w:tcW w:w="822" w:type="dxa"/>
            <w:shd w:val="clear" w:color="auto" w:fill="auto"/>
            <w:noWrap/>
            <w:vAlign w:val="center"/>
          </w:tcPr>
          <w:p w14:paraId="45FAEF1D" w14:textId="77777777" w:rsidR="00F77933" w:rsidRPr="009C018F" w:rsidRDefault="00F77933" w:rsidP="009C018F">
            <w:pPr>
              <w:pStyle w:val="TableTextbold"/>
            </w:pPr>
          </w:p>
        </w:tc>
        <w:tc>
          <w:tcPr>
            <w:tcW w:w="823" w:type="dxa"/>
            <w:shd w:val="clear" w:color="auto" w:fill="auto"/>
            <w:noWrap/>
            <w:vAlign w:val="center"/>
          </w:tcPr>
          <w:p w14:paraId="46B3FC4F" w14:textId="77777777" w:rsidR="00F77933" w:rsidRPr="009C018F" w:rsidRDefault="00F77933" w:rsidP="009C018F">
            <w:pPr>
              <w:pStyle w:val="TableTextbold"/>
            </w:pPr>
          </w:p>
        </w:tc>
        <w:tc>
          <w:tcPr>
            <w:tcW w:w="823" w:type="dxa"/>
            <w:shd w:val="clear" w:color="auto" w:fill="auto"/>
            <w:noWrap/>
            <w:vAlign w:val="center"/>
          </w:tcPr>
          <w:p w14:paraId="01E33533" w14:textId="77777777" w:rsidR="00F77933" w:rsidRPr="009C018F" w:rsidRDefault="00F77933" w:rsidP="009C018F">
            <w:pPr>
              <w:pStyle w:val="TableTextbold"/>
            </w:pPr>
          </w:p>
        </w:tc>
        <w:tc>
          <w:tcPr>
            <w:tcW w:w="822" w:type="dxa"/>
            <w:shd w:val="clear" w:color="auto" w:fill="auto"/>
            <w:noWrap/>
            <w:vAlign w:val="center"/>
          </w:tcPr>
          <w:p w14:paraId="047C987C" w14:textId="77777777" w:rsidR="00F77933" w:rsidRPr="009C018F" w:rsidRDefault="00F77933" w:rsidP="009C018F">
            <w:pPr>
              <w:pStyle w:val="TableTextbold"/>
            </w:pPr>
          </w:p>
        </w:tc>
        <w:tc>
          <w:tcPr>
            <w:tcW w:w="823" w:type="dxa"/>
            <w:gridSpan w:val="2"/>
            <w:shd w:val="clear" w:color="auto" w:fill="auto"/>
            <w:noWrap/>
            <w:vAlign w:val="center"/>
          </w:tcPr>
          <w:p w14:paraId="3AF26DF2" w14:textId="77777777" w:rsidR="00F77933" w:rsidRPr="009C018F" w:rsidRDefault="00F77933" w:rsidP="009C018F">
            <w:pPr>
              <w:pStyle w:val="TableTextbold"/>
            </w:pPr>
          </w:p>
        </w:tc>
        <w:tc>
          <w:tcPr>
            <w:tcW w:w="822" w:type="dxa"/>
            <w:shd w:val="clear" w:color="auto" w:fill="auto"/>
            <w:noWrap/>
            <w:vAlign w:val="center"/>
          </w:tcPr>
          <w:p w14:paraId="01709D6C" w14:textId="77777777" w:rsidR="00F77933" w:rsidRPr="009C018F" w:rsidRDefault="00F77933" w:rsidP="009C018F">
            <w:pPr>
              <w:pStyle w:val="TableTextbold"/>
            </w:pPr>
          </w:p>
        </w:tc>
        <w:tc>
          <w:tcPr>
            <w:tcW w:w="823" w:type="dxa"/>
            <w:shd w:val="clear" w:color="auto" w:fill="auto"/>
            <w:noWrap/>
            <w:vAlign w:val="center"/>
          </w:tcPr>
          <w:p w14:paraId="5853EB7C" w14:textId="77777777" w:rsidR="00F77933" w:rsidRPr="009C018F" w:rsidRDefault="00F77933" w:rsidP="009C018F">
            <w:pPr>
              <w:pStyle w:val="TableTextbold"/>
            </w:pPr>
          </w:p>
        </w:tc>
        <w:tc>
          <w:tcPr>
            <w:tcW w:w="823" w:type="dxa"/>
            <w:shd w:val="clear" w:color="auto" w:fill="auto"/>
            <w:noWrap/>
            <w:vAlign w:val="center"/>
          </w:tcPr>
          <w:p w14:paraId="267DD72E" w14:textId="77777777" w:rsidR="00F77933" w:rsidRPr="009C018F" w:rsidRDefault="00F77933" w:rsidP="009C018F">
            <w:pPr>
              <w:pStyle w:val="TableTextbold"/>
            </w:pPr>
          </w:p>
        </w:tc>
        <w:tc>
          <w:tcPr>
            <w:tcW w:w="822" w:type="dxa"/>
            <w:shd w:val="clear" w:color="auto" w:fill="auto"/>
            <w:noWrap/>
            <w:vAlign w:val="center"/>
          </w:tcPr>
          <w:p w14:paraId="44B4CA90" w14:textId="77777777" w:rsidR="00F77933" w:rsidRPr="009C018F" w:rsidRDefault="00F77933" w:rsidP="009C018F">
            <w:pPr>
              <w:pStyle w:val="TableTextbold"/>
            </w:pPr>
          </w:p>
        </w:tc>
        <w:tc>
          <w:tcPr>
            <w:tcW w:w="823" w:type="dxa"/>
            <w:shd w:val="clear" w:color="auto" w:fill="auto"/>
            <w:noWrap/>
            <w:vAlign w:val="center"/>
          </w:tcPr>
          <w:p w14:paraId="66CBE1C2" w14:textId="77777777" w:rsidR="00F77933" w:rsidRPr="009C018F" w:rsidRDefault="00F77933" w:rsidP="009C018F">
            <w:pPr>
              <w:pStyle w:val="TableTextbold"/>
            </w:pPr>
          </w:p>
        </w:tc>
        <w:tc>
          <w:tcPr>
            <w:tcW w:w="823" w:type="dxa"/>
            <w:shd w:val="clear" w:color="auto" w:fill="auto"/>
            <w:noWrap/>
            <w:vAlign w:val="center"/>
          </w:tcPr>
          <w:p w14:paraId="36A0BB73" w14:textId="77777777" w:rsidR="00F77933" w:rsidRPr="009C018F" w:rsidRDefault="00F77933" w:rsidP="009C018F">
            <w:pPr>
              <w:pStyle w:val="TableTextbold"/>
            </w:pPr>
          </w:p>
        </w:tc>
      </w:tr>
      <w:tr w:rsidR="00F77933" w:rsidRPr="009C018F" w14:paraId="1A62211E" w14:textId="77777777" w:rsidTr="00385D4D">
        <w:trPr>
          <w:trHeight w:val="300"/>
        </w:trPr>
        <w:tc>
          <w:tcPr>
            <w:tcW w:w="3014" w:type="dxa"/>
            <w:shd w:val="clear" w:color="auto" w:fill="F2F2F2" w:themeFill="background1" w:themeFillShade="F2"/>
            <w:vAlign w:val="center"/>
            <w:hideMark/>
          </w:tcPr>
          <w:p w14:paraId="7DF96402" w14:textId="77777777" w:rsidR="00F77933" w:rsidRPr="009C018F" w:rsidRDefault="00000000" w:rsidP="009C018F">
            <w:pPr>
              <w:pStyle w:val="TableTextbold"/>
            </w:pPr>
            <w:sdt>
              <w:sdtPr>
                <w:id w:val="1247996099"/>
                <w:placeholder>
                  <w:docPart w:val="7A0DC4AA1AD64FE2823A8FCBDBE52C15"/>
                </w:placeholder>
                <w:temporary/>
                <w:showingPlcHdr/>
                <w15:appearance w15:val="hidden"/>
              </w:sdtPr>
              <w:sdtContent>
                <w:r w:rsidR="00F77933" w:rsidRPr="009C018F">
                  <w:rPr>
                    <w:lang w:val="en-GB" w:bidi="en-GB"/>
                  </w:rPr>
                  <w:t>Income before taxes</w:t>
                </w:r>
              </w:sdtContent>
            </w:sdt>
          </w:p>
        </w:tc>
        <w:tc>
          <w:tcPr>
            <w:tcW w:w="822" w:type="dxa"/>
            <w:shd w:val="clear" w:color="auto" w:fill="F2F2F2" w:themeFill="background1" w:themeFillShade="F2"/>
            <w:noWrap/>
            <w:vAlign w:val="center"/>
          </w:tcPr>
          <w:p w14:paraId="637EA340"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0C49B847"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032F3019"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4454DA51"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064827DA"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192D992F" w14:textId="77777777" w:rsidR="00F77933" w:rsidRPr="009C018F" w:rsidRDefault="00F77933" w:rsidP="009C018F">
            <w:pPr>
              <w:pStyle w:val="TableTextbold"/>
            </w:pPr>
          </w:p>
        </w:tc>
        <w:tc>
          <w:tcPr>
            <w:tcW w:w="823" w:type="dxa"/>
            <w:gridSpan w:val="2"/>
            <w:shd w:val="clear" w:color="auto" w:fill="F2F2F2" w:themeFill="background1" w:themeFillShade="F2"/>
            <w:noWrap/>
            <w:vAlign w:val="center"/>
          </w:tcPr>
          <w:p w14:paraId="055A6264"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777D4049"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1B1825EF"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08740D95"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6739B2BE"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2B8B03E8"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0F21AFCE" w14:textId="77777777" w:rsidR="00F77933" w:rsidRPr="009C018F" w:rsidRDefault="00F77933" w:rsidP="009C018F">
            <w:pPr>
              <w:pStyle w:val="TableTextbold"/>
            </w:pPr>
          </w:p>
        </w:tc>
      </w:tr>
      <w:tr w:rsidR="00F77933" w:rsidRPr="009C018F" w14:paraId="117B0909" w14:textId="77777777" w:rsidTr="00385D4D">
        <w:trPr>
          <w:trHeight w:val="300"/>
        </w:trPr>
        <w:tc>
          <w:tcPr>
            <w:tcW w:w="3014" w:type="dxa"/>
            <w:shd w:val="clear" w:color="auto" w:fill="auto"/>
            <w:vAlign w:val="center"/>
            <w:hideMark/>
          </w:tcPr>
          <w:p w14:paraId="419D46FA" w14:textId="77777777" w:rsidR="00F77933" w:rsidRPr="009C018F" w:rsidRDefault="00000000" w:rsidP="009C018F">
            <w:pPr>
              <w:pStyle w:val="TableTextbold"/>
            </w:pPr>
            <w:sdt>
              <w:sdtPr>
                <w:id w:val="-757049571"/>
                <w:placeholder>
                  <w:docPart w:val="68A5E2A82BDF44209DB98D7FCEE9BEFD"/>
                </w:placeholder>
                <w:temporary/>
                <w:showingPlcHdr/>
                <w15:appearance w15:val="hidden"/>
              </w:sdtPr>
              <w:sdtContent>
                <w:r w:rsidR="00F77933" w:rsidRPr="009C018F">
                  <w:rPr>
                    <w:lang w:val="en-GB" w:bidi="en-GB"/>
                  </w:rPr>
                  <w:t>Income tax expense</w:t>
                </w:r>
              </w:sdtContent>
            </w:sdt>
          </w:p>
        </w:tc>
        <w:tc>
          <w:tcPr>
            <w:tcW w:w="822" w:type="dxa"/>
            <w:shd w:val="clear" w:color="auto" w:fill="auto"/>
            <w:noWrap/>
            <w:vAlign w:val="center"/>
          </w:tcPr>
          <w:p w14:paraId="49B8BECF" w14:textId="77777777" w:rsidR="00F77933" w:rsidRPr="009C018F" w:rsidRDefault="00F77933" w:rsidP="009C018F">
            <w:pPr>
              <w:pStyle w:val="TableTextbold"/>
            </w:pPr>
          </w:p>
        </w:tc>
        <w:tc>
          <w:tcPr>
            <w:tcW w:w="823" w:type="dxa"/>
            <w:shd w:val="clear" w:color="auto" w:fill="auto"/>
            <w:noWrap/>
            <w:vAlign w:val="center"/>
          </w:tcPr>
          <w:p w14:paraId="4F7CEACF" w14:textId="77777777" w:rsidR="00F77933" w:rsidRPr="009C018F" w:rsidRDefault="00F77933" w:rsidP="009C018F">
            <w:pPr>
              <w:pStyle w:val="TableTextbold"/>
            </w:pPr>
          </w:p>
        </w:tc>
        <w:tc>
          <w:tcPr>
            <w:tcW w:w="822" w:type="dxa"/>
            <w:shd w:val="clear" w:color="auto" w:fill="auto"/>
            <w:noWrap/>
            <w:vAlign w:val="center"/>
          </w:tcPr>
          <w:p w14:paraId="0648D85A" w14:textId="77777777" w:rsidR="00F77933" w:rsidRPr="009C018F" w:rsidRDefault="00F77933" w:rsidP="009C018F">
            <w:pPr>
              <w:pStyle w:val="TableTextbold"/>
            </w:pPr>
          </w:p>
        </w:tc>
        <w:tc>
          <w:tcPr>
            <w:tcW w:w="823" w:type="dxa"/>
            <w:shd w:val="clear" w:color="auto" w:fill="auto"/>
            <w:noWrap/>
            <w:vAlign w:val="center"/>
          </w:tcPr>
          <w:p w14:paraId="33A09D4F" w14:textId="77777777" w:rsidR="00F77933" w:rsidRPr="009C018F" w:rsidRDefault="00F77933" w:rsidP="009C018F">
            <w:pPr>
              <w:pStyle w:val="TableTextbold"/>
            </w:pPr>
          </w:p>
        </w:tc>
        <w:tc>
          <w:tcPr>
            <w:tcW w:w="823" w:type="dxa"/>
            <w:shd w:val="clear" w:color="auto" w:fill="auto"/>
            <w:noWrap/>
            <w:vAlign w:val="center"/>
          </w:tcPr>
          <w:p w14:paraId="33BFA469" w14:textId="77777777" w:rsidR="00F77933" w:rsidRPr="009C018F" w:rsidRDefault="00F77933" w:rsidP="009C018F">
            <w:pPr>
              <w:pStyle w:val="TableTextbold"/>
            </w:pPr>
          </w:p>
        </w:tc>
        <w:tc>
          <w:tcPr>
            <w:tcW w:w="822" w:type="dxa"/>
            <w:shd w:val="clear" w:color="auto" w:fill="auto"/>
            <w:noWrap/>
            <w:vAlign w:val="center"/>
          </w:tcPr>
          <w:p w14:paraId="5A131946" w14:textId="77777777" w:rsidR="00F77933" w:rsidRPr="009C018F" w:rsidRDefault="00F77933" w:rsidP="009C018F">
            <w:pPr>
              <w:pStyle w:val="TableTextbold"/>
            </w:pPr>
          </w:p>
        </w:tc>
        <w:tc>
          <w:tcPr>
            <w:tcW w:w="823" w:type="dxa"/>
            <w:gridSpan w:val="2"/>
            <w:shd w:val="clear" w:color="auto" w:fill="auto"/>
            <w:noWrap/>
            <w:vAlign w:val="center"/>
          </w:tcPr>
          <w:p w14:paraId="29BD770F" w14:textId="77777777" w:rsidR="00F77933" w:rsidRPr="009C018F" w:rsidRDefault="00F77933" w:rsidP="009C018F">
            <w:pPr>
              <w:pStyle w:val="TableTextbold"/>
            </w:pPr>
          </w:p>
        </w:tc>
        <w:tc>
          <w:tcPr>
            <w:tcW w:w="822" w:type="dxa"/>
            <w:shd w:val="clear" w:color="auto" w:fill="auto"/>
            <w:noWrap/>
            <w:vAlign w:val="center"/>
          </w:tcPr>
          <w:p w14:paraId="648D521D" w14:textId="77777777" w:rsidR="00F77933" w:rsidRPr="009C018F" w:rsidRDefault="00F77933" w:rsidP="009C018F">
            <w:pPr>
              <w:pStyle w:val="TableTextbold"/>
            </w:pPr>
          </w:p>
        </w:tc>
        <w:tc>
          <w:tcPr>
            <w:tcW w:w="823" w:type="dxa"/>
            <w:shd w:val="clear" w:color="auto" w:fill="auto"/>
            <w:noWrap/>
            <w:vAlign w:val="center"/>
          </w:tcPr>
          <w:p w14:paraId="1C94104F" w14:textId="77777777" w:rsidR="00F77933" w:rsidRPr="009C018F" w:rsidRDefault="00F77933" w:rsidP="009C018F">
            <w:pPr>
              <w:pStyle w:val="TableTextbold"/>
            </w:pPr>
          </w:p>
        </w:tc>
        <w:tc>
          <w:tcPr>
            <w:tcW w:w="823" w:type="dxa"/>
            <w:shd w:val="clear" w:color="auto" w:fill="auto"/>
            <w:noWrap/>
            <w:vAlign w:val="center"/>
          </w:tcPr>
          <w:p w14:paraId="77425E25" w14:textId="77777777" w:rsidR="00F77933" w:rsidRPr="009C018F" w:rsidRDefault="00F77933" w:rsidP="009C018F">
            <w:pPr>
              <w:pStyle w:val="TableTextbold"/>
            </w:pPr>
          </w:p>
        </w:tc>
        <w:tc>
          <w:tcPr>
            <w:tcW w:w="822" w:type="dxa"/>
            <w:shd w:val="clear" w:color="auto" w:fill="auto"/>
            <w:noWrap/>
            <w:vAlign w:val="center"/>
          </w:tcPr>
          <w:p w14:paraId="48229B2A" w14:textId="77777777" w:rsidR="00F77933" w:rsidRPr="009C018F" w:rsidRDefault="00F77933" w:rsidP="009C018F">
            <w:pPr>
              <w:pStyle w:val="TableTextbold"/>
            </w:pPr>
          </w:p>
        </w:tc>
        <w:tc>
          <w:tcPr>
            <w:tcW w:w="823" w:type="dxa"/>
            <w:shd w:val="clear" w:color="auto" w:fill="auto"/>
            <w:noWrap/>
            <w:vAlign w:val="center"/>
          </w:tcPr>
          <w:p w14:paraId="72A77F7C" w14:textId="77777777" w:rsidR="00F77933" w:rsidRPr="009C018F" w:rsidRDefault="00F77933" w:rsidP="009C018F">
            <w:pPr>
              <w:pStyle w:val="TableTextbold"/>
            </w:pPr>
          </w:p>
        </w:tc>
        <w:tc>
          <w:tcPr>
            <w:tcW w:w="823" w:type="dxa"/>
            <w:shd w:val="clear" w:color="auto" w:fill="auto"/>
            <w:noWrap/>
            <w:vAlign w:val="center"/>
          </w:tcPr>
          <w:p w14:paraId="1ED2A119" w14:textId="77777777" w:rsidR="00F77933" w:rsidRPr="009C018F" w:rsidRDefault="00F77933" w:rsidP="009C018F">
            <w:pPr>
              <w:pStyle w:val="TableTextbold"/>
            </w:pPr>
          </w:p>
        </w:tc>
      </w:tr>
      <w:tr w:rsidR="00E552C8" w:rsidRPr="009C018F" w14:paraId="43342679" w14:textId="77777777" w:rsidTr="00385D4D">
        <w:trPr>
          <w:trHeight w:val="300"/>
        </w:trPr>
        <w:tc>
          <w:tcPr>
            <w:tcW w:w="3014" w:type="dxa"/>
            <w:shd w:val="clear" w:color="auto" w:fill="F0CDA1" w:themeFill="accent1"/>
            <w:vAlign w:val="center"/>
            <w:hideMark/>
          </w:tcPr>
          <w:p w14:paraId="381666A7" w14:textId="77777777" w:rsidR="00E552C8" w:rsidRPr="009C018F" w:rsidRDefault="00000000" w:rsidP="009C018F">
            <w:pPr>
              <w:pStyle w:val="Tabletotal"/>
            </w:pPr>
            <w:sdt>
              <w:sdtPr>
                <w:id w:val="-342858762"/>
                <w:placeholder>
                  <w:docPart w:val="E279147F53844A328B63AB0AC57226B5"/>
                </w:placeholder>
                <w:temporary/>
                <w:showingPlcHdr/>
                <w15:appearance w15:val="hidden"/>
              </w:sdtPr>
              <w:sdtContent>
                <w:r w:rsidR="00F77933" w:rsidRPr="009C018F">
                  <w:rPr>
                    <w:lang w:val="en-GB" w:bidi="en-GB"/>
                  </w:rPr>
                  <w:t>NET INCOME</w:t>
                </w:r>
              </w:sdtContent>
            </w:sdt>
          </w:p>
        </w:tc>
        <w:tc>
          <w:tcPr>
            <w:tcW w:w="822" w:type="dxa"/>
            <w:shd w:val="clear" w:color="auto" w:fill="F0CDA1" w:themeFill="accent1"/>
            <w:vAlign w:val="center"/>
          </w:tcPr>
          <w:p w14:paraId="4E6CD9FA" w14:textId="77777777" w:rsidR="00E552C8" w:rsidRPr="009C018F" w:rsidRDefault="00E552C8" w:rsidP="009C018F">
            <w:pPr>
              <w:pStyle w:val="Tabletotal"/>
            </w:pPr>
          </w:p>
        </w:tc>
        <w:tc>
          <w:tcPr>
            <w:tcW w:w="823" w:type="dxa"/>
            <w:shd w:val="clear" w:color="auto" w:fill="F0CDA1" w:themeFill="accent1"/>
            <w:vAlign w:val="center"/>
          </w:tcPr>
          <w:p w14:paraId="40F32655" w14:textId="77777777" w:rsidR="00E552C8" w:rsidRPr="009C018F" w:rsidRDefault="00E552C8" w:rsidP="009C018F">
            <w:pPr>
              <w:pStyle w:val="Tabletotal"/>
            </w:pPr>
          </w:p>
        </w:tc>
        <w:tc>
          <w:tcPr>
            <w:tcW w:w="822" w:type="dxa"/>
            <w:shd w:val="clear" w:color="auto" w:fill="F0CDA1" w:themeFill="accent1"/>
            <w:vAlign w:val="center"/>
          </w:tcPr>
          <w:p w14:paraId="4B1274E7" w14:textId="77777777" w:rsidR="00E552C8" w:rsidRPr="009C018F" w:rsidRDefault="00E552C8" w:rsidP="009C018F">
            <w:pPr>
              <w:pStyle w:val="Tabletotal"/>
            </w:pPr>
          </w:p>
        </w:tc>
        <w:tc>
          <w:tcPr>
            <w:tcW w:w="823" w:type="dxa"/>
            <w:shd w:val="clear" w:color="auto" w:fill="F0CDA1" w:themeFill="accent1"/>
            <w:vAlign w:val="center"/>
          </w:tcPr>
          <w:p w14:paraId="1E1B9C95" w14:textId="77777777" w:rsidR="00E552C8" w:rsidRPr="009C018F" w:rsidRDefault="00E552C8" w:rsidP="009C018F">
            <w:pPr>
              <w:pStyle w:val="Tabletotal"/>
            </w:pPr>
          </w:p>
        </w:tc>
        <w:tc>
          <w:tcPr>
            <w:tcW w:w="823" w:type="dxa"/>
            <w:shd w:val="clear" w:color="auto" w:fill="F0CDA1" w:themeFill="accent1"/>
            <w:vAlign w:val="center"/>
          </w:tcPr>
          <w:p w14:paraId="2452D1BA" w14:textId="77777777" w:rsidR="00E552C8" w:rsidRPr="009C018F" w:rsidRDefault="00E552C8" w:rsidP="009C018F">
            <w:pPr>
              <w:pStyle w:val="Tabletotal"/>
            </w:pPr>
          </w:p>
        </w:tc>
        <w:tc>
          <w:tcPr>
            <w:tcW w:w="822" w:type="dxa"/>
            <w:shd w:val="clear" w:color="auto" w:fill="F0CDA1" w:themeFill="accent1"/>
            <w:vAlign w:val="center"/>
          </w:tcPr>
          <w:p w14:paraId="18449EFF" w14:textId="77777777" w:rsidR="00E552C8" w:rsidRPr="009C018F" w:rsidRDefault="00E552C8" w:rsidP="009C018F">
            <w:pPr>
              <w:pStyle w:val="Tabletotal"/>
            </w:pPr>
          </w:p>
        </w:tc>
        <w:tc>
          <w:tcPr>
            <w:tcW w:w="823" w:type="dxa"/>
            <w:gridSpan w:val="2"/>
            <w:shd w:val="clear" w:color="auto" w:fill="F0CDA1" w:themeFill="accent1"/>
            <w:vAlign w:val="center"/>
          </w:tcPr>
          <w:p w14:paraId="1B94489F" w14:textId="77777777" w:rsidR="00E552C8" w:rsidRPr="009C018F" w:rsidRDefault="00E552C8" w:rsidP="009C018F">
            <w:pPr>
              <w:pStyle w:val="Tabletotal"/>
            </w:pPr>
          </w:p>
        </w:tc>
        <w:tc>
          <w:tcPr>
            <w:tcW w:w="822" w:type="dxa"/>
            <w:shd w:val="clear" w:color="auto" w:fill="F0CDA1" w:themeFill="accent1"/>
            <w:vAlign w:val="center"/>
          </w:tcPr>
          <w:p w14:paraId="22B2C724" w14:textId="77777777" w:rsidR="00E552C8" w:rsidRPr="009C018F" w:rsidRDefault="00E552C8" w:rsidP="009C018F">
            <w:pPr>
              <w:pStyle w:val="Tabletotal"/>
            </w:pPr>
          </w:p>
        </w:tc>
        <w:tc>
          <w:tcPr>
            <w:tcW w:w="823" w:type="dxa"/>
            <w:shd w:val="clear" w:color="auto" w:fill="F0CDA1" w:themeFill="accent1"/>
            <w:vAlign w:val="center"/>
          </w:tcPr>
          <w:p w14:paraId="3F8E7F94" w14:textId="77777777" w:rsidR="00E552C8" w:rsidRPr="009C018F" w:rsidRDefault="00E552C8" w:rsidP="009C018F">
            <w:pPr>
              <w:pStyle w:val="Tabletotal"/>
            </w:pPr>
          </w:p>
        </w:tc>
        <w:tc>
          <w:tcPr>
            <w:tcW w:w="823" w:type="dxa"/>
            <w:shd w:val="clear" w:color="auto" w:fill="F0CDA1" w:themeFill="accent1"/>
            <w:vAlign w:val="center"/>
          </w:tcPr>
          <w:p w14:paraId="58C11FE4" w14:textId="77777777" w:rsidR="00E552C8" w:rsidRPr="009C018F" w:rsidRDefault="00E552C8" w:rsidP="009C018F">
            <w:pPr>
              <w:pStyle w:val="Tabletotal"/>
            </w:pPr>
          </w:p>
        </w:tc>
        <w:tc>
          <w:tcPr>
            <w:tcW w:w="822" w:type="dxa"/>
            <w:shd w:val="clear" w:color="auto" w:fill="F0CDA1" w:themeFill="accent1"/>
            <w:vAlign w:val="center"/>
          </w:tcPr>
          <w:p w14:paraId="03F1407A" w14:textId="77777777" w:rsidR="00E552C8" w:rsidRPr="009C018F" w:rsidRDefault="00E552C8" w:rsidP="009C018F">
            <w:pPr>
              <w:pStyle w:val="Tabletotal"/>
            </w:pPr>
          </w:p>
        </w:tc>
        <w:tc>
          <w:tcPr>
            <w:tcW w:w="823" w:type="dxa"/>
            <w:shd w:val="clear" w:color="auto" w:fill="F0CDA1" w:themeFill="accent1"/>
            <w:vAlign w:val="center"/>
          </w:tcPr>
          <w:p w14:paraId="59434935" w14:textId="77777777" w:rsidR="00E552C8" w:rsidRPr="009C018F" w:rsidRDefault="00E552C8" w:rsidP="009C018F">
            <w:pPr>
              <w:pStyle w:val="Tabletotal"/>
            </w:pPr>
          </w:p>
        </w:tc>
        <w:tc>
          <w:tcPr>
            <w:tcW w:w="823" w:type="dxa"/>
            <w:shd w:val="clear" w:color="auto" w:fill="F0CDA1" w:themeFill="accent1"/>
            <w:vAlign w:val="center"/>
          </w:tcPr>
          <w:p w14:paraId="055C5BA3" w14:textId="77777777" w:rsidR="00E552C8" w:rsidRPr="009C018F" w:rsidRDefault="00E552C8" w:rsidP="009C018F">
            <w:pPr>
              <w:pStyle w:val="Tabletotal"/>
            </w:pPr>
          </w:p>
        </w:tc>
      </w:tr>
      <w:tr w:rsidR="00E552C8" w:rsidRPr="004567E6" w14:paraId="2F3DCB4C" w14:textId="77777777" w:rsidTr="00385D4D">
        <w:trPr>
          <w:trHeight w:val="300"/>
        </w:trPr>
        <w:tc>
          <w:tcPr>
            <w:tcW w:w="13708" w:type="dxa"/>
            <w:gridSpan w:val="15"/>
            <w:shd w:val="clear" w:color="auto" w:fill="auto"/>
            <w:vAlign w:val="center"/>
          </w:tcPr>
          <w:p w14:paraId="42B4DAE1" w14:textId="77777777" w:rsidR="00E552C8" w:rsidRPr="004567E6" w:rsidRDefault="00E552C8" w:rsidP="004567E6">
            <w:pPr>
              <w:pStyle w:val="TableText"/>
            </w:pPr>
            <w:r w:rsidRPr="004567E6">
              <w:rPr>
                <w:lang w:val="en-GB" w:bidi="en-GB"/>
              </w:rPr>
              <w:t>* In the service industry, Cost of Goods Sold is the monetised value of the time spent on the client.</w:t>
            </w:r>
          </w:p>
        </w:tc>
      </w:tr>
    </w:tbl>
    <w:p w14:paraId="70ACE91D" w14:textId="77777777" w:rsidR="008F704C" w:rsidRPr="00614293" w:rsidRDefault="008F704C" w:rsidP="008F704C">
      <w:pPr>
        <w:pStyle w:val="ListBullet"/>
        <w:numPr>
          <w:ilvl w:val="0"/>
          <w:numId w:val="0"/>
        </w:numPr>
        <w:ind w:left="340" w:hanging="340"/>
      </w:pPr>
    </w:p>
    <w:p w14:paraId="3477FAD1" w14:textId="77777777" w:rsidR="008F704C" w:rsidRPr="00614293" w:rsidRDefault="008F704C" w:rsidP="008F704C">
      <w:pPr>
        <w:pStyle w:val="ListBullet"/>
        <w:numPr>
          <w:ilvl w:val="0"/>
          <w:numId w:val="0"/>
        </w:numPr>
        <w:ind w:left="340" w:hanging="340"/>
        <w:sectPr w:rsidR="008F704C" w:rsidRPr="00614293" w:rsidSect="005D369F">
          <w:footerReference w:type="default" r:id="rId25"/>
          <w:pgSz w:w="16838" w:h="11906" w:orient="landscape" w:code="9"/>
          <w:pgMar w:top="1872" w:right="1080" w:bottom="720" w:left="1080" w:header="648" w:footer="432" w:gutter="0"/>
          <w:pgBorders w:offsetFrom="page">
            <w:top w:val="single" w:sz="6" w:space="24" w:color="auto"/>
            <w:left w:val="single" w:sz="6" w:space="24" w:color="auto"/>
            <w:right w:val="single" w:sz="6" w:space="24" w:color="auto"/>
          </w:pgBorders>
          <w:cols w:space="708"/>
          <w:docGrid w:linePitch="360"/>
        </w:sectPr>
      </w:pPr>
    </w:p>
    <w:bookmarkStart w:id="10" w:name="_Toc18231637" w:displacedByCustomXml="next"/>
    <w:sdt>
      <w:sdtPr>
        <w:id w:val="1123659187"/>
        <w:placeholder>
          <w:docPart w:val="1B946EEA35154E258EF110D6722313C6"/>
        </w:placeholder>
        <w:temporary/>
        <w:showingPlcHdr/>
        <w15:appearance w15:val="hidden"/>
      </w:sdtPr>
      <w:sdtContent>
        <w:p w14:paraId="79DDF25F" w14:textId="77777777" w:rsidR="008F704C" w:rsidRPr="00614293" w:rsidRDefault="00347AF5" w:rsidP="00347AF5">
          <w:pPr>
            <w:pStyle w:val="Heading2"/>
          </w:pPr>
          <w:r w:rsidRPr="00614293">
            <w:rPr>
              <w:lang w:val="en-GB" w:bidi="en-GB"/>
            </w:rPr>
            <w:t>Instructions for Getting Started on Profit &amp; Loss Projections</w:t>
          </w:r>
        </w:p>
      </w:sdtContent>
    </w:sdt>
    <w:bookmarkEnd w:id="10" w:displacedByCustomXml="prev"/>
    <w:sdt>
      <w:sdtPr>
        <w:id w:val="1728872947"/>
        <w:placeholder>
          <w:docPart w:val="512AEC130AB744AF810BF6511EAA3999"/>
        </w:placeholder>
        <w:temporary/>
        <w:showingPlcHdr/>
        <w15:appearance w15:val="hidden"/>
      </w:sdtPr>
      <w:sdtContent>
        <w:p w14:paraId="52A82D88" w14:textId="77777777" w:rsidR="008F704C" w:rsidRPr="00614293" w:rsidRDefault="008F704C" w:rsidP="008F704C">
          <w:r w:rsidRPr="00614293">
            <w:rPr>
              <w:lang w:val="en-GB" w:bidi="en-GB"/>
            </w:rPr>
            <w:t>Completing projections for Profit and Loss of a new company is a good exercise to understand and communicate when the company will begin to break even and see how sales and profits will grow. The top portion of the model to the left, Revenue, is a good way to forecast sales, month by month for the first year. The lower portion then applies estimated expenses for the same period of time to derive the business’ profitability.</w:t>
          </w:r>
        </w:p>
      </w:sdtContent>
    </w:sdt>
    <w:sdt>
      <w:sdtPr>
        <w:rPr>
          <w:rStyle w:val="Bold"/>
        </w:rPr>
        <w:id w:val="-1758818831"/>
        <w:placeholder>
          <w:docPart w:val="ECCF32FA46854153890337A5C78F15A7"/>
        </w:placeholder>
        <w:temporary/>
        <w:showingPlcHdr/>
        <w15:appearance w15:val="hidden"/>
      </w:sdtPr>
      <w:sdtContent>
        <w:p w14:paraId="18E7A089" w14:textId="77777777" w:rsidR="008F704C" w:rsidRPr="00614293" w:rsidRDefault="008F704C" w:rsidP="008F704C">
          <w:pPr>
            <w:rPr>
              <w:rStyle w:val="Bold"/>
            </w:rPr>
          </w:pPr>
          <w:r w:rsidRPr="00614293">
            <w:rPr>
              <w:rStyle w:val="Bold"/>
              <w:lang w:val="en-GB" w:bidi="en-GB"/>
            </w:rPr>
            <w:t>Steps for preparation:</w:t>
          </w:r>
        </w:p>
      </w:sdtContent>
    </w:sdt>
    <w:p w14:paraId="0906715A" w14:textId="77777777" w:rsidR="00026EAE" w:rsidRPr="00614293" w:rsidRDefault="00000000" w:rsidP="00026EAE">
      <w:pPr>
        <w:pStyle w:val="ListBullet"/>
      </w:pPr>
      <w:sdt>
        <w:sdtPr>
          <w:rPr>
            <w:rStyle w:val="Bold"/>
          </w:rPr>
          <w:id w:val="24918582"/>
          <w:placeholder>
            <w:docPart w:val="C10F4D044C4645FB9495A311C382319B"/>
          </w:placeholder>
          <w:temporary/>
          <w:showingPlcHdr/>
          <w15:appearance w15:val="hidden"/>
        </w:sdtPr>
        <w:sdtContent>
          <w:r w:rsidR="008F704C" w:rsidRPr="00614293">
            <w:rPr>
              <w:b/>
              <w:lang w:val="en-GB" w:bidi="en-GB"/>
            </w:rPr>
            <w:t>Step 1:</w:t>
          </w:r>
        </w:sdtContent>
      </w:sdt>
      <w:r w:rsidR="00026EAE" w:rsidRPr="00614293">
        <w:rPr>
          <w:lang w:val="en-GB" w:bidi="en-GB"/>
        </w:rPr>
        <w:t xml:space="preserve"> </w:t>
      </w:r>
      <w:sdt>
        <w:sdtPr>
          <w:id w:val="-1918391366"/>
          <w:placeholder>
            <w:docPart w:val="B19D71EB50BB46A099944A48B36AA4CF"/>
          </w:placeholder>
          <w:temporary/>
          <w:showingPlcHdr/>
          <w15:appearance w15:val="hidden"/>
        </w:sdtPr>
        <w:sdtContent>
          <w:r w:rsidR="008F704C" w:rsidRPr="00614293">
            <w:rPr>
              <w:lang w:val="en-GB" w:bidi="en-GB"/>
            </w:rPr>
            <w:t>Enter the company name and the date this projection is being prepared.</w:t>
          </w:r>
        </w:sdtContent>
      </w:sdt>
    </w:p>
    <w:p w14:paraId="57374B68" w14:textId="77777777" w:rsidR="00026EAE" w:rsidRPr="00614293" w:rsidRDefault="00000000" w:rsidP="00026EAE">
      <w:pPr>
        <w:pStyle w:val="ListBullet"/>
      </w:pPr>
      <w:sdt>
        <w:sdtPr>
          <w:rPr>
            <w:rStyle w:val="Bold"/>
          </w:rPr>
          <w:id w:val="1424379313"/>
          <w:placeholder>
            <w:docPart w:val="DD9A3E8E41054D318458726B9C4EA33D"/>
          </w:placeholder>
          <w:temporary/>
          <w:showingPlcHdr/>
          <w15:appearance w15:val="hidden"/>
        </w:sdtPr>
        <w:sdtContent>
          <w:r w:rsidR="008F704C" w:rsidRPr="00614293">
            <w:rPr>
              <w:b/>
              <w:lang w:val="en-GB" w:bidi="en-GB"/>
            </w:rPr>
            <w:t>Step 2:</w:t>
          </w:r>
        </w:sdtContent>
      </w:sdt>
      <w:r w:rsidR="00026EAE" w:rsidRPr="00614293">
        <w:rPr>
          <w:lang w:val="en-GB" w:bidi="en-GB"/>
        </w:rPr>
        <w:t xml:space="preserve"> </w:t>
      </w:r>
      <w:sdt>
        <w:sdtPr>
          <w:id w:val="-890952608"/>
          <w:placeholder>
            <w:docPart w:val="8857F50808DC46CABAD9C1738BE1AF93"/>
          </w:placeholder>
          <w:temporary/>
          <w:showingPlcHdr/>
          <w15:appearance w15:val="hidden"/>
        </w:sdtPr>
        <w:sdtContent>
          <w:r w:rsidR="008F704C" w:rsidRPr="00614293">
            <w:rPr>
              <w:lang w:val="en-GB" w:bidi="en-GB"/>
            </w:rPr>
            <w:t>For each month, beginning in January or whenever the start is estimated, enter the expected sales to be. This could be for a single service or multiple services. Add lines to this model for additional offerings. From this, subtract any product returns or discounts that are to be tracked (these should be shown as negative numbers, for example, -10). Below Net Sales, enter the Cost of Goods Sold. This refers to the monetised value of the time spent on a particular client.</w:t>
          </w:r>
        </w:sdtContent>
      </w:sdt>
    </w:p>
    <w:p w14:paraId="7F54BA15" w14:textId="77777777" w:rsidR="00026EAE" w:rsidRPr="00614293" w:rsidRDefault="00000000" w:rsidP="00026EAE">
      <w:pPr>
        <w:pStyle w:val="ListBullet"/>
      </w:pPr>
      <w:sdt>
        <w:sdtPr>
          <w:rPr>
            <w:rStyle w:val="Bold"/>
          </w:rPr>
          <w:id w:val="1779448223"/>
          <w:placeholder>
            <w:docPart w:val="EC38CC2E54374531BDFCA0086E4C922D"/>
          </w:placeholder>
          <w:temporary/>
          <w:showingPlcHdr/>
          <w15:appearance w15:val="hidden"/>
        </w:sdtPr>
        <w:sdtContent>
          <w:r w:rsidR="008F704C" w:rsidRPr="00614293">
            <w:rPr>
              <w:b/>
              <w:lang w:val="en-GB" w:bidi="en-GB"/>
            </w:rPr>
            <w:t>Step 3:</w:t>
          </w:r>
        </w:sdtContent>
      </w:sdt>
      <w:r w:rsidR="00026EAE" w:rsidRPr="00614293">
        <w:rPr>
          <w:lang w:val="en-GB" w:bidi="en-GB"/>
        </w:rPr>
        <w:t xml:space="preserve"> </w:t>
      </w:r>
      <w:sdt>
        <w:sdtPr>
          <w:id w:val="-379793944"/>
          <w:placeholder>
            <w:docPart w:val="8DFB6204DE7D42A4A9011AF22559EA11"/>
          </w:placeholder>
          <w:temporary/>
          <w:showingPlcHdr/>
          <w15:appearance w15:val="hidden"/>
        </w:sdtPr>
        <w:sdtContent>
          <w:r w:rsidR="008F704C" w:rsidRPr="00614293">
            <w:rPr>
              <w:lang w:val="en-GB" w:bidi="en-GB"/>
            </w:rPr>
            <w:t>For each month, enter the estimated salaries, marketing, utilities, and other items that are projected.</w:t>
          </w:r>
        </w:sdtContent>
      </w:sdt>
    </w:p>
    <w:p w14:paraId="7073A7A5" w14:textId="77777777" w:rsidR="00BD0C60" w:rsidRPr="00614293" w:rsidRDefault="00000000" w:rsidP="00D26769">
      <w:pPr>
        <w:pStyle w:val="ListBullet"/>
      </w:pPr>
      <w:sdt>
        <w:sdtPr>
          <w:rPr>
            <w:rStyle w:val="Bold"/>
          </w:rPr>
          <w:id w:val="-2115892813"/>
          <w:placeholder>
            <w:docPart w:val="9098767973EB4CA197936129B2666CCF"/>
          </w:placeholder>
          <w:temporary/>
          <w:showingPlcHdr/>
          <w15:appearance w15:val="hidden"/>
        </w:sdtPr>
        <w:sdtContent>
          <w:r w:rsidR="008F704C" w:rsidRPr="00614293">
            <w:rPr>
              <w:b/>
              <w:lang w:val="en-GB" w:bidi="en-GB"/>
            </w:rPr>
            <w:t>Step 4:</w:t>
          </w:r>
        </w:sdtContent>
      </w:sdt>
      <w:r w:rsidR="00026EAE" w:rsidRPr="00614293">
        <w:rPr>
          <w:lang w:val="en-GB" w:bidi="en-GB"/>
        </w:rPr>
        <w:t xml:space="preserve"> </w:t>
      </w:r>
      <w:sdt>
        <w:sdtPr>
          <w:id w:val="1427303924"/>
          <w:placeholder>
            <w:docPart w:val="91A4226F99AC4F419E2CA5C188F43AB6"/>
          </w:placeholder>
          <w:temporary/>
          <w:showingPlcHdr/>
          <w15:appearance w15:val="hidden"/>
        </w:sdtPr>
        <w:sdtContent>
          <w:r w:rsidR="008F704C" w:rsidRPr="00614293">
            <w:rPr>
              <w:lang w:val="en-GB" w:bidi="en-GB"/>
            </w:rPr>
            <w:t>Once all of the costs have been entered, review the individual items and total amount to see where projections can be fine-tuned or move something out into the future when more revenue is coming in. The objective is to get to profitability and positive cash flow as quickly as possible.</w:t>
          </w:r>
        </w:sdtContent>
      </w:sdt>
    </w:p>
    <w:sectPr w:rsidR="00BD0C60" w:rsidRPr="00614293" w:rsidSect="005D369F">
      <w:footerReference w:type="default" r:id="rId26"/>
      <w:footerReference w:type="first" r:id="rId27"/>
      <w:pgSz w:w="11906" w:h="16838" w:code="9"/>
      <w:pgMar w:top="2160" w:right="1080" w:bottom="720" w:left="1080" w:header="648" w:footer="432" w:gutter="0"/>
      <w:pgBorders w:offsetFrom="page">
        <w:top w:val="single" w:sz="6" w:space="24" w:color="auto"/>
        <w:left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857E2" w14:textId="77777777" w:rsidR="007F3038" w:rsidRDefault="007F3038" w:rsidP="005A20E2">
      <w:pPr>
        <w:spacing w:after="0"/>
      </w:pPr>
      <w:r>
        <w:separator/>
      </w:r>
    </w:p>
    <w:p w14:paraId="607034D1" w14:textId="77777777" w:rsidR="007F3038" w:rsidRDefault="007F3038"/>
    <w:p w14:paraId="4BA72D36" w14:textId="77777777" w:rsidR="007F3038" w:rsidRDefault="007F3038" w:rsidP="009B4773"/>
    <w:p w14:paraId="677E510C" w14:textId="77777777" w:rsidR="007F3038" w:rsidRDefault="007F3038" w:rsidP="00513832"/>
  </w:endnote>
  <w:endnote w:type="continuationSeparator" w:id="0">
    <w:p w14:paraId="1374CA1E" w14:textId="77777777" w:rsidR="007F3038" w:rsidRDefault="007F3038" w:rsidP="005A20E2">
      <w:pPr>
        <w:spacing w:after="0"/>
      </w:pPr>
      <w:r>
        <w:continuationSeparator/>
      </w:r>
    </w:p>
    <w:p w14:paraId="027AA9CF" w14:textId="77777777" w:rsidR="007F3038" w:rsidRDefault="007F3038"/>
    <w:p w14:paraId="36D1138F" w14:textId="77777777" w:rsidR="007F3038" w:rsidRDefault="007F3038" w:rsidP="009B4773"/>
    <w:p w14:paraId="0DE838FC" w14:textId="77777777" w:rsidR="007F3038" w:rsidRDefault="007F3038"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A287F" w14:textId="77777777" w:rsidR="007E689D" w:rsidRDefault="007E689D">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277772"/>
      <w:docPartObj>
        <w:docPartGallery w:val="Page Numbers (Bottom of Page)"/>
        <w:docPartUnique/>
      </w:docPartObj>
    </w:sdtPr>
    <w:sdtEndPr>
      <w:rPr>
        <w:noProof/>
      </w:rPr>
    </w:sdtEndPr>
    <w:sdtContent>
      <w:sdt>
        <w:sdtPr>
          <w:id w:val="1613789744"/>
          <w:docPartObj>
            <w:docPartGallery w:val="Page Numbers (Bottom of Page)"/>
            <w:docPartUnique/>
          </w:docPartObj>
        </w:sdtPr>
        <w:sdtEndPr>
          <w:rPr>
            <w:noProof/>
          </w:rPr>
        </w:sdtEndPr>
        <w:sdtContent>
          <w:p w14:paraId="663C8FE4" w14:textId="77777777" w:rsidR="00A34F68" w:rsidRDefault="00A34F68" w:rsidP="00F8411A">
            <w:pPr>
              <w:pStyle w:val="Footer"/>
            </w:pPr>
            <w:r w:rsidRPr="002135FB">
              <w:rPr>
                <w:lang w:val="en-GB" w:bidi="en-GB"/>
              </w:rPr>
              <w:t xml:space="preserve">January 24, 20XX                                                                                                                                                  </w:t>
            </w:r>
            <w:r w:rsidRPr="002135FB">
              <w:rPr>
                <w:lang w:val="en-GB" w:bidi="en-GB"/>
              </w:rPr>
              <w:fldChar w:fldCharType="begin"/>
            </w:r>
            <w:r w:rsidRPr="002135FB">
              <w:rPr>
                <w:lang w:val="en-GB" w:bidi="en-GB"/>
              </w:rPr>
              <w:instrText xml:space="preserve"> PAGE   \* MERGEFORMAT </w:instrText>
            </w:r>
            <w:r w:rsidRPr="002135FB">
              <w:rPr>
                <w:lang w:val="en-GB" w:bidi="en-GB"/>
              </w:rPr>
              <w:fldChar w:fldCharType="separate"/>
            </w:r>
            <w:r>
              <w:rPr>
                <w:lang w:val="en-GB" w:bidi="en-GB"/>
              </w:rPr>
              <w:t>1</w:t>
            </w:r>
            <w:r w:rsidRPr="002135FB">
              <w:rPr>
                <w:noProof/>
                <w:lang w:val="en-GB" w:bidi="en-GB"/>
              </w:rPr>
              <w:fldChar w:fldCharType="end"/>
            </w:r>
          </w:p>
        </w:sdtContent>
      </w:sdt>
      <w:p w14:paraId="3C691590" w14:textId="77777777" w:rsidR="00A34F68" w:rsidRDefault="00000000" w:rsidP="00F8411A">
        <w:pPr>
          <w:pStyle w:val="Footer"/>
          <w:rPr>
            <w:noProof/>
          </w:rP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DEAF6" w14:textId="77777777" w:rsidR="007E689D" w:rsidRDefault="007E689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742617"/>
      <w:docPartObj>
        <w:docPartGallery w:val="Page Numbers (Bottom of Page)"/>
        <w:docPartUnique/>
      </w:docPartObj>
    </w:sdtPr>
    <w:sdtEndPr>
      <w:rPr>
        <w:noProof/>
      </w:rPr>
    </w:sdtEndPr>
    <w:sdtContent>
      <w:sdt>
        <w:sdtPr>
          <w:id w:val="-2009893785"/>
          <w:docPartObj>
            <w:docPartGallery w:val="Page Numbers (Bottom of Page)"/>
            <w:docPartUnique/>
          </w:docPartObj>
        </w:sdtPr>
        <w:sdtEndPr>
          <w:rPr>
            <w:noProof/>
          </w:rPr>
        </w:sdtEndPr>
        <w:sdtContent>
          <w:p w14:paraId="7AF8B775" w14:textId="77777777" w:rsidR="00A34F68" w:rsidRDefault="00A34F68" w:rsidP="00F8411A">
            <w:pPr>
              <w:pStyle w:val="Footer"/>
            </w:pPr>
            <w:r w:rsidRPr="002135FB">
              <w:rPr>
                <w:lang w:val="en-GB" w:bidi="en-GB"/>
              </w:rPr>
              <w:fldChar w:fldCharType="begin"/>
            </w:r>
            <w:r w:rsidRPr="002135FB">
              <w:rPr>
                <w:lang w:val="en-GB" w:bidi="en-GB"/>
              </w:rPr>
              <w:instrText xml:space="preserve"> PAGE   \* MERGEFORMAT </w:instrText>
            </w:r>
            <w:r w:rsidRPr="002135FB">
              <w:rPr>
                <w:lang w:val="en-GB" w:bidi="en-GB"/>
              </w:rPr>
              <w:fldChar w:fldCharType="separate"/>
            </w:r>
            <w:r>
              <w:rPr>
                <w:lang w:val="en-GB" w:bidi="en-GB"/>
              </w:rPr>
              <w:t>1</w:t>
            </w:r>
            <w:r w:rsidRPr="002135FB">
              <w:rPr>
                <w:noProof/>
                <w:lang w:val="en-GB" w:bidi="en-GB"/>
              </w:rPr>
              <w:fldChar w:fldCharType="end"/>
            </w:r>
          </w:p>
        </w:sdtContent>
      </w:sdt>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579032"/>
      <w:docPartObj>
        <w:docPartGallery w:val="Page Numbers (Bottom of Page)"/>
        <w:docPartUnique/>
      </w:docPartObj>
    </w:sdtPr>
    <w:sdtEndPr>
      <w:rPr>
        <w:noProof/>
      </w:rPr>
    </w:sdtEndPr>
    <w:sdtContent>
      <w:sdt>
        <w:sdtPr>
          <w:id w:val="1011107972"/>
          <w:docPartObj>
            <w:docPartGallery w:val="Page Numbers (Bottom of Page)"/>
            <w:docPartUnique/>
          </w:docPartObj>
        </w:sdtPr>
        <w:sdtEndPr>
          <w:rPr>
            <w:noProof/>
          </w:rPr>
        </w:sdtEndPr>
        <w:sdtContent>
          <w:p w14:paraId="33C37DA3" w14:textId="77777777" w:rsidR="00A34F68" w:rsidRDefault="00A34F68" w:rsidP="00D94688">
            <w:pPr>
              <w:pStyle w:val="Footer"/>
              <w:jc w:val="right"/>
            </w:pPr>
            <w:r w:rsidRPr="002135FB">
              <w:rPr>
                <w:lang w:val="en-GB" w:bidi="en-GB"/>
              </w:rPr>
              <w:fldChar w:fldCharType="begin"/>
            </w:r>
            <w:r w:rsidRPr="002135FB">
              <w:rPr>
                <w:lang w:val="en-GB" w:bidi="en-GB"/>
              </w:rPr>
              <w:instrText xml:space="preserve"> PAGE   \* MERGEFORMAT </w:instrText>
            </w:r>
            <w:r w:rsidRPr="002135FB">
              <w:rPr>
                <w:lang w:val="en-GB" w:bidi="en-GB"/>
              </w:rPr>
              <w:fldChar w:fldCharType="separate"/>
            </w:r>
            <w:r>
              <w:rPr>
                <w:lang w:val="en-GB" w:bidi="en-GB"/>
              </w:rPr>
              <w:t>1</w:t>
            </w:r>
            <w:r w:rsidRPr="002135FB">
              <w:rPr>
                <w:noProof/>
                <w:lang w:val="en-GB" w:bidi="en-GB"/>
              </w:rPr>
              <w:fldChar w:fldCharType="end"/>
            </w:r>
          </w:p>
        </w:sdtContent>
      </w:sdt>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62EB1" w14:textId="77777777" w:rsidR="00A34F68" w:rsidRPr="00E404DF" w:rsidRDefault="00A34F68" w:rsidP="00807B66">
    <w:pPr>
      <w:pStyle w:val="Footer"/>
      <w:jc w:val="right"/>
    </w:pPr>
    <w:r w:rsidRPr="00F8411A">
      <w:rPr>
        <w:lang w:val="en-GB" w:bidi="en-GB"/>
      </w:rPr>
      <w:tab/>
    </w:r>
    <w:r w:rsidRPr="00F8411A">
      <w:rPr>
        <w:lang w:val="en-GB" w:bidi="en-GB"/>
      </w:rPr>
      <w:fldChar w:fldCharType="begin"/>
    </w:r>
    <w:r w:rsidRPr="00F8411A">
      <w:rPr>
        <w:lang w:val="en-GB" w:bidi="en-GB"/>
      </w:rPr>
      <w:instrText xml:space="preserve"> PAGE   \* MERGEFORMAT </w:instrText>
    </w:r>
    <w:r w:rsidRPr="00F8411A">
      <w:rPr>
        <w:lang w:val="en-GB" w:bidi="en-GB"/>
      </w:rPr>
      <w:fldChar w:fldCharType="separate"/>
    </w:r>
    <w:r>
      <w:rPr>
        <w:lang w:val="en-GB" w:bidi="en-GB"/>
      </w:rPr>
      <w:t>3</w:t>
    </w:r>
    <w:r w:rsidRPr="00F8411A">
      <w:rPr>
        <w:lang w:val="en-GB" w:bidi="en-GB"/>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9BC91" w14:textId="77777777" w:rsidR="00A34F68" w:rsidRPr="00F8411A" w:rsidRDefault="00A34F68" w:rsidP="00807B66">
    <w:pPr>
      <w:pStyle w:val="Footer"/>
      <w:tabs>
        <w:tab w:val="clear" w:pos="10080"/>
        <w:tab w:val="right" w:pos="13680"/>
      </w:tabs>
      <w:jc w:val="right"/>
    </w:pPr>
    <w:r>
      <w:rPr>
        <w:lang w:val="en-GB" w:bidi="en-GB"/>
      </w:rPr>
      <w:tab/>
    </w:r>
    <w:r>
      <w:rPr>
        <w:lang w:val="en-GB" w:bidi="en-GB"/>
      </w:rPr>
      <w:tab/>
    </w:r>
    <w:r w:rsidRPr="00F8411A">
      <w:rPr>
        <w:lang w:val="en-GB" w:bidi="en-GB"/>
      </w:rPr>
      <w:fldChar w:fldCharType="begin"/>
    </w:r>
    <w:r w:rsidRPr="00F8411A">
      <w:rPr>
        <w:lang w:val="en-GB" w:bidi="en-GB"/>
      </w:rPr>
      <w:instrText xml:space="preserve"> PAGE   \* MERGEFORMAT </w:instrText>
    </w:r>
    <w:r w:rsidRPr="00F8411A">
      <w:rPr>
        <w:lang w:val="en-GB" w:bidi="en-GB"/>
      </w:rPr>
      <w:fldChar w:fldCharType="separate"/>
    </w:r>
    <w:r w:rsidRPr="00F8411A">
      <w:rPr>
        <w:lang w:val="en-GB" w:bidi="en-GB"/>
      </w:rPr>
      <w:t>1</w:t>
    </w:r>
    <w:r w:rsidRPr="00F8411A">
      <w:rPr>
        <w:lang w:val="en-GB" w:bidi="en-GB"/>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66038" w14:textId="77777777" w:rsidR="00A34F68" w:rsidRPr="00F8411A" w:rsidRDefault="00A34F68" w:rsidP="00F8411A">
    <w:pPr>
      <w:pStyle w:val="Footer"/>
    </w:pPr>
    <w:r w:rsidRPr="00F8411A">
      <w:rPr>
        <w:lang w:val="en-GB" w:bidi="en-GB"/>
      </w:rPr>
      <w:tab/>
    </w:r>
    <w:r w:rsidRPr="00F8411A">
      <w:rPr>
        <w:lang w:val="en-GB" w:bidi="en-GB"/>
      </w:rPr>
      <w:fldChar w:fldCharType="begin"/>
    </w:r>
    <w:r w:rsidRPr="00F8411A">
      <w:rPr>
        <w:lang w:val="en-GB" w:bidi="en-GB"/>
      </w:rPr>
      <w:instrText xml:space="preserve"> PAGE   \* MERGEFORMAT </w:instrText>
    </w:r>
    <w:r w:rsidRPr="00F8411A">
      <w:rPr>
        <w:lang w:val="en-GB" w:bidi="en-GB"/>
      </w:rPr>
      <w:fldChar w:fldCharType="separate"/>
    </w:r>
    <w:r w:rsidRPr="00F8411A">
      <w:rPr>
        <w:lang w:val="en-GB" w:bidi="en-GB"/>
      </w:rPr>
      <w:t>1</w:t>
    </w:r>
    <w:r w:rsidRPr="00F8411A">
      <w:rPr>
        <w:lang w:val="en-GB" w:bidi="en-GB"/>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FC3FC" w14:textId="77777777" w:rsidR="00A34F68" w:rsidRPr="00F8411A" w:rsidRDefault="00A34F68" w:rsidP="00807B66">
    <w:pPr>
      <w:pStyle w:val="Footer"/>
      <w:tabs>
        <w:tab w:val="clear" w:pos="10080"/>
        <w:tab w:val="right" w:pos="13680"/>
      </w:tabs>
      <w:jc w:val="right"/>
    </w:pPr>
    <w:r w:rsidRPr="00F8411A">
      <w:rPr>
        <w:lang w:val="en-GB" w:bidi="en-GB"/>
      </w:rPr>
      <w:tab/>
    </w:r>
    <w:r w:rsidRPr="00F8411A">
      <w:rPr>
        <w:lang w:val="en-GB" w:bidi="en-GB"/>
      </w:rPr>
      <w:tab/>
    </w:r>
    <w:r w:rsidRPr="00F8411A">
      <w:rPr>
        <w:lang w:val="en-GB" w:bidi="en-GB"/>
      </w:rPr>
      <w:fldChar w:fldCharType="begin"/>
    </w:r>
    <w:r w:rsidRPr="00F8411A">
      <w:rPr>
        <w:lang w:val="en-GB" w:bidi="en-GB"/>
      </w:rPr>
      <w:instrText xml:space="preserve"> PAGE   \* MERGEFORMAT </w:instrText>
    </w:r>
    <w:r w:rsidRPr="00F8411A">
      <w:rPr>
        <w:lang w:val="en-GB" w:bidi="en-GB"/>
      </w:rPr>
      <w:fldChar w:fldCharType="separate"/>
    </w:r>
    <w:r w:rsidRPr="00F8411A">
      <w:rPr>
        <w:lang w:val="en-GB" w:bidi="en-GB"/>
      </w:rPr>
      <w:t>1</w:t>
    </w:r>
    <w:r w:rsidRPr="00F8411A">
      <w:rPr>
        <w:lang w:val="en-GB" w:bidi="en-GB"/>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93EC2" w14:textId="77777777" w:rsidR="00A34F68" w:rsidRPr="00F8411A" w:rsidRDefault="00A34F68" w:rsidP="00F8411A">
    <w:pPr>
      <w:pStyle w:val="Footer"/>
    </w:pPr>
    <w:r w:rsidRPr="00F8411A">
      <w:rPr>
        <w:lang w:val="en-GB" w:bidi="en-GB"/>
      </w:rPr>
      <w:tab/>
    </w:r>
    <w:r w:rsidRPr="00F8411A">
      <w:rPr>
        <w:lang w:val="en-GB" w:bidi="en-GB"/>
      </w:rPr>
      <w:fldChar w:fldCharType="begin"/>
    </w:r>
    <w:r w:rsidRPr="00F8411A">
      <w:rPr>
        <w:lang w:val="en-GB" w:bidi="en-GB"/>
      </w:rPr>
      <w:instrText xml:space="preserve"> PAGE   \* MERGEFORMAT </w:instrText>
    </w:r>
    <w:r w:rsidRPr="00F8411A">
      <w:rPr>
        <w:lang w:val="en-GB" w:bidi="en-GB"/>
      </w:rPr>
      <w:fldChar w:fldCharType="separate"/>
    </w:r>
    <w:r w:rsidRPr="00F8411A">
      <w:rPr>
        <w:lang w:val="en-GB" w:bidi="en-GB"/>
      </w:rPr>
      <w:t>1</w:t>
    </w:r>
    <w:r w:rsidRPr="00F8411A">
      <w:rPr>
        <w:lang w:val="en-GB" w:bidi="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E3FF21" w14:textId="77777777" w:rsidR="007F3038" w:rsidRDefault="007F3038" w:rsidP="005A20E2">
      <w:pPr>
        <w:spacing w:after="0"/>
      </w:pPr>
      <w:r>
        <w:separator/>
      </w:r>
    </w:p>
    <w:p w14:paraId="2BBF55E1" w14:textId="77777777" w:rsidR="007F3038" w:rsidRDefault="007F3038"/>
    <w:p w14:paraId="664E57C0" w14:textId="77777777" w:rsidR="007F3038" w:rsidRDefault="007F3038" w:rsidP="009B4773"/>
    <w:p w14:paraId="668957BC" w14:textId="77777777" w:rsidR="007F3038" w:rsidRDefault="007F3038" w:rsidP="00513832"/>
  </w:footnote>
  <w:footnote w:type="continuationSeparator" w:id="0">
    <w:p w14:paraId="627CEFE6" w14:textId="77777777" w:rsidR="007F3038" w:rsidRDefault="007F3038" w:rsidP="005A20E2">
      <w:pPr>
        <w:spacing w:after="0"/>
      </w:pPr>
      <w:r>
        <w:continuationSeparator/>
      </w:r>
    </w:p>
    <w:p w14:paraId="6E0C376C" w14:textId="77777777" w:rsidR="007F3038" w:rsidRDefault="007F3038"/>
    <w:p w14:paraId="65B72783" w14:textId="77777777" w:rsidR="007F3038" w:rsidRDefault="007F3038" w:rsidP="009B4773"/>
    <w:p w14:paraId="3E73C167" w14:textId="77777777" w:rsidR="007F3038" w:rsidRDefault="007F3038"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A7130" w14:textId="77777777" w:rsidR="007E689D" w:rsidRDefault="007E68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F28C2" w14:textId="6061BF35" w:rsidR="00A34F68" w:rsidRDefault="007E689D" w:rsidP="005A20E2">
    <w:pPr>
      <w:pStyle w:val="Header"/>
      <w:tabs>
        <w:tab w:val="right" w:pos="11057"/>
      </w:tabs>
      <w:ind w:left="-1134" w:right="-1085"/>
    </w:pPr>
    <w:r>
      <w:rPr>
        <w:noProof/>
        <w:lang w:val="en-GB" w:bidi="en-GB"/>
      </w:rPr>
      <w:drawing>
        <wp:anchor distT="0" distB="0" distL="114300" distR="114300" simplePos="0" relativeHeight="251670528" behindDoc="1" locked="0" layoutInCell="1" allowOverlap="1" wp14:anchorId="4F99AAD8" wp14:editId="7DD53CF8">
          <wp:simplePos x="0" y="0"/>
          <wp:positionH relativeFrom="page">
            <wp:posOffset>214685</wp:posOffset>
          </wp:positionH>
          <wp:positionV relativeFrom="page">
            <wp:posOffset>190831</wp:posOffset>
          </wp:positionV>
          <wp:extent cx="7131488" cy="10034270"/>
          <wp:effectExtent l="0" t="0" r="0" b="5080"/>
          <wp:wrapNone/>
          <wp:docPr id="2" name="Picture 2" descr="Women with laptop and business 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referRelativeResize="0"/>
                </pic:nvPicPr>
                <pic:blipFill rotWithShape="1">
                  <a:blip r:embed="rId1">
                    <a:extLst>
                      <a:ext uri="{28A0092B-C50C-407E-A947-70E740481C1C}">
                        <a14:useLocalDpi xmlns:a14="http://schemas.microsoft.com/office/drawing/2010/main" val="0"/>
                      </a:ext>
                    </a:extLst>
                  </a:blip>
                  <a:srcRect l="37008" t="5698" r="27787" b="24543"/>
                  <a:stretch/>
                </pic:blipFill>
                <pic:spPr bwMode="auto">
                  <a:xfrm>
                    <a:off x="0" y="0"/>
                    <a:ext cx="7156903" cy="100700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8B7105" w14:textId="09F03D06" w:rsidR="00A34F68" w:rsidRDefault="00A34F6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77A49" w14:textId="77777777" w:rsidR="00A34F68" w:rsidRDefault="00A34F68">
    <w:r>
      <w:rPr>
        <w:noProof/>
        <w:lang w:val="en-GB" w:bidi="en-GB"/>
      </w:rPr>
      <w:drawing>
        <wp:anchor distT="0" distB="0" distL="114300" distR="114300" simplePos="0" relativeHeight="251675648" behindDoc="1" locked="0" layoutInCell="1" allowOverlap="1" wp14:anchorId="790719FB" wp14:editId="054BBE74">
          <wp:simplePos x="0" y="0"/>
          <wp:positionH relativeFrom="page">
            <wp:posOffset>318052</wp:posOffset>
          </wp:positionH>
          <wp:positionV relativeFrom="page">
            <wp:posOffset>294198</wp:posOffset>
          </wp:positionV>
          <wp:extent cx="3522278" cy="9865360"/>
          <wp:effectExtent l="0" t="0" r="2540" b="2540"/>
          <wp:wrapNone/>
          <wp:docPr id="3" name="Picture 3" descr="Women and some 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rotWithShape="1">
                  <a:blip r:embed="rId1">
                    <a:extLst>
                      <a:ext uri="{28A0092B-C50C-407E-A947-70E740481C1C}">
                        <a14:useLocalDpi xmlns:a14="http://schemas.microsoft.com/office/drawing/2010/main" val="0"/>
                      </a:ext>
                    </a:extLst>
                  </a:blip>
                  <a:srcRect l="47115" t="11270" r="35057" b="12436"/>
                  <a:stretch/>
                </pic:blipFill>
                <pic:spPr bwMode="auto">
                  <a:xfrm flipH="1">
                    <a:off x="0" y="0"/>
                    <a:ext cx="3546108" cy="99321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1710F" w14:textId="77777777" w:rsidR="00A34F68" w:rsidRPr="00EB47F9" w:rsidRDefault="00A34F68" w:rsidP="00EB47F9">
    <w:pPr>
      <w:pStyle w:val="Header"/>
      <w:rPr>
        <w:rStyle w:val="TitleChar"/>
        <w:rFonts w:eastAsiaTheme="minorHAnsi" w:cstheme="minorBidi"/>
        <w:b/>
        <w:color w:val="107082" w:themeColor="accent2"/>
        <w:spacing w:val="0"/>
        <w:kern w:val="0"/>
        <w:sz w:val="28"/>
        <w:szCs w:val="24"/>
      </w:rPr>
    </w:pPr>
    <w:r>
      <w:rPr>
        <w:noProof/>
        <w:lang w:val="en-GB" w:bidi="en-GB"/>
      </w:rPr>
      <mc:AlternateContent>
        <mc:Choice Requires="wps">
          <w:drawing>
            <wp:anchor distT="45720" distB="45720" distL="114300" distR="114300" simplePos="0" relativeHeight="251677696" behindDoc="1" locked="0" layoutInCell="1" allowOverlap="1" wp14:anchorId="68E8C7C0" wp14:editId="4543F84D">
              <wp:simplePos x="0" y="0"/>
              <wp:positionH relativeFrom="page">
                <wp:posOffset>0</wp:posOffset>
              </wp:positionH>
              <wp:positionV relativeFrom="page">
                <wp:posOffset>0</wp:posOffset>
              </wp:positionV>
              <wp:extent cx="10677525" cy="1005840"/>
              <wp:effectExtent l="0" t="0" r="9525" b="3810"/>
              <wp:wrapNone/>
              <wp:docPr id="1"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77525" cy="1005840"/>
                      </a:xfrm>
                      <a:prstGeom prst="rect">
                        <a:avLst/>
                      </a:prstGeom>
                      <a:solidFill>
                        <a:srgbClr val="F0CDA1">
                          <a:alpha val="50000"/>
                        </a:srgbClr>
                      </a:solidFill>
                      <a:ln w="9525">
                        <a:noFill/>
                        <a:miter lim="800000"/>
                        <a:headEnd/>
                        <a:tailEnd/>
                      </a:ln>
                    </wps:spPr>
                    <wps:txbx>
                      <w:txbxContent>
                        <w:p w14:paraId="5B997CDC" w14:textId="77777777" w:rsidR="00A34F68" w:rsidRDefault="00A34F68" w:rsidP="00EB47F9"/>
                      </w:txbxContent>
                    </wps:txbx>
                    <wps:bodyPr rot="0" vert="horz" wrap="square" lIns="720000" tIns="288000" rIns="91440" bIns="45720" anchor="ctr" anchorCtr="0">
                      <a:noAutofit/>
                    </wps:bodyPr>
                  </wps:wsp>
                </a:graphicData>
              </a:graphic>
              <wp14:sizeRelH relativeFrom="page">
                <wp14:pctWidth>0</wp14:pctWidth>
              </wp14:sizeRelH>
              <wp14:sizeRelV relativeFrom="margin">
                <wp14:pctHeight>0</wp14:pctHeight>
              </wp14:sizeRelV>
            </wp:anchor>
          </w:drawing>
        </mc:Choice>
        <mc:Fallback>
          <w:pict>
            <v:shapetype w14:anchorId="68E8C7C0" id="_x0000_t202" coordsize="21600,21600" o:spt="202" path="m,l,21600r21600,l21600,xe">
              <v:stroke joinstyle="miter"/>
              <v:path gradientshapeok="t" o:connecttype="rect"/>
            </v:shapetype>
            <v:shape id="Text Box 2" o:spid="_x0000_s1026" type="#_x0000_t202" style="position:absolute;margin-left:0;margin-top:0;width:840.75pt;height:79.2pt;z-index:-251638784;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" fillcolor="#f0cda1" stroked="f">
              <v:fill opacity="32896f"/>
              <v:textbox inset="20mm,8mm">
                <w:txbxContent>
                  <w:p w14:paraId="5B997CDC" w14:textId="77777777" w:rsidR="00A34F68" w:rsidRDefault="00A34F68" w:rsidP="00EB47F9"/>
                </w:txbxContent>
              </v:textbox>
              <w10:wrap anchorx="page" anchory="page"/>
            </v:shape>
          </w:pict>
        </mc:Fallback>
      </mc:AlternateContent>
    </w:r>
    <w:r w:rsidRPr="00EB47F9">
      <w:rPr>
        <w:lang w:val="en-GB" w:bidi="en-GB"/>
      </w:rPr>
      <w:t xml:space="preserve"> </w:t>
    </w:r>
  </w:p>
  <w:p w14:paraId="071B23BF" w14:textId="77777777" w:rsidR="00A34F68" w:rsidRPr="00EB47F9" w:rsidRDefault="00A34F68" w:rsidP="00EB47F9">
    <w:pPr>
      <w:pStyle w:val="Header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98A0C43C"/>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2" w15:restartNumberingAfterBreak="0">
    <w:nsid w:val="FFFFFF88"/>
    <w:multiLevelType w:val="singleLevel"/>
    <w:tmpl w:val="A080F52C"/>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DA2A00FC"/>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D81FF1"/>
    <w:multiLevelType w:val="hybridMultilevel"/>
    <w:tmpl w:val="0EF88710"/>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27"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EDE5398"/>
    <w:multiLevelType w:val="hybridMultilevel"/>
    <w:tmpl w:val="794CE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101D07"/>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4238226">
    <w:abstractNumId w:val="29"/>
  </w:num>
  <w:num w:numId="2" w16cid:durableId="24719580">
    <w:abstractNumId w:val="37"/>
  </w:num>
  <w:num w:numId="3" w16cid:durableId="1428038238">
    <w:abstractNumId w:val="17"/>
  </w:num>
  <w:num w:numId="4" w16cid:durableId="1546673787">
    <w:abstractNumId w:val="25"/>
  </w:num>
  <w:num w:numId="5" w16cid:durableId="1512915086">
    <w:abstractNumId w:val="14"/>
  </w:num>
  <w:num w:numId="6" w16cid:durableId="1796175794">
    <w:abstractNumId w:val="8"/>
  </w:num>
  <w:num w:numId="7" w16cid:durableId="326902375">
    <w:abstractNumId w:val="36"/>
  </w:num>
  <w:num w:numId="8" w16cid:durableId="826170225">
    <w:abstractNumId w:val="13"/>
  </w:num>
  <w:num w:numId="9" w16cid:durableId="1848061852">
    <w:abstractNumId w:val="38"/>
  </w:num>
  <w:num w:numId="10" w16cid:durableId="1006785180">
    <w:abstractNumId w:val="33"/>
  </w:num>
  <w:num w:numId="11" w16cid:durableId="821190520">
    <w:abstractNumId w:val="4"/>
  </w:num>
  <w:num w:numId="12" w16cid:durableId="536890813">
    <w:abstractNumId w:val="11"/>
  </w:num>
  <w:num w:numId="13" w16cid:durableId="523599183">
    <w:abstractNumId w:val="16"/>
  </w:num>
  <w:num w:numId="14" w16cid:durableId="1933464411">
    <w:abstractNumId w:val="24"/>
  </w:num>
  <w:num w:numId="15" w16cid:durableId="1431467442">
    <w:abstractNumId w:val="20"/>
  </w:num>
  <w:num w:numId="16" w16cid:durableId="1026365547">
    <w:abstractNumId w:val="7"/>
  </w:num>
  <w:num w:numId="17" w16cid:durableId="717509610">
    <w:abstractNumId w:val="27"/>
  </w:num>
  <w:num w:numId="18" w16cid:durableId="747576895">
    <w:abstractNumId w:val="39"/>
  </w:num>
  <w:num w:numId="19" w16cid:durableId="1872067973">
    <w:abstractNumId w:val="10"/>
  </w:num>
  <w:num w:numId="20" w16cid:durableId="243993242">
    <w:abstractNumId w:val="31"/>
  </w:num>
  <w:num w:numId="21" w16cid:durableId="260644619">
    <w:abstractNumId w:val="12"/>
  </w:num>
  <w:num w:numId="22" w16cid:durableId="1693606445">
    <w:abstractNumId w:val="21"/>
  </w:num>
  <w:num w:numId="23" w16cid:durableId="1000498586">
    <w:abstractNumId w:val="23"/>
  </w:num>
  <w:num w:numId="24" w16cid:durableId="1247693413">
    <w:abstractNumId w:val="19"/>
  </w:num>
  <w:num w:numId="25" w16cid:durableId="2145393500">
    <w:abstractNumId w:val="22"/>
  </w:num>
  <w:num w:numId="26" w16cid:durableId="668213810">
    <w:abstractNumId w:val="9"/>
  </w:num>
  <w:num w:numId="27" w16cid:durableId="276135080">
    <w:abstractNumId w:val="34"/>
  </w:num>
  <w:num w:numId="28" w16cid:durableId="835078267">
    <w:abstractNumId w:val="15"/>
  </w:num>
  <w:num w:numId="29" w16cid:durableId="649405273">
    <w:abstractNumId w:val="6"/>
  </w:num>
  <w:num w:numId="30" w16cid:durableId="71781852">
    <w:abstractNumId w:val="18"/>
  </w:num>
  <w:num w:numId="31" w16cid:durableId="1272587572">
    <w:abstractNumId w:val="5"/>
  </w:num>
  <w:num w:numId="32" w16cid:durableId="1167020306">
    <w:abstractNumId w:val="30"/>
  </w:num>
  <w:num w:numId="33" w16cid:durableId="315186100">
    <w:abstractNumId w:val="32"/>
  </w:num>
  <w:num w:numId="34" w16cid:durableId="1634409917">
    <w:abstractNumId w:val="3"/>
  </w:num>
  <w:num w:numId="35" w16cid:durableId="541138376">
    <w:abstractNumId w:val="1"/>
  </w:num>
  <w:num w:numId="36" w16cid:durableId="486242394">
    <w:abstractNumId w:val="2"/>
  </w:num>
  <w:num w:numId="37" w16cid:durableId="561327957">
    <w:abstractNumId w:val="0"/>
  </w:num>
  <w:num w:numId="38" w16cid:durableId="1407340929">
    <w:abstractNumId w:val="35"/>
  </w:num>
  <w:num w:numId="39" w16cid:durableId="1664507648">
    <w:abstractNumId w:val="26"/>
  </w:num>
  <w:num w:numId="40" w16cid:durableId="1064912635">
    <w:abstractNumId w:val="2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C2A"/>
    <w:rsid w:val="0000092E"/>
    <w:rsid w:val="00012A83"/>
    <w:rsid w:val="00017C3C"/>
    <w:rsid w:val="00021F2E"/>
    <w:rsid w:val="00023F87"/>
    <w:rsid w:val="00026EAE"/>
    <w:rsid w:val="0003123C"/>
    <w:rsid w:val="00032A10"/>
    <w:rsid w:val="00043FFE"/>
    <w:rsid w:val="00044074"/>
    <w:rsid w:val="0004430C"/>
    <w:rsid w:val="00050FD4"/>
    <w:rsid w:val="00056F06"/>
    <w:rsid w:val="00066DE2"/>
    <w:rsid w:val="00077931"/>
    <w:rsid w:val="00084E91"/>
    <w:rsid w:val="000900B6"/>
    <w:rsid w:val="000A649E"/>
    <w:rsid w:val="000A7626"/>
    <w:rsid w:val="000B5DA2"/>
    <w:rsid w:val="000B6B7A"/>
    <w:rsid w:val="000C1C28"/>
    <w:rsid w:val="000C5872"/>
    <w:rsid w:val="000D3D76"/>
    <w:rsid w:val="000E0979"/>
    <w:rsid w:val="000E1544"/>
    <w:rsid w:val="001155CE"/>
    <w:rsid w:val="001225D9"/>
    <w:rsid w:val="00124370"/>
    <w:rsid w:val="00160392"/>
    <w:rsid w:val="00177861"/>
    <w:rsid w:val="001A5429"/>
    <w:rsid w:val="001B1DAF"/>
    <w:rsid w:val="001C7F44"/>
    <w:rsid w:val="001D1C22"/>
    <w:rsid w:val="001E11F1"/>
    <w:rsid w:val="001E1E58"/>
    <w:rsid w:val="001F5E9D"/>
    <w:rsid w:val="001F7EE9"/>
    <w:rsid w:val="00206719"/>
    <w:rsid w:val="00212B1B"/>
    <w:rsid w:val="00215022"/>
    <w:rsid w:val="00240312"/>
    <w:rsid w:val="00245997"/>
    <w:rsid w:val="00247B17"/>
    <w:rsid w:val="00252E4A"/>
    <w:rsid w:val="002642A8"/>
    <w:rsid w:val="0026637B"/>
    <w:rsid w:val="002848C4"/>
    <w:rsid w:val="002957D6"/>
    <w:rsid w:val="002A137B"/>
    <w:rsid w:val="0031130D"/>
    <w:rsid w:val="00314A6F"/>
    <w:rsid w:val="00334394"/>
    <w:rsid w:val="00345880"/>
    <w:rsid w:val="00347AF5"/>
    <w:rsid w:val="00360F98"/>
    <w:rsid w:val="00362478"/>
    <w:rsid w:val="00374421"/>
    <w:rsid w:val="00375DCE"/>
    <w:rsid w:val="00385D4D"/>
    <w:rsid w:val="003B5758"/>
    <w:rsid w:val="003D04F0"/>
    <w:rsid w:val="003D59A7"/>
    <w:rsid w:val="003E78A7"/>
    <w:rsid w:val="003F0714"/>
    <w:rsid w:val="003F13B0"/>
    <w:rsid w:val="003F5F4A"/>
    <w:rsid w:val="0040029B"/>
    <w:rsid w:val="00400698"/>
    <w:rsid w:val="00403423"/>
    <w:rsid w:val="004176AF"/>
    <w:rsid w:val="004211AF"/>
    <w:rsid w:val="00421AF1"/>
    <w:rsid w:val="00423A18"/>
    <w:rsid w:val="004262DD"/>
    <w:rsid w:val="0042646F"/>
    <w:rsid w:val="00435096"/>
    <w:rsid w:val="00440BF7"/>
    <w:rsid w:val="004411FB"/>
    <w:rsid w:val="00443212"/>
    <w:rsid w:val="004567E6"/>
    <w:rsid w:val="00493EC0"/>
    <w:rsid w:val="00495909"/>
    <w:rsid w:val="004A3042"/>
    <w:rsid w:val="004B5251"/>
    <w:rsid w:val="004C7B3E"/>
    <w:rsid w:val="00513832"/>
    <w:rsid w:val="00526C37"/>
    <w:rsid w:val="00533047"/>
    <w:rsid w:val="005356A3"/>
    <w:rsid w:val="00577B45"/>
    <w:rsid w:val="00582502"/>
    <w:rsid w:val="005919AF"/>
    <w:rsid w:val="005A20E2"/>
    <w:rsid w:val="005B5B61"/>
    <w:rsid w:val="005B6A1A"/>
    <w:rsid w:val="005D2146"/>
    <w:rsid w:val="005D369F"/>
    <w:rsid w:val="005F6388"/>
    <w:rsid w:val="00614293"/>
    <w:rsid w:val="00614452"/>
    <w:rsid w:val="006329E1"/>
    <w:rsid w:val="00633E73"/>
    <w:rsid w:val="00655308"/>
    <w:rsid w:val="00664450"/>
    <w:rsid w:val="00683C2A"/>
    <w:rsid w:val="006936EB"/>
    <w:rsid w:val="006B2383"/>
    <w:rsid w:val="006D0144"/>
    <w:rsid w:val="006D510F"/>
    <w:rsid w:val="006E03A6"/>
    <w:rsid w:val="006E3FC8"/>
    <w:rsid w:val="006E523A"/>
    <w:rsid w:val="006F35BA"/>
    <w:rsid w:val="00707756"/>
    <w:rsid w:val="007157EF"/>
    <w:rsid w:val="00730BAF"/>
    <w:rsid w:val="0073670F"/>
    <w:rsid w:val="00740FCE"/>
    <w:rsid w:val="007463B9"/>
    <w:rsid w:val="00753E67"/>
    <w:rsid w:val="00795463"/>
    <w:rsid w:val="007979C9"/>
    <w:rsid w:val="007B17C4"/>
    <w:rsid w:val="007B1F5A"/>
    <w:rsid w:val="007B3AB6"/>
    <w:rsid w:val="007B5AFF"/>
    <w:rsid w:val="007C0769"/>
    <w:rsid w:val="007C136F"/>
    <w:rsid w:val="007C5AF4"/>
    <w:rsid w:val="007D5767"/>
    <w:rsid w:val="007E689D"/>
    <w:rsid w:val="007F3038"/>
    <w:rsid w:val="007F793B"/>
    <w:rsid w:val="00807B66"/>
    <w:rsid w:val="00810DF6"/>
    <w:rsid w:val="00813EC8"/>
    <w:rsid w:val="00817F8C"/>
    <w:rsid w:val="00823955"/>
    <w:rsid w:val="0083428B"/>
    <w:rsid w:val="00861AA4"/>
    <w:rsid w:val="00876F99"/>
    <w:rsid w:val="00877A44"/>
    <w:rsid w:val="008820B3"/>
    <w:rsid w:val="00886169"/>
    <w:rsid w:val="008925FC"/>
    <w:rsid w:val="008965F6"/>
    <w:rsid w:val="008A2B5E"/>
    <w:rsid w:val="008D3386"/>
    <w:rsid w:val="008D3518"/>
    <w:rsid w:val="008F704C"/>
    <w:rsid w:val="0090206C"/>
    <w:rsid w:val="00902998"/>
    <w:rsid w:val="00912C1B"/>
    <w:rsid w:val="0092125E"/>
    <w:rsid w:val="00924319"/>
    <w:rsid w:val="00952A7A"/>
    <w:rsid w:val="00972EBA"/>
    <w:rsid w:val="00974BF8"/>
    <w:rsid w:val="009A3B33"/>
    <w:rsid w:val="009A45A0"/>
    <w:rsid w:val="009B35B5"/>
    <w:rsid w:val="009B4773"/>
    <w:rsid w:val="009C018F"/>
    <w:rsid w:val="009D2556"/>
    <w:rsid w:val="009E55E1"/>
    <w:rsid w:val="00A34F68"/>
    <w:rsid w:val="00A44EEF"/>
    <w:rsid w:val="00A630FD"/>
    <w:rsid w:val="00A74908"/>
    <w:rsid w:val="00A91213"/>
    <w:rsid w:val="00A960DC"/>
    <w:rsid w:val="00A9621B"/>
    <w:rsid w:val="00AA29B1"/>
    <w:rsid w:val="00AA66D7"/>
    <w:rsid w:val="00AC3653"/>
    <w:rsid w:val="00AE0241"/>
    <w:rsid w:val="00AE5008"/>
    <w:rsid w:val="00B26302"/>
    <w:rsid w:val="00B37B3B"/>
    <w:rsid w:val="00B44C47"/>
    <w:rsid w:val="00B47912"/>
    <w:rsid w:val="00B54F0B"/>
    <w:rsid w:val="00B57756"/>
    <w:rsid w:val="00B57F4F"/>
    <w:rsid w:val="00B7636D"/>
    <w:rsid w:val="00B80CF1"/>
    <w:rsid w:val="00BA2A38"/>
    <w:rsid w:val="00BA31C4"/>
    <w:rsid w:val="00BA3E51"/>
    <w:rsid w:val="00BB02E6"/>
    <w:rsid w:val="00BC3564"/>
    <w:rsid w:val="00BC6C98"/>
    <w:rsid w:val="00BD0C60"/>
    <w:rsid w:val="00C17BCF"/>
    <w:rsid w:val="00C3246A"/>
    <w:rsid w:val="00C33FBE"/>
    <w:rsid w:val="00C55956"/>
    <w:rsid w:val="00C60C09"/>
    <w:rsid w:val="00C65564"/>
    <w:rsid w:val="00CA223E"/>
    <w:rsid w:val="00CA61D8"/>
    <w:rsid w:val="00CD1D98"/>
    <w:rsid w:val="00CE5D59"/>
    <w:rsid w:val="00CF1267"/>
    <w:rsid w:val="00D13200"/>
    <w:rsid w:val="00D26769"/>
    <w:rsid w:val="00D27AF8"/>
    <w:rsid w:val="00D53FBD"/>
    <w:rsid w:val="00D6543F"/>
    <w:rsid w:val="00D73B6E"/>
    <w:rsid w:val="00D74E0C"/>
    <w:rsid w:val="00D849A8"/>
    <w:rsid w:val="00D86A0A"/>
    <w:rsid w:val="00D94688"/>
    <w:rsid w:val="00DB5A2E"/>
    <w:rsid w:val="00DC0528"/>
    <w:rsid w:val="00DC1104"/>
    <w:rsid w:val="00DC3A45"/>
    <w:rsid w:val="00DC7466"/>
    <w:rsid w:val="00DC7E1C"/>
    <w:rsid w:val="00DE65A2"/>
    <w:rsid w:val="00DF2DCC"/>
    <w:rsid w:val="00E01D0E"/>
    <w:rsid w:val="00E16215"/>
    <w:rsid w:val="00E31650"/>
    <w:rsid w:val="00E35169"/>
    <w:rsid w:val="00E404DF"/>
    <w:rsid w:val="00E53724"/>
    <w:rsid w:val="00E552C8"/>
    <w:rsid w:val="00E75006"/>
    <w:rsid w:val="00E757A0"/>
    <w:rsid w:val="00E84350"/>
    <w:rsid w:val="00E857E2"/>
    <w:rsid w:val="00E85863"/>
    <w:rsid w:val="00E91AE4"/>
    <w:rsid w:val="00EA431D"/>
    <w:rsid w:val="00EB47F9"/>
    <w:rsid w:val="00EC36ED"/>
    <w:rsid w:val="00EC4BCD"/>
    <w:rsid w:val="00F20CA8"/>
    <w:rsid w:val="00F26830"/>
    <w:rsid w:val="00F273EA"/>
    <w:rsid w:val="00F33F5E"/>
    <w:rsid w:val="00F36EA1"/>
    <w:rsid w:val="00F53A40"/>
    <w:rsid w:val="00F60840"/>
    <w:rsid w:val="00F75B86"/>
    <w:rsid w:val="00F77933"/>
    <w:rsid w:val="00F8411A"/>
    <w:rsid w:val="00FA0D95"/>
    <w:rsid w:val="00FC1405"/>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3EDAA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4"/>
        <w:szCs w:val="24"/>
        <w:lang w:val="en-US"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614293"/>
  </w:style>
  <w:style w:type="paragraph" w:styleId="Heading1">
    <w:name w:val="heading 1"/>
    <w:basedOn w:val="Normal"/>
    <w:next w:val="Normal"/>
    <w:link w:val="Heading1Char"/>
    <w:uiPriority w:val="9"/>
    <w:qFormat/>
    <w:rsid w:val="00E404DF"/>
    <w:pPr>
      <w:keepNext/>
      <w:keepLines/>
      <w:pageBreakBefore/>
      <w:pBdr>
        <w:bottom w:val="single" w:sz="24" w:space="4" w:color="F0CDA1" w:themeColor="accent1"/>
      </w:pBdr>
      <w:spacing w:after="400"/>
      <w:outlineLvl w:val="0"/>
    </w:pPr>
    <w:rPr>
      <w:rFonts w:asciiTheme="majorHAnsi" w:eastAsiaTheme="majorEastAsia" w:hAnsiTheme="majorHAnsi" w:cstheme="majorBidi"/>
      <w:b/>
      <w:caps/>
      <w:color w:val="107082" w:themeColor="accent2"/>
      <w:sz w:val="44"/>
      <w:szCs w:val="32"/>
    </w:rPr>
  </w:style>
  <w:style w:type="paragraph" w:styleId="Heading2">
    <w:name w:val="heading 2"/>
    <w:basedOn w:val="Normal"/>
    <w:next w:val="Normal"/>
    <w:link w:val="Heading2Ch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B47F9"/>
    <w:pPr>
      <w:spacing w:before="0" w:after="0"/>
    </w:pPr>
    <w:rPr>
      <w:rFonts w:asciiTheme="majorHAnsi" w:hAnsiTheme="majorHAnsi"/>
      <w:b/>
      <w:caps/>
      <w:color w:val="107082" w:themeColor="accent2"/>
      <w:sz w:val="28"/>
    </w:rPr>
  </w:style>
  <w:style w:type="character" w:customStyle="1" w:styleId="HeaderChar">
    <w:name w:val="Header Char"/>
    <w:basedOn w:val="DefaultParagraphFont"/>
    <w:link w:val="Header"/>
    <w:uiPriority w:val="99"/>
    <w:rsid w:val="00EB47F9"/>
    <w:rPr>
      <w:rFonts w:asciiTheme="majorHAnsi" w:hAnsiTheme="majorHAnsi"/>
      <w:b/>
      <w:caps/>
      <w:color w:val="107082" w:themeColor="accent2"/>
      <w:sz w:val="28"/>
    </w:rPr>
  </w:style>
  <w:style w:type="paragraph" w:styleId="Footer">
    <w:name w:val="footer"/>
    <w:basedOn w:val="Normal"/>
    <w:link w:val="FooterChar"/>
    <w:uiPriority w:val="99"/>
    <w:rsid w:val="00F8411A"/>
    <w:pPr>
      <w:pBdr>
        <w:top w:val="single" w:sz="8" w:space="1" w:color="F0CDA1" w:themeColor="accent1"/>
      </w:pBdr>
      <w:tabs>
        <w:tab w:val="right" w:pos="10080"/>
      </w:tabs>
      <w:spacing w:after="0" w:line="240" w:lineRule="auto"/>
    </w:pPr>
    <w:rPr>
      <w:sz w:val="18"/>
    </w:rPr>
  </w:style>
  <w:style w:type="character" w:customStyle="1" w:styleId="FooterChar">
    <w:name w:val="Footer Char"/>
    <w:basedOn w:val="DefaultParagraphFont"/>
    <w:link w:val="Footer"/>
    <w:uiPriority w:val="99"/>
    <w:rsid w:val="00347AF5"/>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813EC8"/>
    <w:pPr>
      <w:spacing w:after="0"/>
      <w:contextualSpacing/>
      <w:jc w:val="center"/>
    </w:pPr>
    <w:rPr>
      <w:rFonts w:asciiTheme="majorHAnsi" w:eastAsiaTheme="majorEastAsia" w:hAnsiTheme="majorHAnsi" w:cstheme="majorBidi"/>
      <w:b/>
      <w:color w:val="FFFFFF" w:themeColor="background1"/>
      <w:spacing w:val="-10"/>
      <w:kern w:val="28"/>
      <w:sz w:val="96"/>
      <w:szCs w:val="56"/>
    </w:rPr>
  </w:style>
  <w:style w:type="character" w:customStyle="1" w:styleId="TitleChar">
    <w:name w:val="Title Char"/>
    <w:basedOn w:val="DefaultParagraphFont"/>
    <w:link w:val="Title"/>
    <w:uiPriority w:val="10"/>
    <w:rsid w:val="00813EC8"/>
    <w:rPr>
      <w:rFonts w:asciiTheme="majorHAnsi" w:eastAsiaTheme="majorEastAsia" w:hAnsiTheme="majorHAnsi" w:cstheme="majorBidi"/>
      <w:b/>
      <w:color w:val="FFFFFF" w:themeColor="background1"/>
      <w:spacing w:val="-10"/>
      <w:kern w:val="28"/>
      <w:sz w:val="96"/>
      <w:szCs w:val="56"/>
    </w:rPr>
  </w:style>
  <w:style w:type="paragraph" w:styleId="Subtitle">
    <w:name w:val="Subtitle"/>
    <w:basedOn w:val="Normal"/>
    <w:next w:val="Normal"/>
    <w:link w:val="SubtitleChar"/>
    <w:uiPriority w:val="11"/>
    <w:qFormat/>
    <w:rsid w:val="00F33F5E"/>
    <w:pPr>
      <w:numPr>
        <w:ilvl w:val="1"/>
      </w:numPr>
      <w:spacing w:after="0"/>
      <w:jc w:val="center"/>
    </w:pPr>
    <w:rPr>
      <w:rFonts w:eastAsiaTheme="minorEastAsia"/>
      <w:b/>
      <w:i/>
      <w:color w:val="F0CDA1" w:themeColor="accent1"/>
      <w:spacing w:val="15"/>
      <w:sz w:val="48"/>
    </w:rPr>
  </w:style>
  <w:style w:type="character" w:customStyle="1" w:styleId="SubtitleChar">
    <w:name w:val="Subtitle Char"/>
    <w:basedOn w:val="DefaultParagraphFont"/>
    <w:link w:val="Subtitle"/>
    <w:uiPriority w:val="11"/>
    <w:rsid w:val="00F33F5E"/>
    <w:rPr>
      <w:rFonts w:eastAsiaTheme="minorEastAsia"/>
      <w:b/>
      <w:i/>
      <w:color w:val="F0CDA1" w:themeColor="accent1"/>
      <w:spacing w:val="15"/>
      <w:sz w:val="48"/>
    </w:rPr>
  </w:style>
  <w:style w:type="character" w:customStyle="1" w:styleId="Heading1Char">
    <w:name w:val="Heading 1 Char"/>
    <w:basedOn w:val="DefaultParagraphFont"/>
    <w:link w:val="Heading1"/>
    <w:uiPriority w:val="9"/>
    <w:rsid w:val="00E404DF"/>
    <w:rPr>
      <w:rFonts w:asciiTheme="majorHAnsi" w:eastAsiaTheme="majorEastAsia" w:hAnsiTheme="majorHAnsi" w:cstheme="majorBidi"/>
      <w:b/>
      <w:caps/>
      <w:color w:val="107082" w:themeColor="accent2"/>
      <w:sz w:val="44"/>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semiHidden/>
    <w:qFormat/>
    <w:rsid w:val="005D2146"/>
    <w:pPr>
      <w:ind w:left="720"/>
      <w:contextualSpacing/>
    </w:pPr>
  </w:style>
  <w:style w:type="character" w:styleId="SubtleEmphasis">
    <w:name w:val="Subtle Emphasis"/>
    <w:uiPriority w:val="19"/>
    <w:qFormat/>
    <w:rsid w:val="00E85863"/>
    <w:rPr>
      <w:rFonts w:asciiTheme="majorHAnsi" w:hAnsiTheme="majorHAnsi"/>
      <w:b/>
      <w:i w:val="0"/>
      <w:color w:val="107082" w:themeColor="accent2"/>
      <w:sz w:val="28"/>
    </w:rPr>
  </w:style>
  <w:style w:type="character" w:styleId="Emphasis">
    <w:name w:val="Emphasis"/>
    <w:uiPriority w:val="20"/>
    <w:qFormat/>
    <w:rsid w:val="00F33F5E"/>
    <w:rPr>
      <w:rFonts w:cstheme="minorHAnsi"/>
      <w:i/>
      <w:color w:val="331D01"/>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rsid w:val="00664450"/>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rsid w:val="001E1E58"/>
    <w:pPr>
      <w:spacing w:after="100"/>
    </w:pPr>
  </w:style>
  <w:style w:type="character" w:styleId="Hyperlink">
    <w:name w:val="Hyperlink"/>
    <w:basedOn w:val="DefaultParagraphFont"/>
    <w:uiPriority w:val="99"/>
    <w:unhideWhenUsed/>
    <w:rsid w:val="001E1E58"/>
    <w:rPr>
      <w:color w:val="000000" w:themeColor="hyperlink"/>
      <w:u w:val="single"/>
    </w:rPr>
  </w:style>
  <w:style w:type="paragraph" w:styleId="TOC2">
    <w:name w:val="toc 2"/>
    <w:basedOn w:val="Normal"/>
    <w:next w:val="Normal"/>
    <w:autoRedefine/>
    <w:uiPriority w:val="39"/>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rPr>
  </w:style>
  <w:style w:type="paragraph" w:styleId="ListBullet">
    <w:name w:val="List Bullet"/>
    <w:basedOn w:val="Normal"/>
    <w:uiPriority w:val="99"/>
    <w:rsid w:val="0003123C"/>
    <w:pPr>
      <w:numPr>
        <w:numId w:val="16"/>
      </w:numPr>
      <w:spacing w:before="0" w:after="200" w:line="276" w:lineRule="auto"/>
      <w:ind w:left="340" w:hanging="340"/>
    </w:pPr>
  </w:style>
  <w:style w:type="paragraph" w:styleId="ListNumber">
    <w:name w:val="List Number"/>
    <w:basedOn w:val="Normal"/>
    <w:uiPriority w:val="99"/>
    <w:rsid w:val="0003123C"/>
    <w:pPr>
      <w:numPr>
        <w:numId w:val="32"/>
      </w:numPr>
      <w:spacing w:before="0" w:after="200" w:line="276" w:lineRule="auto"/>
      <w:ind w:left="340" w:hanging="340"/>
    </w:pPr>
  </w:style>
  <w:style w:type="character" w:styleId="Strong">
    <w:name w:val="Strong"/>
    <w:basedOn w:val="DefaultParagraphFont"/>
    <w:uiPriority w:val="22"/>
    <w:semiHidden/>
    <w:qFormat/>
    <w:rsid w:val="00BA31C4"/>
    <w:rPr>
      <w:b/>
      <w:bCs/>
    </w:rPr>
  </w:style>
  <w:style w:type="character" w:customStyle="1" w:styleId="Bold">
    <w:name w:val="Bold"/>
    <w:uiPriority w:val="1"/>
    <w:qFormat/>
    <w:rsid w:val="00BA31C4"/>
    <w:rPr>
      <w:b/>
      <w:bCs/>
    </w:rPr>
  </w:style>
  <w:style w:type="paragraph" w:styleId="ListBullet2">
    <w:name w:val="List Bullet 2"/>
    <w:basedOn w:val="Normal"/>
    <w:uiPriority w:val="99"/>
    <w:rsid w:val="00D27AF8"/>
    <w:pPr>
      <w:numPr>
        <w:numId w:val="35"/>
      </w:numPr>
      <w:spacing w:before="0"/>
    </w:pPr>
  </w:style>
  <w:style w:type="paragraph" w:customStyle="1" w:styleId="Graphheading1">
    <w:name w:val="Graph heading 1"/>
    <w:basedOn w:val="Normal"/>
    <w:qFormat/>
    <w:rsid w:val="008965F6"/>
    <w:pPr>
      <w:spacing w:after="60" w:line="240" w:lineRule="auto"/>
    </w:pPr>
    <w:rPr>
      <w:b/>
      <w:color w:val="054854" w:themeColor="accent3"/>
    </w:rPr>
  </w:style>
  <w:style w:type="paragraph" w:customStyle="1" w:styleId="Graphheading2">
    <w:name w:val="Graph heading 2"/>
    <w:basedOn w:val="Normal"/>
    <w:qFormat/>
    <w:rsid w:val="00664450"/>
    <w:pPr>
      <w:spacing w:after="60" w:line="240" w:lineRule="auto"/>
    </w:pPr>
    <w:rPr>
      <w:b/>
      <w:color w:val="F99927" w:themeColor="accent5"/>
    </w:rPr>
  </w:style>
  <w:style w:type="paragraph" w:customStyle="1" w:styleId="Graphheading3">
    <w:name w:val="Graph heading 3"/>
    <w:basedOn w:val="Normal"/>
    <w:qFormat/>
    <w:rsid w:val="00664450"/>
    <w:pPr>
      <w:spacing w:after="60" w:line="240" w:lineRule="auto"/>
    </w:pPr>
    <w:rPr>
      <w:b/>
      <w:color w:val="EC7216" w:themeColor="accent6"/>
    </w:rPr>
  </w:style>
  <w:style w:type="paragraph" w:customStyle="1" w:styleId="Graphheading4">
    <w:name w:val="Graph heading 4"/>
    <w:basedOn w:val="Normal"/>
    <w:qFormat/>
    <w:rsid w:val="008965F6"/>
    <w:pPr>
      <w:spacing w:after="60" w:line="240" w:lineRule="auto"/>
    </w:pPr>
    <w:rPr>
      <w:b/>
      <w:color w:val="107082" w:themeColor="accent2"/>
    </w:rPr>
  </w:style>
  <w:style w:type="paragraph" w:customStyle="1" w:styleId="Graphbullet">
    <w:name w:val="Graph bullet"/>
    <w:basedOn w:val="Normal"/>
    <w:qFormat/>
    <w:rsid w:val="008965F6"/>
    <w:pPr>
      <w:numPr>
        <w:numId w:val="28"/>
      </w:numPr>
      <w:spacing w:before="0" w:after="0" w:line="216" w:lineRule="auto"/>
      <w:ind w:left="284" w:hanging="284"/>
    </w:pPr>
    <w:rPr>
      <w:sz w:val="20"/>
    </w:rPr>
  </w:style>
  <w:style w:type="paragraph" w:customStyle="1" w:styleId="Graphbullet2">
    <w:name w:val="Graph bullet 2"/>
    <w:basedOn w:val="Normal"/>
    <w:qFormat/>
    <w:rsid w:val="008965F6"/>
    <w:pPr>
      <w:numPr>
        <w:numId w:val="30"/>
      </w:numPr>
      <w:spacing w:before="0" w:after="0" w:line="216" w:lineRule="auto"/>
      <w:ind w:left="284" w:hanging="284"/>
    </w:pPr>
    <w:rPr>
      <w:sz w:val="20"/>
    </w:rPr>
  </w:style>
  <w:style w:type="paragraph" w:customStyle="1" w:styleId="Graphbullet3">
    <w:name w:val="Graph bullet 3"/>
    <w:basedOn w:val="Normal"/>
    <w:qFormat/>
    <w:rsid w:val="008965F6"/>
    <w:pPr>
      <w:numPr>
        <w:numId w:val="29"/>
      </w:numPr>
      <w:spacing w:before="0" w:after="0" w:line="216" w:lineRule="auto"/>
      <w:ind w:left="284" w:hanging="284"/>
    </w:pPr>
    <w:rPr>
      <w:sz w:val="20"/>
    </w:rPr>
  </w:style>
  <w:style w:type="paragraph" w:customStyle="1" w:styleId="Graphbullet4">
    <w:name w:val="Graph bullet 4"/>
    <w:basedOn w:val="Normal"/>
    <w:qFormat/>
    <w:rsid w:val="008965F6"/>
    <w:pPr>
      <w:numPr>
        <w:numId w:val="31"/>
      </w:numPr>
      <w:spacing w:before="0" w:after="0" w:line="240" w:lineRule="auto"/>
      <w:ind w:left="284" w:hanging="284"/>
    </w:pPr>
    <w:rPr>
      <w:sz w:val="20"/>
    </w:rPr>
  </w:style>
  <w:style w:type="paragraph" w:customStyle="1" w:styleId="TableText">
    <w:name w:val="Table Text"/>
    <w:basedOn w:val="Normal"/>
    <w:next w:val="Normal"/>
    <w:qFormat/>
    <w:rsid w:val="00810DF6"/>
    <w:pPr>
      <w:spacing w:before="0" w:after="0" w:line="240" w:lineRule="auto"/>
    </w:pPr>
    <w:rPr>
      <w:sz w:val="18"/>
    </w:rPr>
  </w:style>
  <w:style w:type="paragraph" w:customStyle="1" w:styleId="Tableheading">
    <w:name w:val="Table heading"/>
    <w:basedOn w:val="Normal"/>
    <w:qFormat/>
    <w:rsid w:val="00DC3A45"/>
    <w:pPr>
      <w:spacing w:before="0" w:after="0" w:line="216" w:lineRule="auto"/>
      <w:ind w:left="85"/>
    </w:pPr>
    <w:rPr>
      <w:b/>
      <w:color w:val="FFFFFF" w:themeColor="background1"/>
      <w:sz w:val="18"/>
      <w:szCs w:val="18"/>
    </w:rPr>
  </w:style>
  <w:style w:type="paragraph" w:customStyle="1" w:styleId="Header2">
    <w:name w:val="Header2"/>
    <w:basedOn w:val="Normal"/>
    <w:next w:val="Normal"/>
    <w:link w:val="Header2Char"/>
    <w:qFormat/>
    <w:rsid w:val="00BA3E51"/>
    <w:pPr>
      <w:spacing w:before="0" w:after="0"/>
    </w:pPr>
    <w:rPr>
      <w:i/>
    </w:rPr>
  </w:style>
  <w:style w:type="paragraph" w:customStyle="1" w:styleId="Tabletotal">
    <w:name w:val="Table total"/>
    <w:basedOn w:val="Normal"/>
    <w:next w:val="Normal"/>
    <w:link w:val="TabletotalChar"/>
    <w:qFormat/>
    <w:rsid w:val="004211AF"/>
    <w:pPr>
      <w:spacing w:before="0" w:after="0" w:line="256" w:lineRule="auto"/>
    </w:pPr>
    <w:rPr>
      <w:rFonts w:ascii="Arial" w:eastAsia="Arial" w:hAnsi="Arial" w:cs="Times New Roman"/>
      <w:b/>
      <w:bCs/>
      <w:caps/>
      <w:color w:val="404040" w:themeColor="text1" w:themeTint="BF"/>
      <w:sz w:val="18"/>
      <w:szCs w:val="22"/>
    </w:rPr>
  </w:style>
  <w:style w:type="character" w:customStyle="1" w:styleId="Header2Char">
    <w:name w:val="Header2 Char"/>
    <w:basedOn w:val="DefaultParagraphFont"/>
    <w:link w:val="Header2"/>
    <w:rsid w:val="00BA3E51"/>
    <w:rPr>
      <w:i/>
    </w:rPr>
  </w:style>
  <w:style w:type="character" w:customStyle="1" w:styleId="TabletotalChar">
    <w:name w:val="Table total Char"/>
    <w:basedOn w:val="DefaultParagraphFont"/>
    <w:link w:val="Tabletotal"/>
    <w:rsid w:val="004211AF"/>
    <w:rPr>
      <w:rFonts w:ascii="Arial" w:eastAsia="Arial" w:hAnsi="Arial" w:cs="Times New Roman"/>
      <w:b/>
      <w:bCs/>
      <w:caps/>
      <w:color w:val="404040" w:themeColor="text1" w:themeTint="BF"/>
      <w:sz w:val="18"/>
      <w:szCs w:val="22"/>
    </w:rPr>
  </w:style>
  <w:style w:type="paragraph" w:customStyle="1" w:styleId="TableTextright">
    <w:name w:val="Table Text right"/>
    <w:basedOn w:val="Normal"/>
    <w:next w:val="Normal"/>
    <w:link w:val="TableTextrightChar"/>
    <w:qFormat/>
    <w:rsid w:val="00810DF6"/>
    <w:pPr>
      <w:spacing w:before="0" w:after="0" w:line="240" w:lineRule="auto"/>
      <w:jc w:val="right"/>
    </w:pPr>
    <w:rPr>
      <w:sz w:val="18"/>
    </w:rPr>
  </w:style>
  <w:style w:type="paragraph" w:customStyle="1" w:styleId="TableTextbold">
    <w:name w:val="Table Text bold"/>
    <w:basedOn w:val="Normal"/>
    <w:next w:val="Normal"/>
    <w:link w:val="TableTextboldChar"/>
    <w:qFormat/>
    <w:rsid w:val="009C018F"/>
    <w:pPr>
      <w:spacing w:before="0" w:after="0" w:line="240" w:lineRule="auto"/>
    </w:pPr>
    <w:rPr>
      <w:b/>
      <w:sz w:val="18"/>
    </w:rPr>
  </w:style>
  <w:style w:type="character" w:customStyle="1" w:styleId="TableTextrightChar">
    <w:name w:val="Table Text right Char"/>
    <w:basedOn w:val="DefaultParagraphFont"/>
    <w:link w:val="TableTextright"/>
    <w:rsid w:val="00810DF6"/>
    <w:rPr>
      <w:sz w:val="18"/>
    </w:rPr>
  </w:style>
  <w:style w:type="character" w:customStyle="1" w:styleId="TableTextboldChar">
    <w:name w:val="Table Text bold Char"/>
    <w:basedOn w:val="DefaultParagraphFont"/>
    <w:link w:val="TableTextbold"/>
    <w:rsid w:val="009C018F"/>
    <w:rPr>
      <w:b/>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78417">
      <w:bodyDiv w:val="1"/>
      <w:marLeft w:val="0"/>
      <w:marRight w:val="0"/>
      <w:marTop w:val="0"/>
      <w:marBottom w:val="0"/>
      <w:divBdr>
        <w:top w:val="none" w:sz="0" w:space="0" w:color="auto"/>
        <w:left w:val="none" w:sz="0" w:space="0" w:color="auto"/>
        <w:bottom w:val="none" w:sz="0" w:space="0" w:color="auto"/>
        <w:right w:val="none" w:sz="0" w:space="0" w:color="auto"/>
      </w:divBdr>
    </w:div>
    <w:div w:id="449127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3.jpg"/><Relationship Id="rId26" Type="http://schemas.openxmlformats.org/officeDocument/2006/relationships/footer" Target="footer9.xml"/><Relationship Id="rId3" Type="http://schemas.openxmlformats.org/officeDocument/2006/relationships/customXml" Target="../customXml/item3.xml"/><Relationship Id="rId21" Type="http://schemas.openxmlformats.org/officeDocument/2006/relationships/header" Target="header4.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footer" Target="footer8.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oter" Target="footer7.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chart" Target="charts/chart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5.xml"/><Relationship Id="rId27" Type="http://schemas.openxmlformats.org/officeDocument/2006/relationships/footer" Target="footer10.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_CAN.DY_\AppData\Roaming\Microsoft\Templates\Home%20business%20pla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4004554968603608"/>
          <c:y val="0.46115322750431603"/>
        </c:manualLayout>
      </c:layout>
      <c:overlay val="0"/>
      <c:spPr>
        <a:noFill/>
        <a:ln>
          <a:noFill/>
        </a:ln>
        <a:effectLst/>
      </c:spPr>
      <c:txPr>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2.3931623931623933E-2"/>
          <c:y val="2.6320667284522706E-2"/>
          <c:w val="0.97492877492877494"/>
          <c:h val="0.95143651529193696"/>
        </c:manualLayout>
      </c:layout>
      <c:doughnutChart>
        <c:varyColors val="1"/>
        <c:ser>
          <c:idx val="0"/>
          <c:order val="0"/>
          <c:tx>
            <c:strRef>
              <c:f>Sheet1!$B$1</c:f>
              <c:strCache>
                <c:ptCount val="1"/>
                <c:pt idx="0">
                  <c:v>SWOT</c:v>
                </c:pt>
              </c:strCache>
            </c:strRef>
          </c:tx>
          <c:dPt>
            <c:idx val="0"/>
            <c:bubble3D val="0"/>
            <c:spPr>
              <a:solidFill>
                <a:schemeClr val="accent5"/>
              </a:solidFill>
              <a:ln w="19050">
                <a:solidFill>
                  <a:schemeClr val="lt1"/>
                </a:solidFill>
              </a:ln>
              <a:effectLst/>
            </c:spPr>
            <c:extLst>
              <c:ext xmlns:c16="http://schemas.microsoft.com/office/drawing/2014/chart" uri="{C3380CC4-5D6E-409C-BE32-E72D297353CC}">
                <c16:uniqueId val="{00000001-A1DB-4CB6-83B1-7920FAA4BFB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1DB-4CB6-83B1-7920FAA4BFB0}"/>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A1DB-4CB6-83B1-7920FAA4BFB0}"/>
              </c:ext>
            </c:extLst>
          </c:dPt>
          <c:dPt>
            <c:idx val="3"/>
            <c:bubble3D val="0"/>
            <c:spPr>
              <a:solidFill>
                <a:schemeClr val="accent3"/>
              </a:solidFill>
              <a:ln w="19050">
                <a:solidFill>
                  <a:schemeClr val="lt1"/>
                </a:solidFill>
              </a:ln>
              <a:effectLst/>
            </c:spPr>
            <c:extLst>
              <c:ext xmlns:c16="http://schemas.microsoft.com/office/drawing/2014/chart" uri="{C3380CC4-5D6E-409C-BE32-E72D297353CC}">
                <c16:uniqueId val="{00000007-A1DB-4CB6-83B1-7920FAA4BFB0}"/>
              </c:ext>
            </c:extLst>
          </c:dPt>
          <c:dLbls>
            <c:delete val="1"/>
          </c:dLbls>
          <c:cat>
            <c:strRef>
              <c:f>Sheet1!$A$2:$A$5</c:f>
              <c:strCache>
                <c:ptCount val="4"/>
                <c:pt idx="0">
                  <c:v>Weaknesses</c:v>
                </c:pt>
                <c:pt idx="1">
                  <c:v>Threats</c:v>
                </c:pt>
                <c:pt idx="2">
                  <c:v>Opportunities</c:v>
                </c:pt>
                <c:pt idx="3">
                  <c:v>Strengths</c:v>
                </c:pt>
              </c:strCache>
            </c:strRef>
          </c:cat>
          <c:val>
            <c:numRef>
              <c:f>Sheet1!$B$2:$B$5</c:f>
              <c:numCache>
                <c:formatCode>General</c:formatCode>
                <c:ptCount val="4"/>
                <c:pt idx="0">
                  <c:v>25</c:v>
                </c:pt>
                <c:pt idx="1">
                  <c:v>25</c:v>
                </c:pt>
                <c:pt idx="2">
                  <c:v>25</c:v>
                </c:pt>
                <c:pt idx="3">
                  <c:v>25</c:v>
                </c:pt>
              </c:numCache>
            </c:numRef>
          </c:val>
          <c:extLst>
            <c:ext xmlns:c16="http://schemas.microsoft.com/office/drawing/2014/chart" uri="{C3380CC4-5D6E-409C-BE32-E72D297353CC}">
              <c16:uniqueId val="{00000008-A1DB-4CB6-83B1-7920FAA4BFB0}"/>
            </c:ext>
          </c:extLst>
        </c:ser>
        <c:dLbls>
          <c:showLegendKey val="0"/>
          <c:showVal val="0"/>
          <c:showCatName val="0"/>
          <c:showSerName val="0"/>
          <c:showPercent val="1"/>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0540B9EAEC447F6829D0C5CF96D1A8E"/>
        <w:category>
          <w:name w:val="General"/>
          <w:gallery w:val="placeholder"/>
        </w:category>
        <w:types>
          <w:type w:val="bbPlcHdr"/>
        </w:types>
        <w:behaviors>
          <w:behavior w:val="content"/>
        </w:behaviors>
        <w:guid w:val="{599BC6C0-E530-4D7E-9383-5C28310C7EA8}"/>
      </w:docPartPr>
      <w:docPartBody>
        <w:p w:rsidR="00335DD1" w:rsidRDefault="00000000">
          <w:pPr>
            <w:pStyle w:val="80540B9EAEC447F6829D0C5CF96D1A8E"/>
          </w:pPr>
          <w:r w:rsidRPr="00614293">
            <w:rPr>
              <w:lang w:bidi="en-GB"/>
            </w:rPr>
            <w:t>HOME BASED</w:t>
          </w:r>
        </w:p>
      </w:docPartBody>
    </w:docPart>
    <w:docPart>
      <w:docPartPr>
        <w:name w:val="33D17D58F9184B0994E590FA4DB55217"/>
        <w:category>
          <w:name w:val="General"/>
          <w:gallery w:val="placeholder"/>
        </w:category>
        <w:types>
          <w:type w:val="bbPlcHdr"/>
        </w:types>
        <w:behaviors>
          <w:behavior w:val="content"/>
        </w:behaviors>
        <w:guid w:val="{D3B99986-9B64-487D-A234-076005762592}"/>
      </w:docPartPr>
      <w:docPartBody>
        <w:p w:rsidR="00335DD1" w:rsidRDefault="00000000">
          <w:pPr>
            <w:pStyle w:val="33D17D58F9184B0994E590FA4DB55217"/>
          </w:pPr>
          <w:r w:rsidRPr="00614293">
            <w:rPr>
              <w:rStyle w:val="TitleChar"/>
              <w:b w:val="0"/>
              <w:lang w:bidi="en-GB"/>
            </w:rPr>
            <w:t>PROFESSIONAL SERVICES</w:t>
          </w:r>
        </w:p>
      </w:docPartBody>
    </w:docPart>
    <w:docPart>
      <w:docPartPr>
        <w:name w:val="6C3038A2409C445ABA40D7BAE718A4F7"/>
        <w:category>
          <w:name w:val="General"/>
          <w:gallery w:val="placeholder"/>
        </w:category>
        <w:types>
          <w:type w:val="bbPlcHdr"/>
        </w:types>
        <w:behaviors>
          <w:behavior w:val="content"/>
        </w:behaviors>
        <w:guid w:val="{FAD42AD6-3649-40DA-9A6D-CA4CF9203774}"/>
      </w:docPartPr>
      <w:docPartBody>
        <w:p w:rsidR="00335DD1" w:rsidRDefault="00000000">
          <w:pPr>
            <w:pStyle w:val="6C3038A2409C445ABA40D7BAE718A4F7"/>
          </w:pPr>
          <w:r w:rsidRPr="00614293">
            <w:rPr>
              <w:lang w:bidi="en-GB"/>
            </w:rPr>
            <w:t>Business Plan</w:t>
          </w:r>
        </w:p>
      </w:docPartBody>
    </w:docPart>
    <w:docPart>
      <w:docPartPr>
        <w:name w:val="CB0C6D65A1AE41E5AAB12710D55A1201"/>
        <w:category>
          <w:name w:val="General"/>
          <w:gallery w:val="placeholder"/>
        </w:category>
        <w:types>
          <w:type w:val="bbPlcHdr"/>
        </w:types>
        <w:behaviors>
          <w:behavior w:val="content"/>
        </w:behaviors>
        <w:guid w:val="{25BD60C5-332D-4E31-9A9B-379CD518AEE5}"/>
      </w:docPartPr>
      <w:docPartBody>
        <w:p w:rsidR="00335DD1" w:rsidRDefault="00000000">
          <w:pPr>
            <w:pStyle w:val="CB0C6D65A1AE41E5AAB12710D55A1201"/>
          </w:pPr>
          <w:r w:rsidRPr="00614293">
            <w:rPr>
              <w:lang w:bidi="en-GB"/>
            </w:rPr>
            <w:t>Introduction</w:t>
          </w:r>
        </w:p>
      </w:docPartBody>
    </w:docPart>
    <w:docPart>
      <w:docPartPr>
        <w:name w:val="41A31491BE3547328AE769E343A1FF7D"/>
        <w:category>
          <w:name w:val="General"/>
          <w:gallery w:val="placeholder"/>
        </w:category>
        <w:types>
          <w:type w:val="bbPlcHdr"/>
        </w:types>
        <w:behaviors>
          <w:behavior w:val="content"/>
        </w:behaviors>
        <w:guid w:val="{9792A367-1137-4FE8-99EF-253600E10C5E}"/>
      </w:docPartPr>
      <w:docPartBody>
        <w:p w:rsidR="00335DD1" w:rsidRDefault="00000000">
          <w:pPr>
            <w:pStyle w:val="41A31491BE3547328AE769E343A1FF7D"/>
          </w:pPr>
          <w:r w:rsidRPr="00614293">
            <w:rPr>
              <w:lang w:bidi="en-GB"/>
            </w:rPr>
            <w:t>Creating an extensive business plan is unnecessary for most businesses to get started. However, creating a short business plan offers several benefits that more than outweigh the investment of time:</w:t>
          </w:r>
        </w:p>
      </w:docPartBody>
    </w:docPart>
    <w:docPart>
      <w:docPartPr>
        <w:name w:val="CB71DE3023254AF496EEA9DDAF1F8879"/>
        <w:category>
          <w:name w:val="General"/>
          <w:gallery w:val="placeholder"/>
        </w:category>
        <w:types>
          <w:type w:val="bbPlcHdr"/>
        </w:types>
        <w:behaviors>
          <w:behavior w:val="content"/>
        </w:behaviors>
        <w:guid w:val="{229CBBC8-3CD1-4139-9D3E-11E6A7F8B47C}"/>
      </w:docPartPr>
      <w:docPartBody>
        <w:p w:rsidR="00335DD1" w:rsidRPr="00614293" w:rsidRDefault="00000000" w:rsidP="0003123C">
          <w:pPr>
            <w:pStyle w:val="ListBullet"/>
          </w:pPr>
          <w:r w:rsidRPr="00614293">
            <w:rPr>
              <w:lang w:val="en-GB" w:bidi="en-GB"/>
            </w:rPr>
            <w:t>The process of thinking and writing the plan provides clarity for the business.</w:t>
          </w:r>
        </w:p>
        <w:p w:rsidR="00335DD1" w:rsidRPr="00614293" w:rsidRDefault="00000000" w:rsidP="0003123C">
          <w:pPr>
            <w:pStyle w:val="ListBullet"/>
          </w:pPr>
          <w:r w:rsidRPr="00614293">
            <w:rPr>
              <w:lang w:val="en-GB" w:bidi="en-GB"/>
            </w:rPr>
            <w:t>If capital is needed from outside sources, investors want to see a plan that demonstrates a solid understanding and vision for the business.</w:t>
          </w:r>
        </w:p>
        <w:p w:rsidR="00335DD1" w:rsidRPr="00614293" w:rsidRDefault="00000000" w:rsidP="0003123C">
          <w:pPr>
            <w:pStyle w:val="ListBullet"/>
          </w:pPr>
          <w:r w:rsidRPr="00614293">
            <w:rPr>
              <w:lang w:val="en-GB" w:bidi="en-GB"/>
            </w:rPr>
            <w:t>The plan will help prioritise tasks that are most important.</w:t>
          </w:r>
        </w:p>
        <w:p w:rsidR="00335DD1" w:rsidRDefault="00000000">
          <w:pPr>
            <w:pStyle w:val="CB71DE3023254AF496EEA9DDAF1F8879"/>
          </w:pPr>
          <w:r w:rsidRPr="00614293">
            <w:rPr>
              <w:lang w:bidi="en-GB"/>
            </w:rPr>
            <w:t xml:space="preserve">With growth, the plan offers a common understanding of the vision to new leaders. </w:t>
          </w:r>
        </w:p>
      </w:docPartBody>
    </w:docPart>
    <w:docPart>
      <w:docPartPr>
        <w:name w:val="3F3A56062A65486780C7C98B38AD895B"/>
        <w:category>
          <w:name w:val="General"/>
          <w:gallery w:val="placeholder"/>
        </w:category>
        <w:types>
          <w:type w:val="bbPlcHdr"/>
        </w:types>
        <w:behaviors>
          <w:behavior w:val="content"/>
        </w:behaviors>
        <w:guid w:val="{0236BBDB-71CE-48B6-A2E8-AAA59B8C994E}"/>
      </w:docPartPr>
      <w:docPartBody>
        <w:p w:rsidR="00335DD1" w:rsidRDefault="00000000">
          <w:pPr>
            <w:pStyle w:val="3F3A56062A65486780C7C98B38AD895B"/>
          </w:pPr>
          <w:r w:rsidRPr="00614293">
            <w:rPr>
              <w:lang w:bidi="en-GB"/>
            </w:rPr>
            <w:t>A simple business plan for a start-up service company can be completed rather quickly. Keeping in mind who the intended audience is, write simply. The plan needs to be understandable, readable, and realistic.</w:t>
          </w:r>
        </w:p>
      </w:docPartBody>
    </w:docPart>
    <w:docPart>
      <w:docPartPr>
        <w:name w:val="42F303B2CCD34295AF8E40EC695824D5"/>
        <w:category>
          <w:name w:val="General"/>
          <w:gallery w:val="placeholder"/>
        </w:category>
        <w:types>
          <w:type w:val="bbPlcHdr"/>
        </w:types>
        <w:behaviors>
          <w:behavior w:val="content"/>
        </w:behaviors>
        <w:guid w:val="{B1BEA601-C144-463B-A3A0-49D99248A93A}"/>
      </w:docPartPr>
      <w:docPartBody>
        <w:p w:rsidR="00335DD1" w:rsidRPr="00614293" w:rsidRDefault="00000000" w:rsidP="0003123C">
          <w:pPr>
            <w:pStyle w:val="ListNumber"/>
          </w:pPr>
          <w:r w:rsidRPr="00614293">
            <w:rPr>
              <w:lang w:val="en-GB" w:bidi="en-GB"/>
            </w:rPr>
            <w:t>Executive summary</w:t>
          </w:r>
        </w:p>
        <w:p w:rsidR="00335DD1" w:rsidRPr="00614293" w:rsidRDefault="00000000" w:rsidP="0003123C">
          <w:pPr>
            <w:pStyle w:val="ListNumber"/>
          </w:pPr>
          <w:r w:rsidRPr="00614293">
            <w:rPr>
              <w:lang w:val="en-GB" w:bidi="en-GB"/>
            </w:rPr>
            <w:t>Company Overview</w:t>
          </w:r>
        </w:p>
        <w:p w:rsidR="00335DD1" w:rsidRPr="00614293" w:rsidRDefault="00000000" w:rsidP="0003123C">
          <w:pPr>
            <w:pStyle w:val="ListNumber"/>
          </w:pPr>
          <w:r w:rsidRPr="00614293">
            <w:rPr>
              <w:lang w:val="en-GB" w:bidi="en-GB"/>
            </w:rPr>
            <w:t>Business Description</w:t>
          </w:r>
        </w:p>
        <w:p w:rsidR="00335DD1" w:rsidRPr="00614293" w:rsidRDefault="00000000" w:rsidP="0003123C">
          <w:pPr>
            <w:pStyle w:val="ListNumber"/>
          </w:pPr>
          <w:r w:rsidRPr="00614293">
            <w:rPr>
              <w:lang w:val="en-GB" w:bidi="en-GB"/>
            </w:rPr>
            <w:t>Market Analysis</w:t>
          </w:r>
        </w:p>
        <w:p w:rsidR="00335DD1" w:rsidRPr="00614293" w:rsidRDefault="00000000" w:rsidP="0003123C">
          <w:pPr>
            <w:pStyle w:val="ListNumber"/>
          </w:pPr>
          <w:r w:rsidRPr="00614293">
            <w:rPr>
              <w:lang w:val="en-GB" w:bidi="en-GB"/>
            </w:rPr>
            <w:t>Operating Plan</w:t>
          </w:r>
        </w:p>
        <w:p w:rsidR="00335DD1" w:rsidRPr="00614293" w:rsidRDefault="00000000" w:rsidP="0003123C">
          <w:pPr>
            <w:pStyle w:val="ListNumber"/>
          </w:pPr>
          <w:r w:rsidRPr="00614293">
            <w:rPr>
              <w:lang w:val="en-GB" w:bidi="en-GB"/>
            </w:rPr>
            <w:t>Marketing and Sales Plan</w:t>
          </w:r>
        </w:p>
        <w:p w:rsidR="00335DD1" w:rsidRDefault="00000000">
          <w:pPr>
            <w:pStyle w:val="42F303B2CCD34295AF8E40EC695824D5"/>
          </w:pPr>
          <w:r w:rsidRPr="00614293">
            <w:rPr>
              <w:lang w:bidi="en-GB"/>
            </w:rPr>
            <w:t>Financial Plan</w:t>
          </w:r>
        </w:p>
      </w:docPartBody>
    </w:docPart>
    <w:docPart>
      <w:docPartPr>
        <w:name w:val="56AD78487ED34537B1E401A4983758E3"/>
        <w:category>
          <w:name w:val="General"/>
          <w:gallery w:val="placeholder"/>
        </w:category>
        <w:types>
          <w:type w:val="bbPlcHdr"/>
        </w:types>
        <w:behaviors>
          <w:behavior w:val="content"/>
        </w:behaviors>
        <w:guid w:val="{EC3861AA-A6F9-4959-AB86-5A73B69AF2AA}"/>
      </w:docPartPr>
      <w:docPartBody>
        <w:p w:rsidR="00335DD1" w:rsidRDefault="00000000">
          <w:pPr>
            <w:pStyle w:val="56AD78487ED34537B1E401A4983758E3"/>
          </w:pPr>
          <w:r w:rsidRPr="00614293">
            <w:rPr>
              <w:lang w:bidi="en-GB"/>
            </w:rPr>
            <w:t>Executive summary</w:t>
          </w:r>
        </w:p>
      </w:docPartBody>
    </w:docPart>
    <w:docPart>
      <w:docPartPr>
        <w:name w:val="185F2F2BBAC4481F96B3E0CAE23AC21E"/>
        <w:category>
          <w:name w:val="General"/>
          <w:gallery w:val="placeholder"/>
        </w:category>
        <w:types>
          <w:type w:val="bbPlcHdr"/>
        </w:types>
        <w:behaviors>
          <w:behavior w:val="content"/>
        </w:behaviors>
        <w:guid w:val="{5A4E9BE4-1019-4CDA-9D81-F3047A1238EE}"/>
      </w:docPartPr>
      <w:docPartBody>
        <w:p w:rsidR="00335DD1" w:rsidRDefault="00000000">
          <w:pPr>
            <w:pStyle w:val="185F2F2BBAC4481F96B3E0CAE23AC21E"/>
          </w:pPr>
          <w:r w:rsidRPr="00614293">
            <w:rPr>
              <w:rStyle w:val="Bold"/>
              <w:lang w:bidi="en-GB"/>
            </w:rPr>
            <w:t>The Executive Summary should be written last</w:t>
          </w:r>
        </w:p>
      </w:docPartBody>
    </w:docPart>
    <w:docPart>
      <w:docPartPr>
        <w:name w:val="413FFE853CFC4030A6EFE8FD4DD40599"/>
        <w:category>
          <w:name w:val="General"/>
          <w:gallery w:val="placeholder"/>
        </w:category>
        <w:types>
          <w:type w:val="bbPlcHdr"/>
        </w:types>
        <w:behaviors>
          <w:behavior w:val="content"/>
        </w:behaviors>
        <w:guid w:val="{DBD15754-9D74-4AA1-8E71-1E8F1B97ADD6}"/>
      </w:docPartPr>
      <w:docPartBody>
        <w:p w:rsidR="00335DD1" w:rsidRDefault="00000000">
          <w:pPr>
            <w:pStyle w:val="413FFE853CFC4030A6EFE8FD4DD40599"/>
          </w:pPr>
          <w:r w:rsidRPr="00614293">
            <w:rPr>
              <w:lang w:bidi="en-GB"/>
            </w:rPr>
            <w:t xml:space="preserve">after the remainder of the plan has been finished. It is an overview (with a suggested length of no more than one page) of the business, including the problem the business aims to solve, why this business’ solution is different, the business’ ideal customer, and the expected results. The Executive Summary should provide a high-level and optimistic description of the company. </w:t>
          </w:r>
        </w:p>
      </w:docPartBody>
    </w:docPart>
    <w:docPart>
      <w:docPartPr>
        <w:name w:val="306DF4795F6949BDBD038490305CDCDA"/>
        <w:category>
          <w:name w:val="General"/>
          <w:gallery w:val="placeholder"/>
        </w:category>
        <w:types>
          <w:type w:val="bbPlcHdr"/>
        </w:types>
        <w:behaviors>
          <w:behavior w:val="content"/>
        </w:behaviors>
        <w:guid w:val="{14EBFB2E-E866-4680-A86D-4E277A53864A}"/>
      </w:docPartPr>
      <w:docPartBody>
        <w:p w:rsidR="00335DD1" w:rsidRPr="00614293" w:rsidRDefault="00000000" w:rsidP="00BA31C4">
          <w:r w:rsidRPr="00614293">
            <w:rPr>
              <w:lang w:bidi="en-GB"/>
            </w:rPr>
            <w:t xml:space="preserve">If the business requires outside investment or external investors, include how much is needed, how it will be used, and how it will make the business more profitable. Think of this section as the first thing a potential investor reads, thus, it must capture their interest quickly. </w:t>
          </w:r>
        </w:p>
        <w:p w:rsidR="00335DD1" w:rsidRDefault="00000000">
          <w:pPr>
            <w:pStyle w:val="306DF4795F6949BDBD038490305CDCDA"/>
          </w:pPr>
          <w:r w:rsidRPr="00614293">
            <w:rPr>
              <w:lang w:bidi="en-GB"/>
            </w:rPr>
            <w:t>Suggested headings to organise this business plan include the following.</w:t>
          </w:r>
        </w:p>
      </w:docPartBody>
    </w:docPart>
    <w:docPart>
      <w:docPartPr>
        <w:name w:val="ABB4A02613DB4C9F8CE6C43894D466F7"/>
        <w:category>
          <w:name w:val="General"/>
          <w:gallery w:val="placeholder"/>
        </w:category>
        <w:types>
          <w:type w:val="bbPlcHdr"/>
        </w:types>
        <w:behaviors>
          <w:behavior w:val="content"/>
        </w:behaviors>
        <w:guid w:val="{8186209E-1F2F-44A3-8ED0-21FAA68A1CDE}"/>
      </w:docPartPr>
      <w:docPartBody>
        <w:p w:rsidR="00335DD1" w:rsidRDefault="00000000">
          <w:pPr>
            <w:pStyle w:val="ABB4A02613DB4C9F8CE6C43894D466F7"/>
          </w:pPr>
          <w:r w:rsidRPr="00614293">
            <w:rPr>
              <w:rStyle w:val="Bold"/>
              <w:lang w:bidi="en-GB"/>
            </w:rPr>
            <w:t>Opportunity:</w:t>
          </w:r>
        </w:p>
      </w:docPartBody>
    </w:docPart>
    <w:docPart>
      <w:docPartPr>
        <w:name w:val="9B341F79A9CA46CC985D02C313DEF128"/>
        <w:category>
          <w:name w:val="General"/>
          <w:gallery w:val="placeholder"/>
        </w:category>
        <w:types>
          <w:type w:val="bbPlcHdr"/>
        </w:types>
        <w:behaviors>
          <w:behavior w:val="content"/>
        </w:behaviors>
        <w:guid w:val="{8581C55A-A4E5-41C7-96DC-CC8B191E77B7}"/>
      </w:docPartPr>
      <w:docPartBody>
        <w:p w:rsidR="00335DD1" w:rsidRDefault="00000000">
          <w:pPr>
            <w:pStyle w:val="9B341F79A9CA46CC985D02C313DEF128"/>
          </w:pPr>
          <w:r w:rsidRPr="00614293">
            <w:rPr>
              <w:lang w:bidi="en-GB"/>
            </w:rPr>
            <w:t>What problem will the business solve?</w:t>
          </w:r>
        </w:p>
      </w:docPartBody>
    </w:docPart>
    <w:docPart>
      <w:docPartPr>
        <w:name w:val="FB0DD9BBD1A4498A9F6012C4D5533F18"/>
        <w:category>
          <w:name w:val="General"/>
          <w:gallery w:val="placeholder"/>
        </w:category>
        <w:types>
          <w:type w:val="bbPlcHdr"/>
        </w:types>
        <w:behaviors>
          <w:behavior w:val="content"/>
        </w:behaviors>
        <w:guid w:val="{60A4813E-737E-48C6-B8B7-DF48FEBE38F4}"/>
      </w:docPartPr>
      <w:docPartBody>
        <w:p w:rsidR="00335DD1" w:rsidRDefault="00000000">
          <w:pPr>
            <w:pStyle w:val="FB0DD9BBD1A4498A9F6012C4D5533F18"/>
          </w:pPr>
          <w:r w:rsidRPr="00614293">
            <w:rPr>
              <w:rStyle w:val="Bold"/>
              <w:lang w:bidi="en-GB"/>
            </w:rPr>
            <w:t>Mission:</w:t>
          </w:r>
        </w:p>
      </w:docPartBody>
    </w:docPart>
    <w:docPart>
      <w:docPartPr>
        <w:name w:val="473917923E4A48F99E7D68A8C27EF2FB"/>
        <w:category>
          <w:name w:val="General"/>
          <w:gallery w:val="placeholder"/>
        </w:category>
        <w:types>
          <w:type w:val="bbPlcHdr"/>
        </w:types>
        <w:behaviors>
          <w:behavior w:val="content"/>
        </w:behaviors>
        <w:guid w:val="{A7394046-ACA1-4FD4-9F57-254680F4B4CC}"/>
      </w:docPartPr>
      <w:docPartBody>
        <w:p w:rsidR="00335DD1" w:rsidRDefault="00000000">
          <w:pPr>
            <w:pStyle w:val="473917923E4A48F99E7D68A8C27EF2FB"/>
          </w:pPr>
          <w:r w:rsidRPr="00614293">
            <w:rPr>
              <w:lang w:bidi="en-GB"/>
            </w:rPr>
            <w:t>What problem will the business solve?</w:t>
          </w:r>
        </w:p>
      </w:docPartBody>
    </w:docPart>
    <w:docPart>
      <w:docPartPr>
        <w:name w:val="08FDED3FDDC74CF7966660FC87E0E9DF"/>
        <w:category>
          <w:name w:val="General"/>
          <w:gallery w:val="placeholder"/>
        </w:category>
        <w:types>
          <w:type w:val="bbPlcHdr"/>
        </w:types>
        <w:behaviors>
          <w:behavior w:val="content"/>
        </w:behaviors>
        <w:guid w:val="{9397790A-C1F4-4931-ACF6-D2F806DA78F1}"/>
      </w:docPartPr>
      <w:docPartBody>
        <w:p w:rsidR="00335DD1" w:rsidRDefault="00000000">
          <w:pPr>
            <w:pStyle w:val="08FDED3FDDC74CF7966660FC87E0E9DF"/>
          </w:pPr>
          <w:r w:rsidRPr="00614293">
            <w:rPr>
              <w:rStyle w:val="Bold"/>
              <w:lang w:bidi="en-GB"/>
            </w:rPr>
            <w:t>Solution:</w:t>
          </w:r>
        </w:p>
      </w:docPartBody>
    </w:docPart>
    <w:docPart>
      <w:docPartPr>
        <w:name w:val="811EB794A11149268D61A668E997969F"/>
        <w:category>
          <w:name w:val="General"/>
          <w:gallery w:val="placeholder"/>
        </w:category>
        <w:types>
          <w:type w:val="bbPlcHdr"/>
        </w:types>
        <w:behaviors>
          <w:behavior w:val="content"/>
        </w:behaviors>
        <w:guid w:val="{13987BD6-939A-4B55-AEB1-80318774F9AD}"/>
      </w:docPartPr>
      <w:docPartBody>
        <w:p w:rsidR="00335DD1" w:rsidRDefault="00000000">
          <w:pPr>
            <w:pStyle w:val="811EB794A11149268D61A668E997969F"/>
          </w:pPr>
          <w:r w:rsidRPr="00614293">
            <w:rPr>
              <w:lang w:bidi="en-GB"/>
            </w:rPr>
            <w:t>How will the service uniquely solve the problem identified?</w:t>
          </w:r>
        </w:p>
      </w:docPartBody>
    </w:docPart>
    <w:docPart>
      <w:docPartPr>
        <w:name w:val="F4276743EEA649718EE73D714B5A9F30"/>
        <w:category>
          <w:name w:val="General"/>
          <w:gallery w:val="placeholder"/>
        </w:category>
        <w:types>
          <w:type w:val="bbPlcHdr"/>
        </w:types>
        <w:behaviors>
          <w:behavior w:val="content"/>
        </w:behaviors>
        <w:guid w:val="{EA8A62DC-DD34-45D6-8CE7-728561767543}"/>
      </w:docPartPr>
      <w:docPartBody>
        <w:p w:rsidR="00335DD1" w:rsidRDefault="00000000">
          <w:pPr>
            <w:pStyle w:val="F4276743EEA649718EE73D714B5A9F30"/>
          </w:pPr>
          <w:r w:rsidRPr="00614293">
            <w:rPr>
              <w:rStyle w:val="Bold"/>
              <w:lang w:bidi="en-GB"/>
            </w:rPr>
            <w:t>Market focus:</w:t>
          </w:r>
        </w:p>
      </w:docPartBody>
    </w:docPart>
    <w:docPart>
      <w:docPartPr>
        <w:name w:val="26BA499A3BE84D79B9B390279769753C"/>
        <w:category>
          <w:name w:val="General"/>
          <w:gallery w:val="placeholder"/>
        </w:category>
        <w:types>
          <w:type w:val="bbPlcHdr"/>
        </w:types>
        <w:behaviors>
          <w:behavior w:val="content"/>
        </w:behaviors>
        <w:guid w:val="{D32BDC16-1E48-47FA-BF75-6F7D5288E03D}"/>
      </w:docPartPr>
      <w:docPartBody>
        <w:p w:rsidR="00335DD1" w:rsidRDefault="00000000">
          <w:pPr>
            <w:pStyle w:val="26BA499A3BE84D79B9B390279769753C"/>
          </w:pPr>
          <w:r w:rsidRPr="00614293">
            <w:rPr>
              <w:lang w:bidi="en-GB"/>
            </w:rPr>
            <w:t>What market and ideal customers will the business target?</w:t>
          </w:r>
        </w:p>
      </w:docPartBody>
    </w:docPart>
    <w:docPart>
      <w:docPartPr>
        <w:name w:val="F946938B15D04866A2D33F985CE481D3"/>
        <w:category>
          <w:name w:val="General"/>
          <w:gallery w:val="placeholder"/>
        </w:category>
        <w:types>
          <w:type w:val="bbPlcHdr"/>
        </w:types>
        <w:behaviors>
          <w:behavior w:val="content"/>
        </w:behaviors>
        <w:guid w:val="{4D047676-8A96-4CE7-896B-243B42191847}"/>
      </w:docPartPr>
      <w:docPartBody>
        <w:p w:rsidR="00335DD1" w:rsidRDefault="00000000">
          <w:pPr>
            <w:pStyle w:val="F946938B15D04866A2D33F985CE481D3"/>
          </w:pPr>
          <w:r w:rsidRPr="00614293">
            <w:rPr>
              <w:rStyle w:val="Bold"/>
              <w:lang w:bidi="en-GB"/>
            </w:rPr>
            <w:t>Competitive advantage:</w:t>
          </w:r>
        </w:p>
      </w:docPartBody>
    </w:docPart>
    <w:docPart>
      <w:docPartPr>
        <w:name w:val="D7C41FC8472C4BD7A5BE11F54B8D38D8"/>
        <w:category>
          <w:name w:val="General"/>
          <w:gallery w:val="placeholder"/>
        </w:category>
        <w:types>
          <w:type w:val="bbPlcHdr"/>
        </w:types>
        <w:behaviors>
          <w:behavior w:val="content"/>
        </w:behaviors>
        <w:guid w:val="{E2D260F8-4D83-4687-861F-9E5D5F97F9BF}"/>
      </w:docPartPr>
      <w:docPartBody>
        <w:p w:rsidR="00335DD1" w:rsidRDefault="00000000">
          <w:pPr>
            <w:pStyle w:val="D7C41FC8472C4BD7A5BE11F54B8D38D8"/>
          </w:pPr>
          <w:r w:rsidRPr="00614293">
            <w:rPr>
              <w:lang w:bidi="en-GB"/>
            </w:rPr>
            <w:t>How does the business intend to succeed against its competitors?</w:t>
          </w:r>
        </w:p>
      </w:docPartBody>
    </w:docPart>
    <w:docPart>
      <w:docPartPr>
        <w:name w:val="7066406E18454AAABB58C5B8F15482D5"/>
        <w:category>
          <w:name w:val="General"/>
          <w:gallery w:val="placeholder"/>
        </w:category>
        <w:types>
          <w:type w:val="bbPlcHdr"/>
        </w:types>
        <w:behaviors>
          <w:behavior w:val="content"/>
        </w:behaviors>
        <w:guid w:val="{F065219F-5CA3-45B7-955A-7FA418AD46F4}"/>
      </w:docPartPr>
      <w:docPartBody>
        <w:p w:rsidR="00335DD1" w:rsidRDefault="00000000">
          <w:pPr>
            <w:pStyle w:val="7066406E18454AAABB58C5B8F15482D5"/>
          </w:pPr>
          <w:r w:rsidRPr="00614293">
            <w:rPr>
              <w:rStyle w:val="Bold"/>
              <w:lang w:bidi="en-GB"/>
            </w:rPr>
            <w:t>Ownership:</w:t>
          </w:r>
        </w:p>
      </w:docPartBody>
    </w:docPart>
    <w:docPart>
      <w:docPartPr>
        <w:name w:val="D9FFDFC63B3C4D2284BE42C0DC70E4E6"/>
        <w:category>
          <w:name w:val="General"/>
          <w:gallery w:val="placeholder"/>
        </w:category>
        <w:types>
          <w:type w:val="bbPlcHdr"/>
        </w:types>
        <w:behaviors>
          <w:behavior w:val="content"/>
        </w:behaviors>
        <w:guid w:val="{BB4F73F7-B80B-4A2D-B7A3-CE62DB07671A}"/>
      </w:docPartPr>
      <w:docPartBody>
        <w:p w:rsidR="00335DD1" w:rsidRDefault="00000000">
          <w:pPr>
            <w:pStyle w:val="D9FFDFC63B3C4D2284BE42C0DC70E4E6"/>
          </w:pPr>
          <w:r w:rsidRPr="00614293">
            <w:rPr>
              <w:rStyle w:val="Bold"/>
              <w:lang w:bidi="en-GB"/>
            </w:rPr>
            <w:t>Expected returns:</w:t>
          </w:r>
        </w:p>
      </w:docPartBody>
    </w:docPart>
    <w:docPart>
      <w:docPartPr>
        <w:name w:val="88BACF5D4FDA428CA17DFBB552E1F372"/>
        <w:category>
          <w:name w:val="General"/>
          <w:gallery w:val="placeholder"/>
        </w:category>
        <w:types>
          <w:type w:val="bbPlcHdr"/>
        </w:types>
        <w:behaviors>
          <w:behavior w:val="content"/>
        </w:behaviors>
        <w:guid w:val="{747CE1B0-A4F8-46C9-9EEE-DA5EFE4863F4}"/>
      </w:docPartPr>
      <w:docPartBody>
        <w:p w:rsidR="00335DD1" w:rsidRDefault="00000000">
          <w:pPr>
            <w:pStyle w:val="88BACF5D4FDA428CA17DFBB552E1F372"/>
          </w:pPr>
          <w:r w:rsidRPr="00614293">
            <w:rPr>
              <w:lang w:bidi="en-GB"/>
            </w:rPr>
            <w:t>What are the key milestones for revenue, profits, growth, and customers?</w:t>
          </w:r>
        </w:p>
      </w:docPartBody>
    </w:docPart>
    <w:docPart>
      <w:docPartPr>
        <w:name w:val="6B148DE7EE7C4409A69F381D5CABB995"/>
        <w:category>
          <w:name w:val="General"/>
          <w:gallery w:val="placeholder"/>
        </w:category>
        <w:types>
          <w:type w:val="bbPlcHdr"/>
        </w:types>
        <w:behaviors>
          <w:behavior w:val="content"/>
        </w:behaviors>
        <w:guid w:val="{5F2665CA-D3B7-491C-96FF-44882AF07CE6}"/>
      </w:docPartPr>
      <w:docPartBody>
        <w:p w:rsidR="00335DD1" w:rsidRDefault="00000000">
          <w:pPr>
            <w:pStyle w:val="6B148DE7EE7C4409A69F381D5CABB995"/>
          </w:pPr>
          <w:r w:rsidRPr="0026637B">
            <w:rPr>
              <w:lang w:bidi="en-GB"/>
            </w:rPr>
            <w:t>Company Overview</w:t>
          </w:r>
        </w:p>
      </w:docPartBody>
    </w:docPart>
    <w:docPart>
      <w:docPartPr>
        <w:name w:val="EBFA17D02BBC4360ADC52C22F03A0A15"/>
        <w:category>
          <w:name w:val="General"/>
          <w:gallery w:val="placeholder"/>
        </w:category>
        <w:types>
          <w:type w:val="bbPlcHdr"/>
        </w:types>
        <w:behaviors>
          <w:behavior w:val="content"/>
        </w:behaviors>
        <w:guid w:val="{4C5BE876-983F-41D0-B3A6-070FDEE53DB8}"/>
      </w:docPartPr>
      <w:docPartBody>
        <w:p w:rsidR="00335DD1" w:rsidRDefault="00000000">
          <w:pPr>
            <w:pStyle w:val="EBFA17D02BBC4360ADC52C22F03A0A15"/>
          </w:pPr>
          <w:r w:rsidRPr="00614293">
            <w:rPr>
              <w:rStyle w:val="Bold"/>
              <w:lang w:bidi="en-GB"/>
            </w:rPr>
            <w:t>Mission statement:</w:t>
          </w:r>
        </w:p>
      </w:docPartBody>
    </w:docPart>
    <w:docPart>
      <w:docPartPr>
        <w:name w:val="68855B04BE7545D9A26509E3032D20E6"/>
        <w:category>
          <w:name w:val="General"/>
          <w:gallery w:val="placeholder"/>
        </w:category>
        <w:types>
          <w:type w:val="bbPlcHdr"/>
        </w:types>
        <w:behaviors>
          <w:behavior w:val="content"/>
        </w:behaviors>
        <w:guid w:val="{A5F60C2A-31F1-4D2F-BEF6-9755FE7B9EE9}"/>
      </w:docPartPr>
      <w:docPartBody>
        <w:p w:rsidR="00335DD1" w:rsidRDefault="00000000">
          <w:pPr>
            <w:pStyle w:val="68855B04BE7545D9A26509E3032D20E6"/>
          </w:pPr>
          <w:r w:rsidRPr="00614293">
            <w:rPr>
              <w:rStyle w:val="Bold"/>
              <w:lang w:bidi="en-GB"/>
            </w:rPr>
            <w:t>Company history:</w:t>
          </w:r>
        </w:p>
      </w:docPartBody>
    </w:docPart>
    <w:docPart>
      <w:docPartPr>
        <w:name w:val="0AFE7533B96B4B6FACA224132944BBBB"/>
        <w:category>
          <w:name w:val="General"/>
          <w:gallery w:val="placeholder"/>
        </w:category>
        <w:types>
          <w:type w:val="bbPlcHdr"/>
        </w:types>
        <w:behaviors>
          <w:behavior w:val="content"/>
        </w:behaviors>
        <w:guid w:val="{3BB3E9C8-3068-4D04-AF97-65F27B8C9A7E}"/>
      </w:docPartPr>
      <w:docPartBody>
        <w:p w:rsidR="00335DD1" w:rsidRDefault="00000000">
          <w:pPr>
            <w:pStyle w:val="0AFE7533B96B4B6FACA224132944BBBB"/>
          </w:pPr>
          <w:r w:rsidRPr="00614293">
            <w:rPr>
              <w:rStyle w:val="Bold"/>
              <w:lang w:bidi="en-GB"/>
            </w:rPr>
            <w:t>Markets and services:</w:t>
          </w:r>
        </w:p>
      </w:docPartBody>
    </w:docPart>
    <w:docPart>
      <w:docPartPr>
        <w:name w:val="E34AAC55EEB84170A0903340542471C2"/>
        <w:category>
          <w:name w:val="General"/>
          <w:gallery w:val="placeholder"/>
        </w:category>
        <w:types>
          <w:type w:val="bbPlcHdr"/>
        </w:types>
        <w:behaviors>
          <w:behavior w:val="content"/>
        </w:behaviors>
        <w:guid w:val="{D46813EA-B385-41CC-B85E-93E810147B7D}"/>
      </w:docPartPr>
      <w:docPartBody>
        <w:p w:rsidR="00335DD1" w:rsidRDefault="00000000">
          <w:pPr>
            <w:pStyle w:val="E34AAC55EEB84170A0903340542471C2"/>
          </w:pPr>
          <w:r w:rsidRPr="00614293">
            <w:rPr>
              <w:rStyle w:val="Bold"/>
              <w:lang w:bidi="en-GB"/>
            </w:rPr>
            <w:t>Operational structure:</w:t>
          </w:r>
        </w:p>
      </w:docPartBody>
    </w:docPart>
    <w:docPart>
      <w:docPartPr>
        <w:name w:val="10C7472D9EDE4BBD886A9964C62E8A28"/>
        <w:category>
          <w:name w:val="General"/>
          <w:gallery w:val="placeholder"/>
        </w:category>
        <w:types>
          <w:type w:val="bbPlcHdr"/>
        </w:types>
        <w:behaviors>
          <w:behavior w:val="content"/>
        </w:behaviors>
        <w:guid w:val="{7A73E380-7972-4224-A2D8-FE4FEA70EF9F}"/>
      </w:docPartPr>
      <w:docPartBody>
        <w:p w:rsidR="00335DD1" w:rsidRDefault="00000000">
          <w:pPr>
            <w:pStyle w:val="10C7472D9EDE4BBD886A9964C62E8A28"/>
          </w:pPr>
          <w:r w:rsidRPr="00614293">
            <w:rPr>
              <w:rStyle w:val="Bold"/>
              <w:lang w:bidi="en-GB"/>
            </w:rPr>
            <w:t>Financial goals:</w:t>
          </w:r>
        </w:p>
      </w:docPartBody>
    </w:docPart>
    <w:docPart>
      <w:docPartPr>
        <w:name w:val="184A4737024E4B5A96EAD5B7B900AD51"/>
        <w:category>
          <w:name w:val="General"/>
          <w:gallery w:val="placeholder"/>
        </w:category>
        <w:types>
          <w:type w:val="bbPlcHdr"/>
        </w:types>
        <w:behaviors>
          <w:behavior w:val="content"/>
        </w:behaviors>
        <w:guid w:val="{6A516396-3B88-4497-BCBD-BA13899BC4D1}"/>
      </w:docPartPr>
      <w:docPartBody>
        <w:p w:rsidR="00335DD1" w:rsidRDefault="00000000">
          <w:pPr>
            <w:pStyle w:val="184A4737024E4B5A96EAD5B7B900AD51"/>
          </w:pPr>
          <w:r w:rsidRPr="00614293">
            <w:rPr>
              <w:lang w:bidi="en-GB"/>
            </w:rPr>
            <w:t>Business Description</w:t>
          </w:r>
        </w:p>
      </w:docPartBody>
    </w:docPart>
    <w:docPart>
      <w:docPartPr>
        <w:name w:val="9990D252B5014C41A15FD7D2430B83C6"/>
        <w:category>
          <w:name w:val="General"/>
          <w:gallery w:val="placeholder"/>
        </w:category>
        <w:types>
          <w:type w:val="bbPlcHdr"/>
        </w:types>
        <w:behaviors>
          <w:behavior w:val="content"/>
        </w:behaviors>
        <w:guid w:val="{4D28EA92-AA15-4B7B-8C7C-AFF7340385C6}"/>
      </w:docPartPr>
      <w:docPartBody>
        <w:p w:rsidR="00335DD1" w:rsidRPr="00614293" w:rsidRDefault="00000000" w:rsidP="00D27AF8">
          <w:r w:rsidRPr="00614293">
            <w:rPr>
              <w:lang w:bidi="en-GB"/>
            </w:rPr>
            <w:t>This section will first frame the business opportunity and should answer the question: what problem(s) is the company trying to solve? Use a case example to describe the customers’ pain point and how it is solved today. If the business’ service addresses something the market has yet to identify as a problem (for instance, a new mobile app or a new clothing line), then also describe how the business’ solution reduces stress, saves money, or brings joy to the customer.</w:t>
          </w:r>
        </w:p>
        <w:p w:rsidR="00335DD1" w:rsidRPr="00614293" w:rsidRDefault="00000000" w:rsidP="00D27AF8">
          <w:r w:rsidRPr="00614293">
            <w:rPr>
              <w:lang w:bidi="en-GB"/>
            </w:rPr>
            <w:t>After framing the opportunity, describe the service in detail and how it is the solution the business offers, how it solves that problem, and what benefits customers will receive.</w:t>
          </w:r>
        </w:p>
        <w:p w:rsidR="00335DD1" w:rsidRPr="00614293" w:rsidRDefault="00000000" w:rsidP="00D27AF8">
          <w:r w:rsidRPr="00614293">
            <w:rPr>
              <w:lang w:bidi="en-GB"/>
            </w:rPr>
            <w:t>This section also describes in more detail how the services will be rendered and the pricing structure (e.g., fixed rate versus an hourly fee). Describe how the company plans to differentiate from its competitors. What is the target market and how can the customer capitalize on your unique offering?</w:t>
          </w:r>
        </w:p>
        <w:p w:rsidR="00335DD1" w:rsidRDefault="00000000">
          <w:pPr>
            <w:pStyle w:val="9990D252B5014C41A15FD7D2430B83C6"/>
          </w:pPr>
          <w:r w:rsidRPr="00614293">
            <w:rPr>
              <w:lang w:bidi="en-GB"/>
            </w:rPr>
            <w:t>Depending on the type of business, the following sections may or may not be necessary. Only include relevant sections and remove everything else.</w:t>
          </w:r>
        </w:p>
      </w:docPartBody>
    </w:docPart>
    <w:docPart>
      <w:docPartPr>
        <w:name w:val="C57FD0AB67264C608A88B1365CF68E59"/>
        <w:category>
          <w:name w:val="General"/>
          <w:gallery w:val="placeholder"/>
        </w:category>
        <w:types>
          <w:type w:val="bbPlcHdr"/>
        </w:types>
        <w:behaviors>
          <w:behavior w:val="content"/>
        </w:behaviors>
        <w:guid w:val="{C37718D5-88BA-43B0-91CD-8D176448C978}"/>
      </w:docPartPr>
      <w:docPartBody>
        <w:p w:rsidR="00335DD1" w:rsidRDefault="00000000">
          <w:pPr>
            <w:pStyle w:val="C57FD0AB67264C608A88B1365CF68E59"/>
          </w:pPr>
          <w:r w:rsidRPr="00614293">
            <w:rPr>
              <w:rStyle w:val="Bold"/>
              <w:lang w:bidi="en-GB"/>
            </w:rPr>
            <w:t>Opportunity:</w:t>
          </w:r>
        </w:p>
      </w:docPartBody>
    </w:docPart>
    <w:docPart>
      <w:docPartPr>
        <w:name w:val="ECB0526FB60F4D45BCAB8CEA2292928C"/>
        <w:category>
          <w:name w:val="General"/>
          <w:gallery w:val="placeholder"/>
        </w:category>
        <w:types>
          <w:type w:val="bbPlcHdr"/>
        </w:types>
        <w:behaviors>
          <w:behavior w:val="content"/>
        </w:behaviors>
        <w:guid w:val="{821797DD-EE3C-454F-93EA-8CFD2E72C12C}"/>
      </w:docPartPr>
      <w:docPartBody>
        <w:p w:rsidR="00335DD1" w:rsidRDefault="00000000">
          <w:pPr>
            <w:pStyle w:val="ECB0526FB60F4D45BCAB8CEA2292928C"/>
          </w:pPr>
          <w:r w:rsidRPr="00614293">
            <w:rPr>
              <w:lang w:bidi="en-GB"/>
            </w:rPr>
            <w:t>Describe the current market for the business’ offered service. At a high level, what is the market and who are its participants; is it business customers or consumers; what is the specific geography, etc.? More details on the market will be provided in the next section of the plan. Next, describe the current state of available services and how the business will offer better. Also discuss any additional services the company plans to offer in the future.</w:t>
          </w:r>
        </w:p>
      </w:docPartBody>
    </w:docPart>
    <w:docPart>
      <w:docPartPr>
        <w:name w:val="8DBBA4219D8944F1BB092D9CEB8DCE45"/>
        <w:category>
          <w:name w:val="General"/>
          <w:gallery w:val="placeholder"/>
        </w:category>
        <w:types>
          <w:type w:val="bbPlcHdr"/>
        </w:types>
        <w:behaviors>
          <w:behavior w:val="content"/>
        </w:behaviors>
        <w:guid w:val="{8133C22C-9E06-4D57-AC10-C5D2C8F7BBA1}"/>
      </w:docPartPr>
      <w:docPartBody>
        <w:p w:rsidR="00335DD1" w:rsidRDefault="00000000">
          <w:pPr>
            <w:pStyle w:val="8DBBA4219D8944F1BB092D9CEB8DCE45"/>
          </w:pPr>
          <w:r w:rsidRPr="00614293">
            <w:rPr>
              <w:rStyle w:val="Bold"/>
              <w:lang w:bidi="en-GB"/>
            </w:rPr>
            <w:t>Product overview:</w:t>
          </w:r>
        </w:p>
      </w:docPartBody>
    </w:docPart>
    <w:docPart>
      <w:docPartPr>
        <w:name w:val="7FA055C7A73C44B28B58C1B9A450A785"/>
        <w:category>
          <w:name w:val="General"/>
          <w:gallery w:val="placeholder"/>
        </w:category>
        <w:types>
          <w:type w:val="bbPlcHdr"/>
        </w:types>
        <w:behaviors>
          <w:behavior w:val="content"/>
        </w:behaviors>
        <w:guid w:val="{244D25D3-2097-4C57-B620-CF9C21B14DCD}"/>
      </w:docPartPr>
      <w:docPartBody>
        <w:p w:rsidR="00335DD1" w:rsidRDefault="00000000">
          <w:pPr>
            <w:pStyle w:val="7FA055C7A73C44B28B58C1B9A450A785"/>
          </w:pPr>
          <w:bookmarkStart w:id="0" w:name="_Hlk786744"/>
          <w:r w:rsidRPr="00614293">
            <w:rPr>
              <w:lang w:bidi="en-GB"/>
            </w:rPr>
            <w:t>Describe the service offerings of the business in as much detail as possible. If it is effective to include pictures, this would be a good place to place them.</w:t>
          </w:r>
          <w:bookmarkEnd w:id="0"/>
        </w:p>
      </w:docPartBody>
    </w:docPart>
    <w:docPart>
      <w:docPartPr>
        <w:name w:val="0EF92893D8DA49CBA5A8EAA2B4CA4332"/>
        <w:category>
          <w:name w:val="General"/>
          <w:gallery w:val="placeholder"/>
        </w:category>
        <w:types>
          <w:type w:val="bbPlcHdr"/>
        </w:types>
        <w:behaviors>
          <w:behavior w:val="content"/>
        </w:behaviors>
        <w:guid w:val="{361D0133-93DE-4F75-ABC5-9B654631084D}"/>
      </w:docPartPr>
      <w:docPartBody>
        <w:p w:rsidR="00335DD1" w:rsidRDefault="00000000">
          <w:pPr>
            <w:pStyle w:val="0EF92893D8DA49CBA5A8EAA2B4CA4332"/>
          </w:pPr>
          <w:r w:rsidRPr="00614293">
            <w:rPr>
              <w:rStyle w:val="Bold"/>
              <w:lang w:bidi="en-GB"/>
            </w:rPr>
            <w:t>Key participants:</w:t>
          </w:r>
        </w:p>
      </w:docPartBody>
    </w:docPart>
    <w:docPart>
      <w:docPartPr>
        <w:name w:val="F875E38EF982481494042FBC755A9C15"/>
        <w:category>
          <w:name w:val="General"/>
          <w:gallery w:val="placeholder"/>
        </w:category>
        <w:types>
          <w:type w:val="bbPlcHdr"/>
        </w:types>
        <w:behaviors>
          <w:behavior w:val="content"/>
        </w:behaviors>
        <w:guid w:val="{DB511675-C377-4D4A-8532-D6559DC26594}"/>
      </w:docPartPr>
      <w:docPartBody>
        <w:p w:rsidR="00335DD1" w:rsidRDefault="00000000">
          <w:pPr>
            <w:pStyle w:val="F875E38EF982481494042FBC755A9C15"/>
          </w:pPr>
          <w:r w:rsidRPr="00614293">
            <w:rPr>
              <w:rStyle w:val="Bold"/>
              <w:lang w:bidi="en-GB"/>
            </w:rPr>
            <w:t>Pricing:</w:t>
          </w:r>
        </w:p>
        <w:bookmarkStart w:id="1" w:name="_Hlk786768"/>
        <w:bookmarkEnd w:id="1"/>
      </w:docPartBody>
    </w:docPart>
    <w:docPart>
      <w:docPartPr>
        <w:name w:val="507F36D957AA483F83B0019E4505BB44"/>
        <w:category>
          <w:name w:val="General"/>
          <w:gallery w:val="placeholder"/>
        </w:category>
        <w:types>
          <w:type w:val="bbPlcHdr"/>
        </w:types>
        <w:behaviors>
          <w:behavior w:val="content"/>
        </w:behaviors>
        <w:guid w:val="{694D62CF-BC3A-44B3-959E-19D49FFA0446}"/>
      </w:docPartPr>
      <w:docPartBody>
        <w:p w:rsidR="00335DD1" w:rsidRDefault="00000000">
          <w:pPr>
            <w:pStyle w:val="507F36D957AA483F83B0019E4505BB44"/>
          </w:pPr>
          <w:r w:rsidRPr="00614293">
            <w:rPr>
              <w:lang w:bidi="en-GB"/>
            </w:rPr>
            <w:t>Note the difference between working hours and billable hours. All working hours are not billable. If the business has employees with differing skill levels (for example, in a law practice, there are associates, paralegals, lawyers, partners, etc.), indicate the various billing rates.</w:t>
          </w:r>
        </w:p>
      </w:docPartBody>
    </w:docPart>
    <w:docPart>
      <w:docPartPr>
        <w:name w:val="422525B660DF4A7F84996A311344A58A"/>
        <w:category>
          <w:name w:val="General"/>
          <w:gallery w:val="placeholder"/>
        </w:category>
        <w:types>
          <w:type w:val="bbPlcHdr"/>
        </w:types>
        <w:behaviors>
          <w:behavior w:val="content"/>
        </w:behaviors>
        <w:guid w:val="{1BA2C8B8-E827-41AD-8664-0E9ECFFCD1D5}"/>
      </w:docPartPr>
      <w:docPartBody>
        <w:p w:rsidR="00335DD1" w:rsidRDefault="00000000">
          <w:pPr>
            <w:pStyle w:val="422525B660DF4A7F84996A311344A58A"/>
          </w:pPr>
          <w:r w:rsidRPr="00614293">
            <w:rPr>
              <w:lang w:bidi="en-GB"/>
            </w:rPr>
            <w:t>Communicate rates clearly to clients and customers. If there are potential additional fees which will be passed on to clients or customers, define and establish them up front.</w:t>
          </w:r>
        </w:p>
      </w:docPartBody>
    </w:docPart>
    <w:docPart>
      <w:docPartPr>
        <w:name w:val="D3739991923E42089509243F4459E33E"/>
        <w:category>
          <w:name w:val="General"/>
          <w:gallery w:val="placeholder"/>
        </w:category>
        <w:types>
          <w:type w:val="bbPlcHdr"/>
        </w:types>
        <w:behaviors>
          <w:behavior w:val="content"/>
        </w:behaviors>
        <w:guid w:val="{E45040B6-CC03-4475-9F1F-17B7CB109412}"/>
      </w:docPartPr>
      <w:docPartBody>
        <w:p w:rsidR="00335DD1" w:rsidRDefault="00000000">
          <w:pPr>
            <w:pStyle w:val="D3739991923E42089509243F4459E33E"/>
          </w:pPr>
          <w:r w:rsidRPr="00614293">
            <w:rPr>
              <w:lang w:bidi="en-GB"/>
            </w:rPr>
            <w:t>Market analysis</w:t>
          </w:r>
        </w:p>
      </w:docPartBody>
    </w:docPart>
    <w:docPart>
      <w:docPartPr>
        <w:name w:val="4B1C01D70DA24B1F8B433E87F26B890A"/>
        <w:category>
          <w:name w:val="General"/>
          <w:gallery w:val="placeholder"/>
        </w:category>
        <w:types>
          <w:type w:val="bbPlcHdr"/>
        </w:types>
        <w:behaviors>
          <w:behavior w:val="content"/>
        </w:behaviors>
        <w:guid w:val="{762098CA-C953-449A-AEAA-4E9E210137CA}"/>
      </w:docPartPr>
      <w:docPartBody>
        <w:p w:rsidR="00335DD1" w:rsidRPr="00614293" w:rsidRDefault="00000000" w:rsidP="00E53724">
          <w:r w:rsidRPr="00614293">
            <w:rPr>
              <w:lang w:bidi="en-GB"/>
            </w:rPr>
            <w:t xml:space="preserve">The Market Analysis provides the reader with an understanding of how well the business knows and understands its market and if it is big enough to support the business objectives. This section provides an overview of the industry that the business will participate in. As this section is narrowed down to the ideal customer based on the business strategy, the plan will define the target market. A detailed description and sizing of the target market will help the reader understand the market value the business is pursuing (the number of potential customers multiplied by the average revenue for the product or service). </w:t>
          </w:r>
        </w:p>
        <w:p w:rsidR="00335DD1" w:rsidRPr="00614293" w:rsidRDefault="00000000" w:rsidP="00E53724">
          <w:r w:rsidRPr="00614293">
            <w:rPr>
              <w:lang w:bidi="en-GB"/>
            </w:rPr>
            <w:t xml:space="preserve">In defining the target market, the plan will identify key elements such as geographic location, demographics, buyer characteristics, the target market's needs, and how market needs are currently being met. If there are any direct competitors, explain how the company’s service compares to the competitors in terms of solving the consumers’ problems. </w:t>
          </w:r>
        </w:p>
        <w:p w:rsidR="00335DD1" w:rsidRPr="00614293" w:rsidRDefault="00000000" w:rsidP="00E53724">
          <w:r w:rsidRPr="00614293">
            <w:rPr>
              <w:lang w:bidi="en-GB"/>
            </w:rPr>
            <w:t xml:space="preserve">This section may also include a Strengths, Weaknesses, Opportunities, and Threats (SWOT) Analysis as necessary, to better assess the business’ position against the competition. </w:t>
          </w:r>
        </w:p>
        <w:p w:rsidR="00335DD1" w:rsidRDefault="00000000">
          <w:pPr>
            <w:pStyle w:val="4B1C01D70DA24B1F8B433E87F26B890A"/>
          </w:pPr>
          <w:r w:rsidRPr="00614293">
            <w:rPr>
              <w:lang w:bidi="en-GB"/>
            </w:rPr>
            <w:t>Depending on the type of business, the following sections may or may not be necessary. Only include what is need and remove everything else.</w:t>
          </w:r>
        </w:p>
      </w:docPartBody>
    </w:docPart>
    <w:docPart>
      <w:docPartPr>
        <w:name w:val="58B7E4A71E4D4629A16BD1F4485527E5"/>
        <w:category>
          <w:name w:val="General"/>
          <w:gallery w:val="placeholder"/>
        </w:category>
        <w:types>
          <w:type w:val="bbPlcHdr"/>
        </w:types>
        <w:behaviors>
          <w:behavior w:val="content"/>
        </w:behaviors>
        <w:guid w:val="{EB196A92-70D0-4054-8986-2378043B0D43}"/>
      </w:docPartPr>
      <w:docPartBody>
        <w:p w:rsidR="00335DD1" w:rsidRDefault="00000000">
          <w:pPr>
            <w:pStyle w:val="58B7E4A71E4D4629A16BD1F4485527E5"/>
          </w:pPr>
          <w:r w:rsidRPr="00614293">
            <w:rPr>
              <w:rStyle w:val="Bold"/>
              <w:lang w:bidi="en-GB"/>
            </w:rPr>
            <w:t>Industry type:</w:t>
          </w:r>
        </w:p>
      </w:docPartBody>
    </w:docPart>
    <w:docPart>
      <w:docPartPr>
        <w:name w:val="D4BABF14802E4DF6A4A882D0B5C7935A"/>
        <w:category>
          <w:name w:val="General"/>
          <w:gallery w:val="placeholder"/>
        </w:category>
        <w:types>
          <w:type w:val="bbPlcHdr"/>
        </w:types>
        <w:behaviors>
          <w:behavior w:val="content"/>
        </w:behaviors>
        <w:guid w:val="{DE0750E9-3DE5-47DF-ACF0-FE1F14328377}"/>
      </w:docPartPr>
      <w:docPartBody>
        <w:p w:rsidR="00335DD1" w:rsidRDefault="00000000">
          <w:pPr>
            <w:pStyle w:val="D4BABF14802E4DF6A4A882D0B5C7935A"/>
          </w:pPr>
          <w:r w:rsidRPr="00614293">
            <w:rPr>
              <w:lang w:bidi="en-GB"/>
            </w:rPr>
            <w:t>Begin with the broader descriptions of the market opportunity. For instance, if the intended business is a home-based travel agency, the industry type would be service industry. In this particular market, the global revenues are projected to exceed $183 billion, but the local agency will have a much smaller market. Identify the potential clientele in the company’s local geography that might fit into the target demographic group. This section will also identify any industry regulations and evaluate trends in market growth and stability.</w:t>
          </w:r>
        </w:p>
      </w:docPartBody>
    </w:docPart>
    <w:docPart>
      <w:docPartPr>
        <w:name w:val="AF014EF75D1441D1958FEB0021069601"/>
        <w:category>
          <w:name w:val="General"/>
          <w:gallery w:val="placeholder"/>
        </w:category>
        <w:types>
          <w:type w:val="bbPlcHdr"/>
        </w:types>
        <w:behaviors>
          <w:behavior w:val="content"/>
        </w:behaviors>
        <w:guid w:val="{25B408FE-5953-444F-A320-3F3CA8C9491E}"/>
      </w:docPartPr>
      <w:docPartBody>
        <w:p w:rsidR="00335DD1" w:rsidRDefault="00000000">
          <w:pPr>
            <w:pStyle w:val="AF014EF75D1441D1958FEB0021069601"/>
          </w:pPr>
          <w:r w:rsidRPr="00614293">
            <w:rPr>
              <w:rStyle w:val="Bold"/>
              <w:lang w:bidi="en-GB"/>
            </w:rPr>
            <w:t>Market segmentation:</w:t>
          </w:r>
        </w:p>
      </w:docPartBody>
    </w:docPart>
    <w:docPart>
      <w:docPartPr>
        <w:name w:val="60E9CFFB278741DC8732E4A94C14D25E"/>
        <w:category>
          <w:name w:val="General"/>
          <w:gallery w:val="placeholder"/>
        </w:category>
        <w:types>
          <w:type w:val="bbPlcHdr"/>
        </w:types>
        <w:behaviors>
          <w:behavior w:val="content"/>
        </w:behaviors>
        <w:guid w:val="{3FB57C91-2BDE-414B-B895-EB0D67561946}"/>
      </w:docPartPr>
      <w:docPartBody>
        <w:p w:rsidR="00335DD1" w:rsidRDefault="00000000">
          <w:pPr>
            <w:pStyle w:val="60E9CFFB278741DC8732E4A94C14D25E"/>
          </w:pPr>
          <w:r w:rsidRPr="00614293">
            <w:rPr>
              <w:lang w:bidi="en-GB"/>
            </w:rPr>
            <w:t>This section defines the main market segments and those the business is targeting now. A market segment is a group of people (or other businesses) within the industry, identify smaller segments, such as luxury travel or exotic cruisers. The market can also be segmented by criteria such as quality, price, range of products, geography, demographics, and others. A few other elements to consider answer questions such as: Is the segment growing, shrinking, or will it be flat for the next few years? What percentage of the market will be reachable? What share of the market is anticipated within the next 2-3 years? Graphics are best used in a section like this to either show growth (line graph) or percentages of markets or groups (pie chart).</w:t>
          </w:r>
        </w:p>
      </w:docPartBody>
    </w:docPart>
    <w:docPart>
      <w:docPartPr>
        <w:name w:val="DC42A2982B56440D8BF5FEF4EE71D32B"/>
        <w:category>
          <w:name w:val="General"/>
          <w:gallery w:val="placeholder"/>
        </w:category>
        <w:types>
          <w:type w:val="bbPlcHdr"/>
        </w:types>
        <w:behaviors>
          <w:behavior w:val="content"/>
        </w:behaviors>
        <w:guid w:val="{EA4F1C11-1612-4F53-A1E6-8501A63B4A94}"/>
      </w:docPartPr>
      <w:docPartBody>
        <w:p w:rsidR="00335DD1" w:rsidRDefault="00000000">
          <w:pPr>
            <w:pStyle w:val="DC42A2982B56440D8BF5FEF4EE71D32B"/>
          </w:pPr>
          <w:r w:rsidRPr="00614293">
            <w:rPr>
              <w:rStyle w:val="Bold"/>
              <w:lang w:bidi="en-GB"/>
            </w:rPr>
            <w:t>Competition:</w:t>
          </w:r>
        </w:p>
      </w:docPartBody>
    </w:docPart>
    <w:docPart>
      <w:docPartPr>
        <w:name w:val="AB6518D7D59E4466BC63BF772C17C75B"/>
        <w:category>
          <w:name w:val="General"/>
          <w:gallery w:val="placeholder"/>
        </w:category>
        <w:types>
          <w:type w:val="bbPlcHdr"/>
        </w:types>
        <w:behaviors>
          <w:behavior w:val="content"/>
        </w:behaviors>
        <w:guid w:val="{3ABB73ED-A6D6-47E2-A6A9-2DAE49A9FB51}"/>
      </w:docPartPr>
      <w:docPartBody>
        <w:p w:rsidR="00335DD1" w:rsidRDefault="00000000">
          <w:pPr>
            <w:pStyle w:val="AB6518D7D59E4466BC63BF772C17C75B"/>
          </w:pPr>
          <w:r w:rsidRPr="00614293">
            <w:rPr>
              <w:lang w:bidi="en-GB"/>
            </w:rPr>
            <w:t>All businesses compete in one way or another. It may be with specific, direct competitors or it may be with the way customers have been doing things for a long time. When identifying the competition, identify who else is providing services to solve the same problem the business seeks to address. What are the business’ advantages over these competitors? How will the company’s voice be heard over the noise of competitors? Sometimes a business plan includes a matrix of features and compares how each business offers or does not offer those features. This section reflects how the company’s solution is different and better suited for the identified target market compared to the competition.</w:t>
          </w:r>
        </w:p>
      </w:docPartBody>
    </w:docPart>
    <w:docPart>
      <w:docPartPr>
        <w:name w:val="8DB6A69F475442B48A6BD34CDA16FCEC"/>
        <w:category>
          <w:name w:val="General"/>
          <w:gallery w:val="placeholder"/>
        </w:category>
        <w:types>
          <w:type w:val="bbPlcHdr"/>
        </w:types>
        <w:behaviors>
          <w:behavior w:val="content"/>
        </w:behaviors>
        <w:guid w:val="{27B8C6E7-F10A-4549-9512-5FD08572E90A}"/>
      </w:docPartPr>
      <w:docPartBody>
        <w:p w:rsidR="00335DD1" w:rsidRDefault="00000000">
          <w:pPr>
            <w:pStyle w:val="8DB6A69F475442B48A6BD34CDA16FCEC"/>
          </w:pPr>
          <w:r w:rsidRPr="00614293">
            <w:rPr>
              <w:rStyle w:val="Bold"/>
              <w:lang w:bidi="en-GB"/>
            </w:rPr>
            <w:t>SWOT analysis:</w:t>
          </w:r>
        </w:p>
      </w:docPartBody>
    </w:docPart>
    <w:docPart>
      <w:docPartPr>
        <w:name w:val="A735C6171B4A435784A34BB48F50530E"/>
        <w:category>
          <w:name w:val="General"/>
          <w:gallery w:val="placeholder"/>
        </w:category>
        <w:types>
          <w:type w:val="bbPlcHdr"/>
        </w:types>
        <w:behaviors>
          <w:behavior w:val="content"/>
        </w:behaviors>
        <w:guid w:val="{1841492D-C62C-4959-B6C5-DCE8894F4E08}"/>
      </w:docPartPr>
      <w:docPartBody>
        <w:p w:rsidR="00335DD1" w:rsidRDefault="00000000">
          <w:pPr>
            <w:pStyle w:val="A735C6171B4A435784A34BB48F50530E"/>
          </w:pPr>
          <w:r w:rsidRPr="00614293">
            <w:rPr>
              <w:lang w:bidi="en-GB"/>
            </w:rPr>
            <w:t>A SWOT analysis may be included by completing the boxes below to assess the business’ current environment’s strengths and weaknesses (internal) and opportunities and threats (external). This is a good exercise to go through on an annual basis. After completing the analysis, provide thoughts on: how the business’ strengths can help maximise opportunities and minimise threats; how its weaknesses can slow the company’s ability to capitalise on the opportunities; and how the business’ weaknesses could expose it to threats.</w:t>
          </w:r>
        </w:p>
      </w:docPartBody>
    </w:docPart>
    <w:docPart>
      <w:docPartPr>
        <w:name w:val="D41B90783DDF4216BA696C892451BDC7"/>
        <w:category>
          <w:name w:val="General"/>
          <w:gallery w:val="placeholder"/>
        </w:category>
        <w:types>
          <w:type w:val="bbPlcHdr"/>
        </w:types>
        <w:behaviors>
          <w:behavior w:val="content"/>
        </w:behaviors>
        <w:guid w:val="{BD5F41C2-1BF1-4B71-A55E-1A25DA0AEB69}"/>
      </w:docPartPr>
      <w:docPartBody>
        <w:p w:rsidR="00335DD1" w:rsidRDefault="00000000">
          <w:pPr>
            <w:pStyle w:val="D41B90783DDF4216BA696C892451BDC7"/>
          </w:pPr>
          <w:r w:rsidRPr="00614293">
            <w:rPr>
              <w:lang w:bidi="en-GB"/>
            </w:rPr>
            <w:t>STRENGTHS</w:t>
          </w:r>
        </w:p>
      </w:docPartBody>
    </w:docPart>
    <w:docPart>
      <w:docPartPr>
        <w:name w:val="A8EEDF80EB3942A6A064077AF63B329A"/>
        <w:category>
          <w:name w:val="General"/>
          <w:gallery w:val="placeholder"/>
        </w:category>
        <w:types>
          <w:type w:val="bbPlcHdr"/>
        </w:types>
        <w:behaviors>
          <w:behavior w:val="content"/>
        </w:behaviors>
        <w:guid w:val="{68F93681-8D61-4538-8B41-991ED725AA7F}"/>
      </w:docPartPr>
      <w:docPartBody>
        <w:p w:rsidR="00335DD1" w:rsidRPr="00614293" w:rsidRDefault="00000000" w:rsidP="008965F6">
          <w:pPr>
            <w:pStyle w:val="Graphbullet"/>
          </w:pPr>
          <w:r w:rsidRPr="00614293">
            <w:rPr>
              <w:lang w:val="en-GB" w:bidi="en-GB"/>
            </w:rPr>
            <w:t>Advantage</w:t>
          </w:r>
        </w:p>
        <w:p w:rsidR="00335DD1" w:rsidRPr="00614293" w:rsidRDefault="00000000" w:rsidP="008965F6">
          <w:pPr>
            <w:pStyle w:val="Graphbullet"/>
          </w:pPr>
          <w:r w:rsidRPr="00614293">
            <w:rPr>
              <w:lang w:val="en-GB" w:bidi="en-GB"/>
            </w:rPr>
            <w:t>Capabilities</w:t>
          </w:r>
        </w:p>
        <w:p w:rsidR="00335DD1" w:rsidRPr="00614293" w:rsidRDefault="00000000" w:rsidP="008965F6">
          <w:pPr>
            <w:pStyle w:val="Graphbullet"/>
          </w:pPr>
          <w:r w:rsidRPr="00614293">
            <w:rPr>
              <w:lang w:val="en-GB" w:bidi="en-GB"/>
            </w:rPr>
            <w:t>Assets, people</w:t>
          </w:r>
        </w:p>
        <w:p w:rsidR="00335DD1" w:rsidRPr="00614293" w:rsidRDefault="00000000" w:rsidP="008965F6">
          <w:pPr>
            <w:pStyle w:val="Graphbullet"/>
          </w:pPr>
          <w:r w:rsidRPr="00614293">
            <w:rPr>
              <w:lang w:val="en-GB" w:bidi="en-GB"/>
            </w:rPr>
            <w:t>Experience</w:t>
          </w:r>
        </w:p>
        <w:p w:rsidR="00335DD1" w:rsidRPr="00614293" w:rsidRDefault="00000000" w:rsidP="008965F6">
          <w:pPr>
            <w:pStyle w:val="Graphbullet"/>
          </w:pPr>
          <w:r w:rsidRPr="00614293">
            <w:rPr>
              <w:lang w:val="en-GB" w:bidi="en-GB"/>
            </w:rPr>
            <w:t>Financial reserves</w:t>
          </w:r>
        </w:p>
        <w:p w:rsidR="00335DD1" w:rsidRPr="00614293" w:rsidRDefault="00000000" w:rsidP="008965F6">
          <w:pPr>
            <w:pStyle w:val="Graphbullet"/>
          </w:pPr>
          <w:r w:rsidRPr="00614293">
            <w:rPr>
              <w:lang w:val="en-GB" w:bidi="en-GB"/>
            </w:rPr>
            <w:t>Value proposition</w:t>
          </w:r>
        </w:p>
        <w:p w:rsidR="00335DD1" w:rsidRDefault="00000000">
          <w:pPr>
            <w:pStyle w:val="A8EEDF80EB3942A6A064077AF63B329A"/>
          </w:pPr>
          <w:r w:rsidRPr="00614293">
            <w:rPr>
              <w:lang w:bidi="en-GB"/>
            </w:rPr>
            <w:t>Price, value, quality</w:t>
          </w:r>
        </w:p>
      </w:docPartBody>
    </w:docPart>
    <w:docPart>
      <w:docPartPr>
        <w:name w:val="FE4394A8730547A88B642E3909B96BAA"/>
        <w:category>
          <w:name w:val="General"/>
          <w:gallery w:val="placeholder"/>
        </w:category>
        <w:types>
          <w:type w:val="bbPlcHdr"/>
        </w:types>
        <w:behaviors>
          <w:behavior w:val="content"/>
        </w:behaviors>
        <w:guid w:val="{0C63390B-7A6D-4438-8B05-A5BC1F7ADBF8}"/>
      </w:docPartPr>
      <w:docPartBody>
        <w:p w:rsidR="00335DD1" w:rsidRDefault="00000000">
          <w:pPr>
            <w:pStyle w:val="FE4394A8730547A88B642E3909B96BAA"/>
          </w:pPr>
          <w:r w:rsidRPr="00614293">
            <w:rPr>
              <w:lang w:bidi="en-GB"/>
            </w:rPr>
            <w:t>WEAKNESSES</w:t>
          </w:r>
        </w:p>
      </w:docPartBody>
    </w:docPart>
    <w:docPart>
      <w:docPartPr>
        <w:name w:val="36177B3C07334ADB875F746AA508E48C"/>
        <w:category>
          <w:name w:val="General"/>
          <w:gallery w:val="placeholder"/>
        </w:category>
        <w:types>
          <w:type w:val="bbPlcHdr"/>
        </w:types>
        <w:behaviors>
          <w:behavior w:val="content"/>
        </w:behaviors>
        <w:guid w:val="{D0F7C5A0-F4E7-49C9-805B-3D97803C8155}"/>
      </w:docPartPr>
      <w:docPartBody>
        <w:p w:rsidR="00335DD1" w:rsidRPr="00614293" w:rsidRDefault="00000000" w:rsidP="008965F6">
          <w:pPr>
            <w:pStyle w:val="Graphbullet2"/>
          </w:pPr>
          <w:r w:rsidRPr="00614293">
            <w:rPr>
              <w:lang w:val="en-GB" w:bidi="en-GB"/>
            </w:rPr>
            <w:t>Disadvantages</w:t>
          </w:r>
        </w:p>
        <w:p w:rsidR="00335DD1" w:rsidRPr="00614293" w:rsidRDefault="00000000" w:rsidP="008965F6">
          <w:pPr>
            <w:pStyle w:val="Graphbullet2"/>
          </w:pPr>
          <w:r w:rsidRPr="00614293">
            <w:rPr>
              <w:lang w:val="en-GB" w:bidi="en-GB"/>
            </w:rPr>
            <w:t>Gap in capabilities</w:t>
          </w:r>
        </w:p>
        <w:p w:rsidR="00335DD1" w:rsidRPr="00614293" w:rsidRDefault="00000000" w:rsidP="008965F6">
          <w:pPr>
            <w:pStyle w:val="Graphbullet2"/>
          </w:pPr>
          <w:r w:rsidRPr="00614293">
            <w:rPr>
              <w:lang w:val="en-GB" w:bidi="en-GB"/>
            </w:rPr>
            <w:t>Cash flow</w:t>
          </w:r>
        </w:p>
        <w:p w:rsidR="00335DD1" w:rsidRPr="00614293" w:rsidRDefault="00000000" w:rsidP="008965F6">
          <w:pPr>
            <w:pStyle w:val="Graphbullet2"/>
          </w:pPr>
          <w:r w:rsidRPr="00614293">
            <w:rPr>
              <w:lang w:val="en-GB" w:bidi="en-GB"/>
            </w:rPr>
            <w:t>Suppliers</w:t>
          </w:r>
        </w:p>
        <w:p w:rsidR="00335DD1" w:rsidRPr="00614293" w:rsidRDefault="00000000" w:rsidP="008965F6">
          <w:pPr>
            <w:pStyle w:val="Graphbullet2"/>
          </w:pPr>
          <w:r w:rsidRPr="00614293">
            <w:rPr>
              <w:lang w:val="en-GB" w:bidi="en-GB"/>
            </w:rPr>
            <w:t>Experience</w:t>
          </w:r>
        </w:p>
        <w:p w:rsidR="00335DD1" w:rsidRPr="00614293" w:rsidRDefault="00000000" w:rsidP="008965F6">
          <w:pPr>
            <w:pStyle w:val="Graphbullet2"/>
          </w:pPr>
          <w:r w:rsidRPr="00614293">
            <w:rPr>
              <w:lang w:val="en-GB" w:bidi="en-GB"/>
            </w:rPr>
            <w:t>Areas to improve</w:t>
          </w:r>
        </w:p>
        <w:p w:rsidR="00335DD1" w:rsidRDefault="00000000">
          <w:pPr>
            <w:pStyle w:val="36177B3C07334ADB875F746AA508E48C"/>
          </w:pPr>
          <w:r w:rsidRPr="00614293">
            <w:rPr>
              <w:lang w:bidi="en-GB"/>
            </w:rPr>
            <w:t>Causes of lost sales</w:t>
          </w:r>
        </w:p>
      </w:docPartBody>
    </w:docPart>
    <w:docPart>
      <w:docPartPr>
        <w:name w:val="1DB2EF1CA739410F9644D1618E43380A"/>
        <w:category>
          <w:name w:val="General"/>
          <w:gallery w:val="placeholder"/>
        </w:category>
        <w:types>
          <w:type w:val="bbPlcHdr"/>
        </w:types>
        <w:behaviors>
          <w:behavior w:val="content"/>
        </w:behaviors>
        <w:guid w:val="{964728A9-4613-415E-B518-946034648260}"/>
      </w:docPartPr>
      <w:docPartBody>
        <w:p w:rsidR="00335DD1" w:rsidRDefault="00000000">
          <w:pPr>
            <w:pStyle w:val="1DB2EF1CA739410F9644D1618E43380A"/>
          </w:pPr>
          <w:r w:rsidRPr="00614293">
            <w:rPr>
              <w:lang w:bidi="en-GB"/>
            </w:rPr>
            <w:t>OPPORTUNITIES</w:t>
          </w:r>
        </w:p>
      </w:docPartBody>
    </w:docPart>
    <w:docPart>
      <w:docPartPr>
        <w:name w:val="E56308C202B14F2598C7488756C70914"/>
        <w:category>
          <w:name w:val="General"/>
          <w:gallery w:val="placeholder"/>
        </w:category>
        <w:types>
          <w:type w:val="bbPlcHdr"/>
        </w:types>
        <w:behaviors>
          <w:behavior w:val="content"/>
        </w:behaviors>
        <w:guid w:val="{BE6353FD-E74F-4BBC-B097-6FAF6C75E043}"/>
      </w:docPartPr>
      <w:docPartBody>
        <w:p w:rsidR="00335DD1" w:rsidRPr="00614293" w:rsidRDefault="00000000" w:rsidP="008965F6">
          <w:pPr>
            <w:pStyle w:val="Graphbullet3"/>
          </w:pPr>
          <w:r w:rsidRPr="00614293">
            <w:rPr>
              <w:lang w:val="en-GB" w:bidi="en-GB"/>
            </w:rPr>
            <w:t>Areas to improve</w:t>
          </w:r>
        </w:p>
        <w:p w:rsidR="00335DD1" w:rsidRPr="00614293" w:rsidRDefault="00000000" w:rsidP="008965F6">
          <w:pPr>
            <w:pStyle w:val="Graphbullet3"/>
          </w:pPr>
          <w:r w:rsidRPr="00614293">
            <w:rPr>
              <w:lang w:val="en-GB" w:bidi="en-GB"/>
            </w:rPr>
            <w:t>New segments</w:t>
          </w:r>
        </w:p>
        <w:p w:rsidR="00335DD1" w:rsidRPr="00614293" w:rsidRDefault="00000000" w:rsidP="008965F6">
          <w:pPr>
            <w:pStyle w:val="Graphbullet3"/>
          </w:pPr>
          <w:r w:rsidRPr="00614293">
            <w:rPr>
              <w:lang w:val="en-GB" w:bidi="en-GB"/>
            </w:rPr>
            <w:t>Industry trends</w:t>
          </w:r>
        </w:p>
        <w:p w:rsidR="00335DD1" w:rsidRPr="00614293" w:rsidRDefault="00000000" w:rsidP="008965F6">
          <w:pPr>
            <w:pStyle w:val="Graphbullet3"/>
          </w:pPr>
          <w:r w:rsidRPr="00614293">
            <w:rPr>
              <w:lang w:val="en-GB" w:bidi="en-GB"/>
            </w:rPr>
            <w:t>New products</w:t>
          </w:r>
        </w:p>
        <w:p w:rsidR="00335DD1" w:rsidRPr="00614293" w:rsidRDefault="00000000" w:rsidP="008965F6">
          <w:pPr>
            <w:pStyle w:val="Graphbullet3"/>
          </w:pPr>
          <w:r w:rsidRPr="00614293">
            <w:rPr>
              <w:lang w:val="en-GB" w:bidi="en-GB"/>
            </w:rPr>
            <w:t>New innovations</w:t>
          </w:r>
        </w:p>
        <w:p w:rsidR="00335DD1" w:rsidRDefault="00000000">
          <w:pPr>
            <w:pStyle w:val="E56308C202B14F2598C7488756C70914"/>
          </w:pPr>
          <w:r w:rsidRPr="00614293">
            <w:rPr>
              <w:lang w:bidi="en-GB"/>
            </w:rPr>
            <w:t>Key partnership</w:t>
          </w:r>
        </w:p>
      </w:docPartBody>
    </w:docPart>
    <w:docPart>
      <w:docPartPr>
        <w:name w:val="88114C93C54B4A8AA8EC0B4D41E22847"/>
        <w:category>
          <w:name w:val="General"/>
          <w:gallery w:val="placeholder"/>
        </w:category>
        <w:types>
          <w:type w:val="bbPlcHdr"/>
        </w:types>
        <w:behaviors>
          <w:behavior w:val="content"/>
        </w:behaviors>
        <w:guid w:val="{1A694298-196B-439B-ABC4-365A2FCFE4B2}"/>
      </w:docPartPr>
      <w:docPartBody>
        <w:p w:rsidR="00335DD1" w:rsidRDefault="00000000">
          <w:pPr>
            <w:pStyle w:val="88114C93C54B4A8AA8EC0B4D41E22847"/>
          </w:pPr>
          <w:r w:rsidRPr="00614293">
            <w:rPr>
              <w:lang w:bidi="en-GB"/>
            </w:rPr>
            <w:t>THREATS</w:t>
          </w:r>
        </w:p>
      </w:docPartBody>
    </w:docPart>
    <w:docPart>
      <w:docPartPr>
        <w:name w:val="BB2FA60EAE4F4C668A980B07B2B208CE"/>
        <w:category>
          <w:name w:val="General"/>
          <w:gallery w:val="placeholder"/>
        </w:category>
        <w:types>
          <w:type w:val="bbPlcHdr"/>
        </w:types>
        <w:behaviors>
          <w:behavior w:val="content"/>
        </w:behaviors>
        <w:guid w:val="{14E38D7D-8E1D-451F-A28B-E28E6F187CF8}"/>
      </w:docPartPr>
      <w:docPartBody>
        <w:p w:rsidR="00335DD1" w:rsidRPr="00614293" w:rsidRDefault="00000000" w:rsidP="008965F6">
          <w:pPr>
            <w:pStyle w:val="Graphbullet4"/>
          </w:pPr>
          <w:r w:rsidRPr="00614293">
            <w:rPr>
              <w:lang w:val="en-GB" w:bidi="en-GB"/>
            </w:rPr>
            <w:t>Economy movement</w:t>
          </w:r>
        </w:p>
        <w:p w:rsidR="00335DD1" w:rsidRPr="00614293" w:rsidRDefault="00000000" w:rsidP="008965F6">
          <w:pPr>
            <w:pStyle w:val="Graphbullet4"/>
          </w:pPr>
          <w:r w:rsidRPr="00614293">
            <w:rPr>
              <w:lang w:val="en-GB" w:bidi="en-GB"/>
            </w:rPr>
            <w:t>Obstacles faced</w:t>
          </w:r>
        </w:p>
        <w:p w:rsidR="00335DD1" w:rsidRPr="00614293" w:rsidRDefault="00000000" w:rsidP="008965F6">
          <w:pPr>
            <w:pStyle w:val="Graphbullet4"/>
          </w:pPr>
          <w:r w:rsidRPr="00614293">
            <w:rPr>
              <w:lang w:val="en-GB" w:bidi="en-GB"/>
            </w:rPr>
            <w:t>Competitor actions</w:t>
          </w:r>
        </w:p>
        <w:p w:rsidR="00335DD1" w:rsidRPr="00614293" w:rsidRDefault="00000000" w:rsidP="008965F6">
          <w:pPr>
            <w:pStyle w:val="Graphbullet4"/>
          </w:pPr>
          <w:r w:rsidRPr="00614293">
            <w:rPr>
              <w:lang w:val="en-GB" w:bidi="en-GB"/>
            </w:rPr>
            <w:t>Political impacts</w:t>
          </w:r>
        </w:p>
        <w:p w:rsidR="00335DD1" w:rsidRPr="00614293" w:rsidRDefault="00000000" w:rsidP="008965F6">
          <w:pPr>
            <w:pStyle w:val="Graphbullet4"/>
          </w:pPr>
          <w:r w:rsidRPr="00614293">
            <w:rPr>
              <w:lang w:val="en-GB" w:bidi="en-GB"/>
            </w:rPr>
            <w:t>Environmental effects</w:t>
          </w:r>
        </w:p>
        <w:p w:rsidR="00335DD1" w:rsidRPr="00614293" w:rsidRDefault="00000000" w:rsidP="008965F6">
          <w:pPr>
            <w:pStyle w:val="Graphbullet4"/>
          </w:pPr>
          <w:r w:rsidRPr="00614293">
            <w:rPr>
              <w:lang w:val="en-GB" w:bidi="en-GB"/>
            </w:rPr>
            <w:t>Loss of key staff</w:t>
          </w:r>
        </w:p>
        <w:p w:rsidR="00335DD1" w:rsidRDefault="00000000">
          <w:pPr>
            <w:pStyle w:val="BB2FA60EAE4F4C668A980B07B2B208CE"/>
          </w:pPr>
          <w:r w:rsidRPr="00614293">
            <w:rPr>
              <w:lang w:bidi="en-GB"/>
            </w:rPr>
            <w:t>Market demand</w:t>
          </w:r>
        </w:p>
      </w:docPartBody>
    </w:docPart>
    <w:docPart>
      <w:docPartPr>
        <w:name w:val="DD968C27E8C741D0A25CBFAF7F329003"/>
        <w:category>
          <w:name w:val="General"/>
          <w:gallery w:val="placeholder"/>
        </w:category>
        <w:types>
          <w:type w:val="bbPlcHdr"/>
        </w:types>
        <w:behaviors>
          <w:behavior w:val="content"/>
        </w:behaviors>
        <w:guid w:val="{F046FBC6-606B-498F-B72A-2281ED124F2A}"/>
      </w:docPartPr>
      <w:docPartBody>
        <w:p w:rsidR="00335DD1" w:rsidRDefault="00000000">
          <w:pPr>
            <w:pStyle w:val="DD968C27E8C741D0A25CBFAF7F329003"/>
          </w:pPr>
          <w:r w:rsidRPr="00614293">
            <w:rPr>
              <w:lang w:bidi="en-GB"/>
            </w:rPr>
            <w:t>Operating Plan</w:t>
          </w:r>
        </w:p>
      </w:docPartBody>
    </w:docPart>
    <w:docPart>
      <w:docPartPr>
        <w:name w:val="1EAFC437DD3444ECA059C9134D9879EB"/>
        <w:category>
          <w:name w:val="General"/>
          <w:gallery w:val="placeholder"/>
        </w:category>
        <w:types>
          <w:type w:val="bbPlcHdr"/>
        </w:types>
        <w:behaviors>
          <w:behavior w:val="content"/>
        </w:behaviors>
        <w:guid w:val="{99169226-FFA1-4E0C-9FDE-75EC5330E9C7}"/>
      </w:docPartPr>
      <w:docPartBody>
        <w:p w:rsidR="00335DD1" w:rsidRPr="00614293" w:rsidRDefault="00000000" w:rsidP="00043FFE">
          <w:r w:rsidRPr="00614293">
            <w:rPr>
              <w:lang w:bidi="en-GB"/>
            </w:rPr>
            <w:t>Additionally, it is necessary to outline how the company currently and will continue to develop and maintain a loyal customer base. This section includes management responsibilities with dates and budgets and making sure results can be tracked. What are the envisioned phases for future growth and the capabilities that need to be in place to realise growth?</w:t>
          </w:r>
        </w:p>
        <w:p w:rsidR="00335DD1" w:rsidRPr="00614293" w:rsidRDefault="00000000" w:rsidP="00043FFE">
          <w:r w:rsidRPr="00614293">
            <w:rPr>
              <w:lang w:bidi="en-GB"/>
            </w:rPr>
            <w:t>The operating plan describes how the business works. Depending on the type of the business, important elements of this plan should include how the company will bring services to market and how it will support customers. It is the logistics, technology, and basic blocking and tackling of the business.</w:t>
          </w:r>
        </w:p>
        <w:p w:rsidR="00335DD1" w:rsidRDefault="00000000">
          <w:pPr>
            <w:pStyle w:val="1EAFC437DD3444ECA059C9134D9879EB"/>
          </w:pPr>
          <w:r w:rsidRPr="00614293">
            <w:rPr>
              <w:lang w:bidi="en-GB"/>
            </w:rPr>
            <w:t>Depending on the type of business, the following sections may or may not be necessary. Only include what is needed and remove everything else. Remember: try to keep the business plan as short as possible. Excessive detail in this section could easily make the plan too long.</w:t>
          </w:r>
        </w:p>
      </w:docPartBody>
    </w:docPart>
    <w:docPart>
      <w:docPartPr>
        <w:name w:val="E8CF92889B9345FD84F0D40F344B7CEE"/>
        <w:category>
          <w:name w:val="General"/>
          <w:gallery w:val="placeholder"/>
        </w:category>
        <w:types>
          <w:type w:val="bbPlcHdr"/>
        </w:types>
        <w:behaviors>
          <w:behavior w:val="content"/>
        </w:behaviors>
        <w:guid w:val="{1623AADD-1931-436C-90B0-6998E426678B}"/>
      </w:docPartPr>
      <w:docPartBody>
        <w:p w:rsidR="00335DD1" w:rsidRDefault="00000000">
          <w:pPr>
            <w:pStyle w:val="E8CF92889B9345FD84F0D40F344B7CEE"/>
          </w:pPr>
          <w:r w:rsidRPr="00614293">
            <w:rPr>
              <w:rStyle w:val="Bold"/>
              <w:lang w:bidi="en-GB"/>
            </w:rPr>
            <w:t>Order fulfilment:</w:t>
          </w:r>
        </w:p>
      </w:docPartBody>
    </w:docPart>
    <w:docPart>
      <w:docPartPr>
        <w:name w:val="20A978D31D3C48C99D45E336EAED9777"/>
        <w:category>
          <w:name w:val="General"/>
          <w:gallery w:val="placeholder"/>
        </w:category>
        <w:types>
          <w:type w:val="bbPlcHdr"/>
        </w:types>
        <w:behaviors>
          <w:behavior w:val="content"/>
        </w:behaviors>
        <w:guid w:val="{D9656A42-A2C1-4E7B-AF6E-B1FAB5D50AB1}"/>
      </w:docPartPr>
      <w:docPartBody>
        <w:p w:rsidR="00335DD1" w:rsidRDefault="00000000">
          <w:pPr>
            <w:pStyle w:val="20A978D31D3C48C99D45E336EAED9777"/>
          </w:pPr>
          <w:r w:rsidRPr="00614293">
            <w:rPr>
              <w:lang w:bidi="en-GB"/>
            </w:rPr>
            <w:t>Describe the company’s procedures for delivering services to its customers. As a service company, determine how to keep track of the customer base, form of communications, and how best to manage sales and data.</w:t>
          </w:r>
        </w:p>
      </w:docPartBody>
    </w:docPart>
    <w:docPart>
      <w:docPartPr>
        <w:name w:val="8C74DD8711CD486189B515B5283C2B8C"/>
        <w:category>
          <w:name w:val="General"/>
          <w:gallery w:val="placeholder"/>
        </w:category>
        <w:types>
          <w:type w:val="bbPlcHdr"/>
        </w:types>
        <w:behaviors>
          <w:behavior w:val="content"/>
        </w:behaviors>
        <w:guid w:val="{B793B880-7198-4241-94D4-614125368165}"/>
      </w:docPartPr>
      <w:docPartBody>
        <w:p w:rsidR="00335DD1" w:rsidRDefault="00000000">
          <w:pPr>
            <w:pStyle w:val="8C74DD8711CD486189B515B5283C2B8C"/>
          </w:pPr>
          <w:r w:rsidRPr="00614293">
            <w:rPr>
              <w:rStyle w:val="Bold"/>
              <w:lang w:bidi="en-GB"/>
            </w:rPr>
            <w:t>Payment:</w:t>
          </w:r>
        </w:p>
      </w:docPartBody>
    </w:docPart>
    <w:docPart>
      <w:docPartPr>
        <w:name w:val="0B485D27F099471FA1D18DE5D0C52E0B"/>
        <w:category>
          <w:name w:val="General"/>
          <w:gallery w:val="placeholder"/>
        </w:category>
        <w:types>
          <w:type w:val="bbPlcHdr"/>
        </w:types>
        <w:behaviors>
          <w:behavior w:val="content"/>
        </w:behaviors>
        <w:guid w:val="{F5E4B434-39CA-40E0-A87B-848A0355BC69}"/>
      </w:docPartPr>
      <w:docPartBody>
        <w:p w:rsidR="00335DD1" w:rsidRDefault="00000000">
          <w:pPr>
            <w:pStyle w:val="0B485D27F099471FA1D18DE5D0C52E0B"/>
          </w:pPr>
          <w:r w:rsidRPr="00614293">
            <w:rPr>
              <w:lang w:bidi="en-GB"/>
            </w:rPr>
            <w:t>Describe the standard payment terms and the payment methods accepted. Describe the pricing plans (one-time service fees, hourly-based fees, mark-ups, and any other fees) and any impact on cash flow.</w:t>
          </w:r>
        </w:p>
      </w:docPartBody>
    </w:docPart>
    <w:docPart>
      <w:docPartPr>
        <w:name w:val="E9F22EEDA8A74E978FBF54903F04519E"/>
        <w:category>
          <w:name w:val="General"/>
          <w:gallery w:val="placeholder"/>
        </w:category>
        <w:types>
          <w:type w:val="bbPlcHdr"/>
        </w:types>
        <w:behaviors>
          <w:behavior w:val="content"/>
        </w:behaviors>
        <w:guid w:val="{AF0B56DF-0AAE-4A2D-BD0A-1BF0050C619E}"/>
      </w:docPartPr>
      <w:docPartBody>
        <w:p w:rsidR="00335DD1" w:rsidRDefault="00000000">
          <w:pPr>
            <w:pStyle w:val="E9F22EEDA8A74E978FBF54903F04519E"/>
          </w:pPr>
          <w:r w:rsidRPr="00614293">
            <w:rPr>
              <w:rStyle w:val="Bold"/>
              <w:lang w:bidi="en-GB"/>
            </w:rPr>
            <w:t>Technology:</w:t>
          </w:r>
        </w:p>
      </w:docPartBody>
    </w:docPart>
    <w:docPart>
      <w:docPartPr>
        <w:name w:val="C03D36208E5C4B449F68F3CE2B030275"/>
        <w:category>
          <w:name w:val="General"/>
          <w:gallery w:val="placeholder"/>
        </w:category>
        <w:types>
          <w:type w:val="bbPlcHdr"/>
        </w:types>
        <w:behaviors>
          <w:behavior w:val="content"/>
        </w:behaviors>
        <w:guid w:val="{FB9D7FD0-693D-49E6-9749-F12DE9AFB139}"/>
      </w:docPartPr>
      <w:docPartBody>
        <w:p w:rsidR="00335DD1" w:rsidRDefault="00000000">
          <w:pPr>
            <w:pStyle w:val="C03D36208E5C4B449F68F3CE2B030275"/>
          </w:pPr>
          <w:r w:rsidRPr="00614293">
            <w:rPr>
              <w:lang w:bidi="en-GB"/>
            </w:rPr>
            <w:t>If technology is critical to the business, whether it is part of the service offering or is fundamental to delivering a service, describe the key technologies used that are proprietary. If the business data (company or customer) is at risk, describe the data security plan in place, as well as any back up or recovery in the case of a disaster or outage.</w:t>
          </w:r>
        </w:p>
      </w:docPartBody>
    </w:docPart>
    <w:docPart>
      <w:docPartPr>
        <w:name w:val="CF58AEFAA34B4486891B143B0EE242C6"/>
        <w:category>
          <w:name w:val="General"/>
          <w:gallery w:val="placeholder"/>
        </w:category>
        <w:types>
          <w:type w:val="bbPlcHdr"/>
        </w:types>
        <w:behaviors>
          <w:behavior w:val="content"/>
        </w:behaviors>
        <w:guid w:val="{CF2C2C93-57CA-410C-BF45-771CC3ABCC05}"/>
      </w:docPartPr>
      <w:docPartBody>
        <w:p w:rsidR="00335DD1" w:rsidRDefault="00000000">
          <w:pPr>
            <w:pStyle w:val="CF58AEFAA34B4486891B143B0EE242C6"/>
          </w:pPr>
          <w:r w:rsidRPr="00614293">
            <w:rPr>
              <w:rStyle w:val="Bold"/>
              <w:lang w:bidi="en-GB"/>
            </w:rPr>
            <w:t>Key customers:</w:t>
          </w:r>
        </w:p>
      </w:docPartBody>
    </w:docPart>
    <w:docPart>
      <w:docPartPr>
        <w:name w:val="46B6115A7EC049BFA6B4B79154228C3B"/>
        <w:category>
          <w:name w:val="General"/>
          <w:gallery w:val="placeholder"/>
        </w:category>
        <w:types>
          <w:type w:val="bbPlcHdr"/>
        </w:types>
        <w:behaviors>
          <w:behavior w:val="content"/>
        </w:behaviors>
        <w:guid w:val="{86F67576-3485-4190-9850-E47BE4431EE6}"/>
      </w:docPartPr>
      <w:docPartBody>
        <w:p w:rsidR="00335DD1" w:rsidRDefault="00000000">
          <w:pPr>
            <w:pStyle w:val="46B6115A7EC049BFA6B4B79154228C3B"/>
          </w:pPr>
          <w:r w:rsidRPr="00614293">
            <w:rPr>
              <w:lang w:bidi="en-GB"/>
            </w:rPr>
            <w:t>Identify any customers that are important to the success of the business due to a partnership, volume, or pathway to a new market. Also identify any customers who bring in more than 10% of the company’s revenues.</w:t>
          </w:r>
        </w:p>
      </w:docPartBody>
    </w:docPart>
    <w:docPart>
      <w:docPartPr>
        <w:name w:val="E09E8BC505664A7BB02E9E8D52D36AEC"/>
        <w:category>
          <w:name w:val="General"/>
          <w:gallery w:val="placeholder"/>
        </w:category>
        <w:types>
          <w:type w:val="bbPlcHdr"/>
        </w:types>
        <w:behaviors>
          <w:behavior w:val="content"/>
        </w:behaviors>
        <w:guid w:val="{61DA7984-B750-40D0-BA8D-319AD69049C5}"/>
      </w:docPartPr>
      <w:docPartBody>
        <w:p w:rsidR="00335DD1" w:rsidRDefault="00000000">
          <w:pPr>
            <w:pStyle w:val="E09E8BC505664A7BB02E9E8D52D36AEC"/>
          </w:pPr>
          <w:r w:rsidRPr="00614293">
            <w:rPr>
              <w:rStyle w:val="Bold"/>
              <w:lang w:bidi="en-GB"/>
            </w:rPr>
            <w:t>Key employees and organisation:</w:t>
          </w:r>
        </w:p>
      </w:docPartBody>
    </w:docPart>
    <w:docPart>
      <w:docPartPr>
        <w:name w:val="B4DB6E9249CF4E2B871CE40144B841AF"/>
        <w:category>
          <w:name w:val="General"/>
          <w:gallery w:val="placeholder"/>
        </w:category>
        <w:types>
          <w:type w:val="bbPlcHdr"/>
        </w:types>
        <w:behaviors>
          <w:behavior w:val="content"/>
        </w:behaviors>
        <w:guid w:val="{70DD72C4-06FC-4A43-81B6-005468010420}"/>
      </w:docPartPr>
      <w:docPartBody>
        <w:p w:rsidR="00335DD1" w:rsidRDefault="00000000">
          <w:pPr>
            <w:pStyle w:val="B4DB6E9249CF4E2B871CE40144B841AF"/>
          </w:pPr>
          <w:r w:rsidRPr="00614293">
            <w:rPr>
              <w:lang w:bidi="en-GB"/>
            </w:rPr>
            <w:t>Describe unique skills or experiences that are required of the current team. If necessary, describe any proprietary recruiting or training processes in place. List key employees that are necessary for success. Include an organisation chart to support this section.</w:t>
          </w:r>
        </w:p>
      </w:docPartBody>
    </w:docPart>
    <w:docPart>
      <w:docPartPr>
        <w:name w:val="C0BA189C94754E8C8DD1F36A4A20F589"/>
        <w:category>
          <w:name w:val="General"/>
          <w:gallery w:val="placeholder"/>
        </w:category>
        <w:types>
          <w:type w:val="bbPlcHdr"/>
        </w:types>
        <w:behaviors>
          <w:behavior w:val="content"/>
        </w:behaviors>
        <w:guid w:val="{E5ABBA12-CAF9-4333-8B5D-8CCE9E1B6D2B}"/>
      </w:docPartPr>
      <w:docPartBody>
        <w:p w:rsidR="00335DD1" w:rsidRDefault="00000000">
          <w:pPr>
            <w:pStyle w:val="C0BA189C94754E8C8DD1F36A4A20F589"/>
          </w:pPr>
          <w:r w:rsidRPr="00614293">
            <w:rPr>
              <w:rStyle w:val="Bold"/>
              <w:lang w:bidi="en-GB"/>
            </w:rPr>
            <w:t>Facilities:</w:t>
          </w:r>
        </w:p>
      </w:docPartBody>
    </w:docPart>
    <w:docPart>
      <w:docPartPr>
        <w:name w:val="36C686098E9F4342ADBA8B8C1B3C7B49"/>
        <w:category>
          <w:name w:val="General"/>
          <w:gallery w:val="placeholder"/>
        </w:category>
        <w:types>
          <w:type w:val="bbPlcHdr"/>
        </w:types>
        <w:behaviors>
          <w:behavior w:val="content"/>
        </w:behaviors>
        <w:guid w:val="{9303A461-6434-456D-9906-C7F38A78E171}"/>
      </w:docPartPr>
      <w:docPartBody>
        <w:p w:rsidR="00335DD1" w:rsidRDefault="00000000">
          <w:pPr>
            <w:pStyle w:val="36C686098E9F4342ADBA8B8C1B3C7B49"/>
          </w:pPr>
          <w:r w:rsidRPr="00614293">
            <w:rPr>
              <w:lang w:bidi="en-GB"/>
            </w:rPr>
            <w:t>As a home-based business, be educated on legalities and tax filings for such business types.</w:t>
          </w:r>
        </w:p>
      </w:docPartBody>
    </w:docPart>
    <w:docPart>
      <w:docPartPr>
        <w:name w:val="14A348B3B908434DA192C147D60B3783"/>
        <w:category>
          <w:name w:val="General"/>
          <w:gallery w:val="placeholder"/>
        </w:category>
        <w:types>
          <w:type w:val="bbPlcHdr"/>
        </w:types>
        <w:behaviors>
          <w:behavior w:val="content"/>
        </w:behaviors>
        <w:guid w:val="{0057CE80-149F-447C-8760-FD98B25F7966}"/>
      </w:docPartPr>
      <w:docPartBody>
        <w:p w:rsidR="00335DD1" w:rsidRDefault="00000000">
          <w:pPr>
            <w:pStyle w:val="14A348B3B908434DA192C147D60B3783"/>
          </w:pPr>
          <w:r w:rsidRPr="00614293">
            <w:rPr>
              <w:lang w:bidi="en-GB"/>
            </w:rPr>
            <w:t>Marketing and Sales Plan</w:t>
          </w:r>
        </w:p>
      </w:docPartBody>
    </w:docPart>
    <w:docPart>
      <w:docPartPr>
        <w:name w:val="414864278A5F48CD9E6437198BC72E83"/>
        <w:category>
          <w:name w:val="General"/>
          <w:gallery w:val="placeholder"/>
        </w:category>
        <w:types>
          <w:type w:val="bbPlcHdr"/>
        </w:types>
        <w:behaviors>
          <w:behavior w:val="content"/>
        </w:behaviors>
        <w:guid w:val="{9B8D08D3-979D-408E-BFCE-94DCAA42863D}"/>
      </w:docPartPr>
      <w:docPartBody>
        <w:p w:rsidR="00335DD1" w:rsidRPr="00614293" w:rsidRDefault="00000000" w:rsidP="00026EAE">
          <w:pPr>
            <w:pStyle w:val="ListBullet2"/>
          </w:pPr>
          <w:r w:rsidRPr="00614293">
            <w:rPr>
              <w:lang w:val="en-GB" w:bidi="en-GB"/>
            </w:rPr>
            <w:t>Media advertising (newspaper, magazine, television, radio)</w:t>
          </w:r>
        </w:p>
        <w:p w:rsidR="00335DD1" w:rsidRPr="00614293" w:rsidRDefault="00000000" w:rsidP="00026EAE">
          <w:pPr>
            <w:pStyle w:val="ListBullet2"/>
          </w:pPr>
          <w:r w:rsidRPr="00614293">
            <w:rPr>
              <w:lang w:val="en-GB" w:bidi="en-GB"/>
            </w:rPr>
            <w:t>Direct mail</w:t>
          </w:r>
        </w:p>
        <w:p w:rsidR="00335DD1" w:rsidRPr="00614293" w:rsidRDefault="00000000" w:rsidP="00026EAE">
          <w:pPr>
            <w:pStyle w:val="ListBullet2"/>
          </w:pPr>
          <w:r w:rsidRPr="00614293">
            <w:rPr>
              <w:lang w:val="en-GB" w:bidi="en-GB"/>
            </w:rPr>
            <w:t>Telephone solicitation</w:t>
          </w:r>
        </w:p>
        <w:p w:rsidR="00335DD1" w:rsidRPr="00614293" w:rsidRDefault="00000000" w:rsidP="00026EAE">
          <w:pPr>
            <w:pStyle w:val="ListBullet2"/>
          </w:pPr>
          <w:r w:rsidRPr="00614293">
            <w:rPr>
              <w:lang w:val="en-GB" w:bidi="en-GB"/>
            </w:rPr>
            <w:t>Seminars or business conferences</w:t>
          </w:r>
        </w:p>
        <w:p w:rsidR="00335DD1" w:rsidRPr="00614293" w:rsidRDefault="00000000" w:rsidP="00026EAE">
          <w:pPr>
            <w:pStyle w:val="ListBullet2"/>
          </w:pPr>
          <w:r w:rsidRPr="00614293">
            <w:rPr>
              <w:lang w:val="en-GB" w:bidi="en-GB"/>
            </w:rPr>
            <w:t>Joint advertising with other companies</w:t>
          </w:r>
        </w:p>
        <w:p w:rsidR="00335DD1" w:rsidRPr="00614293" w:rsidRDefault="00000000" w:rsidP="00026EAE">
          <w:pPr>
            <w:pStyle w:val="ListBullet2"/>
          </w:pPr>
          <w:r w:rsidRPr="00614293">
            <w:rPr>
              <w:lang w:val="en-GB" w:bidi="en-GB"/>
            </w:rPr>
            <w:t>Word of mouth or fixed signage</w:t>
          </w:r>
        </w:p>
        <w:p w:rsidR="00335DD1" w:rsidRDefault="00000000">
          <w:pPr>
            <w:pStyle w:val="414864278A5F48CD9E6437198BC72E83"/>
          </w:pPr>
          <w:r w:rsidRPr="00614293">
            <w:rPr>
              <w:lang w:bidi="en-GB"/>
            </w:rPr>
            <w:t>Digital marketing such as social media, email marketing, or SEO</w:t>
          </w:r>
        </w:p>
      </w:docPartBody>
    </w:docPart>
    <w:docPart>
      <w:docPartPr>
        <w:name w:val="24A4AA83A8EB478A8F24111636B67B6B"/>
        <w:category>
          <w:name w:val="General"/>
          <w:gallery w:val="placeholder"/>
        </w:category>
        <w:types>
          <w:type w:val="bbPlcHdr"/>
        </w:types>
        <w:behaviors>
          <w:behavior w:val="content"/>
        </w:behaviors>
        <w:guid w:val="{F5740A2A-080D-45F6-9601-EBC96E4E397B}"/>
      </w:docPartPr>
      <w:docPartBody>
        <w:p w:rsidR="00335DD1" w:rsidRDefault="00000000">
          <w:pPr>
            <w:pStyle w:val="24A4AA83A8EB478A8F24111636B67B6B"/>
          </w:pPr>
          <w:r w:rsidRPr="00614293">
            <w:rPr>
              <w:rStyle w:val="Bold"/>
              <w:lang w:bidi="en-GB"/>
            </w:rPr>
            <w:t>Sales strategy:</w:t>
          </w:r>
        </w:p>
      </w:docPartBody>
    </w:docPart>
    <w:docPart>
      <w:docPartPr>
        <w:name w:val="3D332FCA5BF04408A467229211104E7F"/>
        <w:category>
          <w:name w:val="General"/>
          <w:gallery w:val="placeholder"/>
        </w:category>
        <w:types>
          <w:type w:val="bbPlcHdr"/>
        </w:types>
        <w:behaviors>
          <w:behavior w:val="content"/>
        </w:behaviors>
        <w:guid w:val="{06E6F56F-D1D0-40EF-A657-C5EC1FB697C4}"/>
      </w:docPartPr>
      <w:docPartBody>
        <w:p w:rsidR="00335DD1" w:rsidRDefault="00000000">
          <w:pPr>
            <w:pStyle w:val="3D332FCA5BF04408A467229211104E7F"/>
          </w:pPr>
          <w:r w:rsidRPr="00614293">
            <w:rPr>
              <w:lang w:bidi="en-GB"/>
            </w:rPr>
            <w:t>Financial Plan</w:t>
          </w:r>
        </w:p>
      </w:docPartBody>
    </w:docPart>
    <w:docPart>
      <w:docPartPr>
        <w:name w:val="4982243B2C8345E2BF21D591926DCA3F"/>
        <w:category>
          <w:name w:val="General"/>
          <w:gallery w:val="placeholder"/>
        </w:category>
        <w:types>
          <w:type w:val="bbPlcHdr"/>
        </w:types>
        <w:behaviors>
          <w:behavior w:val="content"/>
        </w:behaviors>
        <w:guid w:val="{BAE61F61-3840-453A-8341-4470B3326A0E}"/>
      </w:docPartPr>
      <w:docPartBody>
        <w:p w:rsidR="00335DD1" w:rsidRPr="00614293" w:rsidRDefault="00000000" w:rsidP="00B37B3B">
          <w:r w:rsidRPr="00614293">
            <w:rPr>
              <w:lang w:bidi="en-GB"/>
            </w:rPr>
            <w:t>Creating a financial plan is where all of the business planning comes together. Up to this point, the target market, target customers, and pricing have all been identified. These items, along with assumptions, will help estimate the company’s sales forecast. The other side of the business will be what expenses are expected. This is important on an on-going basis to see when the business is profitable. It is also important to know what expenses will need to be funded before customer sales, or the cash they generate, is received.</w:t>
          </w:r>
        </w:p>
        <w:p w:rsidR="00335DD1" w:rsidRDefault="00000000">
          <w:pPr>
            <w:pStyle w:val="4982243B2C8345E2BF21D591926DCA3F"/>
          </w:pPr>
          <w:r w:rsidRPr="00614293">
            <w:rPr>
              <w:lang w:bidi="en-GB"/>
            </w:rPr>
            <w:t>At a minimum, this section should include estimated start-up costs and projected profit and loss, along with a summary of the assumptions being made with these projections. Assumptions should include initial and on-going sales, along with the timing of these inflows.</w:t>
          </w:r>
        </w:p>
      </w:docPartBody>
    </w:docPart>
    <w:docPart>
      <w:docPartPr>
        <w:name w:val="7FA0BF2C01C84A9AB87103EE2011F276"/>
        <w:category>
          <w:name w:val="General"/>
          <w:gallery w:val="placeholder"/>
        </w:category>
        <w:types>
          <w:type w:val="bbPlcHdr"/>
        </w:types>
        <w:behaviors>
          <w:behavior w:val="content"/>
        </w:behaviors>
        <w:guid w:val="{996043CE-3E04-4C27-8BE4-3B24664BE150}"/>
      </w:docPartPr>
      <w:docPartBody>
        <w:p w:rsidR="00335DD1" w:rsidRDefault="00000000">
          <w:pPr>
            <w:pStyle w:val="7FA0BF2C01C84A9AB87103EE2011F276"/>
          </w:pPr>
          <w:r w:rsidRPr="00614293">
            <w:rPr>
              <w:rStyle w:val="Bold"/>
              <w:lang w:bidi="en-GB"/>
            </w:rPr>
            <w:t>Projected start-up costs:</w:t>
          </w:r>
        </w:p>
      </w:docPartBody>
    </w:docPart>
    <w:docPart>
      <w:docPartPr>
        <w:name w:val="2D0A6CEC90264D0B8ADF3BD30D22315C"/>
        <w:category>
          <w:name w:val="General"/>
          <w:gallery w:val="placeholder"/>
        </w:category>
        <w:types>
          <w:type w:val="bbPlcHdr"/>
        </w:types>
        <w:behaviors>
          <w:behavior w:val="content"/>
        </w:behaviors>
        <w:guid w:val="{C4CFBD06-5FB1-4303-A62D-8F08AF1B8C32}"/>
      </w:docPartPr>
      <w:docPartBody>
        <w:p w:rsidR="00335DD1" w:rsidRDefault="00000000">
          <w:pPr>
            <w:pStyle w:val="2D0A6CEC90264D0B8ADF3BD30D22315C"/>
          </w:pPr>
          <w:r w:rsidRPr="00614293">
            <w:rPr>
              <w:lang w:bidi="en-GB"/>
            </w:rPr>
            <w:t>The table below shows a sample of on-going and one-time cost items that the business might need in order to open. Many businesses are paid on credit over time and do not have cash coming in immediately. It is necessary to make assumptions about how many months of recurring items, in addition to one-time expenses, to estimate when cash will begin to flow into the company. To begin with, the company will have to fund out of savings or an initial investment. There is a blank table in the Appendix to complete potential start-up cost projections.</w:t>
          </w:r>
        </w:p>
      </w:docPartBody>
    </w:docPart>
    <w:docPart>
      <w:docPartPr>
        <w:name w:val="B7DC33224E7146888D9ED31A5961C7B9"/>
        <w:category>
          <w:name w:val="General"/>
          <w:gallery w:val="placeholder"/>
        </w:category>
        <w:types>
          <w:type w:val="bbPlcHdr"/>
        </w:types>
        <w:behaviors>
          <w:behavior w:val="content"/>
        </w:behaviors>
        <w:guid w:val="{30F8A3FB-55F9-464E-B80D-2196D5701994}"/>
      </w:docPartPr>
      <w:docPartBody>
        <w:p w:rsidR="00335DD1" w:rsidRDefault="00000000">
          <w:pPr>
            <w:pStyle w:val="B7DC33224E7146888D9ED31A5961C7B9"/>
          </w:pPr>
          <w:r w:rsidRPr="00810DF6">
            <w:rPr>
              <w:lang w:bidi="en-GB"/>
            </w:rPr>
            <w:t>START-UP COSTS</w:t>
          </w:r>
        </w:p>
      </w:docPartBody>
    </w:docPart>
    <w:docPart>
      <w:docPartPr>
        <w:name w:val="4E8F647411F24253A523FFEE8BADFE34"/>
        <w:category>
          <w:name w:val="General"/>
          <w:gallery w:val="placeholder"/>
        </w:category>
        <w:types>
          <w:type w:val="bbPlcHdr"/>
        </w:types>
        <w:behaviors>
          <w:behavior w:val="content"/>
        </w:behaviors>
        <w:guid w:val="{EABC3F4F-F96D-4FAC-8750-2B6A32340E89}"/>
      </w:docPartPr>
      <w:docPartBody>
        <w:p w:rsidR="00335DD1" w:rsidRDefault="00000000">
          <w:pPr>
            <w:pStyle w:val="4E8F647411F24253A523FFEE8BADFE34"/>
          </w:pPr>
          <w:r w:rsidRPr="00810DF6">
            <w:rPr>
              <w:lang w:bidi="en-GB"/>
            </w:rPr>
            <w:t>Your Home-Based Agency</w:t>
          </w:r>
        </w:p>
      </w:docPartBody>
    </w:docPart>
    <w:docPart>
      <w:docPartPr>
        <w:name w:val="110EC93A54DE4D009D4A4954EAFF686F"/>
        <w:category>
          <w:name w:val="General"/>
          <w:gallery w:val="placeholder"/>
        </w:category>
        <w:types>
          <w:type w:val="bbPlcHdr"/>
        </w:types>
        <w:behaviors>
          <w:behavior w:val="content"/>
        </w:behaviors>
        <w:guid w:val="{72D73410-F107-4867-98D3-234F7CCB432A}"/>
      </w:docPartPr>
      <w:docPartBody>
        <w:p w:rsidR="00335DD1" w:rsidRDefault="00000000">
          <w:pPr>
            <w:pStyle w:val="110EC93A54DE4D009D4A4954EAFF686F"/>
          </w:pPr>
          <w:r w:rsidRPr="00810DF6">
            <w:rPr>
              <w:lang w:bidi="en-GB"/>
            </w:rPr>
            <w:t>January 1, 2018</w:t>
          </w:r>
        </w:p>
      </w:docPartBody>
    </w:docPart>
    <w:docPart>
      <w:docPartPr>
        <w:name w:val="702E879B52C542298E9A53005714221F"/>
        <w:category>
          <w:name w:val="General"/>
          <w:gallery w:val="placeholder"/>
        </w:category>
        <w:types>
          <w:type w:val="bbPlcHdr"/>
        </w:types>
        <w:behaviors>
          <w:behavior w:val="content"/>
        </w:behaviors>
        <w:guid w:val="{E1FB647C-06A6-4CE0-B2DC-CF9CC1AE53DA}"/>
      </w:docPartPr>
      <w:docPartBody>
        <w:p w:rsidR="00335DD1" w:rsidRDefault="00000000">
          <w:pPr>
            <w:pStyle w:val="702E879B52C542298E9A53005714221F"/>
          </w:pPr>
          <w:r w:rsidRPr="00810DF6">
            <w:rPr>
              <w:lang w:bidi="en-GB"/>
            </w:rPr>
            <w:t>COST ITEMS</w:t>
          </w:r>
        </w:p>
      </w:docPartBody>
    </w:docPart>
    <w:docPart>
      <w:docPartPr>
        <w:name w:val="223992CCCDCE46B9BC2ECAC2F9A0F111"/>
        <w:category>
          <w:name w:val="General"/>
          <w:gallery w:val="placeholder"/>
        </w:category>
        <w:types>
          <w:type w:val="bbPlcHdr"/>
        </w:types>
        <w:behaviors>
          <w:behavior w:val="content"/>
        </w:behaviors>
        <w:guid w:val="{1E18EEF0-C2C3-4DEA-B3FA-5586EB28AD80}"/>
      </w:docPartPr>
      <w:docPartBody>
        <w:p w:rsidR="00335DD1" w:rsidRDefault="00000000">
          <w:pPr>
            <w:pStyle w:val="223992CCCDCE46B9BC2ECAC2F9A0F111"/>
          </w:pPr>
          <w:r w:rsidRPr="00810DF6">
            <w:rPr>
              <w:lang w:bidi="en-GB"/>
            </w:rPr>
            <w:t>MONTHS</w:t>
          </w:r>
        </w:p>
      </w:docPartBody>
    </w:docPart>
    <w:docPart>
      <w:docPartPr>
        <w:name w:val="9007029C59B5497488866678B455583B"/>
        <w:category>
          <w:name w:val="General"/>
          <w:gallery w:val="placeholder"/>
        </w:category>
        <w:types>
          <w:type w:val="bbPlcHdr"/>
        </w:types>
        <w:behaviors>
          <w:behavior w:val="content"/>
        </w:behaviors>
        <w:guid w:val="{889EDD47-1574-41EF-8EB8-2DEDD4C32743}"/>
      </w:docPartPr>
      <w:docPartBody>
        <w:p w:rsidR="00335DD1" w:rsidRDefault="00000000">
          <w:pPr>
            <w:pStyle w:val="9007029C59B5497488866678B455583B"/>
          </w:pPr>
          <w:r w:rsidRPr="00810DF6">
            <w:rPr>
              <w:lang w:bidi="en-GB"/>
            </w:rPr>
            <w:t>COST/MONTH</w:t>
          </w:r>
        </w:p>
      </w:docPartBody>
    </w:docPart>
    <w:docPart>
      <w:docPartPr>
        <w:name w:val="04397E7F5AFB44EC8D1B4C8BCB4DFE42"/>
        <w:category>
          <w:name w:val="General"/>
          <w:gallery w:val="placeholder"/>
        </w:category>
        <w:types>
          <w:type w:val="bbPlcHdr"/>
        </w:types>
        <w:behaviors>
          <w:behavior w:val="content"/>
        </w:behaviors>
        <w:guid w:val="{04C4C12A-7439-4F40-BC2E-1F9F1FDF6E42}"/>
      </w:docPartPr>
      <w:docPartBody>
        <w:p w:rsidR="00335DD1" w:rsidRDefault="00000000">
          <w:pPr>
            <w:pStyle w:val="04397E7F5AFB44EC8D1B4C8BCB4DFE42"/>
          </w:pPr>
          <w:r w:rsidRPr="00810DF6">
            <w:rPr>
              <w:lang w:bidi="en-GB"/>
            </w:rPr>
            <w:t>ONE-OFF COST</w:t>
          </w:r>
        </w:p>
      </w:docPartBody>
    </w:docPart>
    <w:docPart>
      <w:docPartPr>
        <w:name w:val="88525F0C332548E3A0628DEC09DB9671"/>
        <w:category>
          <w:name w:val="General"/>
          <w:gallery w:val="placeholder"/>
        </w:category>
        <w:types>
          <w:type w:val="bbPlcHdr"/>
        </w:types>
        <w:behaviors>
          <w:behavior w:val="content"/>
        </w:behaviors>
        <w:guid w:val="{D6C197B1-8B0C-4EFB-91DF-F299B020ADCA}"/>
      </w:docPartPr>
      <w:docPartBody>
        <w:p w:rsidR="00335DD1" w:rsidRDefault="00000000">
          <w:pPr>
            <w:pStyle w:val="88525F0C332548E3A0628DEC09DB9671"/>
          </w:pPr>
          <w:r w:rsidRPr="00810DF6">
            <w:rPr>
              <w:lang w:bidi="en-GB"/>
            </w:rPr>
            <w:t>TOTAL COST</w:t>
          </w:r>
        </w:p>
      </w:docPartBody>
    </w:docPart>
    <w:docPart>
      <w:docPartPr>
        <w:name w:val="C4E1E3F6C0BE41768D76DDE2D5095A7B"/>
        <w:category>
          <w:name w:val="General"/>
          <w:gallery w:val="placeholder"/>
        </w:category>
        <w:types>
          <w:type w:val="bbPlcHdr"/>
        </w:types>
        <w:behaviors>
          <w:behavior w:val="content"/>
        </w:behaviors>
        <w:guid w:val="{285A9896-C65A-49FD-BCDA-6395154BCF01}"/>
      </w:docPartPr>
      <w:docPartBody>
        <w:p w:rsidR="00335DD1" w:rsidRDefault="00000000">
          <w:pPr>
            <w:pStyle w:val="C4E1E3F6C0BE41768D76DDE2D5095A7B"/>
          </w:pPr>
          <w:r w:rsidRPr="00810DF6">
            <w:rPr>
              <w:lang w:bidi="en-GB"/>
            </w:rPr>
            <w:t>Advertising/Marketing</w:t>
          </w:r>
        </w:p>
      </w:docPartBody>
    </w:docPart>
    <w:docPart>
      <w:docPartPr>
        <w:name w:val="032CAAF54F5F403F892B7C2EFEC2A883"/>
        <w:category>
          <w:name w:val="General"/>
          <w:gallery w:val="placeholder"/>
        </w:category>
        <w:types>
          <w:type w:val="bbPlcHdr"/>
        </w:types>
        <w:behaviors>
          <w:behavior w:val="content"/>
        </w:behaviors>
        <w:guid w:val="{13FAFBAD-145A-4426-A9E5-0F15896164A9}"/>
      </w:docPartPr>
      <w:docPartBody>
        <w:p w:rsidR="00335DD1" w:rsidRDefault="00000000">
          <w:pPr>
            <w:pStyle w:val="032CAAF54F5F403F892B7C2EFEC2A883"/>
          </w:pPr>
          <w:r w:rsidRPr="00810DF6">
            <w:rPr>
              <w:lang w:bidi="en-GB"/>
            </w:rPr>
            <w:t>3</w:t>
          </w:r>
        </w:p>
      </w:docPartBody>
    </w:docPart>
    <w:docPart>
      <w:docPartPr>
        <w:name w:val="D9C832BAA759435FA42A7BA50C80F04C"/>
        <w:category>
          <w:name w:val="General"/>
          <w:gallery w:val="placeholder"/>
        </w:category>
        <w:types>
          <w:type w:val="bbPlcHdr"/>
        </w:types>
        <w:behaviors>
          <w:behavior w:val="content"/>
        </w:behaviors>
        <w:guid w:val="{90C14816-BFC2-41C2-824C-D3CCA97120BF}"/>
      </w:docPartPr>
      <w:docPartBody>
        <w:p w:rsidR="00335DD1" w:rsidRDefault="00000000">
          <w:pPr>
            <w:pStyle w:val="D9C832BAA759435FA42A7BA50C80F04C"/>
          </w:pPr>
          <w:r w:rsidRPr="00810DF6">
            <w:rPr>
              <w:lang w:bidi="en-GB"/>
            </w:rPr>
            <w:t>£300</w:t>
          </w:r>
        </w:p>
      </w:docPartBody>
    </w:docPart>
    <w:docPart>
      <w:docPartPr>
        <w:name w:val="4FE4C7C46A9B443E9E763EA5A262DC21"/>
        <w:category>
          <w:name w:val="General"/>
          <w:gallery w:val="placeholder"/>
        </w:category>
        <w:types>
          <w:type w:val="bbPlcHdr"/>
        </w:types>
        <w:behaviors>
          <w:behavior w:val="content"/>
        </w:behaviors>
        <w:guid w:val="{B28C782E-FB08-4A86-8FB9-1995053EC201}"/>
      </w:docPartPr>
      <w:docPartBody>
        <w:p w:rsidR="00335DD1" w:rsidRDefault="00000000">
          <w:pPr>
            <w:pStyle w:val="4FE4C7C46A9B443E9E763EA5A262DC21"/>
          </w:pPr>
          <w:r w:rsidRPr="00810DF6">
            <w:rPr>
              <w:lang w:bidi="en-GB"/>
            </w:rPr>
            <w:t>£2,000</w:t>
          </w:r>
        </w:p>
      </w:docPartBody>
    </w:docPart>
    <w:docPart>
      <w:docPartPr>
        <w:name w:val="08B4CDD5821B41699BA049B976401E9B"/>
        <w:category>
          <w:name w:val="General"/>
          <w:gallery w:val="placeholder"/>
        </w:category>
        <w:types>
          <w:type w:val="bbPlcHdr"/>
        </w:types>
        <w:behaviors>
          <w:behavior w:val="content"/>
        </w:behaviors>
        <w:guid w:val="{1243DC81-C28A-4185-8DDB-B07864D442E4}"/>
      </w:docPartPr>
      <w:docPartBody>
        <w:p w:rsidR="00335DD1" w:rsidRDefault="00000000">
          <w:pPr>
            <w:pStyle w:val="08B4CDD5821B41699BA049B976401E9B"/>
          </w:pPr>
          <w:r w:rsidRPr="00810DF6">
            <w:rPr>
              <w:lang w:bidi="en-GB"/>
            </w:rPr>
            <w:t>$2,900</w:t>
          </w:r>
        </w:p>
      </w:docPartBody>
    </w:docPart>
    <w:docPart>
      <w:docPartPr>
        <w:name w:val="7292533DFABF4829B04C92F8C98186D7"/>
        <w:category>
          <w:name w:val="General"/>
          <w:gallery w:val="placeholder"/>
        </w:category>
        <w:types>
          <w:type w:val="bbPlcHdr"/>
        </w:types>
        <w:behaviors>
          <w:behavior w:val="content"/>
        </w:behaviors>
        <w:guid w:val="{1FEB09B1-20CF-4036-8C43-19C522EB55FC}"/>
      </w:docPartPr>
      <w:docPartBody>
        <w:p w:rsidR="00335DD1" w:rsidRDefault="00000000">
          <w:pPr>
            <w:pStyle w:val="7292533DFABF4829B04C92F8C98186D7"/>
          </w:pPr>
          <w:r w:rsidRPr="00810DF6">
            <w:rPr>
              <w:lang w:bidi="en-GB"/>
            </w:rPr>
            <w:t>Employee Salaries*</w:t>
          </w:r>
        </w:p>
      </w:docPartBody>
    </w:docPart>
    <w:docPart>
      <w:docPartPr>
        <w:name w:val="AEE64E83285143B2B145E1D4C3EB347F"/>
        <w:category>
          <w:name w:val="General"/>
          <w:gallery w:val="placeholder"/>
        </w:category>
        <w:types>
          <w:type w:val="bbPlcHdr"/>
        </w:types>
        <w:behaviors>
          <w:behavior w:val="content"/>
        </w:behaviors>
        <w:guid w:val="{B7C36D5C-4037-4417-B8A3-A1F549BD0DB8}"/>
      </w:docPartPr>
      <w:docPartBody>
        <w:p w:rsidR="00335DD1" w:rsidRDefault="00000000">
          <w:pPr>
            <w:pStyle w:val="AEE64E83285143B2B145E1D4C3EB347F"/>
          </w:pPr>
          <w:r w:rsidRPr="00810DF6">
            <w:rPr>
              <w:lang w:bidi="en-GB"/>
            </w:rPr>
            <w:t>4</w:t>
          </w:r>
        </w:p>
      </w:docPartBody>
    </w:docPart>
    <w:docPart>
      <w:docPartPr>
        <w:name w:val="8BD3274B083542AF92E832581D63800C"/>
        <w:category>
          <w:name w:val="General"/>
          <w:gallery w:val="placeholder"/>
        </w:category>
        <w:types>
          <w:type w:val="bbPlcHdr"/>
        </w:types>
        <w:behaviors>
          <w:behavior w:val="content"/>
        </w:behaviors>
        <w:guid w:val="{A5DD9430-E325-4899-83C1-EEE4C0D2D839}"/>
      </w:docPartPr>
      <w:docPartBody>
        <w:p w:rsidR="00335DD1" w:rsidRDefault="00000000">
          <w:pPr>
            <w:pStyle w:val="8BD3274B083542AF92E832581D63800C"/>
          </w:pPr>
          <w:r w:rsidRPr="00810DF6">
            <w:rPr>
              <w:lang w:bidi="en-GB"/>
            </w:rPr>
            <w:t>£500</w:t>
          </w:r>
        </w:p>
      </w:docPartBody>
    </w:docPart>
    <w:docPart>
      <w:docPartPr>
        <w:name w:val="B0A08FCECAE24C50BE62121F16B20044"/>
        <w:category>
          <w:name w:val="General"/>
          <w:gallery w:val="placeholder"/>
        </w:category>
        <w:types>
          <w:type w:val="bbPlcHdr"/>
        </w:types>
        <w:behaviors>
          <w:behavior w:val="content"/>
        </w:behaviors>
        <w:guid w:val="{D93678B2-6D8A-48EA-9B4B-83A80F2B96CD}"/>
      </w:docPartPr>
      <w:docPartBody>
        <w:p w:rsidR="00335DD1" w:rsidRDefault="00000000">
          <w:pPr>
            <w:pStyle w:val="B0A08FCECAE24C50BE62121F16B20044"/>
          </w:pPr>
          <w:r w:rsidRPr="00810DF6">
            <w:rPr>
              <w:lang w:bidi="en-GB"/>
            </w:rPr>
            <w:t>$2</w:t>
          </w:r>
        </w:p>
      </w:docPartBody>
    </w:docPart>
    <w:docPart>
      <w:docPartPr>
        <w:name w:val="86596C4C931C43B684374F4AD8018DCA"/>
        <w:category>
          <w:name w:val="General"/>
          <w:gallery w:val="placeholder"/>
        </w:category>
        <w:types>
          <w:type w:val="bbPlcHdr"/>
        </w:types>
        <w:behaviors>
          <w:behavior w:val="content"/>
        </w:behaviors>
        <w:guid w:val="{32687C75-8C8D-4C27-A092-96CFAE306F5C}"/>
      </w:docPartPr>
      <w:docPartBody>
        <w:p w:rsidR="00335DD1" w:rsidRDefault="00000000">
          <w:pPr>
            <w:pStyle w:val="86596C4C931C43B684374F4AD8018DCA"/>
          </w:pPr>
          <w:r w:rsidRPr="00810DF6">
            <w:rPr>
              <w:lang w:bidi="en-GB"/>
            </w:rPr>
            <w:t>$2,002</w:t>
          </w:r>
        </w:p>
      </w:docPartBody>
    </w:docPart>
    <w:docPart>
      <w:docPartPr>
        <w:name w:val="939A3AEEECAE4F3B830A4B43969DFF7A"/>
        <w:category>
          <w:name w:val="General"/>
          <w:gallery w:val="placeholder"/>
        </w:category>
        <w:types>
          <w:type w:val="bbPlcHdr"/>
        </w:types>
        <w:behaviors>
          <w:behavior w:val="content"/>
        </w:behaviors>
        <w:guid w:val="{5DF4B3CA-0BE3-4D13-B82B-7B21CCBB5EE4}"/>
      </w:docPartPr>
      <w:docPartBody>
        <w:p w:rsidR="00335DD1" w:rsidRDefault="00000000">
          <w:pPr>
            <w:pStyle w:val="939A3AEEECAE4F3B830A4B43969DFF7A"/>
          </w:pPr>
          <w:r w:rsidRPr="00810DF6">
            <w:rPr>
              <w:lang w:bidi="en-GB"/>
            </w:rPr>
            <w:t>Employee payroll taxes and benefits</w:t>
          </w:r>
        </w:p>
      </w:docPartBody>
    </w:docPart>
    <w:docPart>
      <w:docPartPr>
        <w:name w:val="1D9D103200CF46E48FFD079D4BC86B42"/>
        <w:category>
          <w:name w:val="General"/>
          <w:gallery w:val="placeholder"/>
        </w:category>
        <w:types>
          <w:type w:val="bbPlcHdr"/>
        </w:types>
        <w:behaviors>
          <w:behavior w:val="content"/>
        </w:behaviors>
        <w:guid w:val="{F90066FD-65A8-4581-AE2B-8FD0DFEFC98B}"/>
      </w:docPartPr>
      <w:docPartBody>
        <w:p w:rsidR="00335DD1" w:rsidRDefault="00000000">
          <w:pPr>
            <w:pStyle w:val="1D9D103200CF46E48FFD079D4BC86B42"/>
          </w:pPr>
          <w:r w:rsidRPr="00810DF6">
            <w:rPr>
              <w:lang w:bidi="en-GB"/>
            </w:rPr>
            <w:t>4</w:t>
          </w:r>
        </w:p>
      </w:docPartBody>
    </w:docPart>
    <w:docPart>
      <w:docPartPr>
        <w:name w:val="40C3E79A64074A2DA2658041EACB7B10"/>
        <w:category>
          <w:name w:val="General"/>
          <w:gallery w:val="placeholder"/>
        </w:category>
        <w:types>
          <w:type w:val="bbPlcHdr"/>
        </w:types>
        <w:behaviors>
          <w:behavior w:val="content"/>
        </w:behaviors>
        <w:guid w:val="{37A36180-CF20-4489-9B19-0BC5DE89EFF8}"/>
      </w:docPartPr>
      <w:docPartBody>
        <w:p w:rsidR="00335DD1" w:rsidRDefault="00000000">
          <w:pPr>
            <w:pStyle w:val="40C3E79A64074A2DA2658041EACB7B10"/>
          </w:pPr>
          <w:r w:rsidRPr="00810DF6">
            <w:rPr>
              <w:lang w:bidi="en-GB"/>
            </w:rPr>
            <w:t>£100</w:t>
          </w:r>
        </w:p>
      </w:docPartBody>
    </w:docPart>
    <w:docPart>
      <w:docPartPr>
        <w:name w:val="E72750C2891B4C75BECC8E2F9E12A03B"/>
        <w:category>
          <w:name w:val="General"/>
          <w:gallery w:val="placeholder"/>
        </w:category>
        <w:types>
          <w:type w:val="bbPlcHdr"/>
        </w:types>
        <w:behaviors>
          <w:behavior w:val="content"/>
        </w:behaviors>
        <w:guid w:val="{1FA6E4CB-91BA-4DB8-A8EB-3D68E0759E04}"/>
      </w:docPartPr>
      <w:docPartBody>
        <w:p w:rsidR="00335DD1" w:rsidRDefault="00000000">
          <w:pPr>
            <w:pStyle w:val="E72750C2891B4C75BECC8E2F9E12A03B"/>
          </w:pPr>
          <w:r w:rsidRPr="00810DF6">
            <w:rPr>
              <w:lang w:bidi="en-GB"/>
            </w:rPr>
            <w:t>£1,500</w:t>
          </w:r>
        </w:p>
      </w:docPartBody>
    </w:docPart>
    <w:docPart>
      <w:docPartPr>
        <w:name w:val="1506AFBCE54A4FC3A9D326A50BE313D4"/>
        <w:category>
          <w:name w:val="General"/>
          <w:gallery w:val="placeholder"/>
        </w:category>
        <w:types>
          <w:type w:val="bbPlcHdr"/>
        </w:types>
        <w:behaviors>
          <w:behavior w:val="content"/>
        </w:behaviors>
        <w:guid w:val="{6F5BF875-DCC9-4B27-BEC7-992129C1846C}"/>
      </w:docPartPr>
      <w:docPartBody>
        <w:p w:rsidR="00335DD1" w:rsidRDefault="00000000">
          <w:pPr>
            <w:pStyle w:val="1506AFBCE54A4FC3A9D326A50BE313D4"/>
          </w:pPr>
          <w:r w:rsidRPr="00810DF6">
            <w:rPr>
              <w:lang w:bidi="en-GB"/>
            </w:rPr>
            <w:t>$1,600</w:t>
          </w:r>
        </w:p>
      </w:docPartBody>
    </w:docPart>
    <w:docPart>
      <w:docPartPr>
        <w:name w:val="14CD3DBFD91F4EC286BC05ADA6E18147"/>
        <w:category>
          <w:name w:val="General"/>
          <w:gallery w:val="placeholder"/>
        </w:category>
        <w:types>
          <w:type w:val="bbPlcHdr"/>
        </w:types>
        <w:behaviors>
          <w:behavior w:val="content"/>
        </w:behaviors>
        <w:guid w:val="{EE404D88-7F5C-4251-A72D-81361B0DB346}"/>
      </w:docPartPr>
      <w:docPartBody>
        <w:p w:rsidR="00335DD1" w:rsidRDefault="00000000">
          <w:pPr>
            <w:pStyle w:val="14CD3DBFD91F4EC286BC05ADA6E18147"/>
          </w:pPr>
          <w:r w:rsidRPr="00810DF6">
            <w:rPr>
              <w:lang w:bidi="en-GB"/>
            </w:rPr>
            <w:t>Rent/Lease payments/Utilities</w:t>
          </w:r>
        </w:p>
      </w:docPartBody>
    </w:docPart>
    <w:docPart>
      <w:docPartPr>
        <w:name w:val="AE3D57EF1BCC4E3F8B74B31FF82060F2"/>
        <w:category>
          <w:name w:val="General"/>
          <w:gallery w:val="placeholder"/>
        </w:category>
        <w:types>
          <w:type w:val="bbPlcHdr"/>
        </w:types>
        <w:behaviors>
          <w:behavior w:val="content"/>
        </w:behaviors>
        <w:guid w:val="{0E564F0D-A56B-431D-A798-9D673D7B74C5}"/>
      </w:docPartPr>
      <w:docPartBody>
        <w:p w:rsidR="00335DD1" w:rsidRDefault="00000000">
          <w:pPr>
            <w:pStyle w:val="AE3D57EF1BCC4E3F8B74B31FF82060F2"/>
          </w:pPr>
          <w:r w:rsidRPr="00810DF6">
            <w:rPr>
              <w:lang w:bidi="en-GB"/>
            </w:rPr>
            <w:t>4</w:t>
          </w:r>
        </w:p>
      </w:docPartBody>
    </w:docPart>
    <w:docPart>
      <w:docPartPr>
        <w:name w:val="59E20134DCBB428EA1CF56971FA9C08E"/>
        <w:category>
          <w:name w:val="General"/>
          <w:gallery w:val="placeholder"/>
        </w:category>
        <w:types>
          <w:type w:val="bbPlcHdr"/>
        </w:types>
        <w:behaviors>
          <w:behavior w:val="content"/>
        </w:behaviors>
        <w:guid w:val="{B9926882-B2EF-4883-BC58-078122B3FC1F}"/>
      </w:docPartPr>
      <w:docPartBody>
        <w:p w:rsidR="00335DD1" w:rsidRDefault="00000000">
          <w:pPr>
            <w:pStyle w:val="59E20134DCBB428EA1CF56971FA9C08E"/>
          </w:pPr>
          <w:r w:rsidRPr="00810DF6">
            <w:rPr>
              <w:lang w:bidi="en-GB"/>
            </w:rPr>
            <w:t>£750</w:t>
          </w:r>
        </w:p>
      </w:docPartBody>
    </w:docPart>
    <w:docPart>
      <w:docPartPr>
        <w:name w:val="955B25CFEE0648288CF9157621B5D755"/>
        <w:category>
          <w:name w:val="General"/>
          <w:gallery w:val="placeholder"/>
        </w:category>
        <w:types>
          <w:type w:val="bbPlcHdr"/>
        </w:types>
        <w:behaviors>
          <w:behavior w:val="content"/>
        </w:behaviors>
        <w:guid w:val="{D3584F41-E68A-4229-AA26-2BFF559436F8}"/>
      </w:docPartPr>
      <w:docPartBody>
        <w:p w:rsidR="00335DD1" w:rsidRDefault="00000000">
          <w:pPr>
            <w:pStyle w:val="955B25CFEE0648288CF9157621B5D755"/>
          </w:pPr>
          <w:r w:rsidRPr="00810DF6">
            <w:rPr>
              <w:lang w:bidi="en-GB"/>
            </w:rPr>
            <w:t>£2,500</w:t>
          </w:r>
        </w:p>
      </w:docPartBody>
    </w:docPart>
    <w:docPart>
      <w:docPartPr>
        <w:name w:val="34EC0A10C5064ABF8FAFC6FAAFCD353C"/>
        <w:category>
          <w:name w:val="General"/>
          <w:gallery w:val="placeholder"/>
        </w:category>
        <w:types>
          <w:type w:val="bbPlcHdr"/>
        </w:types>
        <w:behaviors>
          <w:behavior w:val="content"/>
        </w:behaviors>
        <w:guid w:val="{BBF6F0FA-D427-433F-B19A-3F49644A615F}"/>
      </w:docPartPr>
      <w:docPartBody>
        <w:p w:rsidR="00335DD1" w:rsidRDefault="00000000">
          <w:pPr>
            <w:pStyle w:val="34EC0A10C5064ABF8FAFC6FAAFCD353C"/>
          </w:pPr>
          <w:r w:rsidRPr="00810DF6">
            <w:rPr>
              <w:lang w:bidi="en-GB"/>
            </w:rPr>
            <w:t>$5,500</w:t>
          </w:r>
        </w:p>
      </w:docPartBody>
    </w:docPart>
    <w:docPart>
      <w:docPartPr>
        <w:name w:val="E3D4236F51CF4772828C238773AD0F3E"/>
        <w:category>
          <w:name w:val="General"/>
          <w:gallery w:val="placeholder"/>
        </w:category>
        <w:types>
          <w:type w:val="bbPlcHdr"/>
        </w:types>
        <w:behaviors>
          <w:behavior w:val="content"/>
        </w:behaviors>
        <w:guid w:val="{EEB14B1A-69F0-4EFA-8161-C24B9EC8A032}"/>
      </w:docPartPr>
      <w:docPartBody>
        <w:p w:rsidR="00335DD1" w:rsidRDefault="00000000">
          <w:pPr>
            <w:pStyle w:val="E3D4236F51CF4772828C238773AD0F3E"/>
          </w:pPr>
          <w:r w:rsidRPr="00810DF6">
            <w:rPr>
              <w:lang w:bidi="en-GB"/>
            </w:rPr>
            <w:t>Postage/Shipping</w:t>
          </w:r>
        </w:p>
      </w:docPartBody>
    </w:docPart>
    <w:docPart>
      <w:docPartPr>
        <w:name w:val="CF79A105A23B4641AADA8B9B994FF2EC"/>
        <w:category>
          <w:name w:val="General"/>
          <w:gallery w:val="placeholder"/>
        </w:category>
        <w:types>
          <w:type w:val="bbPlcHdr"/>
        </w:types>
        <w:behaviors>
          <w:behavior w:val="content"/>
        </w:behaviors>
        <w:guid w:val="{70D4BA37-B822-4C6F-827D-75E0C2975359}"/>
      </w:docPartPr>
      <w:docPartBody>
        <w:p w:rsidR="00335DD1" w:rsidRDefault="00000000">
          <w:pPr>
            <w:pStyle w:val="CF79A105A23B4641AADA8B9B994FF2EC"/>
          </w:pPr>
          <w:r w:rsidRPr="00810DF6">
            <w:rPr>
              <w:lang w:bidi="en-GB"/>
            </w:rPr>
            <w:t>1</w:t>
          </w:r>
        </w:p>
      </w:docPartBody>
    </w:docPart>
    <w:docPart>
      <w:docPartPr>
        <w:name w:val="FF7C33C1ED924BE58DAA61EF8CD42446"/>
        <w:category>
          <w:name w:val="General"/>
          <w:gallery w:val="placeholder"/>
        </w:category>
        <w:types>
          <w:type w:val="bbPlcHdr"/>
        </w:types>
        <w:behaviors>
          <w:behavior w:val="content"/>
        </w:behaviors>
        <w:guid w:val="{F049C666-0E60-4085-A459-98065E403BB3}"/>
      </w:docPartPr>
      <w:docPartBody>
        <w:p w:rsidR="00335DD1" w:rsidRDefault="00000000">
          <w:pPr>
            <w:pStyle w:val="FF7C33C1ED924BE58DAA61EF8CD42446"/>
          </w:pPr>
          <w:r w:rsidRPr="00810DF6">
            <w:rPr>
              <w:lang w:bidi="en-GB"/>
            </w:rPr>
            <w:t>£25</w:t>
          </w:r>
        </w:p>
      </w:docPartBody>
    </w:docPart>
    <w:docPart>
      <w:docPartPr>
        <w:name w:val="A8EB5AA0B4164DA88011406B6A3C79B3"/>
        <w:category>
          <w:name w:val="General"/>
          <w:gallery w:val="placeholder"/>
        </w:category>
        <w:types>
          <w:type w:val="bbPlcHdr"/>
        </w:types>
        <w:behaviors>
          <w:behavior w:val="content"/>
        </w:behaviors>
        <w:guid w:val="{624E0152-DFA5-44EB-A84A-3A8D91F0A45C}"/>
      </w:docPartPr>
      <w:docPartBody>
        <w:p w:rsidR="00335DD1" w:rsidRDefault="00000000">
          <w:pPr>
            <w:pStyle w:val="A8EB5AA0B4164DA88011406B6A3C79B3"/>
          </w:pPr>
          <w:r w:rsidRPr="00810DF6">
            <w:rPr>
              <w:lang w:bidi="en-GB"/>
            </w:rPr>
            <w:t>£25</w:t>
          </w:r>
        </w:p>
      </w:docPartBody>
    </w:docPart>
    <w:docPart>
      <w:docPartPr>
        <w:name w:val="FB0D0265254D467DB0587067924621E3"/>
        <w:category>
          <w:name w:val="General"/>
          <w:gallery w:val="placeholder"/>
        </w:category>
        <w:types>
          <w:type w:val="bbPlcHdr"/>
        </w:types>
        <w:behaviors>
          <w:behavior w:val="content"/>
        </w:behaviors>
        <w:guid w:val="{6C7066F7-60B1-4022-840A-BE6671F27815}"/>
      </w:docPartPr>
      <w:docPartBody>
        <w:p w:rsidR="00335DD1" w:rsidRDefault="00000000">
          <w:pPr>
            <w:pStyle w:val="FB0D0265254D467DB0587067924621E3"/>
          </w:pPr>
          <w:r w:rsidRPr="00810DF6">
            <w:rPr>
              <w:lang w:bidi="en-GB"/>
            </w:rPr>
            <w:t>£50</w:t>
          </w:r>
        </w:p>
      </w:docPartBody>
    </w:docPart>
    <w:docPart>
      <w:docPartPr>
        <w:name w:val="64B5504B31FB468495F95CEA8EBEB69A"/>
        <w:category>
          <w:name w:val="General"/>
          <w:gallery w:val="placeholder"/>
        </w:category>
        <w:types>
          <w:type w:val="bbPlcHdr"/>
        </w:types>
        <w:behaviors>
          <w:behavior w:val="content"/>
        </w:behaviors>
        <w:guid w:val="{6A018EC1-D77B-4188-9D0C-776A38709815}"/>
      </w:docPartPr>
      <w:docPartBody>
        <w:p w:rsidR="00335DD1" w:rsidRDefault="00000000">
          <w:pPr>
            <w:pStyle w:val="64B5504B31FB468495F95CEA8EBEB69A"/>
          </w:pPr>
          <w:r w:rsidRPr="00810DF6">
            <w:rPr>
              <w:lang w:bidi="en-GB"/>
            </w:rPr>
            <w:t>Communication/Telephone</w:t>
          </w:r>
        </w:p>
      </w:docPartBody>
    </w:docPart>
    <w:docPart>
      <w:docPartPr>
        <w:name w:val="67657710B85C41A7B7A8AC8373AFBF4C"/>
        <w:category>
          <w:name w:val="General"/>
          <w:gallery w:val="placeholder"/>
        </w:category>
        <w:types>
          <w:type w:val="bbPlcHdr"/>
        </w:types>
        <w:behaviors>
          <w:behavior w:val="content"/>
        </w:behaviors>
        <w:guid w:val="{58FE9140-FA89-4E20-B601-EA4ABE1AEF96}"/>
      </w:docPartPr>
      <w:docPartBody>
        <w:p w:rsidR="00335DD1" w:rsidRDefault="00000000">
          <w:pPr>
            <w:pStyle w:val="67657710B85C41A7B7A8AC8373AFBF4C"/>
          </w:pPr>
          <w:r w:rsidRPr="00810DF6">
            <w:rPr>
              <w:lang w:bidi="en-GB"/>
            </w:rPr>
            <w:t>4</w:t>
          </w:r>
        </w:p>
      </w:docPartBody>
    </w:docPart>
    <w:docPart>
      <w:docPartPr>
        <w:name w:val="710F7EADB9AD4DCB8D56CD26EA67D83F"/>
        <w:category>
          <w:name w:val="General"/>
          <w:gallery w:val="placeholder"/>
        </w:category>
        <w:types>
          <w:type w:val="bbPlcHdr"/>
        </w:types>
        <w:behaviors>
          <w:behavior w:val="content"/>
        </w:behaviors>
        <w:guid w:val="{C1A597C6-A881-4E8A-A85B-7EE8D2F68F02}"/>
      </w:docPartPr>
      <w:docPartBody>
        <w:p w:rsidR="00335DD1" w:rsidRDefault="00000000">
          <w:pPr>
            <w:pStyle w:val="710F7EADB9AD4DCB8D56CD26EA67D83F"/>
          </w:pPr>
          <w:r w:rsidRPr="00810DF6">
            <w:rPr>
              <w:lang w:bidi="en-GB"/>
            </w:rPr>
            <w:t>$70</w:t>
          </w:r>
        </w:p>
      </w:docPartBody>
    </w:docPart>
    <w:docPart>
      <w:docPartPr>
        <w:name w:val="75D111BDD0D54F0EA79B6E197989C7C2"/>
        <w:category>
          <w:name w:val="General"/>
          <w:gallery w:val="placeholder"/>
        </w:category>
        <w:types>
          <w:type w:val="bbPlcHdr"/>
        </w:types>
        <w:behaviors>
          <w:behavior w:val="content"/>
        </w:behaviors>
        <w:guid w:val="{F015ABE0-65DA-40C5-A219-EFB608F863D1}"/>
      </w:docPartPr>
      <w:docPartBody>
        <w:p w:rsidR="00335DD1" w:rsidRDefault="00000000">
          <w:pPr>
            <w:pStyle w:val="75D111BDD0D54F0EA79B6E197989C7C2"/>
          </w:pPr>
          <w:r w:rsidRPr="00810DF6">
            <w:rPr>
              <w:lang w:bidi="en-GB"/>
            </w:rPr>
            <w:t>$280</w:t>
          </w:r>
        </w:p>
      </w:docPartBody>
    </w:docPart>
    <w:docPart>
      <w:docPartPr>
        <w:name w:val="7AFD0137137A448FBB098A9B1D9D3FB6"/>
        <w:category>
          <w:name w:val="General"/>
          <w:gallery w:val="placeholder"/>
        </w:category>
        <w:types>
          <w:type w:val="bbPlcHdr"/>
        </w:types>
        <w:behaviors>
          <w:behavior w:val="content"/>
        </w:behaviors>
        <w:guid w:val="{6ED5B648-B094-436C-A4CB-422336E3D2BF}"/>
      </w:docPartPr>
      <w:docPartBody>
        <w:p w:rsidR="00335DD1" w:rsidRDefault="00000000">
          <w:pPr>
            <w:pStyle w:val="7AFD0137137A448FBB098A9B1D9D3FB6"/>
          </w:pPr>
          <w:r w:rsidRPr="00810DF6">
            <w:rPr>
              <w:lang w:bidi="en-GB"/>
            </w:rPr>
            <w:t>$560</w:t>
          </w:r>
        </w:p>
      </w:docPartBody>
    </w:docPart>
    <w:docPart>
      <w:docPartPr>
        <w:name w:val="1BF2107D1F1644E8863EC7214E552826"/>
        <w:category>
          <w:name w:val="General"/>
          <w:gallery w:val="placeholder"/>
        </w:category>
        <w:types>
          <w:type w:val="bbPlcHdr"/>
        </w:types>
        <w:behaviors>
          <w:behavior w:val="content"/>
        </w:behaviors>
        <w:guid w:val="{649EF195-A703-42E6-B8CB-BDE67231F73C}"/>
      </w:docPartPr>
      <w:docPartBody>
        <w:p w:rsidR="00335DD1" w:rsidRDefault="00000000">
          <w:pPr>
            <w:pStyle w:val="1BF2107D1F1644E8863EC7214E552826"/>
          </w:pPr>
          <w:r w:rsidRPr="00810DF6">
            <w:rPr>
              <w:lang w:bidi="en-GB"/>
            </w:rPr>
            <w:t>Computer equipment</w:t>
          </w:r>
        </w:p>
      </w:docPartBody>
    </w:docPart>
    <w:docPart>
      <w:docPartPr>
        <w:name w:val="1F4527CC2905416A8FA7F842F32030C5"/>
        <w:category>
          <w:name w:val="General"/>
          <w:gallery w:val="placeholder"/>
        </w:category>
        <w:types>
          <w:type w:val="bbPlcHdr"/>
        </w:types>
        <w:behaviors>
          <w:behavior w:val="content"/>
        </w:behaviors>
        <w:guid w:val="{D937BCE1-1ABE-42ED-BD3A-8F1D72DC54AA}"/>
      </w:docPartPr>
      <w:docPartBody>
        <w:p w:rsidR="00335DD1" w:rsidRDefault="00000000">
          <w:pPr>
            <w:pStyle w:val="1F4527CC2905416A8FA7F842F32030C5"/>
          </w:pPr>
          <w:r w:rsidRPr="00810DF6">
            <w:rPr>
              <w:lang w:bidi="en-GB"/>
            </w:rPr>
            <w:t>£0</w:t>
          </w:r>
        </w:p>
      </w:docPartBody>
    </w:docPart>
    <w:docPart>
      <w:docPartPr>
        <w:name w:val="8179F09DCA9E4AEDB5289F2903D34E67"/>
        <w:category>
          <w:name w:val="General"/>
          <w:gallery w:val="placeholder"/>
        </w:category>
        <w:types>
          <w:type w:val="bbPlcHdr"/>
        </w:types>
        <w:behaviors>
          <w:behavior w:val="content"/>
        </w:behaviors>
        <w:guid w:val="{BCB99748-4384-40CE-92CE-AFC94AEB3D19}"/>
      </w:docPartPr>
      <w:docPartBody>
        <w:p w:rsidR="00335DD1" w:rsidRDefault="00000000">
          <w:pPr>
            <w:pStyle w:val="8179F09DCA9E4AEDB5289F2903D34E67"/>
          </w:pPr>
          <w:r w:rsidRPr="00810DF6">
            <w:rPr>
              <w:lang w:bidi="en-GB"/>
            </w:rPr>
            <w:t>£1,500</w:t>
          </w:r>
        </w:p>
      </w:docPartBody>
    </w:docPart>
    <w:docPart>
      <w:docPartPr>
        <w:name w:val="DB550064D6154F4F9D0C9246D04EA863"/>
        <w:category>
          <w:name w:val="General"/>
          <w:gallery w:val="placeholder"/>
        </w:category>
        <w:types>
          <w:type w:val="bbPlcHdr"/>
        </w:types>
        <w:behaviors>
          <w:behavior w:val="content"/>
        </w:behaviors>
        <w:guid w:val="{B7BD6831-A7DF-4D52-BDEA-8DE6F92D8919}"/>
      </w:docPartPr>
      <w:docPartBody>
        <w:p w:rsidR="00335DD1" w:rsidRDefault="00000000">
          <w:pPr>
            <w:pStyle w:val="DB550064D6154F4F9D0C9246D04EA863"/>
          </w:pPr>
          <w:r w:rsidRPr="00810DF6">
            <w:rPr>
              <w:lang w:bidi="en-GB"/>
            </w:rPr>
            <w:t>£1,500</w:t>
          </w:r>
        </w:p>
      </w:docPartBody>
    </w:docPart>
    <w:docPart>
      <w:docPartPr>
        <w:name w:val="D1DC67A174E8402A95338AD1C55F9F20"/>
        <w:category>
          <w:name w:val="General"/>
          <w:gallery w:val="placeholder"/>
        </w:category>
        <w:types>
          <w:type w:val="bbPlcHdr"/>
        </w:types>
        <w:behaviors>
          <w:behavior w:val="content"/>
        </w:behaviors>
        <w:guid w:val="{6860A564-C944-44B7-8D1B-D82A1174B675}"/>
      </w:docPartPr>
      <w:docPartBody>
        <w:p w:rsidR="00335DD1" w:rsidRDefault="00000000">
          <w:pPr>
            <w:pStyle w:val="D1DC67A174E8402A95338AD1C55F9F20"/>
          </w:pPr>
          <w:r w:rsidRPr="00810DF6">
            <w:rPr>
              <w:lang w:bidi="en-GB"/>
            </w:rPr>
            <w:t>Computer software</w:t>
          </w:r>
        </w:p>
      </w:docPartBody>
    </w:docPart>
    <w:docPart>
      <w:docPartPr>
        <w:name w:val="6A74000614A4448E99FEA5C0DF27EBB9"/>
        <w:category>
          <w:name w:val="General"/>
          <w:gallery w:val="placeholder"/>
        </w:category>
        <w:types>
          <w:type w:val="bbPlcHdr"/>
        </w:types>
        <w:behaviors>
          <w:behavior w:val="content"/>
        </w:behaviors>
        <w:guid w:val="{CA4289AC-A0BD-46B1-BC75-1B3A949876D6}"/>
      </w:docPartPr>
      <w:docPartBody>
        <w:p w:rsidR="00335DD1" w:rsidRDefault="00000000">
          <w:pPr>
            <w:pStyle w:val="6A74000614A4448E99FEA5C0DF27EBB9"/>
          </w:pPr>
          <w:r w:rsidRPr="00810DF6">
            <w:rPr>
              <w:lang w:bidi="en-GB"/>
            </w:rPr>
            <w:t>£0</w:t>
          </w:r>
        </w:p>
      </w:docPartBody>
    </w:docPart>
    <w:docPart>
      <w:docPartPr>
        <w:name w:val="157C7643B70045C0ABB92D94E486655E"/>
        <w:category>
          <w:name w:val="General"/>
          <w:gallery w:val="placeholder"/>
        </w:category>
        <w:types>
          <w:type w:val="bbPlcHdr"/>
        </w:types>
        <w:behaviors>
          <w:behavior w:val="content"/>
        </w:behaviors>
        <w:guid w:val="{C475E0CE-ADD8-4823-97C0-2E9328DE81A6}"/>
      </w:docPartPr>
      <w:docPartBody>
        <w:p w:rsidR="00335DD1" w:rsidRDefault="00000000">
          <w:pPr>
            <w:pStyle w:val="157C7643B70045C0ABB92D94E486655E"/>
          </w:pPr>
          <w:r w:rsidRPr="00810DF6">
            <w:rPr>
              <w:lang w:bidi="en-GB"/>
            </w:rPr>
            <w:t>£300</w:t>
          </w:r>
        </w:p>
      </w:docPartBody>
    </w:docPart>
    <w:docPart>
      <w:docPartPr>
        <w:name w:val="E5A3FE5FEE94451C8AFE87CE75A6800A"/>
        <w:category>
          <w:name w:val="General"/>
          <w:gallery w:val="placeholder"/>
        </w:category>
        <w:types>
          <w:type w:val="bbPlcHdr"/>
        </w:types>
        <w:behaviors>
          <w:behavior w:val="content"/>
        </w:behaviors>
        <w:guid w:val="{735E4AFB-0862-42D8-A9E1-18764501428B}"/>
      </w:docPartPr>
      <w:docPartBody>
        <w:p w:rsidR="00335DD1" w:rsidRDefault="00000000">
          <w:pPr>
            <w:pStyle w:val="E5A3FE5FEE94451C8AFE87CE75A6800A"/>
          </w:pPr>
          <w:r w:rsidRPr="00810DF6">
            <w:rPr>
              <w:lang w:bidi="en-GB"/>
            </w:rPr>
            <w:t>£300</w:t>
          </w:r>
        </w:p>
      </w:docPartBody>
    </w:docPart>
    <w:docPart>
      <w:docPartPr>
        <w:name w:val="BD9C91AB0F0145BC8BF4E3D512CC5679"/>
        <w:category>
          <w:name w:val="General"/>
          <w:gallery w:val="placeholder"/>
        </w:category>
        <w:types>
          <w:type w:val="bbPlcHdr"/>
        </w:types>
        <w:behaviors>
          <w:behavior w:val="content"/>
        </w:behaviors>
        <w:guid w:val="{3BCB3475-2264-4108-86FC-E40BF3F918E5}"/>
      </w:docPartPr>
      <w:docPartBody>
        <w:p w:rsidR="00335DD1" w:rsidRDefault="00000000">
          <w:pPr>
            <w:pStyle w:val="BD9C91AB0F0145BC8BF4E3D512CC5679"/>
          </w:pPr>
          <w:r w:rsidRPr="00810DF6">
            <w:rPr>
              <w:lang w:bidi="en-GB"/>
            </w:rPr>
            <w:t>Insurance</w:t>
          </w:r>
        </w:p>
      </w:docPartBody>
    </w:docPart>
    <w:docPart>
      <w:docPartPr>
        <w:name w:val="CCFD4904DBB949948D93DDBC870BCDE0"/>
        <w:category>
          <w:name w:val="General"/>
          <w:gallery w:val="placeholder"/>
        </w:category>
        <w:types>
          <w:type w:val="bbPlcHdr"/>
        </w:types>
        <w:behaviors>
          <w:behavior w:val="content"/>
        </w:behaviors>
        <w:guid w:val="{E6744DFC-1EC8-4C17-B3C1-9BD8DD50F8DF}"/>
      </w:docPartPr>
      <w:docPartBody>
        <w:p w:rsidR="00335DD1" w:rsidRDefault="00000000">
          <w:pPr>
            <w:pStyle w:val="CCFD4904DBB949948D93DDBC870BCDE0"/>
          </w:pPr>
          <w:r w:rsidRPr="00810DF6">
            <w:rPr>
              <w:lang w:bidi="en-GB"/>
            </w:rPr>
            <w:t>£0</w:t>
          </w:r>
        </w:p>
      </w:docPartBody>
    </w:docPart>
    <w:docPart>
      <w:docPartPr>
        <w:name w:val="427355AD41944F8389B4556F33CF372F"/>
        <w:category>
          <w:name w:val="General"/>
          <w:gallery w:val="placeholder"/>
        </w:category>
        <w:types>
          <w:type w:val="bbPlcHdr"/>
        </w:types>
        <w:behaviors>
          <w:behavior w:val="content"/>
        </w:behaviors>
        <w:guid w:val="{37405977-A078-4150-A94D-C585A7B2CEA4}"/>
      </w:docPartPr>
      <w:docPartBody>
        <w:p w:rsidR="00335DD1" w:rsidRDefault="00000000">
          <w:pPr>
            <w:pStyle w:val="427355AD41944F8389B4556F33CF372F"/>
          </w:pPr>
          <w:r w:rsidRPr="00810DF6">
            <w:rPr>
              <w:lang w:bidi="en-GB"/>
            </w:rPr>
            <w:t>$60</w:t>
          </w:r>
        </w:p>
      </w:docPartBody>
    </w:docPart>
    <w:docPart>
      <w:docPartPr>
        <w:name w:val="5B6583DFF6B64E10871CF649BA08BB82"/>
        <w:category>
          <w:name w:val="General"/>
          <w:gallery w:val="placeholder"/>
        </w:category>
        <w:types>
          <w:type w:val="bbPlcHdr"/>
        </w:types>
        <w:behaviors>
          <w:behavior w:val="content"/>
        </w:behaviors>
        <w:guid w:val="{394A68E5-CC67-4A31-9F0D-5B2F556EB7FC}"/>
      </w:docPartPr>
      <w:docPartBody>
        <w:p w:rsidR="00335DD1" w:rsidRDefault="00000000">
          <w:pPr>
            <w:pStyle w:val="5B6583DFF6B64E10871CF649BA08BB82"/>
          </w:pPr>
          <w:r w:rsidRPr="00810DF6">
            <w:rPr>
              <w:lang w:bidi="en-GB"/>
            </w:rPr>
            <w:t>$60</w:t>
          </w:r>
        </w:p>
      </w:docPartBody>
    </w:docPart>
    <w:docPart>
      <w:docPartPr>
        <w:name w:val="00FEEEA3901D4471984A9B7AE92FE5D9"/>
        <w:category>
          <w:name w:val="General"/>
          <w:gallery w:val="placeholder"/>
        </w:category>
        <w:types>
          <w:type w:val="bbPlcHdr"/>
        </w:types>
        <w:behaviors>
          <w:behavior w:val="content"/>
        </w:behaviors>
        <w:guid w:val="{47A024D9-8FDB-4AFB-BAA9-107B01162842}"/>
      </w:docPartPr>
      <w:docPartBody>
        <w:p w:rsidR="00335DD1" w:rsidRDefault="00000000">
          <w:pPr>
            <w:pStyle w:val="00FEEEA3901D4471984A9B7AE92FE5D9"/>
          </w:pPr>
          <w:r w:rsidRPr="00810DF6">
            <w:rPr>
              <w:lang w:bidi="en-GB"/>
            </w:rPr>
            <w:t>Interest expense</w:t>
          </w:r>
        </w:p>
      </w:docPartBody>
    </w:docPart>
    <w:docPart>
      <w:docPartPr>
        <w:name w:val="05FBC66A24024D419AB18D42F0977284"/>
        <w:category>
          <w:name w:val="General"/>
          <w:gallery w:val="placeholder"/>
        </w:category>
        <w:types>
          <w:type w:val="bbPlcHdr"/>
        </w:types>
        <w:behaviors>
          <w:behavior w:val="content"/>
        </w:behaviors>
        <w:guid w:val="{5C36762E-C9F1-4512-A007-750C388B8B4D}"/>
      </w:docPartPr>
      <w:docPartBody>
        <w:p w:rsidR="00335DD1" w:rsidRDefault="00000000">
          <w:pPr>
            <w:pStyle w:val="05FBC66A24024D419AB18D42F0977284"/>
          </w:pPr>
          <w:r w:rsidRPr="00810DF6">
            <w:rPr>
              <w:lang w:bidi="en-GB"/>
            </w:rPr>
            <w:t>£0</w:t>
          </w:r>
        </w:p>
      </w:docPartBody>
    </w:docPart>
    <w:docPart>
      <w:docPartPr>
        <w:name w:val="5DA6D1FECF644E9D91FB03F8D707AA71"/>
        <w:category>
          <w:name w:val="General"/>
          <w:gallery w:val="placeholder"/>
        </w:category>
        <w:types>
          <w:type w:val="bbPlcHdr"/>
        </w:types>
        <w:behaviors>
          <w:behavior w:val="content"/>
        </w:behaviors>
        <w:guid w:val="{1271C3E6-28EE-4384-BFBE-F619FC9DEA1C}"/>
      </w:docPartPr>
      <w:docPartBody>
        <w:p w:rsidR="00335DD1" w:rsidRDefault="00000000">
          <w:pPr>
            <w:pStyle w:val="5DA6D1FECF644E9D91FB03F8D707AA71"/>
          </w:pPr>
          <w:r w:rsidRPr="00810DF6">
            <w:rPr>
              <w:lang w:bidi="en-GB"/>
            </w:rPr>
            <w:t>£0</w:t>
          </w:r>
        </w:p>
      </w:docPartBody>
    </w:docPart>
    <w:docPart>
      <w:docPartPr>
        <w:name w:val="C8355053FBA54E728C835D6EEB9DB826"/>
        <w:category>
          <w:name w:val="General"/>
          <w:gallery w:val="placeholder"/>
        </w:category>
        <w:types>
          <w:type w:val="bbPlcHdr"/>
        </w:types>
        <w:behaviors>
          <w:behavior w:val="content"/>
        </w:behaviors>
        <w:guid w:val="{70A838DF-D5DD-4A25-8575-01AB5A0397B1}"/>
      </w:docPartPr>
      <w:docPartBody>
        <w:p w:rsidR="00335DD1" w:rsidRDefault="00000000">
          <w:pPr>
            <w:pStyle w:val="C8355053FBA54E728C835D6EEB9DB826"/>
          </w:pPr>
          <w:r w:rsidRPr="00810DF6">
            <w:rPr>
              <w:lang w:bidi="en-GB"/>
            </w:rPr>
            <w:t>£0</w:t>
          </w:r>
        </w:p>
      </w:docPartBody>
    </w:docPart>
    <w:docPart>
      <w:docPartPr>
        <w:name w:val="6DC5C016F8B64DC6883AB9CE24F28E16"/>
        <w:category>
          <w:name w:val="General"/>
          <w:gallery w:val="placeholder"/>
        </w:category>
        <w:types>
          <w:type w:val="bbPlcHdr"/>
        </w:types>
        <w:behaviors>
          <w:behavior w:val="content"/>
        </w:behaviors>
        <w:guid w:val="{4F52D255-78D4-4E17-BDFE-937CC8202356}"/>
      </w:docPartPr>
      <w:docPartBody>
        <w:p w:rsidR="00335DD1" w:rsidRDefault="00000000">
          <w:pPr>
            <w:pStyle w:val="6DC5C016F8B64DC6883AB9CE24F28E16"/>
          </w:pPr>
          <w:r w:rsidRPr="00810DF6">
            <w:rPr>
              <w:lang w:bidi="en-GB"/>
            </w:rPr>
            <w:t>Bank service charges</w:t>
          </w:r>
        </w:p>
      </w:docPartBody>
    </w:docPart>
    <w:docPart>
      <w:docPartPr>
        <w:name w:val="507E432906C845D3A5C0CF72874615AD"/>
        <w:category>
          <w:name w:val="General"/>
          <w:gallery w:val="placeholder"/>
        </w:category>
        <w:types>
          <w:type w:val="bbPlcHdr"/>
        </w:types>
        <w:behaviors>
          <w:behavior w:val="content"/>
        </w:behaviors>
        <w:guid w:val="{05264DC9-71FD-4DB3-82A6-27DFAF5C9C21}"/>
      </w:docPartPr>
      <w:docPartBody>
        <w:p w:rsidR="00335DD1" w:rsidRDefault="00000000">
          <w:pPr>
            <w:pStyle w:val="507E432906C845D3A5C0CF72874615AD"/>
          </w:pPr>
          <w:r w:rsidRPr="00810DF6">
            <w:rPr>
              <w:lang w:bidi="en-GB"/>
            </w:rPr>
            <w:t>£0</w:t>
          </w:r>
        </w:p>
      </w:docPartBody>
    </w:docPart>
    <w:docPart>
      <w:docPartPr>
        <w:name w:val="B3368414E93940A989D783D40E1C2219"/>
        <w:category>
          <w:name w:val="General"/>
          <w:gallery w:val="placeholder"/>
        </w:category>
        <w:types>
          <w:type w:val="bbPlcHdr"/>
        </w:types>
        <w:behaviors>
          <w:behavior w:val="content"/>
        </w:behaviors>
        <w:guid w:val="{CCEFEF2A-3C89-4B70-A190-18CC4E6E3BFB}"/>
      </w:docPartPr>
      <w:docPartBody>
        <w:p w:rsidR="00335DD1" w:rsidRDefault="00000000">
          <w:pPr>
            <w:pStyle w:val="B3368414E93940A989D783D40E1C2219"/>
          </w:pPr>
          <w:r w:rsidRPr="00810DF6">
            <w:rPr>
              <w:lang w:bidi="en-GB"/>
            </w:rPr>
            <w:t>£0</w:t>
          </w:r>
        </w:p>
      </w:docPartBody>
    </w:docPart>
    <w:docPart>
      <w:docPartPr>
        <w:name w:val="35A82E277C294ACF9CFEA65FBF09E866"/>
        <w:category>
          <w:name w:val="General"/>
          <w:gallery w:val="placeholder"/>
        </w:category>
        <w:types>
          <w:type w:val="bbPlcHdr"/>
        </w:types>
        <w:behaviors>
          <w:behavior w:val="content"/>
        </w:behaviors>
        <w:guid w:val="{BB71596E-7C6D-4448-9274-BFF39CC739B8}"/>
      </w:docPartPr>
      <w:docPartBody>
        <w:p w:rsidR="00335DD1" w:rsidRDefault="00000000">
          <w:pPr>
            <w:pStyle w:val="35A82E277C294ACF9CFEA65FBF09E866"/>
          </w:pPr>
          <w:r w:rsidRPr="00810DF6">
            <w:rPr>
              <w:lang w:bidi="en-GB"/>
            </w:rPr>
            <w:t>£0</w:t>
          </w:r>
        </w:p>
      </w:docPartBody>
    </w:docPart>
    <w:docPart>
      <w:docPartPr>
        <w:name w:val="F654FC12B14B48718071138A12E353A0"/>
        <w:category>
          <w:name w:val="General"/>
          <w:gallery w:val="placeholder"/>
        </w:category>
        <w:types>
          <w:type w:val="bbPlcHdr"/>
        </w:types>
        <w:behaviors>
          <w:behavior w:val="content"/>
        </w:behaviors>
        <w:guid w:val="{24F5A142-FA7A-4731-B120-7030BBA72C0C}"/>
      </w:docPartPr>
      <w:docPartBody>
        <w:p w:rsidR="00335DD1" w:rsidRDefault="00000000">
          <w:pPr>
            <w:pStyle w:val="F654FC12B14B48718071138A12E353A0"/>
          </w:pPr>
          <w:r w:rsidRPr="00810DF6">
            <w:rPr>
              <w:lang w:bidi="en-GB"/>
            </w:rPr>
            <w:t>Supplies</w:t>
          </w:r>
        </w:p>
      </w:docPartBody>
    </w:docPart>
    <w:docPart>
      <w:docPartPr>
        <w:name w:val="549086687B5542E78B3E858F9D002959"/>
        <w:category>
          <w:name w:val="General"/>
          <w:gallery w:val="placeholder"/>
        </w:category>
        <w:types>
          <w:type w:val="bbPlcHdr"/>
        </w:types>
        <w:behaviors>
          <w:behavior w:val="content"/>
        </w:behaviors>
        <w:guid w:val="{7E78CA30-7285-4221-A160-E3F89648716D}"/>
      </w:docPartPr>
      <w:docPartBody>
        <w:p w:rsidR="00335DD1" w:rsidRDefault="00000000">
          <w:pPr>
            <w:pStyle w:val="549086687B5542E78B3E858F9D002959"/>
          </w:pPr>
          <w:r w:rsidRPr="00810DF6">
            <w:rPr>
              <w:lang w:bidi="en-GB"/>
            </w:rPr>
            <w:t>£0</w:t>
          </w:r>
        </w:p>
      </w:docPartBody>
    </w:docPart>
    <w:docPart>
      <w:docPartPr>
        <w:name w:val="6B36D7D73DFE492FADC673A74B8DB3E1"/>
        <w:category>
          <w:name w:val="General"/>
          <w:gallery w:val="placeholder"/>
        </w:category>
        <w:types>
          <w:type w:val="bbPlcHdr"/>
        </w:types>
        <w:behaviors>
          <w:behavior w:val="content"/>
        </w:behaviors>
        <w:guid w:val="{23D72B81-BF72-4E03-ADD8-A5B456F396CA}"/>
      </w:docPartPr>
      <w:docPartBody>
        <w:p w:rsidR="00335DD1" w:rsidRDefault="00000000">
          <w:pPr>
            <w:pStyle w:val="6B36D7D73DFE492FADC673A74B8DB3E1"/>
          </w:pPr>
          <w:r w:rsidRPr="00810DF6">
            <w:rPr>
              <w:lang w:bidi="en-GB"/>
            </w:rPr>
            <w:t>£0</w:t>
          </w:r>
        </w:p>
      </w:docPartBody>
    </w:docPart>
    <w:docPart>
      <w:docPartPr>
        <w:name w:val="40D41B3CC73A4D6EBBD78356C62D86FB"/>
        <w:category>
          <w:name w:val="General"/>
          <w:gallery w:val="placeholder"/>
        </w:category>
        <w:types>
          <w:type w:val="bbPlcHdr"/>
        </w:types>
        <w:behaviors>
          <w:behavior w:val="content"/>
        </w:behaviors>
        <w:guid w:val="{24BA36E3-3262-4F41-A1CC-CB6FA7D13F53}"/>
      </w:docPartPr>
      <w:docPartBody>
        <w:p w:rsidR="00335DD1" w:rsidRDefault="00000000">
          <w:pPr>
            <w:pStyle w:val="40D41B3CC73A4D6EBBD78356C62D86FB"/>
          </w:pPr>
          <w:r w:rsidRPr="00810DF6">
            <w:rPr>
              <w:lang w:bidi="en-GB"/>
            </w:rPr>
            <w:t>£0</w:t>
          </w:r>
        </w:p>
      </w:docPartBody>
    </w:docPart>
    <w:docPart>
      <w:docPartPr>
        <w:name w:val="3E7284A1BA3B4CEC8B947656350CA0E0"/>
        <w:category>
          <w:name w:val="General"/>
          <w:gallery w:val="placeholder"/>
        </w:category>
        <w:types>
          <w:type w:val="bbPlcHdr"/>
        </w:types>
        <w:behaviors>
          <w:behavior w:val="content"/>
        </w:behaviors>
        <w:guid w:val="{F94BA105-65C9-43D2-A339-5EA648FC8E6C}"/>
      </w:docPartPr>
      <w:docPartBody>
        <w:p w:rsidR="00335DD1" w:rsidRDefault="00000000">
          <w:pPr>
            <w:pStyle w:val="3E7284A1BA3B4CEC8B947656350CA0E0"/>
          </w:pPr>
          <w:r w:rsidRPr="00810DF6">
            <w:rPr>
              <w:lang w:bidi="en-GB"/>
            </w:rPr>
            <w:t>Travel &amp; entertainment</w:t>
          </w:r>
        </w:p>
      </w:docPartBody>
    </w:docPart>
    <w:docPart>
      <w:docPartPr>
        <w:name w:val="4DC5A142353E48E79A50A16142C20836"/>
        <w:category>
          <w:name w:val="General"/>
          <w:gallery w:val="placeholder"/>
        </w:category>
        <w:types>
          <w:type w:val="bbPlcHdr"/>
        </w:types>
        <w:behaviors>
          <w:behavior w:val="content"/>
        </w:behaviors>
        <w:guid w:val="{B6EADF31-2077-495D-BE66-BD9E008C0800}"/>
      </w:docPartPr>
      <w:docPartBody>
        <w:p w:rsidR="00335DD1" w:rsidRDefault="00000000">
          <w:pPr>
            <w:pStyle w:val="4DC5A142353E48E79A50A16142C20836"/>
          </w:pPr>
          <w:r w:rsidRPr="00810DF6">
            <w:rPr>
              <w:lang w:bidi="en-GB"/>
            </w:rPr>
            <w:t>£0</w:t>
          </w:r>
        </w:p>
      </w:docPartBody>
    </w:docPart>
    <w:docPart>
      <w:docPartPr>
        <w:name w:val="0A8D4A910C6049A79CCBF5712FB4C06C"/>
        <w:category>
          <w:name w:val="General"/>
          <w:gallery w:val="placeholder"/>
        </w:category>
        <w:types>
          <w:type w:val="bbPlcHdr"/>
        </w:types>
        <w:behaviors>
          <w:behavior w:val="content"/>
        </w:behaviors>
        <w:guid w:val="{B6D0D99C-82A6-49F9-B510-8D8E947C70ED}"/>
      </w:docPartPr>
      <w:docPartBody>
        <w:p w:rsidR="00335DD1" w:rsidRDefault="00000000">
          <w:pPr>
            <w:pStyle w:val="0A8D4A910C6049A79CCBF5712FB4C06C"/>
          </w:pPr>
          <w:r w:rsidRPr="00810DF6">
            <w:rPr>
              <w:lang w:bidi="en-GB"/>
            </w:rPr>
            <w:t>£0</w:t>
          </w:r>
        </w:p>
      </w:docPartBody>
    </w:docPart>
    <w:docPart>
      <w:docPartPr>
        <w:name w:val="5C20BBA3224B4E56AFFDF431B0F19FFE"/>
        <w:category>
          <w:name w:val="General"/>
          <w:gallery w:val="placeholder"/>
        </w:category>
        <w:types>
          <w:type w:val="bbPlcHdr"/>
        </w:types>
        <w:behaviors>
          <w:behavior w:val="content"/>
        </w:behaviors>
        <w:guid w:val="{67DC2080-FC9D-4A3A-ABC8-38C83D84756B}"/>
      </w:docPartPr>
      <w:docPartBody>
        <w:p w:rsidR="00335DD1" w:rsidRDefault="00000000">
          <w:pPr>
            <w:pStyle w:val="5C20BBA3224B4E56AFFDF431B0F19FFE"/>
          </w:pPr>
          <w:r w:rsidRPr="00810DF6">
            <w:rPr>
              <w:lang w:bidi="en-GB"/>
            </w:rPr>
            <w:t>£0</w:t>
          </w:r>
        </w:p>
      </w:docPartBody>
    </w:docPart>
    <w:docPart>
      <w:docPartPr>
        <w:name w:val="6B9D318286AC4DD7A8860637F5A6CDA2"/>
        <w:category>
          <w:name w:val="General"/>
          <w:gallery w:val="placeholder"/>
        </w:category>
        <w:types>
          <w:type w:val="bbPlcHdr"/>
        </w:types>
        <w:behaviors>
          <w:behavior w:val="content"/>
        </w:behaviors>
        <w:guid w:val="{43E60BDF-A15F-446A-AF52-F2FAE98BF925}"/>
      </w:docPartPr>
      <w:docPartBody>
        <w:p w:rsidR="00335DD1" w:rsidRDefault="00000000">
          <w:pPr>
            <w:pStyle w:val="6B9D318286AC4DD7A8860637F5A6CDA2"/>
          </w:pPr>
          <w:r w:rsidRPr="00810DF6">
            <w:rPr>
              <w:lang w:bidi="en-GB"/>
            </w:rPr>
            <w:t>Equipment</w:t>
          </w:r>
        </w:p>
      </w:docPartBody>
    </w:docPart>
    <w:docPart>
      <w:docPartPr>
        <w:name w:val="FEF3ABFC5D844A969E938C9D3F48E91A"/>
        <w:category>
          <w:name w:val="General"/>
          <w:gallery w:val="placeholder"/>
        </w:category>
        <w:types>
          <w:type w:val="bbPlcHdr"/>
        </w:types>
        <w:behaviors>
          <w:behavior w:val="content"/>
        </w:behaviors>
        <w:guid w:val="{BAB106E1-266C-4D40-A96E-D0AD86A82B40}"/>
      </w:docPartPr>
      <w:docPartBody>
        <w:p w:rsidR="00335DD1" w:rsidRDefault="00000000">
          <w:pPr>
            <w:pStyle w:val="FEF3ABFC5D844A969E938C9D3F48E91A"/>
          </w:pPr>
          <w:r w:rsidRPr="00810DF6">
            <w:rPr>
              <w:lang w:bidi="en-GB"/>
            </w:rPr>
            <w:t>£0</w:t>
          </w:r>
        </w:p>
      </w:docPartBody>
    </w:docPart>
    <w:docPart>
      <w:docPartPr>
        <w:name w:val="1C09DA7D793743EEB1BBBD8C02A9A1A7"/>
        <w:category>
          <w:name w:val="General"/>
          <w:gallery w:val="placeholder"/>
        </w:category>
        <w:types>
          <w:type w:val="bbPlcHdr"/>
        </w:types>
        <w:behaviors>
          <w:behavior w:val="content"/>
        </w:behaviors>
        <w:guid w:val="{FF424651-CBC8-4A6E-89CF-4FEDE78AB100}"/>
      </w:docPartPr>
      <w:docPartBody>
        <w:p w:rsidR="00335DD1" w:rsidRDefault="00000000">
          <w:pPr>
            <w:pStyle w:val="1C09DA7D793743EEB1BBBD8C02A9A1A7"/>
          </w:pPr>
          <w:r w:rsidRPr="00810DF6">
            <w:rPr>
              <w:lang w:bidi="en-GB"/>
            </w:rPr>
            <w:t>£2,500</w:t>
          </w:r>
        </w:p>
      </w:docPartBody>
    </w:docPart>
    <w:docPart>
      <w:docPartPr>
        <w:name w:val="4F982B07CCC142378B72EA4F917CC2F4"/>
        <w:category>
          <w:name w:val="General"/>
          <w:gallery w:val="placeholder"/>
        </w:category>
        <w:types>
          <w:type w:val="bbPlcHdr"/>
        </w:types>
        <w:behaviors>
          <w:behavior w:val="content"/>
        </w:behaviors>
        <w:guid w:val="{B2DB5330-0B24-48CB-99F1-647D30F18262}"/>
      </w:docPartPr>
      <w:docPartBody>
        <w:p w:rsidR="00335DD1" w:rsidRDefault="00000000">
          <w:pPr>
            <w:pStyle w:val="4F982B07CCC142378B72EA4F917CC2F4"/>
          </w:pPr>
          <w:r w:rsidRPr="00810DF6">
            <w:rPr>
              <w:lang w:bidi="en-GB"/>
            </w:rPr>
            <w:t>£2,500</w:t>
          </w:r>
        </w:p>
      </w:docPartBody>
    </w:docPart>
    <w:docPart>
      <w:docPartPr>
        <w:name w:val="13AE5473898B4A7E9E6B6F0FA173B78B"/>
        <w:category>
          <w:name w:val="General"/>
          <w:gallery w:val="placeholder"/>
        </w:category>
        <w:types>
          <w:type w:val="bbPlcHdr"/>
        </w:types>
        <w:behaviors>
          <w:behavior w:val="content"/>
        </w:behaviors>
        <w:guid w:val="{2652CEC5-98CB-4E15-AF7A-98E76E1E9FEE}"/>
      </w:docPartPr>
      <w:docPartBody>
        <w:p w:rsidR="00335DD1" w:rsidRDefault="00000000">
          <w:pPr>
            <w:pStyle w:val="13AE5473898B4A7E9E6B6F0FA173B78B"/>
          </w:pPr>
          <w:r w:rsidRPr="00810DF6">
            <w:rPr>
              <w:lang w:bidi="en-GB"/>
            </w:rPr>
            <w:t>Furniture &amp; fixtures</w:t>
          </w:r>
        </w:p>
      </w:docPartBody>
    </w:docPart>
    <w:docPart>
      <w:docPartPr>
        <w:name w:val="641FAE09DB294DB58AFF77DD71A82BAD"/>
        <w:category>
          <w:name w:val="General"/>
          <w:gallery w:val="placeholder"/>
        </w:category>
        <w:types>
          <w:type w:val="bbPlcHdr"/>
        </w:types>
        <w:behaviors>
          <w:behavior w:val="content"/>
        </w:behaviors>
        <w:guid w:val="{587D79F3-A43D-4B12-B480-096828E74734}"/>
      </w:docPartPr>
      <w:docPartBody>
        <w:p w:rsidR="00335DD1" w:rsidRDefault="00000000">
          <w:pPr>
            <w:pStyle w:val="641FAE09DB294DB58AFF77DD71A82BAD"/>
          </w:pPr>
          <w:r w:rsidRPr="00810DF6">
            <w:rPr>
              <w:lang w:bidi="en-GB"/>
            </w:rPr>
            <w:t>£0</w:t>
          </w:r>
        </w:p>
      </w:docPartBody>
    </w:docPart>
    <w:docPart>
      <w:docPartPr>
        <w:name w:val="D64861D9DD914A03B53A31A2A4337AE7"/>
        <w:category>
          <w:name w:val="General"/>
          <w:gallery w:val="placeholder"/>
        </w:category>
        <w:types>
          <w:type w:val="bbPlcHdr"/>
        </w:types>
        <w:behaviors>
          <w:behavior w:val="content"/>
        </w:behaviors>
        <w:guid w:val="{21C4927D-B4D5-4BB8-B752-269BE0B372AF}"/>
      </w:docPartPr>
      <w:docPartBody>
        <w:p w:rsidR="00335DD1" w:rsidRDefault="00000000">
          <w:pPr>
            <w:pStyle w:val="D64861D9DD914A03B53A31A2A4337AE7"/>
          </w:pPr>
          <w:r w:rsidRPr="00810DF6">
            <w:rPr>
              <w:lang w:bidi="en-GB"/>
            </w:rPr>
            <w:t>£0</w:t>
          </w:r>
        </w:p>
      </w:docPartBody>
    </w:docPart>
    <w:docPart>
      <w:docPartPr>
        <w:name w:val="72B011802E044619B3376E7650DD869D"/>
        <w:category>
          <w:name w:val="General"/>
          <w:gallery w:val="placeholder"/>
        </w:category>
        <w:types>
          <w:type w:val="bbPlcHdr"/>
        </w:types>
        <w:behaviors>
          <w:behavior w:val="content"/>
        </w:behaviors>
        <w:guid w:val="{5754AABD-BD2E-4FFD-9C22-CAE9446F2CFC}"/>
      </w:docPartPr>
      <w:docPartBody>
        <w:p w:rsidR="00335DD1" w:rsidRDefault="00000000">
          <w:pPr>
            <w:pStyle w:val="72B011802E044619B3376E7650DD869D"/>
          </w:pPr>
          <w:r w:rsidRPr="00810DF6">
            <w:rPr>
              <w:lang w:bidi="en-GB"/>
            </w:rPr>
            <w:t>£0</w:t>
          </w:r>
        </w:p>
      </w:docPartBody>
    </w:docPart>
    <w:docPart>
      <w:docPartPr>
        <w:name w:val="7F5F2DAE033741F1BC416467F7281E54"/>
        <w:category>
          <w:name w:val="General"/>
          <w:gallery w:val="placeholder"/>
        </w:category>
        <w:types>
          <w:type w:val="bbPlcHdr"/>
        </w:types>
        <w:behaviors>
          <w:behavior w:val="content"/>
        </w:behaviors>
        <w:guid w:val="{A83B84EA-2E74-4818-821E-44FBC145B1C7}"/>
      </w:docPartPr>
      <w:docPartBody>
        <w:p w:rsidR="00335DD1" w:rsidRDefault="00000000">
          <w:pPr>
            <w:pStyle w:val="7F5F2DAE033741F1BC416467F7281E54"/>
          </w:pPr>
          <w:r w:rsidRPr="00810DF6">
            <w:rPr>
              <w:lang w:bidi="en-GB"/>
            </w:rPr>
            <w:t>Leasehold improvements</w:t>
          </w:r>
        </w:p>
      </w:docPartBody>
    </w:docPart>
    <w:docPart>
      <w:docPartPr>
        <w:name w:val="B5AF2E06F1D743B4B35B9F96E196DAC4"/>
        <w:category>
          <w:name w:val="General"/>
          <w:gallery w:val="placeholder"/>
        </w:category>
        <w:types>
          <w:type w:val="bbPlcHdr"/>
        </w:types>
        <w:behaviors>
          <w:behavior w:val="content"/>
        </w:behaviors>
        <w:guid w:val="{EE867809-5D93-417B-8227-87A8BAE63863}"/>
      </w:docPartPr>
      <w:docPartBody>
        <w:p w:rsidR="00335DD1" w:rsidRDefault="00000000">
          <w:pPr>
            <w:pStyle w:val="B5AF2E06F1D743B4B35B9F96E196DAC4"/>
          </w:pPr>
          <w:r w:rsidRPr="00810DF6">
            <w:rPr>
              <w:lang w:bidi="en-GB"/>
            </w:rPr>
            <w:t>£0</w:t>
          </w:r>
        </w:p>
      </w:docPartBody>
    </w:docPart>
    <w:docPart>
      <w:docPartPr>
        <w:name w:val="B9C66E9398824606B352CD2F218FA9BA"/>
        <w:category>
          <w:name w:val="General"/>
          <w:gallery w:val="placeholder"/>
        </w:category>
        <w:types>
          <w:type w:val="bbPlcHdr"/>
        </w:types>
        <w:behaviors>
          <w:behavior w:val="content"/>
        </w:behaviors>
        <w:guid w:val="{074A1642-6247-40D4-A92B-A4C77B91FBFA}"/>
      </w:docPartPr>
      <w:docPartBody>
        <w:p w:rsidR="00335DD1" w:rsidRDefault="00000000">
          <w:pPr>
            <w:pStyle w:val="B9C66E9398824606B352CD2F218FA9BA"/>
          </w:pPr>
          <w:r w:rsidRPr="00810DF6">
            <w:rPr>
              <w:lang w:bidi="en-GB"/>
            </w:rPr>
            <w:t>£0</w:t>
          </w:r>
        </w:p>
      </w:docPartBody>
    </w:docPart>
    <w:docPart>
      <w:docPartPr>
        <w:name w:val="1C9D9E5D34DC47618AA2FD7393D7D1F4"/>
        <w:category>
          <w:name w:val="General"/>
          <w:gallery w:val="placeholder"/>
        </w:category>
        <w:types>
          <w:type w:val="bbPlcHdr"/>
        </w:types>
        <w:behaviors>
          <w:behavior w:val="content"/>
        </w:behaviors>
        <w:guid w:val="{F8F4BDE8-A1C2-4F7A-90B9-9701FF4F3FD5}"/>
      </w:docPartPr>
      <w:docPartBody>
        <w:p w:rsidR="00335DD1" w:rsidRDefault="00000000">
          <w:pPr>
            <w:pStyle w:val="1C9D9E5D34DC47618AA2FD7393D7D1F4"/>
          </w:pPr>
          <w:r w:rsidRPr="00810DF6">
            <w:rPr>
              <w:lang w:bidi="en-GB"/>
            </w:rPr>
            <w:t>£0</w:t>
          </w:r>
        </w:p>
      </w:docPartBody>
    </w:docPart>
    <w:docPart>
      <w:docPartPr>
        <w:name w:val="6DB83AA5B8144F52A3E0A1EF793AF31B"/>
        <w:category>
          <w:name w:val="General"/>
          <w:gallery w:val="placeholder"/>
        </w:category>
        <w:types>
          <w:type w:val="bbPlcHdr"/>
        </w:types>
        <w:behaviors>
          <w:behavior w:val="content"/>
        </w:behaviors>
        <w:guid w:val="{827305C7-4628-470D-A6D6-03883A251686}"/>
      </w:docPartPr>
      <w:docPartBody>
        <w:p w:rsidR="00335DD1" w:rsidRDefault="00000000">
          <w:pPr>
            <w:pStyle w:val="6DB83AA5B8144F52A3E0A1EF793AF31B"/>
          </w:pPr>
          <w:r w:rsidRPr="00810DF6">
            <w:rPr>
              <w:lang w:bidi="en-GB"/>
            </w:rPr>
            <w:t>Security deposit(s)</w:t>
          </w:r>
        </w:p>
      </w:docPartBody>
    </w:docPart>
    <w:docPart>
      <w:docPartPr>
        <w:name w:val="ACD74B0C5F474B9E84A1ACC7270905B9"/>
        <w:category>
          <w:name w:val="General"/>
          <w:gallery w:val="placeholder"/>
        </w:category>
        <w:types>
          <w:type w:val="bbPlcHdr"/>
        </w:types>
        <w:behaviors>
          <w:behavior w:val="content"/>
        </w:behaviors>
        <w:guid w:val="{E680C438-054E-440F-99FB-D7B7CED5DDBA}"/>
      </w:docPartPr>
      <w:docPartBody>
        <w:p w:rsidR="00335DD1" w:rsidRDefault="00000000">
          <w:pPr>
            <w:pStyle w:val="ACD74B0C5F474B9E84A1ACC7270905B9"/>
          </w:pPr>
          <w:r w:rsidRPr="00810DF6">
            <w:rPr>
              <w:lang w:bidi="en-GB"/>
            </w:rPr>
            <w:t>£0</w:t>
          </w:r>
        </w:p>
      </w:docPartBody>
    </w:docPart>
    <w:docPart>
      <w:docPartPr>
        <w:name w:val="4B1EF57971444D768AB33E7436096036"/>
        <w:category>
          <w:name w:val="General"/>
          <w:gallery w:val="placeholder"/>
        </w:category>
        <w:types>
          <w:type w:val="bbPlcHdr"/>
        </w:types>
        <w:behaviors>
          <w:behavior w:val="content"/>
        </w:behaviors>
        <w:guid w:val="{C40B3735-2DA9-47C8-86AB-39D9EC389727}"/>
      </w:docPartPr>
      <w:docPartBody>
        <w:p w:rsidR="00335DD1" w:rsidRDefault="00000000">
          <w:pPr>
            <w:pStyle w:val="4B1EF57971444D768AB33E7436096036"/>
          </w:pPr>
          <w:r w:rsidRPr="00810DF6">
            <w:rPr>
              <w:lang w:bidi="en-GB"/>
            </w:rPr>
            <w:t>£0</w:t>
          </w:r>
        </w:p>
      </w:docPartBody>
    </w:docPart>
    <w:docPart>
      <w:docPartPr>
        <w:name w:val="4726FC026C99444B80874C1E9403D1FB"/>
        <w:category>
          <w:name w:val="General"/>
          <w:gallery w:val="placeholder"/>
        </w:category>
        <w:types>
          <w:type w:val="bbPlcHdr"/>
        </w:types>
        <w:behaviors>
          <w:behavior w:val="content"/>
        </w:behaviors>
        <w:guid w:val="{DDDEBF1D-22D3-4C9B-87BD-80922F093966}"/>
      </w:docPartPr>
      <w:docPartBody>
        <w:p w:rsidR="00335DD1" w:rsidRDefault="00000000">
          <w:pPr>
            <w:pStyle w:val="4726FC026C99444B80874C1E9403D1FB"/>
          </w:pPr>
          <w:r w:rsidRPr="00810DF6">
            <w:rPr>
              <w:lang w:bidi="en-GB"/>
            </w:rPr>
            <w:t>£0</w:t>
          </w:r>
        </w:p>
      </w:docPartBody>
    </w:docPart>
    <w:docPart>
      <w:docPartPr>
        <w:name w:val="2151048DD4CF4FB49C03F123677F6DE7"/>
        <w:category>
          <w:name w:val="General"/>
          <w:gallery w:val="placeholder"/>
        </w:category>
        <w:types>
          <w:type w:val="bbPlcHdr"/>
        </w:types>
        <w:behaviors>
          <w:behavior w:val="content"/>
        </w:behaviors>
        <w:guid w:val="{33D92685-B226-439E-912B-AD21C2AB1EF4}"/>
      </w:docPartPr>
      <w:docPartBody>
        <w:p w:rsidR="00335DD1" w:rsidRDefault="00000000">
          <w:pPr>
            <w:pStyle w:val="2151048DD4CF4FB49C03F123677F6DE7"/>
          </w:pPr>
          <w:r w:rsidRPr="00810DF6">
            <w:rPr>
              <w:lang w:bidi="en-GB"/>
            </w:rPr>
            <w:t>Business licences/Permits/Fees</w:t>
          </w:r>
        </w:p>
      </w:docPartBody>
    </w:docPart>
    <w:docPart>
      <w:docPartPr>
        <w:name w:val="9737B0E89B9C43D5909DD1DFAA0E6A72"/>
        <w:category>
          <w:name w:val="General"/>
          <w:gallery w:val="placeholder"/>
        </w:category>
        <w:types>
          <w:type w:val="bbPlcHdr"/>
        </w:types>
        <w:behaviors>
          <w:behavior w:val="content"/>
        </w:behaviors>
        <w:guid w:val="{17BEEED9-1631-4A5E-B76B-1B8DB2D4B31C}"/>
      </w:docPartPr>
      <w:docPartBody>
        <w:p w:rsidR="00335DD1" w:rsidRDefault="00000000">
          <w:pPr>
            <w:pStyle w:val="9737B0E89B9C43D5909DD1DFAA0E6A72"/>
          </w:pPr>
          <w:r w:rsidRPr="00810DF6">
            <w:rPr>
              <w:lang w:bidi="en-GB"/>
            </w:rPr>
            <w:t>£0</w:t>
          </w:r>
        </w:p>
      </w:docPartBody>
    </w:docPart>
    <w:docPart>
      <w:docPartPr>
        <w:name w:val="364A3946C10A44FBAC79A864CBC7876F"/>
        <w:category>
          <w:name w:val="General"/>
          <w:gallery w:val="placeholder"/>
        </w:category>
        <w:types>
          <w:type w:val="bbPlcHdr"/>
        </w:types>
        <w:behaviors>
          <w:behavior w:val="content"/>
        </w:behaviors>
        <w:guid w:val="{7F5A9322-3302-467F-ACFA-2BA092203C2C}"/>
      </w:docPartPr>
      <w:docPartBody>
        <w:p w:rsidR="00335DD1" w:rsidRDefault="00000000">
          <w:pPr>
            <w:pStyle w:val="364A3946C10A44FBAC79A864CBC7876F"/>
          </w:pPr>
          <w:r w:rsidRPr="00810DF6">
            <w:rPr>
              <w:lang w:bidi="en-GB"/>
            </w:rPr>
            <w:t>£5,000</w:t>
          </w:r>
        </w:p>
      </w:docPartBody>
    </w:docPart>
    <w:docPart>
      <w:docPartPr>
        <w:name w:val="EA6BE328D5FF4664BB680D1022B4BBA9"/>
        <w:category>
          <w:name w:val="General"/>
          <w:gallery w:val="placeholder"/>
        </w:category>
        <w:types>
          <w:type w:val="bbPlcHdr"/>
        </w:types>
        <w:behaviors>
          <w:behavior w:val="content"/>
        </w:behaviors>
        <w:guid w:val="{5EB5E8A2-358D-46ED-9607-3458F85FE52B}"/>
      </w:docPartPr>
      <w:docPartBody>
        <w:p w:rsidR="00335DD1" w:rsidRDefault="00000000">
          <w:pPr>
            <w:pStyle w:val="EA6BE328D5FF4664BB680D1022B4BBA9"/>
          </w:pPr>
          <w:r w:rsidRPr="00810DF6">
            <w:rPr>
              <w:lang w:bidi="en-GB"/>
            </w:rPr>
            <w:t>£5,000</w:t>
          </w:r>
        </w:p>
      </w:docPartBody>
    </w:docPart>
    <w:docPart>
      <w:docPartPr>
        <w:name w:val="6338CE9EEB844C869F30BC3DE6A048AA"/>
        <w:category>
          <w:name w:val="General"/>
          <w:gallery w:val="placeholder"/>
        </w:category>
        <w:types>
          <w:type w:val="bbPlcHdr"/>
        </w:types>
        <w:behaviors>
          <w:behavior w:val="content"/>
        </w:behaviors>
        <w:guid w:val="{7FAC5E6E-FCF4-4075-9D3A-62A9C3D9613A}"/>
      </w:docPartPr>
      <w:docPartBody>
        <w:p w:rsidR="00335DD1" w:rsidRDefault="00000000">
          <w:pPr>
            <w:pStyle w:val="6338CE9EEB844C869F30BC3DE6A048AA"/>
          </w:pPr>
          <w:r w:rsidRPr="00810DF6">
            <w:rPr>
              <w:lang w:bidi="en-GB"/>
            </w:rPr>
            <w:t>Professional Services - Legal, Accounting</w:t>
          </w:r>
        </w:p>
      </w:docPartBody>
    </w:docPart>
    <w:docPart>
      <w:docPartPr>
        <w:name w:val="0B428364E52A42BBA7C3A2859F695FE0"/>
        <w:category>
          <w:name w:val="General"/>
          <w:gallery w:val="placeholder"/>
        </w:category>
        <w:types>
          <w:type w:val="bbPlcHdr"/>
        </w:types>
        <w:behaviors>
          <w:behavior w:val="content"/>
        </w:behaviors>
        <w:guid w:val="{F05D9DAD-9152-4476-87EF-4A0E3B644B79}"/>
      </w:docPartPr>
      <w:docPartBody>
        <w:p w:rsidR="00335DD1" w:rsidRDefault="00000000">
          <w:pPr>
            <w:pStyle w:val="0B428364E52A42BBA7C3A2859F695FE0"/>
          </w:pPr>
          <w:r w:rsidRPr="00810DF6">
            <w:rPr>
              <w:lang w:bidi="en-GB"/>
            </w:rPr>
            <w:t>£0</w:t>
          </w:r>
        </w:p>
      </w:docPartBody>
    </w:docPart>
    <w:docPart>
      <w:docPartPr>
        <w:name w:val="890B93532F6A4BCAAB25FB6053766191"/>
        <w:category>
          <w:name w:val="General"/>
          <w:gallery w:val="placeholder"/>
        </w:category>
        <w:types>
          <w:type w:val="bbPlcHdr"/>
        </w:types>
        <w:behaviors>
          <w:behavior w:val="content"/>
        </w:behaviors>
        <w:guid w:val="{4C8AD23D-EF47-4167-BA71-7EA2F1712DC5}"/>
      </w:docPartPr>
      <w:docPartBody>
        <w:p w:rsidR="00335DD1" w:rsidRDefault="00000000">
          <w:pPr>
            <w:pStyle w:val="890B93532F6A4BCAAB25FB6053766191"/>
          </w:pPr>
          <w:r w:rsidRPr="00810DF6">
            <w:rPr>
              <w:lang w:bidi="en-GB"/>
            </w:rPr>
            <w:t>£1,500</w:t>
          </w:r>
        </w:p>
      </w:docPartBody>
    </w:docPart>
    <w:docPart>
      <w:docPartPr>
        <w:name w:val="C87DDA7465484C4E9080592B1DAC69E1"/>
        <w:category>
          <w:name w:val="General"/>
          <w:gallery w:val="placeholder"/>
        </w:category>
        <w:types>
          <w:type w:val="bbPlcHdr"/>
        </w:types>
        <w:behaviors>
          <w:behavior w:val="content"/>
        </w:behaviors>
        <w:guid w:val="{98BF3E2D-6D5A-4F08-A2C0-9D01906AD3A2}"/>
      </w:docPartPr>
      <w:docPartBody>
        <w:p w:rsidR="00335DD1" w:rsidRDefault="00000000">
          <w:pPr>
            <w:pStyle w:val="C87DDA7465484C4E9080592B1DAC69E1"/>
          </w:pPr>
          <w:r w:rsidRPr="00810DF6">
            <w:rPr>
              <w:lang w:bidi="en-GB"/>
            </w:rPr>
            <w:t>£1,500</w:t>
          </w:r>
        </w:p>
      </w:docPartBody>
    </w:docPart>
    <w:docPart>
      <w:docPartPr>
        <w:name w:val="E0DEB35ADCFB4BFFB79D65A201BF75DF"/>
        <w:category>
          <w:name w:val="General"/>
          <w:gallery w:val="placeholder"/>
        </w:category>
        <w:types>
          <w:type w:val="bbPlcHdr"/>
        </w:types>
        <w:behaviors>
          <w:behavior w:val="content"/>
        </w:behaviors>
        <w:guid w:val="{3F0369E7-A551-4CCD-84BF-5A4734D8F133}"/>
      </w:docPartPr>
      <w:docPartBody>
        <w:p w:rsidR="00335DD1" w:rsidRDefault="00000000">
          <w:pPr>
            <w:pStyle w:val="E0DEB35ADCFB4BFFB79D65A201BF75DF"/>
          </w:pPr>
          <w:r w:rsidRPr="00810DF6">
            <w:rPr>
              <w:lang w:bidi="en-GB"/>
            </w:rPr>
            <w:t>Consultant(s)</w:t>
          </w:r>
        </w:p>
      </w:docPartBody>
    </w:docPart>
    <w:docPart>
      <w:docPartPr>
        <w:name w:val="6DF51765E1D149668E47211D8CE30B2E"/>
        <w:category>
          <w:name w:val="General"/>
          <w:gallery w:val="placeholder"/>
        </w:category>
        <w:types>
          <w:type w:val="bbPlcHdr"/>
        </w:types>
        <w:behaviors>
          <w:behavior w:val="content"/>
        </w:behaviors>
        <w:guid w:val="{9A1EBB44-58B7-47D9-BABF-BA6156C2CCEA}"/>
      </w:docPartPr>
      <w:docPartBody>
        <w:p w:rsidR="00335DD1" w:rsidRDefault="00000000">
          <w:pPr>
            <w:pStyle w:val="6DF51765E1D149668E47211D8CE30B2E"/>
          </w:pPr>
          <w:r w:rsidRPr="00810DF6">
            <w:rPr>
              <w:lang w:bidi="en-GB"/>
            </w:rPr>
            <w:t>£0</w:t>
          </w:r>
        </w:p>
      </w:docPartBody>
    </w:docPart>
    <w:docPart>
      <w:docPartPr>
        <w:name w:val="73EFBA8865274CA09D23B5C57AD70602"/>
        <w:category>
          <w:name w:val="General"/>
          <w:gallery w:val="placeholder"/>
        </w:category>
        <w:types>
          <w:type w:val="bbPlcHdr"/>
        </w:types>
        <w:behaviors>
          <w:behavior w:val="content"/>
        </w:behaviors>
        <w:guid w:val="{7F4F173C-04EF-4931-A0CE-1DBA7BDEC89F}"/>
      </w:docPartPr>
      <w:docPartBody>
        <w:p w:rsidR="00335DD1" w:rsidRDefault="00000000">
          <w:pPr>
            <w:pStyle w:val="73EFBA8865274CA09D23B5C57AD70602"/>
          </w:pPr>
          <w:r w:rsidRPr="00810DF6">
            <w:rPr>
              <w:lang w:bidi="en-GB"/>
            </w:rPr>
            <w:t>£0</w:t>
          </w:r>
        </w:p>
      </w:docPartBody>
    </w:docPart>
    <w:docPart>
      <w:docPartPr>
        <w:name w:val="1B98271699B647E78CD3404579640686"/>
        <w:category>
          <w:name w:val="General"/>
          <w:gallery w:val="placeholder"/>
        </w:category>
        <w:types>
          <w:type w:val="bbPlcHdr"/>
        </w:types>
        <w:behaviors>
          <w:behavior w:val="content"/>
        </w:behaviors>
        <w:guid w:val="{9F24C134-676C-4722-B22D-F2961F7687FB}"/>
      </w:docPartPr>
      <w:docPartBody>
        <w:p w:rsidR="00335DD1" w:rsidRDefault="00000000">
          <w:pPr>
            <w:pStyle w:val="1B98271699B647E78CD3404579640686"/>
          </w:pPr>
          <w:r w:rsidRPr="00810DF6">
            <w:rPr>
              <w:lang w:bidi="en-GB"/>
            </w:rPr>
            <w:t>£0</w:t>
          </w:r>
        </w:p>
      </w:docPartBody>
    </w:docPart>
    <w:docPart>
      <w:docPartPr>
        <w:name w:val="986B916EA1A842AB9CBCF7640336D57A"/>
        <w:category>
          <w:name w:val="General"/>
          <w:gallery w:val="placeholder"/>
        </w:category>
        <w:types>
          <w:type w:val="bbPlcHdr"/>
        </w:types>
        <w:behaviors>
          <w:behavior w:val="content"/>
        </w:behaviors>
        <w:guid w:val="{87AF5AAF-5A57-4E87-8BED-74CA64B7312D}"/>
      </w:docPartPr>
      <w:docPartBody>
        <w:p w:rsidR="00335DD1" w:rsidRDefault="00000000">
          <w:pPr>
            <w:pStyle w:val="986B916EA1A842AB9CBCF7640336D57A"/>
          </w:pPr>
          <w:r w:rsidRPr="00810DF6">
            <w:rPr>
              <w:lang w:bidi="en-GB"/>
            </w:rPr>
            <w:t>Inventory</w:t>
          </w:r>
        </w:p>
      </w:docPartBody>
    </w:docPart>
    <w:docPart>
      <w:docPartPr>
        <w:name w:val="5338384E74CC41A3AB789D7CD876DEDA"/>
        <w:category>
          <w:name w:val="General"/>
          <w:gallery w:val="placeholder"/>
        </w:category>
        <w:types>
          <w:type w:val="bbPlcHdr"/>
        </w:types>
        <w:behaviors>
          <w:behavior w:val="content"/>
        </w:behaviors>
        <w:guid w:val="{2A1196A7-44B1-403D-9319-6D8E238463CD}"/>
      </w:docPartPr>
      <w:docPartBody>
        <w:p w:rsidR="00335DD1" w:rsidRDefault="00000000">
          <w:pPr>
            <w:pStyle w:val="5338384E74CC41A3AB789D7CD876DEDA"/>
          </w:pPr>
          <w:r w:rsidRPr="00810DF6">
            <w:rPr>
              <w:lang w:bidi="en-GB"/>
            </w:rPr>
            <w:t>£0</w:t>
          </w:r>
        </w:p>
      </w:docPartBody>
    </w:docPart>
    <w:docPart>
      <w:docPartPr>
        <w:name w:val="5A1E64ED923D4630A4C8D48B567913A9"/>
        <w:category>
          <w:name w:val="General"/>
          <w:gallery w:val="placeholder"/>
        </w:category>
        <w:types>
          <w:type w:val="bbPlcHdr"/>
        </w:types>
        <w:behaviors>
          <w:behavior w:val="content"/>
        </w:behaviors>
        <w:guid w:val="{4920258D-A33F-4ABD-BA2B-E900887D08EF}"/>
      </w:docPartPr>
      <w:docPartBody>
        <w:p w:rsidR="00335DD1" w:rsidRDefault="00000000">
          <w:pPr>
            <w:pStyle w:val="5A1E64ED923D4630A4C8D48B567913A9"/>
          </w:pPr>
          <w:r w:rsidRPr="00810DF6">
            <w:rPr>
              <w:lang w:bidi="en-GB"/>
            </w:rPr>
            <w:t>£0</w:t>
          </w:r>
        </w:p>
      </w:docPartBody>
    </w:docPart>
    <w:docPart>
      <w:docPartPr>
        <w:name w:val="29D3E330368B4D30BCB9A5B063CA9DBA"/>
        <w:category>
          <w:name w:val="General"/>
          <w:gallery w:val="placeholder"/>
        </w:category>
        <w:types>
          <w:type w:val="bbPlcHdr"/>
        </w:types>
        <w:behaviors>
          <w:behavior w:val="content"/>
        </w:behaviors>
        <w:guid w:val="{6A0B9871-9332-495F-9F28-8EA43CD72C19}"/>
      </w:docPartPr>
      <w:docPartBody>
        <w:p w:rsidR="00335DD1" w:rsidRDefault="00000000">
          <w:pPr>
            <w:pStyle w:val="29D3E330368B4D30BCB9A5B063CA9DBA"/>
          </w:pPr>
          <w:r w:rsidRPr="00810DF6">
            <w:rPr>
              <w:lang w:bidi="en-GB"/>
            </w:rPr>
            <w:t>£0</w:t>
          </w:r>
        </w:p>
      </w:docPartBody>
    </w:docPart>
    <w:docPart>
      <w:docPartPr>
        <w:name w:val="0B484B53331A4EE0B723A43B830C1B1A"/>
        <w:category>
          <w:name w:val="General"/>
          <w:gallery w:val="placeholder"/>
        </w:category>
        <w:types>
          <w:type w:val="bbPlcHdr"/>
        </w:types>
        <w:behaviors>
          <w:behavior w:val="content"/>
        </w:behaviors>
        <w:guid w:val="{1023409C-3BB1-4350-8583-2342B3CEE7E4}"/>
      </w:docPartPr>
      <w:docPartBody>
        <w:p w:rsidR="00335DD1" w:rsidRDefault="00000000">
          <w:pPr>
            <w:pStyle w:val="0B484B53331A4EE0B723A43B830C1B1A"/>
          </w:pPr>
          <w:r w:rsidRPr="00810DF6">
            <w:rPr>
              <w:lang w:bidi="en-GB"/>
            </w:rPr>
            <w:t>Cash on hand (working capital)</w:t>
          </w:r>
        </w:p>
      </w:docPartBody>
    </w:docPart>
    <w:docPart>
      <w:docPartPr>
        <w:name w:val="42E50E4B8263413EAE346AF5A914EB5A"/>
        <w:category>
          <w:name w:val="General"/>
          <w:gallery w:val="placeholder"/>
        </w:category>
        <w:types>
          <w:type w:val="bbPlcHdr"/>
        </w:types>
        <w:behaviors>
          <w:behavior w:val="content"/>
        </w:behaviors>
        <w:guid w:val="{5B424306-BC98-4D06-8AE5-8B284FFCE287}"/>
      </w:docPartPr>
      <w:docPartBody>
        <w:p w:rsidR="00335DD1" w:rsidRDefault="00000000">
          <w:pPr>
            <w:pStyle w:val="42E50E4B8263413EAE346AF5A914EB5A"/>
          </w:pPr>
          <w:r w:rsidRPr="00810DF6">
            <w:rPr>
              <w:lang w:bidi="en-GB"/>
            </w:rPr>
            <w:t>£0</w:t>
          </w:r>
        </w:p>
      </w:docPartBody>
    </w:docPart>
    <w:docPart>
      <w:docPartPr>
        <w:name w:val="43EA990C5BEF41EFBB55147CEDA21F41"/>
        <w:category>
          <w:name w:val="General"/>
          <w:gallery w:val="placeholder"/>
        </w:category>
        <w:types>
          <w:type w:val="bbPlcHdr"/>
        </w:types>
        <w:behaviors>
          <w:behavior w:val="content"/>
        </w:behaviors>
        <w:guid w:val="{09EB7185-D283-41EF-9EB5-DCC19E0B17A9}"/>
      </w:docPartPr>
      <w:docPartBody>
        <w:p w:rsidR="00335DD1" w:rsidRDefault="00000000">
          <w:pPr>
            <w:pStyle w:val="43EA990C5BEF41EFBB55147CEDA21F41"/>
          </w:pPr>
          <w:r w:rsidRPr="00810DF6">
            <w:rPr>
              <w:lang w:bidi="en-GB"/>
            </w:rPr>
            <w:t>£1,000</w:t>
          </w:r>
        </w:p>
      </w:docPartBody>
    </w:docPart>
    <w:docPart>
      <w:docPartPr>
        <w:name w:val="A2B58EA532E84D0F96EDFD33EFC5B4DD"/>
        <w:category>
          <w:name w:val="General"/>
          <w:gallery w:val="placeholder"/>
        </w:category>
        <w:types>
          <w:type w:val="bbPlcHdr"/>
        </w:types>
        <w:behaviors>
          <w:behavior w:val="content"/>
        </w:behaviors>
        <w:guid w:val="{47E20AE0-8520-4284-B585-DF9F063330AD}"/>
      </w:docPartPr>
      <w:docPartBody>
        <w:p w:rsidR="00335DD1" w:rsidRDefault="00000000">
          <w:pPr>
            <w:pStyle w:val="A2B58EA532E84D0F96EDFD33EFC5B4DD"/>
          </w:pPr>
          <w:r w:rsidRPr="00810DF6">
            <w:rPr>
              <w:lang w:bidi="en-GB"/>
            </w:rPr>
            <w:t>£1,000</w:t>
          </w:r>
        </w:p>
      </w:docPartBody>
    </w:docPart>
    <w:docPart>
      <w:docPartPr>
        <w:name w:val="8534F0A2E8C74972A0F8FBE1B97FCF69"/>
        <w:category>
          <w:name w:val="General"/>
          <w:gallery w:val="placeholder"/>
        </w:category>
        <w:types>
          <w:type w:val="bbPlcHdr"/>
        </w:types>
        <w:behaviors>
          <w:behavior w:val="content"/>
        </w:behaviors>
        <w:guid w:val="{A3E256A5-356C-4CB5-911D-45EFDBEE9303}"/>
      </w:docPartPr>
      <w:docPartBody>
        <w:p w:rsidR="00335DD1" w:rsidRDefault="00000000">
          <w:pPr>
            <w:pStyle w:val="8534F0A2E8C74972A0F8FBE1B97FCF69"/>
          </w:pPr>
          <w:r w:rsidRPr="00810DF6">
            <w:rPr>
              <w:lang w:bidi="en-GB"/>
            </w:rPr>
            <w:t>Miscellaneous</w:t>
          </w:r>
        </w:p>
      </w:docPartBody>
    </w:docPart>
    <w:docPart>
      <w:docPartPr>
        <w:name w:val="1C8C0CFA6DC745FE86F63B2CE6F13A9D"/>
        <w:category>
          <w:name w:val="General"/>
          <w:gallery w:val="placeholder"/>
        </w:category>
        <w:types>
          <w:type w:val="bbPlcHdr"/>
        </w:types>
        <w:behaviors>
          <w:behavior w:val="content"/>
        </w:behaviors>
        <w:guid w:val="{F9F27824-A5D9-432D-B04C-184324C1D29D}"/>
      </w:docPartPr>
      <w:docPartBody>
        <w:p w:rsidR="00335DD1" w:rsidRDefault="00000000">
          <w:pPr>
            <w:pStyle w:val="1C8C0CFA6DC745FE86F63B2CE6F13A9D"/>
          </w:pPr>
          <w:r w:rsidRPr="00810DF6">
            <w:rPr>
              <w:lang w:bidi="en-GB"/>
            </w:rPr>
            <w:t>£0</w:t>
          </w:r>
        </w:p>
      </w:docPartBody>
    </w:docPart>
    <w:docPart>
      <w:docPartPr>
        <w:name w:val="165ED8D500474434951B2894BDBBA7FA"/>
        <w:category>
          <w:name w:val="General"/>
          <w:gallery w:val="placeholder"/>
        </w:category>
        <w:types>
          <w:type w:val="bbPlcHdr"/>
        </w:types>
        <w:behaviors>
          <w:behavior w:val="content"/>
        </w:behaviors>
        <w:guid w:val="{B8284260-CAED-4954-833D-5DB6DB953808}"/>
      </w:docPartPr>
      <w:docPartBody>
        <w:p w:rsidR="00335DD1" w:rsidRDefault="00000000">
          <w:pPr>
            <w:pStyle w:val="165ED8D500474434951B2894BDBBA7FA"/>
          </w:pPr>
          <w:r w:rsidRPr="00810DF6">
            <w:rPr>
              <w:lang w:bidi="en-GB"/>
            </w:rPr>
            <w:t>£2,000</w:t>
          </w:r>
        </w:p>
      </w:docPartBody>
    </w:docPart>
    <w:docPart>
      <w:docPartPr>
        <w:name w:val="F55D64C4DF3443EAB6595A46CB201732"/>
        <w:category>
          <w:name w:val="General"/>
          <w:gallery w:val="placeholder"/>
        </w:category>
        <w:types>
          <w:type w:val="bbPlcHdr"/>
        </w:types>
        <w:behaviors>
          <w:behavior w:val="content"/>
        </w:behaviors>
        <w:guid w:val="{385D0A01-4093-4CF8-9101-AF2B56BC79B7}"/>
      </w:docPartPr>
      <w:docPartBody>
        <w:p w:rsidR="00335DD1" w:rsidRDefault="00000000">
          <w:pPr>
            <w:pStyle w:val="F55D64C4DF3443EAB6595A46CB201732"/>
          </w:pPr>
          <w:r w:rsidRPr="00810DF6">
            <w:rPr>
              <w:lang w:bidi="en-GB"/>
            </w:rPr>
            <w:t>£2,000</w:t>
          </w:r>
        </w:p>
      </w:docPartBody>
    </w:docPart>
    <w:docPart>
      <w:docPartPr>
        <w:name w:val="D3C0A2CE7C0D48B18A1765DD425D6F90"/>
        <w:category>
          <w:name w:val="General"/>
          <w:gallery w:val="placeholder"/>
        </w:category>
        <w:types>
          <w:type w:val="bbPlcHdr"/>
        </w:types>
        <w:behaviors>
          <w:behavior w:val="content"/>
        </w:behaviors>
        <w:guid w:val="{D30E12B7-DD27-4DE0-A3D9-6FB230FF20D5}"/>
      </w:docPartPr>
      <w:docPartBody>
        <w:p w:rsidR="00335DD1" w:rsidRDefault="00000000">
          <w:pPr>
            <w:pStyle w:val="D3C0A2CE7C0D48B18A1765DD425D6F90"/>
          </w:pPr>
          <w:r w:rsidRPr="00810DF6">
            <w:rPr>
              <w:lang w:bidi="en-GB"/>
            </w:rPr>
            <w:t>ESTIMATED START-UP BUDGET</w:t>
          </w:r>
        </w:p>
      </w:docPartBody>
    </w:docPart>
    <w:docPart>
      <w:docPartPr>
        <w:name w:val="2AD02699A7E949498A34012D9C573AC0"/>
        <w:category>
          <w:name w:val="General"/>
          <w:gallery w:val="placeholder"/>
        </w:category>
        <w:types>
          <w:type w:val="bbPlcHdr"/>
        </w:types>
        <w:behaviors>
          <w:behavior w:val="content"/>
        </w:behaviors>
        <w:guid w:val="{2A5F8CC3-E15A-41B6-8D4D-793A087C9C60}"/>
      </w:docPartPr>
      <w:docPartBody>
        <w:p w:rsidR="00335DD1" w:rsidRDefault="00000000">
          <w:pPr>
            <w:pStyle w:val="2AD02699A7E949498A34012D9C573AC0"/>
          </w:pPr>
          <w:r w:rsidRPr="00810DF6">
            <w:rPr>
              <w:lang w:bidi="en-GB"/>
            </w:rPr>
            <w:t>$26,472</w:t>
          </w:r>
        </w:p>
      </w:docPartBody>
    </w:docPart>
    <w:docPart>
      <w:docPartPr>
        <w:name w:val="234DA1063B114783978E651CBC9FCD46"/>
        <w:category>
          <w:name w:val="General"/>
          <w:gallery w:val="placeholder"/>
        </w:category>
        <w:types>
          <w:type w:val="bbPlcHdr"/>
        </w:types>
        <w:behaviors>
          <w:behavior w:val="content"/>
        </w:behaviors>
        <w:guid w:val="{3B8F0C02-A304-4CC2-8F37-37300FEB42F7}"/>
      </w:docPartPr>
      <w:docPartBody>
        <w:p w:rsidR="00335DD1" w:rsidRDefault="00000000">
          <w:pPr>
            <w:pStyle w:val="234DA1063B114783978E651CBC9FCD46"/>
          </w:pPr>
          <w:r w:rsidRPr="00810DF6">
            <w:rPr>
              <w:lang w:bidi="en-GB"/>
            </w:rPr>
            <w:t>*Based on part-time employees. This may change once you hit your growth benchmark.</w:t>
          </w:r>
        </w:p>
      </w:docPartBody>
    </w:docPart>
    <w:docPart>
      <w:docPartPr>
        <w:name w:val="708B66AA291F42E79D0F6670C168B3AC"/>
        <w:category>
          <w:name w:val="General"/>
          <w:gallery w:val="placeholder"/>
        </w:category>
        <w:types>
          <w:type w:val="bbPlcHdr"/>
        </w:types>
        <w:behaviors>
          <w:behavior w:val="content"/>
        </w:behaviors>
        <w:guid w:val="{240FCBDF-9688-47D1-B440-32C7C63A167B}"/>
      </w:docPartPr>
      <w:docPartBody>
        <w:p w:rsidR="00335DD1" w:rsidRDefault="00000000">
          <w:pPr>
            <w:pStyle w:val="708B66AA291F42E79D0F6670C168B3AC"/>
          </w:pPr>
          <w:r w:rsidRPr="00614293">
            <w:rPr>
              <w:b/>
              <w:lang w:bidi="en-GB"/>
            </w:rPr>
            <w:t>Projected profit and loss model:</w:t>
          </w:r>
        </w:p>
      </w:docPartBody>
    </w:docPart>
    <w:docPart>
      <w:docPartPr>
        <w:name w:val="5894777983DA4D7EA40A6CE3912E6E7A"/>
        <w:category>
          <w:name w:val="General"/>
          <w:gallery w:val="placeholder"/>
        </w:category>
        <w:types>
          <w:type w:val="bbPlcHdr"/>
        </w:types>
        <w:behaviors>
          <w:behavior w:val="content"/>
        </w:behaviors>
        <w:guid w:val="{CC93D095-8355-4E38-A54D-812D583CE87B}"/>
      </w:docPartPr>
      <w:docPartBody>
        <w:p w:rsidR="00335DD1" w:rsidRDefault="00000000">
          <w:pPr>
            <w:pStyle w:val="5894777983DA4D7EA40A6CE3912E6E7A"/>
          </w:pPr>
          <w:r w:rsidRPr="00614293">
            <w:rPr>
              <w:lang w:bidi="en-GB"/>
            </w:rPr>
            <w:t>The model below shows a sample of the projections a small business is forecasting for their first 12 months of operations. The top portion of the table shows projected sales and gross profit. This is a good place to begin creating the company’s sales forecast. The next section itemises the recurring expenses the business is projecting for the same months. These should be consistent with the estimated start-up costs completed in the prior section. At the bottom of this model, it will possible to see when the company is becoming profitable and what expense items are the most impactful to its profitability. There is a blank table in the Appendix to complete the business’ own start-up cost projections.</w:t>
          </w:r>
        </w:p>
      </w:docPartBody>
    </w:docPart>
    <w:docPart>
      <w:docPartPr>
        <w:name w:val="AF021008526C41D7BB382748F861B145"/>
        <w:category>
          <w:name w:val="General"/>
          <w:gallery w:val="placeholder"/>
        </w:category>
        <w:types>
          <w:type w:val="bbPlcHdr"/>
        </w:types>
        <w:behaviors>
          <w:behavior w:val="content"/>
        </w:behaviors>
        <w:guid w:val="{C13566B7-ACBD-4EBD-AA2C-B923374596BE}"/>
      </w:docPartPr>
      <w:docPartBody>
        <w:p w:rsidR="00335DD1" w:rsidRDefault="00000000">
          <w:pPr>
            <w:pStyle w:val="AF021008526C41D7BB382748F861B145"/>
          </w:pPr>
          <w:r w:rsidRPr="00810DF6">
            <w:rPr>
              <w:lang w:bidi="en-GB"/>
            </w:rPr>
            <w:t>START-UP COSTS</w:t>
          </w:r>
        </w:p>
      </w:docPartBody>
    </w:docPart>
    <w:docPart>
      <w:docPartPr>
        <w:name w:val="E5993D044CEF4BDCB28693F7FFBEC8F7"/>
        <w:category>
          <w:name w:val="General"/>
          <w:gallery w:val="placeholder"/>
        </w:category>
        <w:types>
          <w:type w:val="bbPlcHdr"/>
        </w:types>
        <w:behaviors>
          <w:behavior w:val="content"/>
        </w:behaviors>
        <w:guid w:val="{393A3EAF-1ACB-4653-BB74-478E720662CD}"/>
      </w:docPartPr>
      <w:docPartBody>
        <w:p w:rsidR="00335DD1" w:rsidRDefault="00000000">
          <w:pPr>
            <w:pStyle w:val="E5993D044CEF4BDCB28693F7FFBEC8F7"/>
          </w:pPr>
          <w:r w:rsidRPr="00810DF6">
            <w:rPr>
              <w:lang w:bidi="en-GB"/>
            </w:rPr>
            <w:t>Your Home-Based Agency</w:t>
          </w:r>
        </w:p>
      </w:docPartBody>
    </w:docPart>
    <w:docPart>
      <w:docPartPr>
        <w:name w:val="C2C7057A808042149105E742EAB15736"/>
        <w:category>
          <w:name w:val="General"/>
          <w:gallery w:val="placeholder"/>
        </w:category>
        <w:types>
          <w:type w:val="bbPlcHdr"/>
        </w:types>
        <w:behaviors>
          <w:behavior w:val="content"/>
        </w:behaviors>
        <w:guid w:val="{3D130CE9-5473-42E4-BB65-66EC48C488FF}"/>
      </w:docPartPr>
      <w:docPartBody>
        <w:p w:rsidR="00335DD1" w:rsidRDefault="00000000">
          <w:pPr>
            <w:pStyle w:val="C2C7057A808042149105E742EAB15736"/>
          </w:pPr>
          <w:r w:rsidRPr="00810DF6">
            <w:rPr>
              <w:lang w:bidi="en-GB"/>
            </w:rPr>
            <w:t>January 1, 2018</w:t>
          </w:r>
        </w:p>
      </w:docPartBody>
    </w:docPart>
    <w:docPart>
      <w:docPartPr>
        <w:name w:val="AB7174ACD9FF4E8CA1549D75221749EB"/>
        <w:category>
          <w:name w:val="General"/>
          <w:gallery w:val="placeholder"/>
        </w:category>
        <w:types>
          <w:type w:val="bbPlcHdr"/>
        </w:types>
        <w:behaviors>
          <w:behavior w:val="content"/>
        </w:behaviors>
        <w:guid w:val="{A548733E-AD16-4180-A5D9-196AB6DCA145}"/>
      </w:docPartPr>
      <w:docPartBody>
        <w:p w:rsidR="00335DD1" w:rsidRDefault="00000000">
          <w:pPr>
            <w:pStyle w:val="AB7174ACD9FF4E8CA1549D75221749EB"/>
          </w:pPr>
          <w:r w:rsidRPr="00810DF6">
            <w:rPr>
              <w:lang w:bidi="en-GB"/>
            </w:rPr>
            <w:t>INCOME</w:t>
          </w:r>
        </w:p>
      </w:docPartBody>
    </w:docPart>
    <w:docPart>
      <w:docPartPr>
        <w:name w:val="E065349767004F1BBCD4790DF8D939CD"/>
        <w:category>
          <w:name w:val="General"/>
          <w:gallery w:val="placeholder"/>
        </w:category>
        <w:types>
          <w:type w:val="bbPlcHdr"/>
        </w:types>
        <w:behaviors>
          <w:behavior w:val="content"/>
        </w:behaviors>
        <w:guid w:val="{ECAA70AB-0BC9-48D3-B379-92B6F7137AD6}"/>
      </w:docPartPr>
      <w:docPartBody>
        <w:p w:rsidR="00335DD1" w:rsidRDefault="00000000">
          <w:pPr>
            <w:pStyle w:val="E065349767004F1BBCD4790DF8D939CD"/>
          </w:pPr>
          <w:r w:rsidRPr="00810DF6">
            <w:rPr>
              <w:lang w:bidi="en-GB"/>
            </w:rPr>
            <w:t>JAN</w:t>
          </w:r>
        </w:p>
      </w:docPartBody>
    </w:docPart>
    <w:docPart>
      <w:docPartPr>
        <w:name w:val="838914FBE7B94EEF88E74E2820DCD000"/>
        <w:category>
          <w:name w:val="General"/>
          <w:gallery w:val="placeholder"/>
        </w:category>
        <w:types>
          <w:type w:val="bbPlcHdr"/>
        </w:types>
        <w:behaviors>
          <w:behavior w:val="content"/>
        </w:behaviors>
        <w:guid w:val="{1CFE38A6-CA25-4DB0-BE9C-A1B047AC9D59}"/>
      </w:docPartPr>
      <w:docPartBody>
        <w:p w:rsidR="00335DD1" w:rsidRDefault="00000000">
          <w:pPr>
            <w:pStyle w:val="838914FBE7B94EEF88E74E2820DCD000"/>
          </w:pPr>
          <w:r w:rsidRPr="00810DF6">
            <w:rPr>
              <w:lang w:bidi="en-GB"/>
            </w:rPr>
            <w:t>FEB</w:t>
          </w:r>
        </w:p>
      </w:docPartBody>
    </w:docPart>
    <w:docPart>
      <w:docPartPr>
        <w:name w:val="40F9AC1058094770A262C31CC070F823"/>
        <w:category>
          <w:name w:val="General"/>
          <w:gallery w:val="placeholder"/>
        </w:category>
        <w:types>
          <w:type w:val="bbPlcHdr"/>
        </w:types>
        <w:behaviors>
          <w:behavior w:val="content"/>
        </w:behaviors>
        <w:guid w:val="{00157186-F17E-4421-BBF8-3DB35F0E5641}"/>
      </w:docPartPr>
      <w:docPartBody>
        <w:p w:rsidR="00335DD1" w:rsidRDefault="00000000">
          <w:pPr>
            <w:pStyle w:val="40F9AC1058094770A262C31CC070F823"/>
          </w:pPr>
          <w:r w:rsidRPr="00810DF6">
            <w:rPr>
              <w:lang w:bidi="en-GB"/>
            </w:rPr>
            <w:t>MAR</w:t>
          </w:r>
        </w:p>
      </w:docPartBody>
    </w:docPart>
    <w:docPart>
      <w:docPartPr>
        <w:name w:val="14EDA4196E37459993B923678D171B16"/>
        <w:category>
          <w:name w:val="General"/>
          <w:gallery w:val="placeholder"/>
        </w:category>
        <w:types>
          <w:type w:val="bbPlcHdr"/>
        </w:types>
        <w:behaviors>
          <w:behavior w:val="content"/>
        </w:behaviors>
        <w:guid w:val="{F6CE5A8A-CCF0-4BB4-9D16-D22A306B5860}"/>
      </w:docPartPr>
      <w:docPartBody>
        <w:p w:rsidR="00335DD1" w:rsidRDefault="00000000">
          <w:pPr>
            <w:pStyle w:val="14EDA4196E37459993B923678D171B16"/>
          </w:pPr>
          <w:r w:rsidRPr="00810DF6">
            <w:rPr>
              <w:lang w:bidi="en-GB"/>
            </w:rPr>
            <w:t>APR</w:t>
          </w:r>
        </w:p>
      </w:docPartBody>
    </w:docPart>
    <w:docPart>
      <w:docPartPr>
        <w:name w:val="3D8E2B6BA1C04B448109BD1FCB0C1578"/>
        <w:category>
          <w:name w:val="General"/>
          <w:gallery w:val="placeholder"/>
        </w:category>
        <w:types>
          <w:type w:val="bbPlcHdr"/>
        </w:types>
        <w:behaviors>
          <w:behavior w:val="content"/>
        </w:behaviors>
        <w:guid w:val="{95A6A861-7A27-4534-BD50-B266704F4D35}"/>
      </w:docPartPr>
      <w:docPartBody>
        <w:p w:rsidR="00335DD1" w:rsidRDefault="00000000">
          <w:pPr>
            <w:pStyle w:val="3D8E2B6BA1C04B448109BD1FCB0C1578"/>
          </w:pPr>
          <w:r w:rsidRPr="00810DF6">
            <w:rPr>
              <w:lang w:bidi="en-GB"/>
            </w:rPr>
            <w:t>MAY</w:t>
          </w:r>
        </w:p>
      </w:docPartBody>
    </w:docPart>
    <w:docPart>
      <w:docPartPr>
        <w:name w:val="C9E43BFDCE404ACDBDE229F7FDD50EB9"/>
        <w:category>
          <w:name w:val="General"/>
          <w:gallery w:val="placeholder"/>
        </w:category>
        <w:types>
          <w:type w:val="bbPlcHdr"/>
        </w:types>
        <w:behaviors>
          <w:behavior w:val="content"/>
        </w:behaviors>
        <w:guid w:val="{FA19A99A-055F-4A41-B2A8-45C102F63EFD}"/>
      </w:docPartPr>
      <w:docPartBody>
        <w:p w:rsidR="00335DD1" w:rsidRDefault="00000000">
          <w:pPr>
            <w:pStyle w:val="C9E43BFDCE404ACDBDE229F7FDD50EB9"/>
          </w:pPr>
          <w:r w:rsidRPr="00810DF6">
            <w:rPr>
              <w:lang w:bidi="en-GB"/>
            </w:rPr>
            <w:t>JUN</w:t>
          </w:r>
        </w:p>
      </w:docPartBody>
    </w:docPart>
    <w:docPart>
      <w:docPartPr>
        <w:name w:val="A2EF7045742F4766919E0872BD3EAD35"/>
        <w:category>
          <w:name w:val="General"/>
          <w:gallery w:val="placeholder"/>
        </w:category>
        <w:types>
          <w:type w:val="bbPlcHdr"/>
        </w:types>
        <w:behaviors>
          <w:behavior w:val="content"/>
        </w:behaviors>
        <w:guid w:val="{FA694F1D-2849-49B5-8F13-CE9C406D528D}"/>
      </w:docPartPr>
      <w:docPartBody>
        <w:p w:rsidR="00335DD1" w:rsidRDefault="00000000">
          <w:pPr>
            <w:pStyle w:val="A2EF7045742F4766919E0872BD3EAD35"/>
          </w:pPr>
          <w:r w:rsidRPr="00810DF6">
            <w:rPr>
              <w:lang w:bidi="en-GB"/>
            </w:rPr>
            <w:t>JUL</w:t>
          </w:r>
        </w:p>
      </w:docPartBody>
    </w:docPart>
    <w:docPart>
      <w:docPartPr>
        <w:name w:val="B05636AC43AF48B28A84E960A0D6D305"/>
        <w:category>
          <w:name w:val="General"/>
          <w:gallery w:val="placeholder"/>
        </w:category>
        <w:types>
          <w:type w:val="bbPlcHdr"/>
        </w:types>
        <w:behaviors>
          <w:behavior w:val="content"/>
        </w:behaviors>
        <w:guid w:val="{ACC45A3D-D961-49DB-98AF-9E932EFA3D69}"/>
      </w:docPartPr>
      <w:docPartBody>
        <w:p w:rsidR="00335DD1" w:rsidRDefault="00000000">
          <w:pPr>
            <w:pStyle w:val="B05636AC43AF48B28A84E960A0D6D305"/>
          </w:pPr>
          <w:r w:rsidRPr="00810DF6">
            <w:rPr>
              <w:lang w:bidi="en-GB"/>
            </w:rPr>
            <w:t>AUG</w:t>
          </w:r>
        </w:p>
      </w:docPartBody>
    </w:docPart>
    <w:docPart>
      <w:docPartPr>
        <w:name w:val="E636391C688943C5A4D6BD06016534E7"/>
        <w:category>
          <w:name w:val="General"/>
          <w:gallery w:val="placeholder"/>
        </w:category>
        <w:types>
          <w:type w:val="bbPlcHdr"/>
        </w:types>
        <w:behaviors>
          <w:behavior w:val="content"/>
        </w:behaviors>
        <w:guid w:val="{8FA08DF6-B6D8-414F-BC2F-6FF94F09F7B0}"/>
      </w:docPartPr>
      <w:docPartBody>
        <w:p w:rsidR="00335DD1" w:rsidRDefault="00000000">
          <w:pPr>
            <w:pStyle w:val="E636391C688943C5A4D6BD06016534E7"/>
          </w:pPr>
          <w:r w:rsidRPr="00810DF6">
            <w:rPr>
              <w:lang w:bidi="en-GB"/>
            </w:rPr>
            <w:t>SEP</w:t>
          </w:r>
        </w:p>
      </w:docPartBody>
    </w:docPart>
    <w:docPart>
      <w:docPartPr>
        <w:name w:val="8D2B8CD6C5D34A86825D56DFEB81D029"/>
        <w:category>
          <w:name w:val="General"/>
          <w:gallery w:val="placeholder"/>
        </w:category>
        <w:types>
          <w:type w:val="bbPlcHdr"/>
        </w:types>
        <w:behaviors>
          <w:behavior w:val="content"/>
        </w:behaviors>
        <w:guid w:val="{B4AA7CFE-E4B9-40E4-9C79-E11D48BB9693}"/>
      </w:docPartPr>
      <w:docPartBody>
        <w:p w:rsidR="00335DD1" w:rsidRDefault="00000000">
          <w:pPr>
            <w:pStyle w:val="8D2B8CD6C5D34A86825D56DFEB81D029"/>
          </w:pPr>
          <w:r w:rsidRPr="00810DF6">
            <w:rPr>
              <w:lang w:bidi="en-GB"/>
            </w:rPr>
            <w:t>OCT</w:t>
          </w:r>
        </w:p>
      </w:docPartBody>
    </w:docPart>
    <w:docPart>
      <w:docPartPr>
        <w:name w:val="D7C6A648471240588287B3331DDAAEC4"/>
        <w:category>
          <w:name w:val="General"/>
          <w:gallery w:val="placeholder"/>
        </w:category>
        <w:types>
          <w:type w:val="bbPlcHdr"/>
        </w:types>
        <w:behaviors>
          <w:behavior w:val="content"/>
        </w:behaviors>
        <w:guid w:val="{A808C1A9-1F07-4D60-B6FA-533813EF4F23}"/>
      </w:docPartPr>
      <w:docPartBody>
        <w:p w:rsidR="00335DD1" w:rsidRDefault="00000000">
          <w:pPr>
            <w:pStyle w:val="D7C6A648471240588287B3331DDAAEC4"/>
          </w:pPr>
          <w:r w:rsidRPr="00810DF6">
            <w:rPr>
              <w:lang w:bidi="en-GB"/>
            </w:rPr>
            <w:t>NOV</w:t>
          </w:r>
        </w:p>
      </w:docPartBody>
    </w:docPart>
    <w:docPart>
      <w:docPartPr>
        <w:name w:val="4B2856A8155A4B7491ECB3D57811AE90"/>
        <w:category>
          <w:name w:val="General"/>
          <w:gallery w:val="placeholder"/>
        </w:category>
        <w:types>
          <w:type w:val="bbPlcHdr"/>
        </w:types>
        <w:behaviors>
          <w:behavior w:val="content"/>
        </w:behaviors>
        <w:guid w:val="{CBCC2052-B03B-4F23-A826-84A780811F61}"/>
      </w:docPartPr>
      <w:docPartBody>
        <w:p w:rsidR="00335DD1" w:rsidRDefault="00000000">
          <w:pPr>
            <w:pStyle w:val="4B2856A8155A4B7491ECB3D57811AE90"/>
          </w:pPr>
          <w:r w:rsidRPr="00810DF6">
            <w:rPr>
              <w:lang w:bidi="en-GB"/>
            </w:rPr>
            <w:t>DEC</w:t>
          </w:r>
        </w:p>
      </w:docPartBody>
    </w:docPart>
    <w:docPart>
      <w:docPartPr>
        <w:name w:val="00E51B16B35B4DAF911A3093B827835F"/>
        <w:category>
          <w:name w:val="General"/>
          <w:gallery w:val="placeholder"/>
        </w:category>
        <w:types>
          <w:type w:val="bbPlcHdr"/>
        </w:types>
        <w:behaviors>
          <w:behavior w:val="content"/>
        </w:behaviors>
        <w:guid w:val="{A1475D4B-29F7-4627-9A52-FABB359D2B83}"/>
      </w:docPartPr>
      <w:docPartBody>
        <w:p w:rsidR="00335DD1" w:rsidRDefault="00000000">
          <w:pPr>
            <w:pStyle w:val="00E51B16B35B4DAF911A3093B827835F"/>
          </w:pPr>
          <w:r w:rsidRPr="00810DF6">
            <w:rPr>
              <w:lang w:bidi="en-GB"/>
            </w:rPr>
            <w:t>YTD</w:t>
          </w:r>
        </w:p>
      </w:docPartBody>
    </w:docPart>
    <w:docPart>
      <w:docPartPr>
        <w:name w:val="BB8A8B2F72404BA9ABCB015EC03C02E2"/>
        <w:category>
          <w:name w:val="General"/>
          <w:gallery w:val="placeholder"/>
        </w:category>
        <w:types>
          <w:type w:val="bbPlcHdr"/>
        </w:types>
        <w:behaviors>
          <w:behavior w:val="content"/>
        </w:behaviors>
        <w:guid w:val="{BEEAC8B5-EFA3-4F28-8F21-B43C19C8EF0F}"/>
      </w:docPartPr>
      <w:docPartBody>
        <w:p w:rsidR="00335DD1" w:rsidRDefault="00000000">
          <w:pPr>
            <w:pStyle w:val="BB8A8B2F72404BA9ABCB015EC03C02E2"/>
          </w:pPr>
          <w:r w:rsidRPr="00810DF6">
            <w:rPr>
              <w:lang w:bidi="en-GB"/>
            </w:rPr>
            <w:t>Estimated Sales</w:t>
          </w:r>
        </w:p>
      </w:docPartBody>
    </w:docPart>
    <w:docPart>
      <w:docPartPr>
        <w:name w:val="84D3539AACDF4D4B81410CF6A7A4B7D3"/>
        <w:category>
          <w:name w:val="General"/>
          <w:gallery w:val="placeholder"/>
        </w:category>
        <w:types>
          <w:type w:val="bbPlcHdr"/>
        </w:types>
        <w:behaviors>
          <w:behavior w:val="content"/>
        </w:behaviors>
        <w:guid w:val="{BC3F6984-176F-4C1B-A180-69429AC64734}"/>
      </w:docPartPr>
      <w:docPartBody>
        <w:p w:rsidR="00335DD1" w:rsidRDefault="00000000">
          <w:pPr>
            <w:pStyle w:val="84D3539AACDF4D4B81410CF6A7A4B7D3"/>
          </w:pPr>
          <w:r w:rsidRPr="00810DF6">
            <w:rPr>
              <w:lang w:bidi="en-GB"/>
            </w:rPr>
            <w:t>£5,000</w:t>
          </w:r>
        </w:p>
      </w:docPartBody>
    </w:docPart>
    <w:docPart>
      <w:docPartPr>
        <w:name w:val="007B8B60B51B40D4A0B53291DEA060D8"/>
        <w:category>
          <w:name w:val="General"/>
          <w:gallery w:val="placeholder"/>
        </w:category>
        <w:types>
          <w:type w:val="bbPlcHdr"/>
        </w:types>
        <w:behaviors>
          <w:behavior w:val="content"/>
        </w:behaviors>
        <w:guid w:val="{BAB875E8-2538-40D4-A4F2-71635D735C61}"/>
      </w:docPartPr>
      <w:docPartBody>
        <w:p w:rsidR="00335DD1" w:rsidRDefault="00000000">
          <w:pPr>
            <w:pStyle w:val="007B8B60B51B40D4A0B53291DEA060D8"/>
          </w:pPr>
          <w:r w:rsidRPr="00810DF6">
            <w:rPr>
              <w:lang w:bidi="en-GB"/>
            </w:rPr>
            <w:t>$13,000</w:t>
          </w:r>
        </w:p>
      </w:docPartBody>
    </w:docPart>
    <w:docPart>
      <w:docPartPr>
        <w:name w:val="B3EE9242E01A4C0A98307D4F4815707C"/>
        <w:category>
          <w:name w:val="General"/>
          <w:gallery w:val="placeholder"/>
        </w:category>
        <w:types>
          <w:type w:val="bbPlcHdr"/>
        </w:types>
        <w:behaviors>
          <w:behavior w:val="content"/>
        </w:behaviors>
        <w:guid w:val="{C76EAA4E-08F0-4546-ACD8-91D0F191DE38}"/>
      </w:docPartPr>
      <w:docPartBody>
        <w:p w:rsidR="00335DD1" w:rsidRDefault="00000000">
          <w:pPr>
            <w:pStyle w:val="B3EE9242E01A4C0A98307D4F4815707C"/>
          </w:pPr>
          <w:r w:rsidRPr="00810DF6">
            <w:rPr>
              <w:lang w:bidi="en-GB"/>
            </w:rPr>
            <w:t>£16,000</w:t>
          </w:r>
        </w:p>
      </w:docPartBody>
    </w:docPart>
    <w:docPart>
      <w:docPartPr>
        <w:name w:val="AF84ED254B054BE0801BEF82FD41F4A1"/>
        <w:category>
          <w:name w:val="General"/>
          <w:gallery w:val="placeholder"/>
        </w:category>
        <w:types>
          <w:type w:val="bbPlcHdr"/>
        </w:types>
        <w:behaviors>
          <w:behavior w:val="content"/>
        </w:behaviors>
        <w:guid w:val="{2767BBEE-584E-4960-81D8-4E1C761E0633}"/>
      </w:docPartPr>
      <w:docPartBody>
        <w:p w:rsidR="00335DD1" w:rsidRDefault="00000000">
          <w:pPr>
            <w:pStyle w:val="AF84ED254B054BE0801BEF82FD41F4A1"/>
          </w:pPr>
          <w:r w:rsidRPr="00810DF6">
            <w:rPr>
              <w:lang w:bidi="en-GB"/>
            </w:rPr>
            <w:t>£7,000</w:t>
          </w:r>
        </w:p>
      </w:docPartBody>
    </w:docPart>
    <w:docPart>
      <w:docPartPr>
        <w:name w:val="316B4E3BA9374F12A6C39731BBC0CB2C"/>
        <w:category>
          <w:name w:val="General"/>
          <w:gallery w:val="placeholder"/>
        </w:category>
        <w:types>
          <w:type w:val="bbPlcHdr"/>
        </w:types>
        <w:behaviors>
          <w:behavior w:val="content"/>
        </w:behaviors>
        <w:guid w:val="{8FFA9BFC-B719-474C-9912-C6C065307052}"/>
      </w:docPartPr>
      <w:docPartBody>
        <w:p w:rsidR="00335DD1" w:rsidRDefault="00000000">
          <w:pPr>
            <w:pStyle w:val="316B4E3BA9374F12A6C39731BBC0CB2C"/>
          </w:pPr>
          <w:r w:rsidRPr="00810DF6">
            <w:rPr>
              <w:lang w:bidi="en-GB"/>
            </w:rPr>
            <w:t>$14,500</w:t>
          </w:r>
        </w:p>
      </w:docPartBody>
    </w:docPart>
    <w:docPart>
      <w:docPartPr>
        <w:name w:val="4816B335C5864696861A572B3E172F08"/>
        <w:category>
          <w:name w:val="General"/>
          <w:gallery w:val="placeholder"/>
        </w:category>
        <w:types>
          <w:type w:val="bbPlcHdr"/>
        </w:types>
        <w:behaviors>
          <w:behavior w:val="content"/>
        </w:behaviors>
        <w:guid w:val="{71A8A4D2-2364-4385-A8F2-B9D41FF98486}"/>
      </w:docPartPr>
      <w:docPartBody>
        <w:p w:rsidR="00335DD1" w:rsidRDefault="00000000">
          <w:pPr>
            <w:pStyle w:val="4816B335C5864696861A572B3E172F08"/>
          </w:pPr>
          <w:r w:rsidRPr="00810DF6">
            <w:rPr>
              <w:lang w:bidi="en-GB"/>
            </w:rPr>
            <w:t>$16,400</w:t>
          </w:r>
        </w:p>
      </w:docPartBody>
    </w:docPart>
    <w:docPart>
      <w:docPartPr>
        <w:name w:val="B218434A231445CA973E368A16F58875"/>
        <w:category>
          <w:name w:val="General"/>
          <w:gallery w:val="placeholder"/>
        </w:category>
        <w:types>
          <w:type w:val="bbPlcHdr"/>
        </w:types>
        <w:behaviors>
          <w:behavior w:val="content"/>
        </w:behaviors>
        <w:guid w:val="{47ED1E2B-B3B3-4297-A611-C81ED1E4A5C1}"/>
      </w:docPartPr>
      <w:docPartBody>
        <w:p w:rsidR="00335DD1" w:rsidRDefault="00000000">
          <w:pPr>
            <w:pStyle w:val="B218434A231445CA973E368A16F58875"/>
          </w:pPr>
          <w:r w:rsidRPr="00810DF6">
            <w:rPr>
              <w:lang w:bidi="en-GB"/>
            </w:rPr>
            <w:t>$22,500</w:t>
          </w:r>
        </w:p>
      </w:docPartBody>
    </w:docPart>
    <w:docPart>
      <w:docPartPr>
        <w:name w:val="C54DF6A078964547BD8E729F848391EA"/>
        <w:category>
          <w:name w:val="General"/>
          <w:gallery w:val="placeholder"/>
        </w:category>
        <w:types>
          <w:type w:val="bbPlcHdr"/>
        </w:types>
        <w:behaviors>
          <w:behavior w:val="content"/>
        </w:behaviors>
        <w:guid w:val="{39C79CAD-4372-4CC2-AC30-217A4C660964}"/>
      </w:docPartPr>
      <w:docPartBody>
        <w:p w:rsidR="00335DD1" w:rsidRDefault="00000000">
          <w:pPr>
            <w:pStyle w:val="C54DF6A078964547BD8E729F848391EA"/>
          </w:pPr>
          <w:r w:rsidRPr="00810DF6">
            <w:rPr>
              <w:lang w:bidi="en-GB"/>
            </w:rPr>
            <w:t>$23,125</w:t>
          </w:r>
        </w:p>
      </w:docPartBody>
    </w:docPart>
    <w:docPart>
      <w:docPartPr>
        <w:name w:val="04F03BE2EC1B4933B6330F546887D979"/>
        <w:category>
          <w:name w:val="General"/>
          <w:gallery w:val="placeholder"/>
        </w:category>
        <w:types>
          <w:type w:val="bbPlcHdr"/>
        </w:types>
        <w:behaviors>
          <w:behavior w:val="content"/>
        </w:behaviors>
        <w:guid w:val="{99B3A121-73C7-4D56-87C1-DDB7134603D8}"/>
      </w:docPartPr>
      <w:docPartBody>
        <w:p w:rsidR="00335DD1" w:rsidRDefault="00000000">
          <w:pPr>
            <w:pStyle w:val="04F03BE2EC1B4933B6330F546887D979"/>
          </w:pPr>
          <w:r w:rsidRPr="00810DF6">
            <w:rPr>
              <w:lang w:bidi="en-GB"/>
            </w:rPr>
            <w:t>$24,549</w:t>
          </w:r>
        </w:p>
      </w:docPartBody>
    </w:docPart>
    <w:docPart>
      <w:docPartPr>
        <w:name w:val="E058FF6961CD42EFAC2E2CD3BE0CC5B7"/>
        <w:category>
          <w:name w:val="General"/>
          <w:gallery w:val="placeholder"/>
        </w:category>
        <w:types>
          <w:type w:val="bbPlcHdr"/>
        </w:types>
        <w:behaviors>
          <w:behavior w:val="content"/>
        </w:behaviors>
        <w:guid w:val="{32EF14C9-36EC-49FA-A64B-D172D4944563}"/>
      </w:docPartPr>
      <w:docPartBody>
        <w:p w:rsidR="00335DD1" w:rsidRDefault="00000000">
          <w:pPr>
            <w:pStyle w:val="E058FF6961CD42EFAC2E2CD3BE0CC5B7"/>
          </w:pPr>
          <w:r w:rsidRPr="00810DF6">
            <w:rPr>
              <w:lang w:bidi="en-GB"/>
            </w:rPr>
            <w:t>£22,000</w:t>
          </w:r>
        </w:p>
      </w:docPartBody>
    </w:docPart>
    <w:docPart>
      <w:docPartPr>
        <w:name w:val="C719835D334D4D3EA16816E6C31DCE9F"/>
        <w:category>
          <w:name w:val="General"/>
          <w:gallery w:val="placeholder"/>
        </w:category>
        <w:types>
          <w:type w:val="bbPlcHdr"/>
        </w:types>
        <w:behaviors>
          <w:behavior w:val="content"/>
        </w:behaviors>
        <w:guid w:val="{2C09D838-1484-4D2F-B704-3D4284B001EB}"/>
      </w:docPartPr>
      <w:docPartBody>
        <w:p w:rsidR="00335DD1" w:rsidRDefault="00000000">
          <w:pPr>
            <w:pStyle w:val="C719835D334D4D3EA16816E6C31DCE9F"/>
          </w:pPr>
          <w:r w:rsidRPr="00810DF6">
            <w:rPr>
              <w:lang w:bidi="en-GB"/>
            </w:rPr>
            <w:t>£25,000</w:t>
          </w:r>
        </w:p>
      </w:docPartBody>
    </w:docPart>
    <w:docPart>
      <w:docPartPr>
        <w:name w:val="1D99910CEDBA43338DBD7A3D03D1477F"/>
        <w:category>
          <w:name w:val="General"/>
          <w:gallery w:val="placeholder"/>
        </w:category>
        <w:types>
          <w:type w:val="bbPlcHdr"/>
        </w:types>
        <w:behaviors>
          <w:behavior w:val="content"/>
        </w:behaviors>
        <w:guid w:val="{47F82B1F-9B0D-4F33-B8D1-B9D7F33509E3}"/>
      </w:docPartPr>
      <w:docPartBody>
        <w:p w:rsidR="00335DD1" w:rsidRDefault="00000000">
          <w:pPr>
            <w:pStyle w:val="1D99910CEDBA43338DBD7A3D03D1477F"/>
          </w:pPr>
          <w:r w:rsidRPr="00810DF6">
            <w:rPr>
              <w:lang w:bidi="en-GB"/>
            </w:rPr>
            <w:t>$27,349</w:t>
          </w:r>
        </w:p>
      </w:docPartBody>
    </w:docPart>
    <w:docPart>
      <w:docPartPr>
        <w:name w:val="3692F120DDAE4B54B3B0A9627327C051"/>
        <w:category>
          <w:name w:val="General"/>
          <w:gallery w:val="placeholder"/>
        </w:category>
        <w:types>
          <w:type w:val="bbPlcHdr"/>
        </w:types>
        <w:behaviors>
          <w:behavior w:val="content"/>
        </w:behaviors>
        <w:guid w:val="{7714E69B-C480-4C49-8233-D8443E0EB572}"/>
      </w:docPartPr>
      <w:docPartBody>
        <w:p w:rsidR="00335DD1" w:rsidRDefault="00000000">
          <w:pPr>
            <w:pStyle w:val="3692F120DDAE4B54B3B0A9627327C051"/>
          </w:pPr>
          <w:r w:rsidRPr="00810DF6">
            <w:rPr>
              <w:lang w:bidi="en-GB"/>
            </w:rPr>
            <w:t>$216,423</w:t>
          </w:r>
        </w:p>
      </w:docPartBody>
    </w:docPart>
    <w:docPart>
      <w:docPartPr>
        <w:name w:val="A9D78CE0F1F843799D2D778B63DEE7B5"/>
        <w:category>
          <w:name w:val="General"/>
          <w:gallery w:val="placeholder"/>
        </w:category>
        <w:types>
          <w:type w:val="bbPlcHdr"/>
        </w:types>
        <w:behaviors>
          <w:behavior w:val="content"/>
        </w:behaviors>
        <w:guid w:val="{21CA6AFD-4625-4E53-B81A-551AEBD79678}"/>
      </w:docPartPr>
      <w:docPartBody>
        <w:p w:rsidR="00335DD1" w:rsidRDefault="00000000">
          <w:pPr>
            <w:pStyle w:val="A9D78CE0F1F843799D2D778B63DEE7B5"/>
          </w:pPr>
          <w:r w:rsidRPr="00810DF6">
            <w:rPr>
              <w:lang w:bidi="en-GB"/>
            </w:rPr>
            <w:t>Less sales returns &amp; discounts</w:t>
          </w:r>
        </w:p>
      </w:docPartBody>
    </w:docPart>
    <w:docPart>
      <w:docPartPr>
        <w:name w:val="303A868CBFF5498480357C1DD71B469E"/>
        <w:category>
          <w:name w:val="General"/>
          <w:gallery w:val="placeholder"/>
        </w:category>
        <w:types>
          <w:type w:val="bbPlcHdr"/>
        </w:types>
        <w:behaviors>
          <w:behavior w:val="content"/>
        </w:behaviors>
        <w:guid w:val="{FA9BDEE4-B03B-4C21-847A-281EE18B5B2B}"/>
      </w:docPartPr>
      <w:docPartBody>
        <w:p w:rsidR="00335DD1" w:rsidRDefault="00000000">
          <w:pPr>
            <w:pStyle w:val="303A868CBFF5498480357C1DD71B469E"/>
          </w:pPr>
          <w:r w:rsidRPr="00810DF6">
            <w:rPr>
              <w:lang w:bidi="en-GB"/>
            </w:rPr>
            <w:t>£0</w:t>
          </w:r>
        </w:p>
      </w:docPartBody>
    </w:docPart>
    <w:docPart>
      <w:docPartPr>
        <w:name w:val="E5E0FF6896204F688B07E73A4F3DCBFE"/>
        <w:category>
          <w:name w:val="General"/>
          <w:gallery w:val="placeholder"/>
        </w:category>
        <w:types>
          <w:type w:val="bbPlcHdr"/>
        </w:types>
        <w:behaviors>
          <w:behavior w:val="content"/>
        </w:behaviors>
        <w:guid w:val="{98199329-7E7F-4D45-AD54-53BF6C7FF0AD}"/>
      </w:docPartPr>
      <w:docPartBody>
        <w:p w:rsidR="00335DD1" w:rsidRDefault="00000000">
          <w:pPr>
            <w:pStyle w:val="E5E0FF6896204F688B07E73A4F3DCBFE"/>
          </w:pPr>
          <w:r w:rsidRPr="00810DF6">
            <w:rPr>
              <w:lang w:bidi="en-GB"/>
            </w:rPr>
            <w:t>($350)</w:t>
          </w:r>
        </w:p>
      </w:docPartBody>
    </w:docPart>
    <w:docPart>
      <w:docPartPr>
        <w:name w:val="006A4CFFB229419687546282B2110C57"/>
        <w:category>
          <w:name w:val="General"/>
          <w:gallery w:val="placeholder"/>
        </w:category>
        <w:types>
          <w:type w:val="bbPlcHdr"/>
        </w:types>
        <w:behaviors>
          <w:behavior w:val="content"/>
        </w:behaviors>
        <w:guid w:val="{7F641CA9-3F42-4D2C-9852-867AF5ED1433}"/>
      </w:docPartPr>
      <w:docPartBody>
        <w:p w:rsidR="00335DD1" w:rsidRDefault="00000000">
          <w:pPr>
            <w:pStyle w:val="006A4CFFB229419687546282B2110C57"/>
          </w:pPr>
          <w:r w:rsidRPr="00810DF6">
            <w:rPr>
              <w:lang w:bidi="en-GB"/>
            </w:rPr>
            <w:t>£0</w:t>
          </w:r>
        </w:p>
      </w:docPartBody>
    </w:docPart>
    <w:docPart>
      <w:docPartPr>
        <w:name w:val="04BD9A4FCFD44CC18CC2CDD2DD0885DD"/>
        <w:category>
          <w:name w:val="General"/>
          <w:gallery w:val="placeholder"/>
        </w:category>
        <w:types>
          <w:type w:val="bbPlcHdr"/>
        </w:types>
        <w:behaviors>
          <w:behavior w:val="content"/>
        </w:behaviors>
        <w:guid w:val="{CB2D476F-5190-412A-8595-ADA1BE06F6BD}"/>
      </w:docPartPr>
      <w:docPartBody>
        <w:p w:rsidR="00335DD1" w:rsidRDefault="00000000">
          <w:pPr>
            <w:pStyle w:val="04BD9A4FCFD44CC18CC2CDD2DD0885DD"/>
          </w:pPr>
          <w:r w:rsidRPr="00810DF6">
            <w:rPr>
              <w:lang w:bidi="en-GB"/>
            </w:rPr>
            <w:t>($206)</w:t>
          </w:r>
        </w:p>
      </w:docPartBody>
    </w:docPart>
    <w:docPart>
      <w:docPartPr>
        <w:name w:val="2326132961E1443381F30B82B765C69C"/>
        <w:category>
          <w:name w:val="General"/>
          <w:gallery w:val="placeholder"/>
        </w:category>
        <w:types>
          <w:type w:val="bbPlcHdr"/>
        </w:types>
        <w:behaviors>
          <w:behavior w:val="content"/>
        </w:behaviors>
        <w:guid w:val="{5ABF6FDC-15A8-440D-A4CA-1F2931DC9705}"/>
      </w:docPartPr>
      <w:docPartBody>
        <w:p w:rsidR="00335DD1" w:rsidRDefault="00000000">
          <w:pPr>
            <w:pStyle w:val="2326132961E1443381F30B82B765C69C"/>
          </w:pPr>
          <w:r w:rsidRPr="00810DF6">
            <w:rPr>
              <w:lang w:bidi="en-GB"/>
            </w:rPr>
            <w:t>($234)</w:t>
          </w:r>
        </w:p>
      </w:docPartBody>
    </w:docPart>
    <w:docPart>
      <w:docPartPr>
        <w:name w:val="A5210A34F2BB44D788D338F90BFD2A36"/>
        <w:category>
          <w:name w:val="General"/>
          <w:gallery w:val="placeholder"/>
        </w:category>
        <w:types>
          <w:type w:val="bbPlcHdr"/>
        </w:types>
        <w:behaviors>
          <w:behavior w:val="content"/>
        </w:behaviors>
        <w:guid w:val="{3067F850-1521-4875-B6BA-025C24EC9751}"/>
      </w:docPartPr>
      <w:docPartBody>
        <w:p w:rsidR="00335DD1" w:rsidRDefault="00000000">
          <w:pPr>
            <w:pStyle w:val="A5210A34F2BB44D788D338F90BFD2A36"/>
          </w:pPr>
          <w:r w:rsidRPr="00810DF6">
            <w:rPr>
              <w:lang w:bidi="en-GB"/>
            </w:rPr>
            <w:t>£0</w:t>
          </w:r>
        </w:p>
      </w:docPartBody>
    </w:docPart>
    <w:docPart>
      <w:docPartPr>
        <w:name w:val="F4190E83F8934DA38B0AFD80730D5303"/>
        <w:category>
          <w:name w:val="General"/>
          <w:gallery w:val="placeholder"/>
        </w:category>
        <w:types>
          <w:type w:val="bbPlcHdr"/>
        </w:types>
        <w:behaviors>
          <w:behavior w:val="content"/>
        </w:behaviors>
        <w:guid w:val="{DF5E159B-2EE1-4E36-8443-9FB66397C4E5}"/>
      </w:docPartPr>
      <w:docPartBody>
        <w:p w:rsidR="00335DD1" w:rsidRDefault="00000000">
          <w:pPr>
            <w:pStyle w:val="F4190E83F8934DA38B0AFD80730D5303"/>
          </w:pPr>
          <w:r w:rsidRPr="00810DF6">
            <w:rPr>
              <w:lang w:bidi="en-GB"/>
            </w:rPr>
            <w:t>£0</w:t>
          </w:r>
        </w:p>
      </w:docPartBody>
    </w:docPart>
    <w:docPart>
      <w:docPartPr>
        <w:name w:val="5D40EEB7581B4101917982469531CAAF"/>
        <w:category>
          <w:name w:val="General"/>
          <w:gallery w:val="placeholder"/>
        </w:category>
        <w:types>
          <w:type w:val="bbPlcHdr"/>
        </w:types>
        <w:behaviors>
          <w:behavior w:val="content"/>
        </w:behaviors>
        <w:guid w:val="{C38CDD42-0CD7-41A6-8C03-20C0BEF5D0AA}"/>
      </w:docPartPr>
      <w:docPartBody>
        <w:p w:rsidR="00335DD1" w:rsidRDefault="00000000">
          <w:pPr>
            <w:pStyle w:val="5D40EEB7581B4101917982469531CAAF"/>
          </w:pPr>
          <w:r w:rsidRPr="00810DF6">
            <w:rPr>
              <w:lang w:bidi="en-GB"/>
            </w:rPr>
            <w:t>($280)</w:t>
          </w:r>
        </w:p>
      </w:docPartBody>
    </w:docPart>
    <w:docPart>
      <w:docPartPr>
        <w:name w:val="15BBC5BE27BF4E0FBC1D7D58AE7C069E"/>
        <w:category>
          <w:name w:val="General"/>
          <w:gallery w:val="placeholder"/>
        </w:category>
        <w:types>
          <w:type w:val="bbPlcHdr"/>
        </w:types>
        <w:behaviors>
          <w:behavior w:val="content"/>
        </w:behaviors>
        <w:guid w:val="{553A7B18-36C9-47FB-980F-46143DDC2FBA}"/>
      </w:docPartPr>
      <w:docPartBody>
        <w:p w:rsidR="00335DD1" w:rsidRDefault="00000000">
          <w:pPr>
            <w:pStyle w:val="15BBC5BE27BF4E0FBC1D7D58AE7C069E"/>
          </w:pPr>
          <w:r w:rsidRPr="00810DF6">
            <w:rPr>
              <w:lang w:bidi="en-GB"/>
            </w:rPr>
            <w:t>($1,200)</w:t>
          </w:r>
        </w:p>
      </w:docPartBody>
    </w:docPart>
    <w:docPart>
      <w:docPartPr>
        <w:name w:val="877167239E844C808772C27D490223FA"/>
        <w:category>
          <w:name w:val="General"/>
          <w:gallery w:val="placeholder"/>
        </w:category>
        <w:types>
          <w:type w:val="bbPlcHdr"/>
        </w:types>
        <w:behaviors>
          <w:behavior w:val="content"/>
        </w:behaviors>
        <w:guid w:val="{7ECD5299-195E-4827-AADB-BF1C08ECDA8A}"/>
      </w:docPartPr>
      <w:docPartBody>
        <w:p w:rsidR="00335DD1" w:rsidRDefault="00000000">
          <w:pPr>
            <w:pStyle w:val="877167239E844C808772C27D490223FA"/>
          </w:pPr>
          <w:r w:rsidRPr="00810DF6">
            <w:rPr>
              <w:lang w:bidi="en-GB"/>
            </w:rPr>
            <w:t>($1,600)</w:t>
          </w:r>
        </w:p>
      </w:docPartBody>
    </w:docPart>
    <w:docPart>
      <w:docPartPr>
        <w:name w:val="62CCE90925E84E228989339159656533"/>
        <w:category>
          <w:name w:val="General"/>
          <w:gallery w:val="placeholder"/>
        </w:category>
        <w:types>
          <w:type w:val="bbPlcHdr"/>
        </w:types>
        <w:behaviors>
          <w:behavior w:val="content"/>
        </w:behaviors>
        <w:guid w:val="{AC303F8C-0FD8-4F4B-A4B8-8F7D9D29AD24}"/>
      </w:docPartPr>
      <w:docPartBody>
        <w:p w:rsidR="00335DD1" w:rsidRDefault="00000000">
          <w:pPr>
            <w:pStyle w:val="62CCE90925E84E228989339159656533"/>
          </w:pPr>
          <w:r w:rsidRPr="00810DF6">
            <w:rPr>
              <w:lang w:bidi="en-GB"/>
            </w:rPr>
            <w:t>£0</w:t>
          </w:r>
        </w:p>
      </w:docPartBody>
    </w:docPart>
    <w:docPart>
      <w:docPartPr>
        <w:name w:val="D40FE290F88842E08ABDC015B00366ED"/>
        <w:category>
          <w:name w:val="General"/>
          <w:gallery w:val="placeholder"/>
        </w:category>
        <w:types>
          <w:type w:val="bbPlcHdr"/>
        </w:types>
        <w:behaviors>
          <w:behavior w:val="content"/>
        </w:behaviors>
        <w:guid w:val="{ACC0BA4E-CB67-47BF-A888-FA04DC494C2F}"/>
      </w:docPartPr>
      <w:docPartBody>
        <w:p w:rsidR="00335DD1" w:rsidRDefault="00000000">
          <w:pPr>
            <w:pStyle w:val="D40FE290F88842E08ABDC015B00366ED"/>
          </w:pPr>
          <w:r w:rsidRPr="00810DF6">
            <w:rPr>
              <w:lang w:bidi="en-GB"/>
            </w:rPr>
            <w:t>($2,400)</w:t>
          </w:r>
        </w:p>
      </w:docPartBody>
    </w:docPart>
    <w:docPart>
      <w:docPartPr>
        <w:name w:val="4AAA490F7FD74C37B1E9089400034409"/>
        <w:category>
          <w:name w:val="General"/>
          <w:gallery w:val="placeholder"/>
        </w:category>
        <w:types>
          <w:type w:val="bbPlcHdr"/>
        </w:types>
        <w:behaviors>
          <w:behavior w:val="content"/>
        </w:behaviors>
        <w:guid w:val="{2D0D6178-EB43-42C7-BBF3-64DA3D8A39B9}"/>
      </w:docPartPr>
      <w:docPartBody>
        <w:p w:rsidR="00335DD1" w:rsidRDefault="00000000">
          <w:pPr>
            <w:pStyle w:val="4AAA490F7FD74C37B1E9089400034409"/>
          </w:pPr>
          <w:r w:rsidRPr="00810DF6">
            <w:rPr>
              <w:lang w:bidi="en-GB"/>
            </w:rPr>
            <w:t>($6,270)</w:t>
          </w:r>
        </w:p>
      </w:docPartBody>
    </w:docPart>
    <w:docPart>
      <w:docPartPr>
        <w:name w:val="CA1B902D2B904CFFA31073829AE345C1"/>
        <w:category>
          <w:name w:val="General"/>
          <w:gallery w:val="placeholder"/>
        </w:category>
        <w:types>
          <w:type w:val="bbPlcHdr"/>
        </w:types>
        <w:behaviors>
          <w:behavior w:val="content"/>
        </w:behaviors>
        <w:guid w:val="{90E35B0E-F5A1-4938-BAD7-F4E22D8525BE}"/>
      </w:docPartPr>
      <w:docPartBody>
        <w:p w:rsidR="00335DD1" w:rsidRDefault="00000000">
          <w:pPr>
            <w:pStyle w:val="CA1B902D2B904CFFA31073829AE345C1"/>
          </w:pPr>
          <w:r w:rsidRPr="00810DF6">
            <w:rPr>
              <w:lang w:bidi="en-GB"/>
            </w:rPr>
            <w:t>Service revenue</w:t>
          </w:r>
        </w:p>
      </w:docPartBody>
    </w:docPart>
    <w:docPart>
      <w:docPartPr>
        <w:name w:val="F7AE4BF2C0844F9C929BD18D2A83E60D"/>
        <w:category>
          <w:name w:val="General"/>
          <w:gallery w:val="placeholder"/>
        </w:category>
        <w:types>
          <w:type w:val="bbPlcHdr"/>
        </w:types>
        <w:behaviors>
          <w:behavior w:val="content"/>
        </w:behaviors>
        <w:guid w:val="{16C0DEF3-9902-483A-B3D7-07F24BD0A548}"/>
      </w:docPartPr>
      <w:docPartBody>
        <w:p w:rsidR="00335DD1" w:rsidRDefault="00000000">
          <w:pPr>
            <w:pStyle w:val="F7AE4BF2C0844F9C929BD18D2A83E60D"/>
          </w:pPr>
          <w:r w:rsidRPr="00810DF6">
            <w:rPr>
              <w:lang w:bidi="en-GB"/>
            </w:rPr>
            <w:t>£0</w:t>
          </w:r>
        </w:p>
      </w:docPartBody>
    </w:docPart>
    <w:docPart>
      <w:docPartPr>
        <w:name w:val="41C82B68AECE44979499C54FE6B5D944"/>
        <w:category>
          <w:name w:val="General"/>
          <w:gallery w:val="placeholder"/>
        </w:category>
        <w:types>
          <w:type w:val="bbPlcHdr"/>
        </w:types>
        <w:behaviors>
          <w:behavior w:val="content"/>
        </w:behaviors>
        <w:guid w:val="{ED0AD3E4-84FB-4181-8C16-CA0B99E9F84D}"/>
      </w:docPartPr>
      <w:docPartBody>
        <w:p w:rsidR="00335DD1" w:rsidRDefault="00000000">
          <w:pPr>
            <w:pStyle w:val="41C82B68AECE44979499C54FE6B5D944"/>
          </w:pPr>
          <w:r w:rsidRPr="00810DF6">
            <w:rPr>
              <w:lang w:bidi="en-GB"/>
            </w:rPr>
            <w:t>£0</w:t>
          </w:r>
        </w:p>
      </w:docPartBody>
    </w:docPart>
    <w:docPart>
      <w:docPartPr>
        <w:name w:val="B075FD00C1C0442693C59B763AA0BBDC"/>
        <w:category>
          <w:name w:val="General"/>
          <w:gallery w:val="placeholder"/>
        </w:category>
        <w:types>
          <w:type w:val="bbPlcHdr"/>
        </w:types>
        <w:behaviors>
          <w:behavior w:val="content"/>
        </w:behaviors>
        <w:guid w:val="{0EA99112-8BC2-400A-A50B-09F191B0C74B}"/>
      </w:docPartPr>
      <w:docPartBody>
        <w:p w:rsidR="00335DD1" w:rsidRDefault="00000000">
          <w:pPr>
            <w:pStyle w:val="B075FD00C1C0442693C59B763AA0BBDC"/>
          </w:pPr>
          <w:r w:rsidRPr="00810DF6">
            <w:rPr>
              <w:lang w:bidi="en-GB"/>
            </w:rPr>
            <w:t>£0</w:t>
          </w:r>
        </w:p>
      </w:docPartBody>
    </w:docPart>
    <w:docPart>
      <w:docPartPr>
        <w:name w:val="0B0944ED4DB84FB49C216ADCB5973720"/>
        <w:category>
          <w:name w:val="General"/>
          <w:gallery w:val="placeholder"/>
        </w:category>
        <w:types>
          <w:type w:val="bbPlcHdr"/>
        </w:types>
        <w:behaviors>
          <w:behavior w:val="content"/>
        </w:behaviors>
        <w:guid w:val="{52B2F49D-BADC-476D-A57B-BB9288FE6E63}"/>
      </w:docPartPr>
      <w:docPartBody>
        <w:p w:rsidR="00335DD1" w:rsidRDefault="00000000">
          <w:pPr>
            <w:pStyle w:val="0B0944ED4DB84FB49C216ADCB5973720"/>
          </w:pPr>
          <w:r w:rsidRPr="00810DF6">
            <w:rPr>
              <w:lang w:bidi="en-GB"/>
            </w:rPr>
            <w:t>£0</w:t>
          </w:r>
        </w:p>
      </w:docPartBody>
    </w:docPart>
    <w:docPart>
      <w:docPartPr>
        <w:name w:val="0B7D3D814B2F4EDCA0FED6B9395C2542"/>
        <w:category>
          <w:name w:val="General"/>
          <w:gallery w:val="placeholder"/>
        </w:category>
        <w:types>
          <w:type w:val="bbPlcHdr"/>
        </w:types>
        <w:behaviors>
          <w:behavior w:val="content"/>
        </w:behaviors>
        <w:guid w:val="{8A38AC9A-3BD4-4D38-A755-AD120EEAD49D}"/>
      </w:docPartPr>
      <w:docPartBody>
        <w:p w:rsidR="00335DD1" w:rsidRDefault="00000000">
          <w:pPr>
            <w:pStyle w:val="0B7D3D814B2F4EDCA0FED6B9395C2542"/>
          </w:pPr>
          <w:r w:rsidRPr="00810DF6">
            <w:rPr>
              <w:lang w:bidi="en-GB"/>
            </w:rPr>
            <w:t>£0</w:t>
          </w:r>
        </w:p>
      </w:docPartBody>
    </w:docPart>
    <w:docPart>
      <w:docPartPr>
        <w:name w:val="6F87BF2198D7417C9CAFB6A08B195099"/>
        <w:category>
          <w:name w:val="General"/>
          <w:gallery w:val="placeholder"/>
        </w:category>
        <w:types>
          <w:type w:val="bbPlcHdr"/>
        </w:types>
        <w:behaviors>
          <w:behavior w:val="content"/>
        </w:behaviors>
        <w:guid w:val="{61A8CAA4-4C49-440A-8DE9-3F547A51B655}"/>
      </w:docPartPr>
      <w:docPartBody>
        <w:p w:rsidR="00335DD1" w:rsidRDefault="00000000">
          <w:pPr>
            <w:pStyle w:val="6F87BF2198D7417C9CAFB6A08B195099"/>
          </w:pPr>
          <w:r w:rsidRPr="00810DF6">
            <w:rPr>
              <w:lang w:bidi="en-GB"/>
            </w:rPr>
            <w:t>$250</w:t>
          </w:r>
        </w:p>
      </w:docPartBody>
    </w:docPart>
    <w:docPart>
      <w:docPartPr>
        <w:name w:val="73A3D7A0E28F47459203C9FBEA7DBD38"/>
        <w:category>
          <w:name w:val="General"/>
          <w:gallery w:val="placeholder"/>
        </w:category>
        <w:types>
          <w:type w:val="bbPlcHdr"/>
        </w:types>
        <w:behaviors>
          <w:behavior w:val="content"/>
        </w:behaviors>
        <w:guid w:val="{7A01C8CD-1A2D-4523-A75C-C5C5346E85EE}"/>
      </w:docPartPr>
      <w:docPartBody>
        <w:p w:rsidR="00335DD1" w:rsidRDefault="00000000">
          <w:pPr>
            <w:pStyle w:val="73A3D7A0E28F47459203C9FBEA7DBD38"/>
          </w:pPr>
          <w:r w:rsidRPr="00810DF6">
            <w:rPr>
              <w:lang w:bidi="en-GB"/>
            </w:rPr>
            <w:t>$350</w:t>
          </w:r>
        </w:p>
      </w:docPartBody>
    </w:docPart>
    <w:docPart>
      <w:docPartPr>
        <w:name w:val="2E5195ABA02C46478AA5DE70ADFFB251"/>
        <w:category>
          <w:name w:val="General"/>
          <w:gallery w:val="placeholder"/>
        </w:category>
        <w:types>
          <w:type w:val="bbPlcHdr"/>
        </w:types>
        <w:behaviors>
          <w:behavior w:val="content"/>
        </w:behaviors>
        <w:guid w:val="{C64D5645-8587-48EE-9B50-00AFD961592D}"/>
      </w:docPartPr>
      <w:docPartBody>
        <w:p w:rsidR="00335DD1" w:rsidRDefault="00000000">
          <w:pPr>
            <w:pStyle w:val="2E5195ABA02C46478AA5DE70ADFFB251"/>
          </w:pPr>
          <w:r w:rsidRPr="00810DF6">
            <w:rPr>
              <w:lang w:bidi="en-GB"/>
            </w:rPr>
            <w:t>£100</w:t>
          </w:r>
        </w:p>
      </w:docPartBody>
    </w:docPart>
    <w:docPart>
      <w:docPartPr>
        <w:name w:val="3A7FBB3F7F92484B9A0FA3EA17A64947"/>
        <w:category>
          <w:name w:val="General"/>
          <w:gallery w:val="placeholder"/>
        </w:category>
        <w:types>
          <w:type w:val="bbPlcHdr"/>
        </w:types>
        <w:behaviors>
          <w:behavior w:val="content"/>
        </w:behaviors>
        <w:guid w:val="{C99309DD-B769-40E5-B9EE-DDE79601290D}"/>
      </w:docPartPr>
      <w:docPartBody>
        <w:p w:rsidR="00335DD1" w:rsidRDefault="00000000">
          <w:pPr>
            <w:pStyle w:val="3A7FBB3F7F92484B9A0FA3EA17A64947"/>
          </w:pPr>
          <w:r w:rsidRPr="00810DF6">
            <w:rPr>
              <w:lang w:bidi="en-GB"/>
            </w:rPr>
            <w:t>£0</w:t>
          </w:r>
        </w:p>
      </w:docPartBody>
    </w:docPart>
    <w:docPart>
      <w:docPartPr>
        <w:name w:val="C227FA407B9B41138B5C3BFD10B6307D"/>
        <w:category>
          <w:name w:val="General"/>
          <w:gallery w:val="placeholder"/>
        </w:category>
        <w:types>
          <w:type w:val="bbPlcHdr"/>
        </w:types>
        <w:behaviors>
          <w:behavior w:val="content"/>
        </w:behaviors>
        <w:guid w:val="{117D33AC-E460-413A-9842-E6DC3840C7B5}"/>
      </w:docPartPr>
      <w:docPartBody>
        <w:p w:rsidR="00335DD1" w:rsidRDefault="00000000">
          <w:pPr>
            <w:pStyle w:val="C227FA407B9B41138B5C3BFD10B6307D"/>
          </w:pPr>
          <w:r w:rsidRPr="00810DF6">
            <w:rPr>
              <w:lang w:bidi="en-GB"/>
            </w:rPr>
            <w:t>£0</w:t>
          </w:r>
        </w:p>
      </w:docPartBody>
    </w:docPart>
    <w:docPart>
      <w:docPartPr>
        <w:name w:val="D46B8D0DEFFA4E60A17883FA7159B74D"/>
        <w:category>
          <w:name w:val="General"/>
          <w:gallery w:val="placeholder"/>
        </w:category>
        <w:types>
          <w:type w:val="bbPlcHdr"/>
        </w:types>
        <w:behaviors>
          <w:behavior w:val="content"/>
        </w:behaviors>
        <w:guid w:val="{5C492C34-0491-4FCD-AC67-6749FE2F87DF}"/>
      </w:docPartPr>
      <w:docPartBody>
        <w:p w:rsidR="00335DD1" w:rsidRDefault="00000000">
          <w:pPr>
            <w:pStyle w:val="D46B8D0DEFFA4E60A17883FA7159B74D"/>
          </w:pPr>
          <w:r w:rsidRPr="00810DF6">
            <w:rPr>
              <w:lang w:bidi="en-GB"/>
            </w:rPr>
            <w:t>$1,245</w:t>
          </w:r>
        </w:p>
      </w:docPartBody>
    </w:docPart>
    <w:docPart>
      <w:docPartPr>
        <w:name w:val="2CF384551C7A415E901A4F002C6D37C0"/>
        <w:category>
          <w:name w:val="General"/>
          <w:gallery w:val="placeholder"/>
        </w:category>
        <w:types>
          <w:type w:val="bbPlcHdr"/>
        </w:types>
        <w:behaviors>
          <w:behavior w:val="content"/>
        </w:behaviors>
        <w:guid w:val="{4C04E66A-EB1C-4E9C-9240-DC9772EA988F}"/>
      </w:docPartPr>
      <w:docPartBody>
        <w:p w:rsidR="00335DD1" w:rsidRDefault="00000000">
          <w:pPr>
            <w:pStyle w:val="2CF384551C7A415E901A4F002C6D37C0"/>
          </w:pPr>
          <w:r w:rsidRPr="00810DF6">
            <w:rPr>
              <w:lang w:bidi="en-GB"/>
            </w:rPr>
            <w:t>$1,360</w:t>
          </w:r>
        </w:p>
      </w:docPartBody>
    </w:docPart>
    <w:docPart>
      <w:docPartPr>
        <w:name w:val="4FD2C2810E5547E5B307DCBCD4B7186B"/>
        <w:category>
          <w:name w:val="General"/>
          <w:gallery w:val="placeholder"/>
        </w:category>
        <w:types>
          <w:type w:val="bbPlcHdr"/>
        </w:types>
        <w:behaviors>
          <w:behavior w:val="content"/>
        </w:behaviors>
        <w:guid w:val="{BCCF6822-2E92-4E03-A178-78386FCAB73A}"/>
      </w:docPartPr>
      <w:docPartBody>
        <w:p w:rsidR="00335DD1" w:rsidRDefault="00000000">
          <w:pPr>
            <w:pStyle w:val="4FD2C2810E5547E5B307DCBCD4B7186B"/>
          </w:pPr>
          <w:r w:rsidRPr="00810DF6">
            <w:rPr>
              <w:lang w:bidi="en-GB"/>
            </w:rPr>
            <w:t>$3,305</w:t>
          </w:r>
        </w:p>
      </w:docPartBody>
    </w:docPart>
    <w:docPart>
      <w:docPartPr>
        <w:name w:val="1010D6A61B1E4085AFCA45F494F8CC73"/>
        <w:category>
          <w:name w:val="General"/>
          <w:gallery w:val="placeholder"/>
        </w:category>
        <w:types>
          <w:type w:val="bbPlcHdr"/>
        </w:types>
        <w:behaviors>
          <w:behavior w:val="content"/>
        </w:behaviors>
        <w:guid w:val="{49CCD2A3-14E1-44C3-88C0-A7925E98D505}"/>
      </w:docPartPr>
      <w:docPartBody>
        <w:p w:rsidR="00335DD1" w:rsidRDefault="00000000">
          <w:pPr>
            <w:pStyle w:val="1010D6A61B1E4085AFCA45F494F8CC73"/>
          </w:pPr>
          <w:r w:rsidRPr="00810DF6">
            <w:rPr>
              <w:lang w:bidi="en-GB"/>
            </w:rPr>
            <w:t>Other revenue</w:t>
          </w:r>
        </w:p>
      </w:docPartBody>
    </w:docPart>
    <w:docPart>
      <w:docPartPr>
        <w:name w:val="9D201BB8C91D41B9BF18D92C9884139B"/>
        <w:category>
          <w:name w:val="General"/>
          <w:gallery w:val="placeholder"/>
        </w:category>
        <w:types>
          <w:type w:val="bbPlcHdr"/>
        </w:types>
        <w:behaviors>
          <w:behavior w:val="content"/>
        </w:behaviors>
        <w:guid w:val="{D69F01F2-C314-4786-8E57-AD965A0599BF}"/>
      </w:docPartPr>
      <w:docPartBody>
        <w:p w:rsidR="00335DD1" w:rsidRDefault="00000000">
          <w:pPr>
            <w:pStyle w:val="9D201BB8C91D41B9BF18D92C9884139B"/>
          </w:pPr>
          <w:r w:rsidRPr="00810DF6">
            <w:rPr>
              <w:lang w:bidi="en-GB"/>
            </w:rPr>
            <w:t>£0</w:t>
          </w:r>
        </w:p>
      </w:docPartBody>
    </w:docPart>
    <w:docPart>
      <w:docPartPr>
        <w:name w:val="F5741BAC652F4B61B701C93539BC8526"/>
        <w:category>
          <w:name w:val="General"/>
          <w:gallery w:val="placeholder"/>
        </w:category>
        <w:types>
          <w:type w:val="bbPlcHdr"/>
        </w:types>
        <w:behaviors>
          <w:behavior w:val="content"/>
        </w:behaviors>
        <w:guid w:val="{617683F9-C4B7-49DF-A92C-BD6AB238448A}"/>
      </w:docPartPr>
      <w:docPartBody>
        <w:p w:rsidR="00335DD1" w:rsidRDefault="00000000">
          <w:pPr>
            <w:pStyle w:val="F5741BAC652F4B61B701C93539BC8526"/>
          </w:pPr>
          <w:r w:rsidRPr="00810DF6">
            <w:rPr>
              <w:lang w:bidi="en-GB"/>
            </w:rPr>
            <w:t>£0</w:t>
          </w:r>
        </w:p>
      </w:docPartBody>
    </w:docPart>
    <w:docPart>
      <w:docPartPr>
        <w:name w:val="84CDEF60995A4806A46251F4C24F9A28"/>
        <w:category>
          <w:name w:val="General"/>
          <w:gallery w:val="placeholder"/>
        </w:category>
        <w:types>
          <w:type w:val="bbPlcHdr"/>
        </w:types>
        <w:behaviors>
          <w:behavior w:val="content"/>
        </w:behaviors>
        <w:guid w:val="{EE7AC87D-4B34-43DB-A149-C692D37BF7E7}"/>
      </w:docPartPr>
      <w:docPartBody>
        <w:p w:rsidR="00335DD1" w:rsidRDefault="00000000">
          <w:pPr>
            <w:pStyle w:val="84CDEF60995A4806A46251F4C24F9A28"/>
          </w:pPr>
          <w:r w:rsidRPr="00810DF6">
            <w:rPr>
              <w:lang w:bidi="en-GB"/>
            </w:rPr>
            <w:t>£0</w:t>
          </w:r>
        </w:p>
      </w:docPartBody>
    </w:docPart>
    <w:docPart>
      <w:docPartPr>
        <w:name w:val="DCF1E1241EA6447FBF8C831B0D96BF40"/>
        <w:category>
          <w:name w:val="General"/>
          <w:gallery w:val="placeholder"/>
        </w:category>
        <w:types>
          <w:type w:val="bbPlcHdr"/>
        </w:types>
        <w:behaviors>
          <w:behavior w:val="content"/>
        </w:behaviors>
        <w:guid w:val="{AF1B5B44-4BBB-4CDF-87FA-D8B51ED8F4B8}"/>
      </w:docPartPr>
      <w:docPartBody>
        <w:p w:rsidR="00335DD1" w:rsidRDefault="00000000">
          <w:pPr>
            <w:pStyle w:val="DCF1E1241EA6447FBF8C831B0D96BF40"/>
          </w:pPr>
          <w:r w:rsidRPr="00810DF6">
            <w:rPr>
              <w:lang w:bidi="en-GB"/>
            </w:rPr>
            <w:t>£0</w:t>
          </w:r>
        </w:p>
      </w:docPartBody>
    </w:docPart>
    <w:docPart>
      <w:docPartPr>
        <w:name w:val="11E951390522437EBFE90AA98D373C56"/>
        <w:category>
          <w:name w:val="General"/>
          <w:gallery w:val="placeholder"/>
        </w:category>
        <w:types>
          <w:type w:val="bbPlcHdr"/>
        </w:types>
        <w:behaviors>
          <w:behavior w:val="content"/>
        </w:behaviors>
        <w:guid w:val="{6B8323B6-A3D7-4B4E-8939-23B5402C823F}"/>
      </w:docPartPr>
      <w:docPartBody>
        <w:p w:rsidR="00335DD1" w:rsidRDefault="00000000">
          <w:pPr>
            <w:pStyle w:val="11E951390522437EBFE90AA98D373C56"/>
          </w:pPr>
          <w:r w:rsidRPr="00810DF6">
            <w:rPr>
              <w:lang w:bidi="en-GB"/>
            </w:rPr>
            <w:t>£0</w:t>
          </w:r>
        </w:p>
      </w:docPartBody>
    </w:docPart>
    <w:docPart>
      <w:docPartPr>
        <w:name w:val="B94CE10534AF4E9CB79A660C3683858D"/>
        <w:category>
          <w:name w:val="General"/>
          <w:gallery w:val="placeholder"/>
        </w:category>
        <w:types>
          <w:type w:val="bbPlcHdr"/>
        </w:types>
        <w:behaviors>
          <w:behavior w:val="content"/>
        </w:behaviors>
        <w:guid w:val="{BFE12C05-09F8-4CC5-B1E5-CF9D1BFF8B68}"/>
      </w:docPartPr>
      <w:docPartBody>
        <w:p w:rsidR="00335DD1" w:rsidRDefault="00000000">
          <w:pPr>
            <w:pStyle w:val="B94CE10534AF4E9CB79A660C3683858D"/>
          </w:pPr>
          <w:r w:rsidRPr="00810DF6">
            <w:rPr>
              <w:lang w:bidi="en-GB"/>
            </w:rPr>
            <w:t>£0</w:t>
          </w:r>
        </w:p>
      </w:docPartBody>
    </w:docPart>
    <w:docPart>
      <w:docPartPr>
        <w:name w:val="E1560C7AA5C8423599B3ECA4EBF5723F"/>
        <w:category>
          <w:name w:val="General"/>
          <w:gallery w:val="placeholder"/>
        </w:category>
        <w:types>
          <w:type w:val="bbPlcHdr"/>
        </w:types>
        <w:behaviors>
          <w:behavior w:val="content"/>
        </w:behaviors>
        <w:guid w:val="{B2891599-DCF4-49D9-ADF8-03A042645AE3}"/>
      </w:docPartPr>
      <w:docPartBody>
        <w:p w:rsidR="00335DD1" w:rsidRDefault="00000000">
          <w:pPr>
            <w:pStyle w:val="E1560C7AA5C8423599B3ECA4EBF5723F"/>
          </w:pPr>
          <w:r w:rsidRPr="00810DF6">
            <w:rPr>
              <w:lang w:bidi="en-GB"/>
            </w:rPr>
            <w:t>£0</w:t>
          </w:r>
        </w:p>
      </w:docPartBody>
    </w:docPart>
    <w:docPart>
      <w:docPartPr>
        <w:name w:val="345FC0DF3D9045DFB02BD0FB27D4BE4B"/>
        <w:category>
          <w:name w:val="General"/>
          <w:gallery w:val="placeholder"/>
        </w:category>
        <w:types>
          <w:type w:val="bbPlcHdr"/>
        </w:types>
        <w:behaviors>
          <w:behavior w:val="content"/>
        </w:behaviors>
        <w:guid w:val="{937DF6C2-6205-443E-B5D0-9AA07C72973E}"/>
      </w:docPartPr>
      <w:docPartBody>
        <w:p w:rsidR="00335DD1" w:rsidRDefault="00000000">
          <w:pPr>
            <w:pStyle w:val="345FC0DF3D9045DFB02BD0FB27D4BE4B"/>
          </w:pPr>
          <w:r w:rsidRPr="00810DF6">
            <w:rPr>
              <w:lang w:bidi="en-GB"/>
            </w:rPr>
            <w:t>£1,500</w:t>
          </w:r>
        </w:p>
      </w:docPartBody>
    </w:docPart>
    <w:docPart>
      <w:docPartPr>
        <w:name w:val="1C06C1A6117840E88EDC6E6CEE92DD91"/>
        <w:category>
          <w:name w:val="General"/>
          <w:gallery w:val="placeholder"/>
        </w:category>
        <w:types>
          <w:type w:val="bbPlcHdr"/>
        </w:types>
        <w:behaviors>
          <w:behavior w:val="content"/>
        </w:behaviors>
        <w:guid w:val="{505D9E28-5289-4F3C-82A9-ADC513345018}"/>
      </w:docPartPr>
      <w:docPartBody>
        <w:p w:rsidR="00335DD1" w:rsidRDefault="00000000">
          <w:pPr>
            <w:pStyle w:val="1C06C1A6117840E88EDC6E6CEE92DD91"/>
          </w:pPr>
          <w:r w:rsidRPr="00810DF6">
            <w:rPr>
              <w:lang w:bidi="en-GB"/>
            </w:rPr>
            <w:t>£0</w:t>
          </w:r>
        </w:p>
      </w:docPartBody>
    </w:docPart>
    <w:docPart>
      <w:docPartPr>
        <w:name w:val="8E9ADBC9D409491AAEE71489D2E12BDE"/>
        <w:category>
          <w:name w:val="General"/>
          <w:gallery w:val="placeholder"/>
        </w:category>
        <w:types>
          <w:type w:val="bbPlcHdr"/>
        </w:types>
        <w:behaviors>
          <w:behavior w:val="content"/>
        </w:behaviors>
        <w:guid w:val="{A9B0CF95-BE0E-497B-A323-33BAEE038573}"/>
      </w:docPartPr>
      <w:docPartBody>
        <w:p w:rsidR="00335DD1" w:rsidRDefault="00000000">
          <w:pPr>
            <w:pStyle w:val="8E9ADBC9D409491AAEE71489D2E12BDE"/>
          </w:pPr>
          <w:r w:rsidRPr="00810DF6">
            <w:rPr>
              <w:lang w:bidi="en-GB"/>
            </w:rPr>
            <w:t>£0</w:t>
          </w:r>
        </w:p>
      </w:docPartBody>
    </w:docPart>
    <w:docPart>
      <w:docPartPr>
        <w:name w:val="D020D11F9B8240F086BE79C3FB51A1D4"/>
        <w:category>
          <w:name w:val="General"/>
          <w:gallery w:val="placeholder"/>
        </w:category>
        <w:types>
          <w:type w:val="bbPlcHdr"/>
        </w:types>
        <w:behaviors>
          <w:behavior w:val="content"/>
        </w:behaviors>
        <w:guid w:val="{FD30C4C3-02A1-47B0-824F-E1150264F4FA}"/>
      </w:docPartPr>
      <w:docPartBody>
        <w:p w:rsidR="00335DD1" w:rsidRDefault="00000000">
          <w:pPr>
            <w:pStyle w:val="D020D11F9B8240F086BE79C3FB51A1D4"/>
          </w:pPr>
          <w:r w:rsidRPr="00810DF6">
            <w:rPr>
              <w:lang w:bidi="en-GB"/>
            </w:rPr>
            <w:t>£0</w:t>
          </w:r>
        </w:p>
      </w:docPartBody>
    </w:docPart>
    <w:docPart>
      <w:docPartPr>
        <w:name w:val="32C93E13F68A4C21BAE22B7562DF7515"/>
        <w:category>
          <w:name w:val="General"/>
          <w:gallery w:val="placeholder"/>
        </w:category>
        <w:types>
          <w:type w:val="bbPlcHdr"/>
        </w:types>
        <w:behaviors>
          <w:behavior w:val="content"/>
        </w:behaviors>
        <w:guid w:val="{C4377E1B-7944-4F7E-833C-E71BB4D90D27}"/>
      </w:docPartPr>
      <w:docPartBody>
        <w:p w:rsidR="00335DD1" w:rsidRDefault="00000000">
          <w:pPr>
            <w:pStyle w:val="32C93E13F68A4C21BAE22B7562DF7515"/>
          </w:pPr>
          <w:r w:rsidRPr="00810DF6">
            <w:rPr>
              <w:lang w:bidi="en-GB"/>
            </w:rPr>
            <w:t>£0</w:t>
          </w:r>
        </w:p>
      </w:docPartBody>
    </w:docPart>
    <w:docPart>
      <w:docPartPr>
        <w:name w:val="4C85499D1A8F4C43BCF39F023C7B19A7"/>
        <w:category>
          <w:name w:val="General"/>
          <w:gallery w:val="placeholder"/>
        </w:category>
        <w:types>
          <w:type w:val="bbPlcHdr"/>
        </w:types>
        <w:behaviors>
          <w:behavior w:val="content"/>
        </w:behaviors>
        <w:guid w:val="{5CCEC1E5-4CA0-4A38-92AB-DA70DC12B872}"/>
      </w:docPartPr>
      <w:docPartBody>
        <w:p w:rsidR="00335DD1" w:rsidRDefault="00000000">
          <w:pPr>
            <w:pStyle w:val="4C85499D1A8F4C43BCF39F023C7B19A7"/>
          </w:pPr>
          <w:r w:rsidRPr="00810DF6">
            <w:rPr>
              <w:lang w:bidi="en-GB"/>
            </w:rPr>
            <w:t>£1,500</w:t>
          </w:r>
        </w:p>
      </w:docPartBody>
    </w:docPart>
    <w:docPart>
      <w:docPartPr>
        <w:name w:val="9C66F7B27BDB4B92A287DA1165997039"/>
        <w:category>
          <w:name w:val="General"/>
          <w:gallery w:val="placeholder"/>
        </w:category>
        <w:types>
          <w:type w:val="bbPlcHdr"/>
        </w:types>
        <w:behaviors>
          <w:behavior w:val="content"/>
        </w:behaviors>
        <w:guid w:val="{3A43DA4E-EFDA-47D9-8C2A-1D879D41D8E5}"/>
      </w:docPartPr>
      <w:docPartBody>
        <w:p w:rsidR="00335DD1" w:rsidRDefault="00000000">
          <w:pPr>
            <w:pStyle w:val="9C66F7B27BDB4B92A287DA1165997039"/>
          </w:pPr>
          <w:r w:rsidRPr="00810DF6">
            <w:rPr>
              <w:lang w:bidi="en-GB"/>
            </w:rPr>
            <w:t>Net sales</w:t>
          </w:r>
        </w:p>
      </w:docPartBody>
    </w:docPart>
    <w:docPart>
      <w:docPartPr>
        <w:name w:val="07AC1A879A804A9FA61EAB1BD39D80CD"/>
        <w:category>
          <w:name w:val="General"/>
          <w:gallery w:val="placeholder"/>
        </w:category>
        <w:types>
          <w:type w:val="bbPlcHdr"/>
        </w:types>
        <w:behaviors>
          <w:behavior w:val="content"/>
        </w:behaviors>
        <w:guid w:val="{BB835C71-129C-416F-8E65-58D6765B2C6E}"/>
      </w:docPartPr>
      <w:docPartBody>
        <w:p w:rsidR="00335DD1" w:rsidRDefault="00000000">
          <w:pPr>
            <w:pStyle w:val="07AC1A879A804A9FA61EAB1BD39D80CD"/>
          </w:pPr>
          <w:r w:rsidRPr="00810DF6">
            <w:rPr>
              <w:lang w:bidi="en-GB"/>
            </w:rPr>
            <w:t>£5,000</w:t>
          </w:r>
        </w:p>
      </w:docPartBody>
    </w:docPart>
    <w:docPart>
      <w:docPartPr>
        <w:name w:val="DC9ED10006984692864001FBEF430753"/>
        <w:category>
          <w:name w:val="General"/>
          <w:gallery w:val="placeholder"/>
        </w:category>
        <w:types>
          <w:type w:val="bbPlcHdr"/>
        </w:types>
        <w:behaviors>
          <w:behavior w:val="content"/>
        </w:behaviors>
        <w:guid w:val="{C4BA3487-89C8-4E2B-98DB-7FC54AE00CB4}"/>
      </w:docPartPr>
      <w:docPartBody>
        <w:p w:rsidR="00335DD1" w:rsidRDefault="00000000">
          <w:pPr>
            <w:pStyle w:val="DC9ED10006984692864001FBEF430753"/>
          </w:pPr>
          <w:r w:rsidRPr="00810DF6">
            <w:rPr>
              <w:lang w:bidi="en-GB"/>
            </w:rPr>
            <w:t>$12,650</w:t>
          </w:r>
        </w:p>
      </w:docPartBody>
    </w:docPart>
    <w:docPart>
      <w:docPartPr>
        <w:name w:val="97F6DF46B31344469768756220336133"/>
        <w:category>
          <w:name w:val="General"/>
          <w:gallery w:val="placeholder"/>
        </w:category>
        <w:types>
          <w:type w:val="bbPlcHdr"/>
        </w:types>
        <w:behaviors>
          <w:behavior w:val="content"/>
        </w:behaviors>
        <w:guid w:val="{8378CB73-0D26-479B-A1A8-D7C44E86D5DB}"/>
      </w:docPartPr>
      <w:docPartBody>
        <w:p w:rsidR="00335DD1" w:rsidRDefault="00000000">
          <w:pPr>
            <w:pStyle w:val="97F6DF46B31344469768756220336133"/>
          </w:pPr>
          <w:r w:rsidRPr="00810DF6">
            <w:rPr>
              <w:lang w:bidi="en-GB"/>
            </w:rPr>
            <w:t>£16,000</w:t>
          </w:r>
        </w:p>
      </w:docPartBody>
    </w:docPart>
    <w:docPart>
      <w:docPartPr>
        <w:name w:val="074A3356F0464AA9B9AB77AA9C802703"/>
        <w:category>
          <w:name w:val="General"/>
          <w:gallery w:val="placeholder"/>
        </w:category>
        <w:types>
          <w:type w:val="bbPlcHdr"/>
        </w:types>
        <w:behaviors>
          <w:behavior w:val="content"/>
        </w:behaviors>
        <w:guid w:val="{FD997C00-49B4-4575-905E-3E024C1C0303}"/>
      </w:docPartPr>
      <w:docPartBody>
        <w:p w:rsidR="00335DD1" w:rsidRDefault="00000000">
          <w:pPr>
            <w:pStyle w:val="074A3356F0464AA9B9AB77AA9C802703"/>
          </w:pPr>
          <w:r w:rsidRPr="00810DF6">
            <w:rPr>
              <w:lang w:bidi="en-GB"/>
            </w:rPr>
            <w:t>$6,794</w:t>
          </w:r>
        </w:p>
      </w:docPartBody>
    </w:docPart>
    <w:docPart>
      <w:docPartPr>
        <w:name w:val="83831338D7DA4BE997606E708D201C7C"/>
        <w:category>
          <w:name w:val="General"/>
          <w:gallery w:val="placeholder"/>
        </w:category>
        <w:types>
          <w:type w:val="bbPlcHdr"/>
        </w:types>
        <w:behaviors>
          <w:behavior w:val="content"/>
        </w:behaviors>
        <w:guid w:val="{70D1860D-FD7F-4467-B871-7AE62BB9A871}"/>
      </w:docPartPr>
      <w:docPartBody>
        <w:p w:rsidR="00335DD1" w:rsidRDefault="00000000">
          <w:pPr>
            <w:pStyle w:val="83831338D7DA4BE997606E708D201C7C"/>
          </w:pPr>
          <w:r w:rsidRPr="00810DF6">
            <w:rPr>
              <w:lang w:bidi="en-GB"/>
            </w:rPr>
            <w:t>$14,266</w:t>
          </w:r>
        </w:p>
      </w:docPartBody>
    </w:docPart>
    <w:docPart>
      <w:docPartPr>
        <w:name w:val="31598D90587C4B8493A3992485CF35F4"/>
        <w:category>
          <w:name w:val="General"/>
          <w:gallery w:val="placeholder"/>
        </w:category>
        <w:types>
          <w:type w:val="bbPlcHdr"/>
        </w:types>
        <w:behaviors>
          <w:behavior w:val="content"/>
        </w:behaviors>
        <w:guid w:val="{3A2C35CC-763B-4B3B-9EA3-8955DB734B20}"/>
      </w:docPartPr>
      <w:docPartBody>
        <w:p w:rsidR="00335DD1" w:rsidRDefault="00000000">
          <w:pPr>
            <w:pStyle w:val="31598D90587C4B8493A3992485CF35F4"/>
          </w:pPr>
          <w:r w:rsidRPr="00810DF6">
            <w:rPr>
              <w:lang w:bidi="en-GB"/>
            </w:rPr>
            <w:t>$16,650</w:t>
          </w:r>
        </w:p>
      </w:docPartBody>
    </w:docPart>
    <w:docPart>
      <w:docPartPr>
        <w:name w:val="65647931554D48F293AA9B3A31DFD4F7"/>
        <w:category>
          <w:name w:val="General"/>
          <w:gallery w:val="placeholder"/>
        </w:category>
        <w:types>
          <w:type w:val="bbPlcHdr"/>
        </w:types>
        <w:behaviors>
          <w:behavior w:val="content"/>
        </w:behaviors>
        <w:guid w:val="{2614F1E2-25B2-4274-8C83-73066C538FE1}"/>
      </w:docPartPr>
      <w:docPartBody>
        <w:p w:rsidR="00335DD1" w:rsidRDefault="00000000">
          <w:pPr>
            <w:pStyle w:val="65647931554D48F293AA9B3A31DFD4F7"/>
          </w:pPr>
          <w:r w:rsidRPr="00810DF6">
            <w:rPr>
              <w:lang w:bidi="en-GB"/>
            </w:rPr>
            <w:t>$22,850</w:t>
          </w:r>
        </w:p>
      </w:docPartBody>
    </w:docPart>
    <w:docPart>
      <w:docPartPr>
        <w:name w:val="8F089D4368B541888DA99BB4C4A48BCB"/>
        <w:category>
          <w:name w:val="General"/>
          <w:gallery w:val="placeholder"/>
        </w:category>
        <w:types>
          <w:type w:val="bbPlcHdr"/>
        </w:types>
        <w:behaviors>
          <w:behavior w:val="content"/>
        </w:behaviors>
        <w:guid w:val="{88709697-AD66-4A58-8E5A-C07E11DFEF55}"/>
      </w:docPartPr>
      <w:docPartBody>
        <w:p w:rsidR="00335DD1" w:rsidRDefault="00000000">
          <w:pPr>
            <w:pStyle w:val="8F089D4368B541888DA99BB4C4A48BCB"/>
          </w:pPr>
          <w:r w:rsidRPr="00810DF6">
            <w:rPr>
              <w:lang w:bidi="en-GB"/>
            </w:rPr>
            <w:t>$24,445</w:t>
          </w:r>
        </w:p>
      </w:docPartBody>
    </w:docPart>
    <w:docPart>
      <w:docPartPr>
        <w:name w:val="5A8BFD2152DE47BEA52ADC405BE7031E"/>
        <w:category>
          <w:name w:val="General"/>
          <w:gallery w:val="placeholder"/>
        </w:category>
        <w:types>
          <w:type w:val="bbPlcHdr"/>
        </w:types>
        <w:behaviors>
          <w:behavior w:val="content"/>
        </w:behaviors>
        <w:guid w:val="{A8C9341D-F8E9-4E04-82DD-5E3A727CEB43}"/>
      </w:docPartPr>
      <w:docPartBody>
        <w:p w:rsidR="00335DD1" w:rsidRDefault="00000000">
          <w:pPr>
            <w:pStyle w:val="5A8BFD2152DE47BEA52ADC405BE7031E"/>
          </w:pPr>
          <w:r w:rsidRPr="00810DF6">
            <w:rPr>
              <w:lang w:bidi="en-GB"/>
            </w:rPr>
            <w:t>$23,349</w:t>
          </w:r>
        </w:p>
      </w:docPartBody>
    </w:docPart>
    <w:docPart>
      <w:docPartPr>
        <w:name w:val="9830D0422658446C85E2C986CB4D4471"/>
        <w:category>
          <w:name w:val="General"/>
          <w:gallery w:val="placeholder"/>
        </w:category>
        <w:types>
          <w:type w:val="bbPlcHdr"/>
        </w:types>
        <w:behaviors>
          <w:behavior w:val="content"/>
        </w:behaviors>
        <w:guid w:val="{97587E10-77E9-40A7-A899-F171905A15D4}"/>
      </w:docPartPr>
      <w:docPartBody>
        <w:p w:rsidR="00335DD1" w:rsidRDefault="00000000">
          <w:pPr>
            <w:pStyle w:val="9830D0422658446C85E2C986CB4D4471"/>
          </w:pPr>
          <w:r w:rsidRPr="00810DF6">
            <w:rPr>
              <w:lang w:bidi="en-GB"/>
            </w:rPr>
            <w:t>$20,400</w:t>
          </w:r>
        </w:p>
      </w:docPartBody>
    </w:docPart>
    <w:docPart>
      <w:docPartPr>
        <w:name w:val="202C267D4FAA45E4BA20D0C0F2BC71EA"/>
        <w:category>
          <w:name w:val="General"/>
          <w:gallery w:val="placeholder"/>
        </w:category>
        <w:types>
          <w:type w:val="bbPlcHdr"/>
        </w:types>
        <w:behaviors>
          <w:behavior w:val="content"/>
        </w:behaviors>
        <w:guid w:val="{E2DD53B3-3D54-49BF-9D42-BC5917488259}"/>
      </w:docPartPr>
      <w:docPartBody>
        <w:p w:rsidR="00335DD1" w:rsidRDefault="00000000">
          <w:pPr>
            <w:pStyle w:val="202C267D4FAA45E4BA20D0C0F2BC71EA"/>
          </w:pPr>
          <w:r w:rsidRPr="00810DF6">
            <w:rPr>
              <w:lang w:bidi="en-GB"/>
            </w:rPr>
            <w:t>$26,245</w:t>
          </w:r>
        </w:p>
      </w:docPartBody>
    </w:docPart>
    <w:docPart>
      <w:docPartPr>
        <w:name w:val="3BC348AD4E904A2284CFD9688E1FD2FE"/>
        <w:category>
          <w:name w:val="General"/>
          <w:gallery w:val="placeholder"/>
        </w:category>
        <w:types>
          <w:type w:val="bbPlcHdr"/>
        </w:types>
        <w:behaviors>
          <w:behavior w:val="content"/>
        </w:behaviors>
        <w:guid w:val="{9C8F3113-EAF9-42D6-988E-34ED530725F1}"/>
      </w:docPartPr>
      <w:docPartBody>
        <w:p w:rsidR="00335DD1" w:rsidRDefault="00000000">
          <w:pPr>
            <w:pStyle w:val="3BC348AD4E904A2284CFD9688E1FD2FE"/>
          </w:pPr>
          <w:r w:rsidRPr="00810DF6">
            <w:rPr>
              <w:lang w:bidi="en-GB"/>
            </w:rPr>
            <w:t>$26,309</w:t>
          </w:r>
        </w:p>
      </w:docPartBody>
    </w:docPart>
    <w:docPart>
      <w:docPartPr>
        <w:name w:val="FC1145F2A5F3424D830E43E3090D3610"/>
        <w:category>
          <w:name w:val="General"/>
          <w:gallery w:val="placeholder"/>
        </w:category>
        <w:types>
          <w:type w:val="bbPlcHdr"/>
        </w:types>
        <w:behaviors>
          <w:behavior w:val="content"/>
        </w:behaviors>
        <w:guid w:val="{39DB190F-F48B-469D-896C-E2B863411775}"/>
      </w:docPartPr>
      <w:docPartBody>
        <w:p w:rsidR="00335DD1" w:rsidRDefault="00000000">
          <w:pPr>
            <w:pStyle w:val="FC1145F2A5F3424D830E43E3090D3610"/>
          </w:pPr>
          <w:r w:rsidRPr="00810DF6">
            <w:rPr>
              <w:lang w:bidi="en-GB"/>
            </w:rPr>
            <w:t>$214,958</w:t>
          </w:r>
        </w:p>
      </w:docPartBody>
    </w:docPart>
    <w:docPart>
      <w:docPartPr>
        <w:name w:val="19249264ECB94D7A802EEB602D7D9895"/>
        <w:category>
          <w:name w:val="General"/>
          <w:gallery w:val="placeholder"/>
        </w:category>
        <w:types>
          <w:type w:val="bbPlcHdr"/>
        </w:types>
        <w:behaviors>
          <w:behavior w:val="content"/>
        </w:behaviors>
        <w:guid w:val="{B22BC88C-DB74-44F9-B76B-E4899DD8D003}"/>
      </w:docPartPr>
      <w:docPartBody>
        <w:p w:rsidR="00335DD1" w:rsidRDefault="00000000">
          <w:pPr>
            <w:pStyle w:val="19249264ECB94D7A802EEB602D7D9895"/>
          </w:pPr>
          <w:r w:rsidRPr="00810DF6">
            <w:rPr>
              <w:lang w:bidi="en-GB"/>
            </w:rPr>
            <w:t>Cost of Goods Sold*</w:t>
          </w:r>
        </w:p>
      </w:docPartBody>
    </w:docPart>
    <w:docPart>
      <w:docPartPr>
        <w:name w:val="9C17E8424D634F34812A386CAF7DF448"/>
        <w:category>
          <w:name w:val="General"/>
          <w:gallery w:val="placeholder"/>
        </w:category>
        <w:types>
          <w:type w:val="bbPlcHdr"/>
        </w:types>
        <w:behaviors>
          <w:behavior w:val="content"/>
        </w:behaviors>
        <w:guid w:val="{D66AF727-FBE5-4038-AB56-343A45BCE28C}"/>
      </w:docPartPr>
      <w:docPartBody>
        <w:p w:rsidR="00335DD1" w:rsidRDefault="00000000">
          <w:pPr>
            <w:pStyle w:val="9C17E8424D634F34812A386CAF7DF448"/>
          </w:pPr>
          <w:r w:rsidRPr="00810DF6">
            <w:rPr>
              <w:lang w:bidi="en-GB"/>
            </w:rPr>
            <w:t>£2,000</w:t>
          </w:r>
        </w:p>
      </w:docPartBody>
    </w:docPart>
    <w:docPart>
      <w:docPartPr>
        <w:name w:val="D34CA1918B4249E4AFDAB9B7864F9DE1"/>
        <w:category>
          <w:name w:val="General"/>
          <w:gallery w:val="placeholder"/>
        </w:category>
        <w:types>
          <w:type w:val="bbPlcHdr"/>
        </w:types>
        <w:behaviors>
          <w:behavior w:val="content"/>
        </w:behaviors>
        <w:guid w:val="{39958E19-6D15-407A-A533-8D2C3245B802}"/>
      </w:docPartPr>
      <w:docPartBody>
        <w:p w:rsidR="00335DD1" w:rsidRDefault="00000000">
          <w:pPr>
            <w:pStyle w:val="D34CA1918B4249E4AFDAB9B7864F9DE1"/>
          </w:pPr>
          <w:r w:rsidRPr="00810DF6">
            <w:rPr>
              <w:lang w:bidi="en-GB"/>
            </w:rPr>
            <w:t>$5,200</w:t>
          </w:r>
        </w:p>
      </w:docPartBody>
    </w:docPart>
    <w:docPart>
      <w:docPartPr>
        <w:name w:val="683D1E4684EC4AABA3276FE522A5B80B"/>
        <w:category>
          <w:name w:val="General"/>
          <w:gallery w:val="placeholder"/>
        </w:category>
        <w:types>
          <w:type w:val="bbPlcHdr"/>
        </w:types>
        <w:behaviors>
          <w:behavior w:val="content"/>
        </w:behaviors>
        <w:guid w:val="{385FA951-022F-4D63-8BBE-95CEA75508A3}"/>
      </w:docPartPr>
      <w:docPartBody>
        <w:p w:rsidR="00335DD1" w:rsidRDefault="00000000">
          <w:pPr>
            <w:pStyle w:val="683D1E4684EC4AABA3276FE522A5B80B"/>
          </w:pPr>
          <w:r w:rsidRPr="00810DF6">
            <w:rPr>
              <w:lang w:bidi="en-GB"/>
            </w:rPr>
            <w:t>$6,400</w:t>
          </w:r>
        </w:p>
      </w:docPartBody>
    </w:docPart>
    <w:docPart>
      <w:docPartPr>
        <w:name w:val="49825AB790284FC48A26FEC96089CDE5"/>
        <w:category>
          <w:name w:val="General"/>
          <w:gallery w:val="placeholder"/>
        </w:category>
        <w:types>
          <w:type w:val="bbPlcHdr"/>
        </w:types>
        <w:behaviors>
          <w:behavior w:val="content"/>
        </w:behaviors>
        <w:guid w:val="{D825DDBB-B0DF-4EDD-8C9A-1FFC1DCCDF70}"/>
      </w:docPartPr>
      <w:docPartBody>
        <w:p w:rsidR="00335DD1" w:rsidRDefault="00000000">
          <w:pPr>
            <w:pStyle w:val="49825AB790284FC48A26FEC96089CDE5"/>
          </w:pPr>
          <w:r w:rsidRPr="00810DF6">
            <w:rPr>
              <w:lang w:bidi="en-GB"/>
            </w:rPr>
            <w:t>$2,800</w:t>
          </w:r>
        </w:p>
      </w:docPartBody>
    </w:docPart>
    <w:docPart>
      <w:docPartPr>
        <w:name w:val="B35917B3D3E8482D8556AF9C3C85B847"/>
        <w:category>
          <w:name w:val="General"/>
          <w:gallery w:val="placeholder"/>
        </w:category>
        <w:types>
          <w:type w:val="bbPlcHdr"/>
        </w:types>
        <w:behaviors>
          <w:behavior w:val="content"/>
        </w:behaviors>
        <w:guid w:val="{74383EEF-7B17-4061-98E7-1B2C29BCC58A}"/>
      </w:docPartPr>
      <w:docPartBody>
        <w:p w:rsidR="00335DD1" w:rsidRDefault="00000000">
          <w:pPr>
            <w:pStyle w:val="B35917B3D3E8482D8556AF9C3C85B847"/>
          </w:pPr>
          <w:r w:rsidRPr="00810DF6">
            <w:rPr>
              <w:lang w:bidi="en-GB"/>
            </w:rPr>
            <w:t>$5,800</w:t>
          </w:r>
        </w:p>
      </w:docPartBody>
    </w:docPart>
    <w:docPart>
      <w:docPartPr>
        <w:name w:val="E5BFE09B0D744A188FB5B7C423A1B478"/>
        <w:category>
          <w:name w:val="General"/>
          <w:gallery w:val="placeholder"/>
        </w:category>
        <w:types>
          <w:type w:val="bbPlcHdr"/>
        </w:types>
        <w:behaviors>
          <w:behavior w:val="content"/>
        </w:behaviors>
        <w:guid w:val="{BDFD4CF8-A291-4CBD-8923-ADB66A07F870}"/>
      </w:docPartPr>
      <w:docPartBody>
        <w:p w:rsidR="00335DD1" w:rsidRDefault="00000000">
          <w:pPr>
            <w:pStyle w:val="E5BFE09B0D744A188FB5B7C423A1B478"/>
          </w:pPr>
          <w:r w:rsidRPr="00810DF6">
            <w:rPr>
              <w:lang w:bidi="en-GB"/>
            </w:rPr>
            <w:t>$6,560</w:t>
          </w:r>
        </w:p>
      </w:docPartBody>
    </w:docPart>
    <w:docPart>
      <w:docPartPr>
        <w:name w:val="2594896620AE4ACBAEC7980FABBEEB65"/>
        <w:category>
          <w:name w:val="General"/>
          <w:gallery w:val="placeholder"/>
        </w:category>
        <w:types>
          <w:type w:val="bbPlcHdr"/>
        </w:types>
        <w:behaviors>
          <w:behavior w:val="content"/>
        </w:behaviors>
        <w:guid w:val="{FB0FAA39-60EB-44B3-95B8-AF0F08A98D64}"/>
      </w:docPartPr>
      <w:docPartBody>
        <w:p w:rsidR="00335DD1" w:rsidRDefault="00000000">
          <w:pPr>
            <w:pStyle w:val="2594896620AE4ACBAEC7980FABBEEB65"/>
          </w:pPr>
          <w:r w:rsidRPr="00810DF6">
            <w:rPr>
              <w:lang w:bidi="en-GB"/>
            </w:rPr>
            <w:t>$9,000</w:t>
          </w:r>
        </w:p>
      </w:docPartBody>
    </w:docPart>
    <w:docPart>
      <w:docPartPr>
        <w:name w:val="7C22B5FD2AFC4EDAB4A854897A43807E"/>
        <w:category>
          <w:name w:val="General"/>
          <w:gallery w:val="placeholder"/>
        </w:category>
        <w:types>
          <w:type w:val="bbPlcHdr"/>
        </w:types>
        <w:behaviors>
          <w:behavior w:val="content"/>
        </w:behaviors>
        <w:guid w:val="{2B9502D1-0586-482F-8B3B-36ADE246526F}"/>
      </w:docPartPr>
      <w:docPartBody>
        <w:p w:rsidR="00335DD1" w:rsidRDefault="00000000">
          <w:pPr>
            <w:pStyle w:val="7C22B5FD2AFC4EDAB4A854897A43807E"/>
          </w:pPr>
          <w:r w:rsidRPr="00810DF6">
            <w:rPr>
              <w:lang w:bidi="en-GB"/>
            </w:rPr>
            <w:t>$9,250</w:t>
          </w:r>
        </w:p>
      </w:docPartBody>
    </w:docPart>
    <w:docPart>
      <w:docPartPr>
        <w:name w:val="2E5D0B1278404D74BE12DCC67B362043"/>
        <w:category>
          <w:name w:val="General"/>
          <w:gallery w:val="placeholder"/>
        </w:category>
        <w:types>
          <w:type w:val="bbPlcHdr"/>
        </w:types>
        <w:behaviors>
          <w:behavior w:val="content"/>
        </w:behaviors>
        <w:guid w:val="{9C36CA53-2A9F-4C65-BEA9-2D9AD48824B3}"/>
      </w:docPartPr>
      <w:docPartBody>
        <w:p w:rsidR="00335DD1" w:rsidRDefault="00000000">
          <w:pPr>
            <w:pStyle w:val="2E5D0B1278404D74BE12DCC67B362043"/>
          </w:pPr>
          <w:r w:rsidRPr="00810DF6">
            <w:rPr>
              <w:lang w:bidi="en-GB"/>
            </w:rPr>
            <w:t>$9,820</w:t>
          </w:r>
        </w:p>
      </w:docPartBody>
    </w:docPart>
    <w:docPart>
      <w:docPartPr>
        <w:name w:val="A13F07956BC54EF4AD840E64CB10CEDB"/>
        <w:category>
          <w:name w:val="General"/>
          <w:gallery w:val="placeholder"/>
        </w:category>
        <w:types>
          <w:type w:val="bbPlcHdr"/>
        </w:types>
        <w:behaviors>
          <w:behavior w:val="content"/>
        </w:behaviors>
        <w:guid w:val="{5100DE3F-4387-43D6-9F88-FFA7406FE4E4}"/>
      </w:docPartPr>
      <w:docPartBody>
        <w:p w:rsidR="00335DD1" w:rsidRDefault="00000000">
          <w:pPr>
            <w:pStyle w:val="A13F07956BC54EF4AD840E64CB10CEDB"/>
          </w:pPr>
          <w:r w:rsidRPr="00810DF6">
            <w:rPr>
              <w:lang w:bidi="en-GB"/>
            </w:rPr>
            <w:t>$8,800</w:t>
          </w:r>
        </w:p>
      </w:docPartBody>
    </w:docPart>
    <w:docPart>
      <w:docPartPr>
        <w:name w:val="9C661965A9094B659AD18A8C3C1A9CA5"/>
        <w:category>
          <w:name w:val="General"/>
          <w:gallery w:val="placeholder"/>
        </w:category>
        <w:types>
          <w:type w:val="bbPlcHdr"/>
        </w:types>
        <w:behaviors>
          <w:behavior w:val="content"/>
        </w:behaviors>
        <w:guid w:val="{01BD3C87-5D34-4BAB-A652-4FA6CF83BB42}"/>
      </w:docPartPr>
      <w:docPartBody>
        <w:p w:rsidR="00335DD1" w:rsidRDefault="00000000">
          <w:pPr>
            <w:pStyle w:val="9C661965A9094B659AD18A8C3C1A9CA5"/>
          </w:pPr>
          <w:r w:rsidRPr="00810DF6">
            <w:rPr>
              <w:lang w:bidi="en-GB"/>
            </w:rPr>
            <w:t>£10,000</w:t>
          </w:r>
        </w:p>
      </w:docPartBody>
    </w:docPart>
    <w:docPart>
      <w:docPartPr>
        <w:name w:val="C89C6D5554554777B45E2A7F7F143232"/>
        <w:category>
          <w:name w:val="General"/>
          <w:gallery w:val="placeholder"/>
        </w:category>
        <w:types>
          <w:type w:val="bbPlcHdr"/>
        </w:types>
        <w:behaviors>
          <w:behavior w:val="content"/>
        </w:behaviors>
        <w:guid w:val="{37372F41-B13D-4CBC-A1BB-2D4AC6791D7B}"/>
      </w:docPartPr>
      <w:docPartBody>
        <w:p w:rsidR="00335DD1" w:rsidRDefault="00000000">
          <w:pPr>
            <w:pStyle w:val="C89C6D5554554777B45E2A7F7F143232"/>
          </w:pPr>
          <w:r w:rsidRPr="00810DF6">
            <w:rPr>
              <w:lang w:bidi="en-GB"/>
            </w:rPr>
            <w:t>$10,940</w:t>
          </w:r>
        </w:p>
      </w:docPartBody>
    </w:docPart>
    <w:docPart>
      <w:docPartPr>
        <w:name w:val="384222EF5D5C4278BD641B25583D47E3"/>
        <w:category>
          <w:name w:val="General"/>
          <w:gallery w:val="placeholder"/>
        </w:category>
        <w:types>
          <w:type w:val="bbPlcHdr"/>
        </w:types>
        <w:behaviors>
          <w:behavior w:val="content"/>
        </w:behaviors>
        <w:guid w:val="{2B2A18A2-E3BB-48A9-BE3E-133261FED1EA}"/>
      </w:docPartPr>
      <w:docPartBody>
        <w:p w:rsidR="00335DD1" w:rsidRDefault="00000000">
          <w:pPr>
            <w:pStyle w:val="384222EF5D5C4278BD641B25583D47E3"/>
          </w:pPr>
          <w:r w:rsidRPr="00810DF6">
            <w:rPr>
              <w:lang w:bidi="en-GB"/>
            </w:rPr>
            <w:t>$86,569</w:t>
          </w:r>
        </w:p>
      </w:docPartBody>
    </w:docPart>
    <w:docPart>
      <w:docPartPr>
        <w:name w:val="B796AD41EB3A4125AF292375E7C72905"/>
        <w:category>
          <w:name w:val="General"/>
          <w:gallery w:val="placeholder"/>
        </w:category>
        <w:types>
          <w:type w:val="bbPlcHdr"/>
        </w:types>
        <w:behaviors>
          <w:behavior w:val="content"/>
        </w:behaviors>
        <w:guid w:val="{78CEBAE4-588B-46CA-BA67-C9C6C479257D}"/>
      </w:docPartPr>
      <w:docPartBody>
        <w:p w:rsidR="00335DD1" w:rsidRDefault="00000000">
          <w:pPr>
            <w:pStyle w:val="B796AD41EB3A4125AF292375E7C72905"/>
          </w:pPr>
          <w:r w:rsidRPr="00810DF6">
            <w:rPr>
              <w:lang w:bidi="en-GB"/>
            </w:rPr>
            <w:t>Gross profit</w:t>
          </w:r>
        </w:p>
      </w:docPartBody>
    </w:docPart>
    <w:docPart>
      <w:docPartPr>
        <w:name w:val="DBD2CED531F246659267EA9303CBCB99"/>
        <w:category>
          <w:name w:val="General"/>
          <w:gallery w:val="placeholder"/>
        </w:category>
        <w:types>
          <w:type w:val="bbPlcHdr"/>
        </w:types>
        <w:behaviors>
          <w:behavior w:val="content"/>
        </w:behaviors>
        <w:guid w:val="{E982628E-3F69-4989-BBE5-6FF899982D07}"/>
      </w:docPartPr>
      <w:docPartBody>
        <w:p w:rsidR="00335DD1" w:rsidRDefault="00000000">
          <w:pPr>
            <w:pStyle w:val="DBD2CED531F246659267EA9303CBCB99"/>
          </w:pPr>
          <w:r w:rsidRPr="00810DF6">
            <w:rPr>
              <w:lang w:bidi="en-GB"/>
            </w:rPr>
            <w:t>$3,000</w:t>
          </w:r>
        </w:p>
      </w:docPartBody>
    </w:docPart>
    <w:docPart>
      <w:docPartPr>
        <w:name w:val="27FBC3745801451FB184272B0CE3C89F"/>
        <w:category>
          <w:name w:val="General"/>
          <w:gallery w:val="placeholder"/>
        </w:category>
        <w:types>
          <w:type w:val="bbPlcHdr"/>
        </w:types>
        <w:behaviors>
          <w:behavior w:val="content"/>
        </w:behaviors>
        <w:guid w:val="{934306C3-1788-49EA-8D45-B2B015388034}"/>
      </w:docPartPr>
      <w:docPartBody>
        <w:p w:rsidR="00335DD1" w:rsidRDefault="00000000">
          <w:pPr>
            <w:pStyle w:val="27FBC3745801451FB184272B0CE3C89F"/>
          </w:pPr>
          <w:r w:rsidRPr="00810DF6">
            <w:rPr>
              <w:lang w:bidi="en-GB"/>
            </w:rPr>
            <w:t>$7,450</w:t>
          </w:r>
        </w:p>
      </w:docPartBody>
    </w:docPart>
    <w:docPart>
      <w:docPartPr>
        <w:name w:val="EF635A26BDDE4FD39BA3236C7793DF78"/>
        <w:category>
          <w:name w:val="General"/>
          <w:gallery w:val="placeholder"/>
        </w:category>
        <w:types>
          <w:type w:val="bbPlcHdr"/>
        </w:types>
        <w:behaviors>
          <w:behavior w:val="content"/>
        </w:behaviors>
        <w:guid w:val="{26EEB773-C33D-4576-B8CD-57356AFB453B}"/>
      </w:docPartPr>
      <w:docPartBody>
        <w:p w:rsidR="00335DD1" w:rsidRDefault="00000000">
          <w:pPr>
            <w:pStyle w:val="EF635A26BDDE4FD39BA3236C7793DF78"/>
          </w:pPr>
          <w:r w:rsidRPr="00810DF6">
            <w:rPr>
              <w:lang w:bidi="en-GB"/>
            </w:rPr>
            <w:t>$9,600</w:t>
          </w:r>
        </w:p>
      </w:docPartBody>
    </w:docPart>
    <w:docPart>
      <w:docPartPr>
        <w:name w:val="BE0238E2B2154D66AC10FD8A929DB76A"/>
        <w:category>
          <w:name w:val="General"/>
          <w:gallery w:val="placeholder"/>
        </w:category>
        <w:types>
          <w:type w:val="bbPlcHdr"/>
        </w:types>
        <w:behaviors>
          <w:behavior w:val="content"/>
        </w:behaviors>
        <w:guid w:val="{553EE9EB-E27E-4692-820C-F08316BF6EE2}"/>
      </w:docPartPr>
      <w:docPartBody>
        <w:p w:rsidR="00335DD1" w:rsidRDefault="00000000">
          <w:pPr>
            <w:pStyle w:val="BE0238E2B2154D66AC10FD8A929DB76A"/>
          </w:pPr>
          <w:r w:rsidRPr="00810DF6">
            <w:rPr>
              <w:lang w:bidi="en-GB"/>
            </w:rPr>
            <w:t>$3,994</w:t>
          </w:r>
        </w:p>
      </w:docPartBody>
    </w:docPart>
    <w:docPart>
      <w:docPartPr>
        <w:name w:val="C8805F3269234400B27A3542ED287131"/>
        <w:category>
          <w:name w:val="General"/>
          <w:gallery w:val="placeholder"/>
        </w:category>
        <w:types>
          <w:type w:val="bbPlcHdr"/>
        </w:types>
        <w:behaviors>
          <w:behavior w:val="content"/>
        </w:behaviors>
        <w:guid w:val="{0746F674-2170-4AC3-822B-B8D2343821CF}"/>
      </w:docPartPr>
      <w:docPartBody>
        <w:p w:rsidR="00335DD1" w:rsidRDefault="00000000">
          <w:pPr>
            <w:pStyle w:val="C8805F3269234400B27A3542ED287131"/>
          </w:pPr>
          <w:r w:rsidRPr="00810DF6">
            <w:rPr>
              <w:lang w:bidi="en-GB"/>
            </w:rPr>
            <w:t>$8,466</w:t>
          </w:r>
        </w:p>
      </w:docPartBody>
    </w:docPart>
    <w:docPart>
      <w:docPartPr>
        <w:name w:val="E36890209BC24A8B8CF873EBE75A1DAF"/>
        <w:category>
          <w:name w:val="General"/>
          <w:gallery w:val="placeholder"/>
        </w:category>
        <w:types>
          <w:type w:val="bbPlcHdr"/>
        </w:types>
        <w:behaviors>
          <w:behavior w:val="content"/>
        </w:behaviors>
        <w:guid w:val="{C04ADD59-CD38-4AD1-9250-B952CD08AE81}"/>
      </w:docPartPr>
      <w:docPartBody>
        <w:p w:rsidR="00335DD1" w:rsidRDefault="00000000">
          <w:pPr>
            <w:pStyle w:val="E36890209BC24A8B8CF873EBE75A1DAF"/>
          </w:pPr>
          <w:r w:rsidRPr="00810DF6">
            <w:rPr>
              <w:lang w:bidi="en-GB"/>
            </w:rPr>
            <w:t>$10,090</w:t>
          </w:r>
        </w:p>
      </w:docPartBody>
    </w:docPart>
    <w:docPart>
      <w:docPartPr>
        <w:name w:val="96686D1C9BAD4EE0A62DD24D4CB70536"/>
        <w:category>
          <w:name w:val="General"/>
          <w:gallery w:val="placeholder"/>
        </w:category>
        <w:types>
          <w:type w:val="bbPlcHdr"/>
        </w:types>
        <w:behaviors>
          <w:behavior w:val="content"/>
        </w:behaviors>
        <w:guid w:val="{FC9834DA-AD7B-4F43-8C35-73B0CAC7C902}"/>
      </w:docPartPr>
      <w:docPartBody>
        <w:p w:rsidR="00335DD1" w:rsidRDefault="00000000">
          <w:pPr>
            <w:pStyle w:val="96686D1C9BAD4EE0A62DD24D4CB70536"/>
          </w:pPr>
          <w:r w:rsidRPr="00810DF6">
            <w:rPr>
              <w:lang w:bidi="en-GB"/>
            </w:rPr>
            <w:t>$13,850</w:t>
          </w:r>
        </w:p>
      </w:docPartBody>
    </w:docPart>
    <w:docPart>
      <w:docPartPr>
        <w:name w:val="C62906DA82C14133ACB0FB02EF69E47B"/>
        <w:category>
          <w:name w:val="General"/>
          <w:gallery w:val="placeholder"/>
        </w:category>
        <w:types>
          <w:type w:val="bbPlcHdr"/>
        </w:types>
        <w:behaviors>
          <w:behavior w:val="content"/>
        </w:behaviors>
        <w:guid w:val="{2F53FBE8-A97A-498E-97BF-E655C81880CE}"/>
      </w:docPartPr>
      <w:docPartBody>
        <w:p w:rsidR="00335DD1" w:rsidRDefault="00000000">
          <w:pPr>
            <w:pStyle w:val="C62906DA82C14133ACB0FB02EF69E47B"/>
          </w:pPr>
          <w:r w:rsidRPr="00810DF6">
            <w:rPr>
              <w:lang w:bidi="en-GB"/>
            </w:rPr>
            <w:t>$15,195</w:t>
          </w:r>
        </w:p>
      </w:docPartBody>
    </w:docPart>
    <w:docPart>
      <w:docPartPr>
        <w:name w:val="D80C50D247974F648B5E07412D19AE9F"/>
        <w:category>
          <w:name w:val="General"/>
          <w:gallery w:val="placeholder"/>
        </w:category>
        <w:types>
          <w:type w:val="bbPlcHdr"/>
        </w:types>
        <w:behaviors>
          <w:behavior w:val="content"/>
        </w:behaviors>
        <w:guid w:val="{41120444-A4FC-48F3-84F6-6B689C8D3540}"/>
      </w:docPartPr>
      <w:docPartBody>
        <w:p w:rsidR="00335DD1" w:rsidRDefault="00000000">
          <w:pPr>
            <w:pStyle w:val="D80C50D247974F648B5E07412D19AE9F"/>
          </w:pPr>
          <w:r w:rsidRPr="00810DF6">
            <w:rPr>
              <w:lang w:bidi="en-GB"/>
            </w:rPr>
            <w:t>$13,529</w:t>
          </w:r>
        </w:p>
      </w:docPartBody>
    </w:docPart>
    <w:docPart>
      <w:docPartPr>
        <w:name w:val="DB643A161B5A44298E7B35550DCE8979"/>
        <w:category>
          <w:name w:val="General"/>
          <w:gallery w:val="placeholder"/>
        </w:category>
        <w:types>
          <w:type w:val="bbPlcHdr"/>
        </w:types>
        <w:behaviors>
          <w:behavior w:val="content"/>
        </w:behaviors>
        <w:guid w:val="{3713442C-8DDB-452C-A86B-66A3254FE38D}"/>
      </w:docPartPr>
      <w:docPartBody>
        <w:p w:rsidR="00335DD1" w:rsidRDefault="00000000">
          <w:pPr>
            <w:pStyle w:val="DB643A161B5A44298E7B35550DCE8979"/>
          </w:pPr>
          <w:r w:rsidRPr="00810DF6">
            <w:rPr>
              <w:lang w:bidi="en-GB"/>
            </w:rPr>
            <w:t>$11,600</w:t>
          </w:r>
        </w:p>
      </w:docPartBody>
    </w:docPart>
    <w:docPart>
      <w:docPartPr>
        <w:name w:val="026178B3BC5E4DD8B7681B970213B3AA"/>
        <w:category>
          <w:name w:val="General"/>
          <w:gallery w:val="placeholder"/>
        </w:category>
        <w:types>
          <w:type w:val="bbPlcHdr"/>
        </w:types>
        <w:behaviors>
          <w:behavior w:val="content"/>
        </w:behaviors>
        <w:guid w:val="{834C4B9A-861D-401F-B678-204046E5AA55}"/>
      </w:docPartPr>
      <w:docPartBody>
        <w:p w:rsidR="00335DD1" w:rsidRDefault="00000000">
          <w:pPr>
            <w:pStyle w:val="026178B3BC5E4DD8B7681B970213B3AA"/>
          </w:pPr>
          <w:r w:rsidRPr="00810DF6">
            <w:rPr>
              <w:lang w:bidi="en-GB"/>
            </w:rPr>
            <w:t>$16,245</w:t>
          </w:r>
        </w:p>
      </w:docPartBody>
    </w:docPart>
    <w:docPart>
      <w:docPartPr>
        <w:name w:val="A09BE0F6A49741FD9A90E3CE730A1DA1"/>
        <w:category>
          <w:name w:val="General"/>
          <w:gallery w:val="placeholder"/>
        </w:category>
        <w:types>
          <w:type w:val="bbPlcHdr"/>
        </w:types>
        <w:behaviors>
          <w:behavior w:val="content"/>
        </w:behaviors>
        <w:guid w:val="{1F560BEC-DB3E-437D-AE8E-CA71BDE50D23}"/>
      </w:docPartPr>
      <w:docPartBody>
        <w:p w:rsidR="00335DD1" w:rsidRDefault="00000000">
          <w:pPr>
            <w:pStyle w:val="A09BE0F6A49741FD9A90E3CE730A1DA1"/>
          </w:pPr>
          <w:r w:rsidRPr="00810DF6">
            <w:rPr>
              <w:lang w:bidi="en-GB"/>
            </w:rPr>
            <w:t>$15,369</w:t>
          </w:r>
        </w:p>
      </w:docPartBody>
    </w:docPart>
    <w:docPart>
      <w:docPartPr>
        <w:name w:val="5E1A2F093DF241BEBB71C16A2938928A"/>
        <w:category>
          <w:name w:val="General"/>
          <w:gallery w:val="placeholder"/>
        </w:category>
        <w:types>
          <w:type w:val="bbPlcHdr"/>
        </w:types>
        <w:behaviors>
          <w:behavior w:val="content"/>
        </w:behaviors>
        <w:guid w:val="{99153974-9734-45DE-901F-B2947083B9A3}"/>
      </w:docPartPr>
      <w:docPartBody>
        <w:p w:rsidR="00335DD1" w:rsidRDefault="00000000">
          <w:pPr>
            <w:pStyle w:val="5E1A2F093DF241BEBB71C16A2938928A"/>
          </w:pPr>
          <w:r w:rsidRPr="00810DF6">
            <w:rPr>
              <w:lang w:bidi="en-GB"/>
            </w:rPr>
            <w:t>$128,389</w:t>
          </w:r>
        </w:p>
      </w:docPartBody>
    </w:docPart>
    <w:docPart>
      <w:docPartPr>
        <w:name w:val="46517450B27040DABDFFABEEC25FEA84"/>
        <w:category>
          <w:name w:val="General"/>
          <w:gallery w:val="placeholder"/>
        </w:category>
        <w:types>
          <w:type w:val="bbPlcHdr"/>
        </w:types>
        <w:behaviors>
          <w:behavior w:val="content"/>
        </w:behaviors>
        <w:guid w:val="{4584BAA1-5F04-458F-85E4-6183BBBFC130}"/>
      </w:docPartPr>
      <w:docPartBody>
        <w:p w:rsidR="00335DD1" w:rsidRDefault="00000000">
          <w:pPr>
            <w:pStyle w:val="46517450B27040DABDFFABEEC25FEA84"/>
          </w:pPr>
          <w:r w:rsidRPr="00810DF6">
            <w:rPr>
              <w:lang w:bidi="en-GB"/>
            </w:rPr>
            <w:t>Expenses</w:t>
          </w:r>
        </w:p>
      </w:docPartBody>
    </w:docPart>
    <w:docPart>
      <w:docPartPr>
        <w:name w:val="D879D346FF6E48E2958764E47194EF89"/>
        <w:category>
          <w:name w:val="General"/>
          <w:gallery w:val="placeholder"/>
        </w:category>
        <w:types>
          <w:type w:val="bbPlcHdr"/>
        </w:types>
        <w:behaviors>
          <w:behavior w:val="content"/>
        </w:behaviors>
        <w:guid w:val="{37605E00-2726-4628-BAFC-633F8FE3FA72}"/>
      </w:docPartPr>
      <w:docPartBody>
        <w:p w:rsidR="00335DD1" w:rsidRDefault="00000000">
          <w:pPr>
            <w:pStyle w:val="D879D346FF6E48E2958764E47194EF89"/>
          </w:pPr>
          <w:r w:rsidRPr="00810DF6">
            <w:rPr>
              <w:lang w:bidi="en-GB"/>
            </w:rPr>
            <w:t>JAN</w:t>
          </w:r>
        </w:p>
      </w:docPartBody>
    </w:docPart>
    <w:docPart>
      <w:docPartPr>
        <w:name w:val="2C1E4BC295F54449A82C28D93A2BEEA1"/>
        <w:category>
          <w:name w:val="General"/>
          <w:gallery w:val="placeholder"/>
        </w:category>
        <w:types>
          <w:type w:val="bbPlcHdr"/>
        </w:types>
        <w:behaviors>
          <w:behavior w:val="content"/>
        </w:behaviors>
        <w:guid w:val="{AEC4CC08-90C9-4D21-9056-CD5EC78A63B8}"/>
      </w:docPartPr>
      <w:docPartBody>
        <w:p w:rsidR="00335DD1" w:rsidRDefault="00000000">
          <w:pPr>
            <w:pStyle w:val="2C1E4BC295F54449A82C28D93A2BEEA1"/>
          </w:pPr>
          <w:r w:rsidRPr="00810DF6">
            <w:rPr>
              <w:lang w:bidi="en-GB"/>
            </w:rPr>
            <w:t>FEB</w:t>
          </w:r>
        </w:p>
      </w:docPartBody>
    </w:docPart>
    <w:docPart>
      <w:docPartPr>
        <w:name w:val="B79C2BFD8DD949C7AB07F2E0B35F17D2"/>
        <w:category>
          <w:name w:val="General"/>
          <w:gallery w:val="placeholder"/>
        </w:category>
        <w:types>
          <w:type w:val="bbPlcHdr"/>
        </w:types>
        <w:behaviors>
          <w:behavior w:val="content"/>
        </w:behaviors>
        <w:guid w:val="{6C501560-B61A-4F24-BAB8-B417BD144DE6}"/>
      </w:docPartPr>
      <w:docPartBody>
        <w:p w:rsidR="00335DD1" w:rsidRDefault="00000000">
          <w:pPr>
            <w:pStyle w:val="B79C2BFD8DD949C7AB07F2E0B35F17D2"/>
          </w:pPr>
          <w:r w:rsidRPr="00810DF6">
            <w:rPr>
              <w:lang w:bidi="en-GB"/>
            </w:rPr>
            <w:t>MAR</w:t>
          </w:r>
        </w:p>
      </w:docPartBody>
    </w:docPart>
    <w:docPart>
      <w:docPartPr>
        <w:name w:val="4DCA7BB6ACDA49E588F73AA99535AC65"/>
        <w:category>
          <w:name w:val="General"/>
          <w:gallery w:val="placeholder"/>
        </w:category>
        <w:types>
          <w:type w:val="bbPlcHdr"/>
        </w:types>
        <w:behaviors>
          <w:behavior w:val="content"/>
        </w:behaviors>
        <w:guid w:val="{E7E9F929-FD80-4A1F-B975-4168AC7D1A05}"/>
      </w:docPartPr>
      <w:docPartBody>
        <w:p w:rsidR="00335DD1" w:rsidRDefault="00000000">
          <w:pPr>
            <w:pStyle w:val="4DCA7BB6ACDA49E588F73AA99535AC65"/>
          </w:pPr>
          <w:r w:rsidRPr="00810DF6">
            <w:rPr>
              <w:lang w:bidi="en-GB"/>
            </w:rPr>
            <w:t>APR</w:t>
          </w:r>
        </w:p>
      </w:docPartBody>
    </w:docPart>
    <w:docPart>
      <w:docPartPr>
        <w:name w:val="F4EEF418C6B74E51BAB2B7B4C584B6F8"/>
        <w:category>
          <w:name w:val="General"/>
          <w:gallery w:val="placeholder"/>
        </w:category>
        <w:types>
          <w:type w:val="bbPlcHdr"/>
        </w:types>
        <w:behaviors>
          <w:behavior w:val="content"/>
        </w:behaviors>
        <w:guid w:val="{9D42FE3E-FC95-4204-B144-DD770059AAEC}"/>
      </w:docPartPr>
      <w:docPartBody>
        <w:p w:rsidR="00335DD1" w:rsidRDefault="00000000">
          <w:pPr>
            <w:pStyle w:val="F4EEF418C6B74E51BAB2B7B4C584B6F8"/>
          </w:pPr>
          <w:r w:rsidRPr="00810DF6">
            <w:rPr>
              <w:lang w:bidi="en-GB"/>
            </w:rPr>
            <w:t>MAY</w:t>
          </w:r>
        </w:p>
      </w:docPartBody>
    </w:docPart>
    <w:docPart>
      <w:docPartPr>
        <w:name w:val="DB742EFC054047D189C54E2AEF1D3D53"/>
        <w:category>
          <w:name w:val="General"/>
          <w:gallery w:val="placeholder"/>
        </w:category>
        <w:types>
          <w:type w:val="bbPlcHdr"/>
        </w:types>
        <w:behaviors>
          <w:behavior w:val="content"/>
        </w:behaviors>
        <w:guid w:val="{F87CEA38-E0C0-4FFF-9412-FEE49DEC4211}"/>
      </w:docPartPr>
      <w:docPartBody>
        <w:p w:rsidR="00335DD1" w:rsidRDefault="00000000">
          <w:pPr>
            <w:pStyle w:val="DB742EFC054047D189C54E2AEF1D3D53"/>
          </w:pPr>
          <w:r w:rsidRPr="00810DF6">
            <w:rPr>
              <w:lang w:bidi="en-GB"/>
            </w:rPr>
            <w:t>JUN</w:t>
          </w:r>
        </w:p>
      </w:docPartBody>
    </w:docPart>
    <w:docPart>
      <w:docPartPr>
        <w:name w:val="7061B1AAA7CD4310B8780E18776D381C"/>
        <w:category>
          <w:name w:val="General"/>
          <w:gallery w:val="placeholder"/>
        </w:category>
        <w:types>
          <w:type w:val="bbPlcHdr"/>
        </w:types>
        <w:behaviors>
          <w:behavior w:val="content"/>
        </w:behaviors>
        <w:guid w:val="{A307D9D2-739B-4B4A-A9C4-12E51DBF791B}"/>
      </w:docPartPr>
      <w:docPartBody>
        <w:p w:rsidR="00335DD1" w:rsidRDefault="00000000">
          <w:pPr>
            <w:pStyle w:val="7061B1AAA7CD4310B8780E18776D381C"/>
          </w:pPr>
          <w:r w:rsidRPr="00810DF6">
            <w:rPr>
              <w:lang w:bidi="en-GB"/>
            </w:rPr>
            <w:t>JUL</w:t>
          </w:r>
        </w:p>
      </w:docPartBody>
    </w:docPart>
    <w:docPart>
      <w:docPartPr>
        <w:name w:val="699A31E31B4F4D6898590C9888D34579"/>
        <w:category>
          <w:name w:val="General"/>
          <w:gallery w:val="placeholder"/>
        </w:category>
        <w:types>
          <w:type w:val="bbPlcHdr"/>
        </w:types>
        <w:behaviors>
          <w:behavior w:val="content"/>
        </w:behaviors>
        <w:guid w:val="{09B57C13-1B33-43E5-AD33-1B01FEFB5DD9}"/>
      </w:docPartPr>
      <w:docPartBody>
        <w:p w:rsidR="00335DD1" w:rsidRDefault="00000000">
          <w:pPr>
            <w:pStyle w:val="699A31E31B4F4D6898590C9888D34579"/>
          </w:pPr>
          <w:r w:rsidRPr="00810DF6">
            <w:rPr>
              <w:lang w:bidi="en-GB"/>
            </w:rPr>
            <w:t>AUG</w:t>
          </w:r>
        </w:p>
      </w:docPartBody>
    </w:docPart>
    <w:docPart>
      <w:docPartPr>
        <w:name w:val="358DF5F1607145008C846C43C10AA6AD"/>
        <w:category>
          <w:name w:val="General"/>
          <w:gallery w:val="placeholder"/>
        </w:category>
        <w:types>
          <w:type w:val="bbPlcHdr"/>
        </w:types>
        <w:behaviors>
          <w:behavior w:val="content"/>
        </w:behaviors>
        <w:guid w:val="{F7390401-8BDD-4EBD-AAF7-0C5A095B7EE4}"/>
      </w:docPartPr>
      <w:docPartBody>
        <w:p w:rsidR="00335DD1" w:rsidRDefault="00000000">
          <w:pPr>
            <w:pStyle w:val="358DF5F1607145008C846C43C10AA6AD"/>
          </w:pPr>
          <w:r w:rsidRPr="00810DF6">
            <w:rPr>
              <w:lang w:bidi="en-GB"/>
            </w:rPr>
            <w:t>SEP</w:t>
          </w:r>
        </w:p>
      </w:docPartBody>
    </w:docPart>
    <w:docPart>
      <w:docPartPr>
        <w:name w:val="61B659DDBD54449E93B74A092AEE3B9B"/>
        <w:category>
          <w:name w:val="General"/>
          <w:gallery w:val="placeholder"/>
        </w:category>
        <w:types>
          <w:type w:val="bbPlcHdr"/>
        </w:types>
        <w:behaviors>
          <w:behavior w:val="content"/>
        </w:behaviors>
        <w:guid w:val="{AB54B5EF-DA94-4FF1-8221-C806D550EFA7}"/>
      </w:docPartPr>
      <w:docPartBody>
        <w:p w:rsidR="00335DD1" w:rsidRDefault="00000000">
          <w:pPr>
            <w:pStyle w:val="61B659DDBD54449E93B74A092AEE3B9B"/>
          </w:pPr>
          <w:r w:rsidRPr="00810DF6">
            <w:rPr>
              <w:lang w:bidi="en-GB"/>
            </w:rPr>
            <w:t>OCT</w:t>
          </w:r>
        </w:p>
      </w:docPartBody>
    </w:docPart>
    <w:docPart>
      <w:docPartPr>
        <w:name w:val="DFA6B56159094EEF93B0209A70594D06"/>
        <w:category>
          <w:name w:val="General"/>
          <w:gallery w:val="placeholder"/>
        </w:category>
        <w:types>
          <w:type w:val="bbPlcHdr"/>
        </w:types>
        <w:behaviors>
          <w:behavior w:val="content"/>
        </w:behaviors>
        <w:guid w:val="{BD40B305-F412-45C0-8B37-9A89CD7B6806}"/>
      </w:docPartPr>
      <w:docPartBody>
        <w:p w:rsidR="00335DD1" w:rsidRDefault="00000000">
          <w:pPr>
            <w:pStyle w:val="DFA6B56159094EEF93B0209A70594D06"/>
          </w:pPr>
          <w:r w:rsidRPr="00810DF6">
            <w:rPr>
              <w:lang w:bidi="en-GB"/>
            </w:rPr>
            <w:t>NOV</w:t>
          </w:r>
        </w:p>
      </w:docPartBody>
    </w:docPart>
    <w:docPart>
      <w:docPartPr>
        <w:name w:val="6C93B51D51D4451BB6096FC282DDF04A"/>
        <w:category>
          <w:name w:val="General"/>
          <w:gallery w:val="placeholder"/>
        </w:category>
        <w:types>
          <w:type w:val="bbPlcHdr"/>
        </w:types>
        <w:behaviors>
          <w:behavior w:val="content"/>
        </w:behaviors>
        <w:guid w:val="{25CB16F9-84BA-4955-805F-972964249F72}"/>
      </w:docPartPr>
      <w:docPartBody>
        <w:p w:rsidR="00335DD1" w:rsidRDefault="00000000">
          <w:pPr>
            <w:pStyle w:val="6C93B51D51D4451BB6096FC282DDF04A"/>
          </w:pPr>
          <w:r w:rsidRPr="00810DF6">
            <w:rPr>
              <w:lang w:bidi="en-GB"/>
            </w:rPr>
            <w:t>DEC</w:t>
          </w:r>
        </w:p>
      </w:docPartBody>
    </w:docPart>
    <w:docPart>
      <w:docPartPr>
        <w:name w:val="F2FA8EDC491C4FECBADF00FEDC54322F"/>
        <w:category>
          <w:name w:val="General"/>
          <w:gallery w:val="placeholder"/>
        </w:category>
        <w:types>
          <w:type w:val="bbPlcHdr"/>
        </w:types>
        <w:behaviors>
          <w:behavior w:val="content"/>
        </w:behaviors>
        <w:guid w:val="{9FC7DD5F-B6C7-4EFD-912E-01E1C3635C86}"/>
      </w:docPartPr>
      <w:docPartBody>
        <w:p w:rsidR="00335DD1" w:rsidRDefault="00000000">
          <w:pPr>
            <w:pStyle w:val="F2FA8EDC491C4FECBADF00FEDC54322F"/>
          </w:pPr>
          <w:r w:rsidRPr="00810DF6">
            <w:rPr>
              <w:lang w:bidi="en-GB"/>
            </w:rPr>
            <w:t>YTD</w:t>
          </w:r>
        </w:p>
      </w:docPartBody>
    </w:docPart>
    <w:docPart>
      <w:docPartPr>
        <w:name w:val="2E81D57E2CE648EDA2136832A6A89EB1"/>
        <w:category>
          <w:name w:val="General"/>
          <w:gallery w:val="placeholder"/>
        </w:category>
        <w:types>
          <w:type w:val="bbPlcHdr"/>
        </w:types>
        <w:behaviors>
          <w:behavior w:val="content"/>
        </w:behaviors>
        <w:guid w:val="{031ACB8D-0136-4F43-AAB9-32EF2F7744A7}"/>
      </w:docPartPr>
      <w:docPartBody>
        <w:p w:rsidR="00335DD1" w:rsidRDefault="00000000">
          <w:pPr>
            <w:pStyle w:val="2E81D57E2CE648EDA2136832A6A89EB1"/>
          </w:pPr>
          <w:r w:rsidRPr="00810DF6">
            <w:rPr>
              <w:lang w:bidi="en-GB"/>
            </w:rPr>
            <w:t>Salaries &amp; wages</w:t>
          </w:r>
        </w:p>
      </w:docPartBody>
    </w:docPart>
    <w:docPart>
      <w:docPartPr>
        <w:name w:val="01F88EFF54F04D27803D9E55E1773536"/>
        <w:category>
          <w:name w:val="General"/>
          <w:gallery w:val="placeholder"/>
        </w:category>
        <w:types>
          <w:type w:val="bbPlcHdr"/>
        </w:types>
        <w:behaviors>
          <w:behavior w:val="content"/>
        </w:behaviors>
        <w:guid w:val="{C1E2BF3A-CCA9-492E-938A-F7813A57E214}"/>
      </w:docPartPr>
      <w:docPartBody>
        <w:p w:rsidR="00335DD1" w:rsidRDefault="00000000">
          <w:pPr>
            <w:pStyle w:val="01F88EFF54F04D27803D9E55E1773536"/>
          </w:pPr>
          <w:r w:rsidRPr="00810DF6">
            <w:rPr>
              <w:lang w:bidi="en-GB"/>
            </w:rPr>
            <w:t>£2,500</w:t>
          </w:r>
        </w:p>
      </w:docPartBody>
    </w:docPart>
    <w:docPart>
      <w:docPartPr>
        <w:name w:val="F3CDE5BE10E44C17A80E9F3FABB42002"/>
        <w:category>
          <w:name w:val="General"/>
          <w:gallery w:val="placeholder"/>
        </w:category>
        <w:types>
          <w:type w:val="bbPlcHdr"/>
        </w:types>
        <w:behaviors>
          <w:behavior w:val="content"/>
        </w:behaviors>
        <w:guid w:val="{080C9A0C-83BD-4C8F-BD51-B1AA18604B6A}"/>
      </w:docPartPr>
      <w:docPartBody>
        <w:p w:rsidR="00335DD1" w:rsidRDefault="00000000">
          <w:pPr>
            <w:pStyle w:val="F3CDE5BE10E44C17A80E9F3FABB42002"/>
          </w:pPr>
          <w:r w:rsidRPr="00810DF6">
            <w:rPr>
              <w:lang w:bidi="en-GB"/>
            </w:rPr>
            <w:t>£2,500</w:t>
          </w:r>
        </w:p>
      </w:docPartBody>
    </w:docPart>
    <w:docPart>
      <w:docPartPr>
        <w:name w:val="5F6F4BDA7A3B4646AB6CA17068FD8687"/>
        <w:category>
          <w:name w:val="General"/>
          <w:gallery w:val="placeholder"/>
        </w:category>
        <w:types>
          <w:type w:val="bbPlcHdr"/>
        </w:types>
        <w:behaviors>
          <w:behavior w:val="content"/>
        </w:behaviors>
        <w:guid w:val="{10CD8F63-3C74-44DD-ADFF-3C85D1A96089}"/>
      </w:docPartPr>
      <w:docPartBody>
        <w:p w:rsidR="00335DD1" w:rsidRDefault="00000000">
          <w:pPr>
            <w:pStyle w:val="5F6F4BDA7A3B4646AB6CA17068FD8687"/>
          </w:pPr>
          <w:r w:rsidRPr="00810DF6">
            <w:rPr>
              <w:lang w:bidi="en-GB"/>
            </w:rPr>
            <w:t>$3,500</w:t>
          </w:r>
        </w:p>
      </w:docPartBody>
    </w:docPart>
    <w:docPart>
      <w:docPartPr>
        <w:name w:val="1A5D6A0FA26B4EAFBB41066C5F15881A"/>
        <w:category>
          <w:name w:val="General"/>
          <w:gallery w:val="placeholder"/>
        </w:category>
        <w:types>
          <w:type w:val="bbPlcHdr"/>
        </w:types>
        <w:behaviors>
          <w:behavior w:val="content"/>
        </w:behaviors>
        <w:guid w:val="{6A25C335-CCEB-4BE9-8F62-4718E1646635}"/>
      </w:docPartPr>
      <w:docPartBody>
        <w:p w:rsidR="00335DD1" w:rsidRDefault="00000000">
          <w:pPr>
            <w:pStyle w:val="1A5D6A0FA26B4EAFBB41066C5F15881A"/>
          </w:pPr>
          <w:r w:rsidRPr="00810DF6">
            <w:rPr>
              <w:lang w:bidi="en-GB"/>
            </w:rPr>
            <w:t>£5,000</w:t>
          </w:r>
        </w:p>
      </w:docPartBody>
    </w:docPart>
    <w:docPart>
      <w:docPartPr>
        <w:name w:val="8ACD030BC6C048EE85E3330B8979B2FA"/>
        <w:category>
          <w:name w:val="General"/>
          <w:gallery w:val="placeholder"/>
        </w:category>
        <w:types>
          <w:type w:val="bbPlcHdr"/>
        </w:types>
        <w:behaviors>
          <w:behavior w:val="content"/>
        </w:behaviors>
        <w:guid w:val="{02D9B9D0-F3F1-46AA-A5F8-113C701B04B8}"/>
      </w:docPartPr>
      <w:docPartBody>
        <w:p w:rsidR="00335DD1" w:rsidRDefault="00000000">
          <w:pPr>
            <w:pStyle w:val="8ACD030BC6C048EE85E3330B8979B2FA"/>
          </w:pPr>
          <w:r w:rsidRPr="00810DF6">
            <w:rPr>
              <w:lang w:bidi="en-GB"/>
            </w:rPr>
            <w:t>£5,000</w:t>
          </w:r>
        </w:p>
      </w:docPartBody>
    </w:docPart>
    <w:docPart>
      <w:docPartPr>
        <w:name w:val="F2D7651E04824A73874406278B558220"/>
        <w:category>
          <w:name w:val="General"/>
          <w:gallery w:val="placeholder"/>
        </w:category>
        <w:types>
          <w:type w:val="bbPlcHdr"/>
        </w:types>
        <w:behaviors>
          <w:behavior w:val="content"/>
        </w:behaviors>
        <w:guid w:val="{42A6D0AF-65D2-453D-AB39-5E07193CCD32}"/>
      </w:docPartPr>
      <w:docPartBody>
        <w:p w:rsidR="00335DD1" w:rsidRDefault="00000000">
          <w:pPr>
            <w:pStyle w:val="F2D7651E04824A73874406278B558220"/>
          </w:pPr>
          <w:r w:rsidRPr="00810DF6">
            <w:rPr>
              <w:lang w:bidi="en-GB"/>
            </w:rPr>
            <w:t>£5,000</w:t>
          </w:r>
        </w:p>
      </w:docPartBody>
    </w:docPart>
    <w:docPart>
      <w:docPartPr>
        <w:name w:val="3F84096281F4463DB517DAC13D2365CE"/>
        <w:category>
          <w:name w:val="General"/>
          <w:gallery w:val="placeholder"/>
        </w:category>
        <w:types>
          <w:type w:val="bbPlcHdr"/>
        </w:types>
        <w:behaviors>
          <w:behavior w:val="content"/>
        </w:behaviors>
        <w:guid w:val="{D2886550-F935-4560-B4AE-DE92E0F22DE7}"/>
      </w:docPartPr>
      <w:docPartBody>
        <w:p w:rsidR="00335DD1" w:rsidRDefault="00000000">
          <w:pPr>
            <w:pStyle w:val="3F84096281F4463DB517DAC13D2365CE"/>
          </w:pPr>
          <w:r w:rsidRPr="00810DF6">
            <w:rPr>
              <w:lang w:bidi="en-GB"/>
            </w:rPr>
            <w:t>$8,000</w:t>
          </w:r>
        </w:p>
      </w:docPartBody>
    </w:docPart>
    <w:docPart>
      <w:docPartPr>
        <w:name w:val="BEE2C77CB36A4933BDAB0857F1D7E4E7"/>
        <w:category>
          <w:name w:val="General"/>
          <w:gallery w:val="placeholder"/>
        </w:category>
        <w:types>
          <w:type w:val="bbPlcHdr"/>
        </w:types>
        <w:behaviors>
          <w:behavior w:val="content"/>
        </w:behaviors>
        <w:guid w:val="{5279CCF6-5858-43B5-A64A-0AFBE4257AF5}"/>
      </w:docPartPr>
      <w:docPartBody>
        <w:p w:rsidR="00335DD1" w:rsidRDefault="00000000">
          <w:pPr>
            <w:pStyle w:val="BEE2C77CB36A4933BDAB0857F1D7E4E7"/>
          </w:pPr>
          <w:r w:rsidRPr="00810DF6">
            <w:rPr>
              <w:lang w:bidi="en-GB"/>
            </w:rPr>
            <w:t>$9,000</w:t>
          </w:r>
        </w:p>
      </w:docPartBody>
    </w:docPart>
    <w:docPart>
      <w:docPartPr>
        <w:name w:val="E80EBC0C61404EBDB9B54E443D53B321"/>
        <w:category>
          <w:name w:val="General"/>
          <w:gallery w:val="placeholder"/>
        </w:category>
        <w:types>
          <w:type w:val="bbPlcHdr"/>
        </w:types>
        <w:behaviors>
          <w:behavior w:val="content"/>
        </w:behaviors>
        <w:guid w:val="{71800A72-E3B5-46D7-99EC-036BAF3B9FAA}"/>
      </w:docPartPr>
      <w:docPartBody>
        <w:p w:rsidR="00335DD1" w:rsidRDefault="00000000">
          <w:pPr>
            <w:pStyle w:val="E80EBC0C61404EBDB9B54E443D53B321"/>
          </w:pPr>
          <w:r w:rsidRPr="00810DF6">
            <w:rPr>
              <w:lang w:bidi="en-GB"/>
            </w:rPr>
            <w:t>$9,000</w:t>
          </w:r>
        </w:p>
      </w:docPartBody>
    </w:docPart>
    <w:docPart>
      <w:docPartPr>
        <w:name w:val="A6D455DB8F444C8887B0BF0F10C7EE35"/>
        <w:category>
          <w:name w:val="General"/>
          <w:gallery w:val="placeholder"/>
        </w:category>
        <w:types>
          <w:type w:val="bbPlcHdr"/>
        </w:types>
        <w:behaviors>
          <w:behavior w:val="content"/>
        </w:behaviors>
        <w:guid w:val="{A9E85466-EE1D-409E-B9E0-E54384EA819C}"/>
      </w:docPartPr>
      <w:docPartBody>
        <w:p w:rsidR="00335DD1" w:rsidRDefault="00000000">
          <w:pPr>
            <w:pStyle w:val="A6D455DB8F444C8887B0BF0F10C7EE35"/>
          </w:pPr>
          <w:r w:rsidRPr="00810DF6">
            <w:rPr>
              <w:lang w:bidi="en-GB"/>
            </w:rPr>
            <w:t>$9,000</w:t>
          </w:r>
        </w:p>
      </w:docPartBody>
    </w:docPart>
    <w:docPart>
      <w:docPartPr>
        <w:name w:val="DB25B2B0C2F64B64A57FD3DD191963B5"/>
        <w:category>
          <w:name w:val="General"/>
          <w:gallery w:val="placeholder"/>
        </w:category>
        <w:types>
          <w:type w:val="bbPlcHdr"/>
        </w:types>
        <w:behaviors>
          <w:behavior w:val="content"/>
        </w:behaviors>
        <w:guid w:val="{F69C9213-816F-4613-8304-87074E19652E}"/>
      </w:docPartPr>
      <w:docPartBody>
        <w:p w:rsidR="00335DD1" w:rsidRDefault="00000000">
          <w:pPr>
            <w:pStyle w:val="DB25B2B0C2F64B64A57FD3DD191963B5"/>
          </w:pPr>
          <w:r w:rsidRPr="00810DF6">
            <w:rPr>
              <w:lang w:bidi="en-GB"/>
            </w:rPr>
            <w:t>$9,000</w:t>
          </w:r>
        </w:p>
      </w:docPartBody>
    </w:docPart>
    <w:docPart>
      <w:docPartPr>
        <w:name w:val="DD0C2114C8184427A14E86C35A2B9DD3"/>
        <w:category>
          <w:name w:val="General"/>
          <w:gallery w:val="placeholder"/>
        </w:category>
        <w:types>
          <w:type w:val="bbPlcHdr"/>
        </w:types>
        <w:behaviors>
          <w:behavior w:val="content"/>
        </w:behaviors>
        <w:guid w:val="{A691543F-AB5F-460F-8B34-612C904FACC0}"/>
      </w:docPartPr>
      <w:docPartBody>
        <w:p w:rsidR="00335DD1" w:rsidRDefault="00000000">
          <w:pPr>
            <w:pStyle w:val="DD0C2114C8184427A14E86C35A2B9DD3"/>
          </w:pPr>
          <w:r w:rsidRPr="00810DF6">
            <w:rPr>
              <w:lang w:bidi="en-GB"/>
            </w:rPr>
            <w:t>$9,000</w:t>
          </w:r>
        </w:p>
      </w:docPartBody>
    </w:docPart>
    <w:docPart>
      <w:docPartPr>
        <w:name w:val="90E6CEA6A5B54FBAB2752BF2CE7338B8"/>
        <w:category>
          <w:name w:val="General"/>
          <w:gallery w:val="placeholder"/>
        </w:category>
        <w:types>
          <w:type w:val="bbPlcHdr"/>
        </w:types>
        <w:behaviors>
          <w:behavior w:val="content"/>
        </w:behaviors>
        <w:guid w:val="{2F156465-B394-4578-86DE-A1810F5269E3}"/>
      </w:docPartPr>
      <w:docPartBody>
        <w:p w:rsidR="00335DD1" w:rsidRDefault="00000000">
          <w:pPr>
            <w:pStyle w:val="90E6CEA6A5B54FBAB2752BF2CE7338B8"/>
          </w:pPr>
          <w:r w:rsidRPr="00810DF6">
            <w:rPr>
              <w:lang w:bidi="en-GB"/>
            </w:rPr>
            <w:t>$76,500</w:t>
          </w:r>
        </w:p>
      </w:docPartBody>
    </w:docPart>
    <w:docPart>
      <w:docPartPr>
        <w:name w:val="8DA976624A264CCEAA382346578EB2A8"/>
        <w:category>
          <w:name w:val="General"/>
          <w:gallery w:val="placeholder"/>
        </w:category>
        <w:types>
          <w:type w:val="bbPlcHdr"/>
        </w:types>
        <w:behaviors>
          <w:behavior w:val="content"/>
        </w:behaviors>
        <w:guid w:val="{7829F580-185B-4455-926D-5496C182DEF3}"/>
      </w:docPartPr>
      <w:docPartBody>
        <w:p w:rsidR="00335DD1" w:rsidRDefault="00000000">
          <w:pPr>
            <w:pStyle w:val="8DA976624A264CCEAA382346578EB2A8"/>
          </w:pPr>
          <w:r w:rsidRPr="00810DF6">
            <w:rPr>
              <w:lang w:bidi="en-GB"/>
            </w:rPr>
            <w:t>Marketing/Advertising</w:t>
          </w:r>
        </w:p>
      </w:docPartBody>
    </w:docPart>
    <w:docPart>
      <w:docPartPr>
        <w:name w:val="DDB64D0F064241F4944FE00788220C81"/>
        <w:category>
          <w:name w:val="General"/>
          <w:gallery w:val="placeholder"/>
        </w:category>
        <w:types>
          <w:type w:val="bbPlcHdr"/>
        </w:types>
        <w:behaviors>
          <w:behavior w:val="content"/>
        </w:behaviors>
        <w:guid w:val="{A9C79141-7376-457A-8E0F-C89E4DFB0F83}"/>
      </w:docPartPr>
      <w:docPartBody>
        <w:p w:rsidR="00335DD1" w:rsidRDefault="00000000">
          <w:pPr>
            <w:pStyle w:val="DDB64D0F064241F4944FE00788220C81"/>
          </w:pPr>
          <w:r w:rsidRPr="00810DF6">
            <w:rPr>
              <w:lang w:bidi="en-GB"/>
            </w:rPr>
            <w:t>$400</w:t>
          </w:r>
        </w:p>
      </w:docPartBody>
    </w:docPart>
    <w:docPart>
      <w:docPartPr>
        <w:name w:val="2F8A8ED12C644CA19386FF673E2B5FBD"/>
        <w:category>
          <w:name w:val="General"/>
          <w:gallery w:val="placeholder"/>
        </w:category>
        <w:types>
          <w:type w:val="bbPlcHdr"/>
        </w:types>
        <w:behaviors>
          <w:behavior w:val="content"/>
        </w:behaviors>
        <w:guid w:val="{1EC43007-FB19-480F-B6F6-2936322FED9B}"/>
      </w:docPartPr>
      <w:docPartBody>
        <w:p w:rsidR="00335DD1" w:rsidRDefault="00000000">
          <w:pPr>
            <w:pStyle w:val="2F8A8ED12C644CA19386FF673E2B5FBD"/>
          </w:pPr>
          <w:r w:rsidRPr="00810DF6">
            <w:rPr>
              <w:lang w:bidi="en-GB"/>
            </w:rPr>
            <w:t>$450</w:t>
          </w:r>
        </w:p>
      </w:docPartBody>
    </w:docPart>
    <w:docPart>
      <w:docPartPr>
        <w:name w:val="3272425D328D4F928633DBFD1A53E71F"/>
        <w:category>
          <w:name w:val="General"/>
          <w:gallery w:val="placeholder"/>
        </w:category>
        <w:types>
          <w:type w:val="bbPlcHdr"/>
        </w:types>
        <w:behaviors>
          <w:behavior w:val="content"/>
        </w:behaviors>
        <w:guid w:val="{01F6118F-E62A-43AA-B944-F9C1350154BF}"/>
      </w:docPartPr>
      <w:docPartBody>
        <w:p w:rsidR="00335DD1" w:rsidRDefault="00000000">
          <w:pPr>
            <w:pStyle w:val="3272425D328D4F928633DBFD1A53E71F"/>
          </w:pPr>
          <w:r w:rsidRPr="00810DF6">
            <w:rPr>
              <w:lang w:bidi="en-GB"/>
            </w:rPr>
            <w:t>$450</w:t>
          </w:r>
        </w:p>
      </w:docPartBody>
    </w:docPart>
    <w:docPart>
      <w:docPartPr>
        <w:name w:val="583185896E864B2088792482509CD1CB"/>
        <w:category>
          <w:name w:val="General"/>
          <w:gallery w:val="placeholder"/>
        </w:category>
        <w:types>
          <w:type w:val="bbPlcHdr"/>
        </w:types>
        <w:behaviors>
          <w:behavior w:val="content"/>
        </w:behaviors>
        <w:guid w:val="{6C8C611B-716E-43EF-AE47-B942327E3C86}"/>
      </w:docPartPr>
      <w:docPartBody>
        <w:p w:rsidR="00335DD1" w:rsidRDefault="00000000">
          <w:pPr>
            <w:pStyle w:val="583185896E864B2088792482509CD1CB"/>
          </w:pPr>
          <w:r w:rsidRPr="00810DF6">
            <w:rPr>
              <w:lang w:bidi="en-GB"/>
            </w:rPr>
            <w:t>$450</w:t>
          </w:r>
        </w:p>
      </w:docPartBody>
    </w:docPart>
    <w:docPart>
      <w:docPartPr>
        <w:name w:val="82848D3C823E44B180AC804A2FF2327A"/>
        <w:category>
          <w:name w:val="General"/>
          <w:gallery w:val="placeholder"/>
        </w:category>
        <w:types>
          <w:type w:val="bbPlcHdr"/>
        </w:types>
        <w:behaviors>
          <w:behavior w:val="content"/>
        </w:behaviors>
        <w:guid w:val="{85DE3301-99C9-4445-9E20-91E73A72BC1D}"/>
      </w:docPartPr>
      <w:docPartBody>
        <w:p w:rsidR="00335DD1" w:rsidRDefault="00000000">
          <w:pPr>
            <w:pStyle w:val="82848D3C823E44B180AC804A2FF2327A"/>
          </w:pPr>
          <w:r w:rsidRPr="00810DF6">
            <w:rPr>
              <w:lang w:bidi="en-GB"/>
            </w:rPr>
            <w:t>$900</w:t>
          </w:r>
        </w:p>
      </w:docPartBody>
    </w:docPart>
    <w:docPart>
      <w:docPartPr>
        <w:name w:val="D0DB7939672C4A57A1727C4446B3085A"/>
        <w:category>
          <w:name w:val="General"/>
          <w:gallery w:val="placeholder"/>
        </w:category>
        <w:types>
          <w:type w:val="bbPlcHdr"/>
        </w:types>
        <w:behaviors>
          <w:behavior w:val="content"/>
        </w:behaviors>
        <w:guid w:val="{5C4E5D43-1230-461D-A5C1-67DFD3349D93}"/>
      </w:docPartPr>
      <w:docPartBody>
        <w:p w:rsidR="00335DD1" w:rsidRDefault="00000000">
          <w:pPr>
            <w:pStyle w:val="D0DB7939672C4A57A1727C4446B3085A"/>
          </w:pPr>
          <w:r w:rsidRPr="00810DF6">
            <w:rPr>
              <w:lang w:bidi="en-GB"/>
            </w:rPr>
            <w:t>$900</w:t>
          </w:r>
        </w:p>
      </w:docPartBody>
    </w:docPart>
    <w:docPart>
      <w:docPartPr>
        <w:name w:val="67ACC7B0392D4819AE45475B504EDB9F"/>
        <w:category>
          <w:name w:val="General"/>
          <w:gallery w:val="placeholder"/>
        </w:category>
        <w:types>
          <w:type w:val="bbPlcHdr"/>
        </w:types>
        <w:behaviors>
          <w:behavior w:val="content"/>
        </w:behaviors>
        <w:guid w:val="{ACACCA66-0675-4DD0-994D-EC9B7CFB609C}"/>
      </w:docPartPr>
      <w:docPartBody>
        <w:p w:rsidR="00335DD1" w:rsidRDefault="00000000">
          <w:pPr>
            <w:pStyle w:val="67ACC7B0392D4819AE45475B504EDB9F"/>
          </w:pPr>
          <w:r w:rsidRPr="00810DF6">
            <w:rPr>
              <w:lang w:bidi="en-GB"/>
            </w:rPr>
            <w:t>$900</w:t>
          </w:r>
        </w:p>
      </w:docPartBody>
    </w:docPart>
    <w:docPart>
      <w:docPartPr>
        <w:name w:val="DE43DC6DF1184EB4B5F888D97E0C5393"/>
        <w:category>
          <w:name w:val="General"/>
          <w:gallery w:val="placeholder"/>
        </w:category>
        <w:types>
          <w:type w:val="bbPlcHdr"/>
        </w:types>
        <w:behaviors>
          <w:behavior w:val="content"/>
        </w:behaviors>
        <w:guid w:val="{D4324D3A-5789-421F-AC54-87E15A3016CD}"/>
      </w:docPartPr>
      <w:docPartBody>
        <w:p w:rsidR="00335DD1" w:rsidRDefault="00000000">
          <w:pPr>
            <w:pStyle w:val="DE43DC6DF1184EB4B5F888D97E0C5393"/>
          </w:pPr>
          <w:r w:rsidRPr="00810DF6">
            <w:rPr>
              <w:lang w:bidi="en-GB"/>
            </w:rPr>
            <w:t>$900</w:t>
          </w:r>
        </w:p>
      </w:docPartBody>
    </w:docPart>
    <w:docPart>
      <w:docPartPr>
        <w:name w:val="2C7A5590F3394198A6E7B0230EA3A54A"/>
        <w:category>
          <w:name w:val="General"/>
          <w:gallery w:val="placeholder"/>
        </w:category>
        <w:types>
          <w:type w:val="bbPlcHdr"/>
        </w:types>
        <w:behaviors>
          <w:behavior w:val="content"/>
        </w:behaviors>
        <w:guid w:val="{7FEA3D6A-CB79-43E2-A375-989515FDFE6B}"/>
      </w:docPartPr>
      <w:docPartBody>
        <w:p w:rsidR="00335DD1" w:rsidRDefault="00000000">
          <w:pPr>
            <w:pStyle w:val="2C7A5590F3394198A6E7B0230EA3A54A"/>
          </w:pPr>
          <w:r w:rsidRPr="00810DF6">
            <w:rPr>
              <w:lang w:bidi="en-GB"/>
            </w:rPr>
            <w:t>$900</w:t>
          </w:r>
        </w:p>
      </w:docPartBody>
    </w:docPart>
    <w:docPart>
      <w:docPartPr>
        <w:name w:val="A8077AB62BBD45A4843117AAB2BE6076"/>
        <w:category>
          <w:name w:val="General"/>
          <w:gallery w:val="placeholder"/>
        </w:category>
        <w:types>
          <w:type w:val="bbPlcHdr"/>
        </w:types>
        <w:behaviors>
          <w:behavior w:val="content"/>
        </w:behaviors>
        <w:guid w:val="{1A2AD6C9-9297-4D58-B878-83EF7AB9CCE4}"/>
      </w:docPartPr>
      <w:docPartBody>
        <w:p w:rsidR="00335DD1" w:rsidRDefault="00000000">
          <w:pPr>
            <w:pStyle w:val="A8077AB62BBD45A4843117AAB2BE6076"/>
          </w:pPr>
          <w:r w:rsidRPr="00810DF6">
            <w:rPr>
              <w:lang w:bidi="en-GB"/>
            </w:rPr>
            <w:t>$900</w:t>
          </w:r>
        </w:p>
      </w:docPartBody>
    </w:docPart>
    <w:docPart>
      <w:docPartPr>
        <w:name w:val="E7E5DCC9451A416C97357F7866B79A45"/>
        <w:category>
          <w:name w:val="General"/>
          <w:gallery w:val="placeholder"/>
        </w:category>
        <w:types>
          <w:type w:val="bbPlcHdr"/>
        </w:types>
        <w:behaviors>
          <w:behavior w:val="content"/>
        </w:behaviors>
        <w:guid w:val="{373A20AF-8030-475F-8ACF-7D652ED0BEA3}"/>
      </w:docPartPr>
      <w:docPartBody>
        <w:p w:rsidR="00335DD1" w:rsidRDefault="00000000">
          <w:pPr>
            <w:pStyle w:val="E7E5DCC9451A416C97357F7866B79A45"/>
          </w:pPr>
          <w:r w:rsidRPr="00810DF6">
            <w:rPr>
              <w:lang w:bidi="en-GB"/>
            </w:rPr>
            <w:t>£1,200</w:t>
          </w:r>
        </w:p>
      </w:docPartBody>
    </w:docPart>
    <w:docPart>
      <w:docPartPr>
        <w:name w:val="E9512EFD55AD46A780F3A3D1DBC4CCB1"/>
        <w:category>
          <w:name w:val="General"/>
          <w:gallery w:val="placeholder"/>
        </w:category>
        <w:types>
          <w:type w:val="bbPlcHdr"/>
        </w:types>
        <w:behaviors>
          <w:behavior w:val="content"/>
        </w:behaviors>
        <w:guid w:val="{3A9C7F23-10A2-4D8D-98A0-7487A749BE9F}"/>
      </w:docPartPr>
      <w:docPartBody>
        <w:p w:rsidR="00335DD1" w:rsidRDefault="00000000">
          <w:pPr>
            <w:pStyle w:val="E9512EFD55AD46A780F3A3D1DBC4CCB1"/>
          </w:pPr>
          <w:r w:rsidRPr="00810DF6">
            <w:rPr>
              <w:lang w:bidi="en-GB"/>
            </w:rPr>
            <w:t>£1,200</w:t>
          </w:r>
        </w:p>
      </w:docPartBody>
    </w:docPart>
    <w:docPart>
      <w:docPartPr>
        <w:name w:val="228F1A50C08F408F8EBBBC726B62A67E"/>
        <w:category>
          <w:name w:val="General"/>
          <w:gallery w:val="placeholder"/>
        </w:category>
        <w:types>
          <w:type w:val="bbPlcHdr"/>
        </w:types>
        <w:behaviors>
          <w:behavior w:val="content"/>
        </w:behaviors>
        <w:guid w:val="{7F0B949A-8580-4572-AAC0-7D5717D5F5A3}"/>
      </w:docPartPr>
      <w:docPartBody>
        <w:p w:rsidR="00335DD1" w:rsidRDefault="00000000">
          <w:pPr>
            <w:pStyle w:val="228F1A50C08F408F8EBBBC726B62A67E"/>
          </w:pPr>
          <w:r w:rsidRPr="00810DF6">
            <w:rPr>
              <w:lang w:bidi="en-GB"/>
            </w:rPr>
            <w:t>$9,550</w:t>
          </w:r>
        </w:p>
      </w:docPartBody>
    </w:docPart>
    <w:docPart>
      <w:docPartPr>
        <w:name w:val="431120415A514DFE9642FB408E22761F"/>
        <w:category>
          <w:name w:val="General"/>
          <w:gallery w:val="placeholder"/>
        </w:category>
        <w:types>
          <w:type w:val="bbPlcHdr"/>
        </w:types>
        <w:behaviors>
          <w:behavior w:val="content"/>
        </w:behaviors>
        <w:guid w:val="{0DA19144-9B25-4A36-BEBA-C9B922227C69}"/>
      </w:docPartPr>
      <w:docPartBody>
        <w:p w:rsidR="00335DD1" w:rsidRDefault="00000000">
          <w:pPr>
            <w:pStyle w:val="431120415A514DFE9642FB408E22761F"/>
          </w:pPr>
          <w:r w:rsidRPr="00810DF6">
            <w:rPr>
              <w:lang w:bidi="en-GB"/>
            </w:rPr>
            <w:t>Sales commissions</w:t>
          </w:r>
        </w:p>
      </w:docPartBody>
    </w:docPart>
    <w:docPart>
      <w:docPartPr>
        <w:name w:val="B2568ADADDD040C0B0B2316E9690D6B1"/>
        <w:category>
          <w:name w:val="General"/>
          <w:gallery w:val="placeholder"/>
        </w:category>
        <w:types>
          <w:type w:val="bbPlcHdr"/>
        </w:types>
        <w:behaviors>
          <w:behavior w:val="content"/>
        </w:behaviors>
        <w:guid w:val="{185044F4-5B68-4A7B-AB8E-0BE3AE8D0A4C}"/>
      </w:docPartPr>
      <w:docPartBody>
        <w:p w:rsidR="00335DD1" w:rsidRDefault="00000000">
          <w:pPr>
            <w:pStyle w:val="B2568ADADDD040C0B0B2316E9690D6B1"/>
          </w:pPr>
          <w:r w:rsidRPr="00810DF6">
            <w:rPr>
              <w:lang w:bidi="en-GB"/>
            </w:rPr>
            <w:t>$250</w:t>
          </w:r>
        </w:p>
      </w:docPartBody>
    </w:docPart>
    <w:docPart>
      <w:docPartPr>
        <w:name w:val="37123FD15FDD4967B1B65780F39CDBBF"/>
        <w:category>
          <w:name w:val="General"/>
          <w:gallery w:val="placeholder"/>
        </w:category>
        <w:types>
          <w:type w:val="bbPlcHdr"/>
        </w:types>
        <w:behaviors>
          <w:behavior w:val="content"/>
        </w:behaviors>
        <w:guid w:val="{1D7C5CAF-EDC9-4A87-8C11-BCB59B3E0FB9}"/>
      </w:docPartPr>
      <w:docPartBody>
        <w:p w:rsidR="00335DD1" w:rsidRDefault="00000000">
          <w:pPr>
            <w:pStyle w:val="37123FD15FDD4967B1B65780F39CDBBF"/>
          </w:pPr>
          <w:r w:rsidRPr="00810DF6">
            <w:rPr>
              <w:lang w:bidi="en-GB"/>
            </w:rPr>
            <w:t>$650</w:t>
          </w:r>
        </w:p>
      </w:docPartBody>
    </w:docPart>
    <w:docPart>
      <w:docPartPr>
        <w:name w:val="2969D5D0E2B94CE4925D21B17549F7BC"/>
        <w:category>
          <w:name w:val="General"/>
          <w:gallery w:val="placeholder"/>
        </w:category>
        <w:types>
          <w:type w:val="bbPlcHdr"/>
        </w:types>
        <w:behaviors>
          <w:behavior w:val="content"/>
        </w:behaviors>
        <w:guid w:val="{5AA41EF1-5A60-4037-AD53-D1CD7E4622AC}"/>
      </w:docPartPr>
      <w:docPartBody>
        <w:p w:rsidR="00335DD1" w:rsidRDefault="00000000">
          <w:pPr>
            <w:pStyle w:val="2969D5D0E2B94CE4925D21B17549F7BC"/>
          </w:pPr>
          <w:r w:rsidRPr="00810DF6">
            <w:rPr>
              <w:lang w:bidi="en-GB"/>
            </w:rPr>
            <w:t>$800</w:t>
          </w:r>
        </w:p>
      </w:docPartBody>
    </w:docPart>
    <w:docPart>
      <w:docPartPr>
        <w:name w:val="FA1F088093A548E69D65EC159538AB57"/>
        <w:category>
          <w:name w:val="General"/>
          <w:gallery w:val="placeholder"/>
        </w:category>
        <w:types>
          <w:type w:val="bbPlcHdr"/>
        </w:types>
        <w:behaviors>
          <w:behavior w:val="content"/>
        </w:behaviors>
        <w:guid w:val="{15880694-A645-4A79-8549-6CD29ACE3CBC}"/>
      </w:docPartPr>
      <w:docPartBody>
        <w:p w:rsidR="00335DD1" w:rsidRDefault="00000000">
          <w:pPr>
            <w:pStyle w:val="FA1F088093A548E69D65EC159538AB57"/>
          </w:pPr>
          <w:r w:rsidRPr="00810DF6">
            <w:rPr>
              <w:lang w:bidi="en-GB"/>
            </w:rPr>
            <w:t>$350</w:t>
          </w:r>
        </w:p>
      </w:docPartBody>
    </w:docPart>
    <w:docPart>
      <w:docPartPr>
        <w:name w:val="4B48247D6E8A466289B1A7ACFC36F4DA"/>
        <w:category>
          <w:name w:val="General"/>
          <w:gallery w:val="placeholder"/>
        </w:category>
        <w:types>
          <w:type w:val="bbPlcHdr"/>
        </w:types>
        <w:behaviors>
          <w:behavior w:val="content"/>
        </w:behaviors>
        <w:guid w:val="{4DAC2322-8AF5-474A-95BA-DE3BB4D101CE}"/>
      </w:docPartPr>
      <w:docPartBody>
        <w:p w:rsidR="00335DD1" w:rsidRDefault="00000000">
          <w:pPr>
            <w:pStyle w:val="4B48247D6E8A466289B1A7ACFC36F4DA"/>
          </w:pPr>
          <w:r w:rsidRPr="00810DF6">
            <w:rPr>
              <w:lang w:bidi="en-GB"/>
            </w:rPr>
            <w:t>$725</w:t>
          </w:r>
        </w:p>
      </w:docPartBody>
    </w:docPart>
    <w:docPart>
      <w:docPartPr>
        <w:name w:val="8DF04E00F30A44DA9ADDF2FB9452CE88"/>
        <w:category>
          <w:name w:val="General"/>
          <w:gallery w:val="placeholder"/>
        </w:category>
        <w:types>
          <w:type w:val="bbPlcHdr"/>
        </w:types>
        <w:behaviors>
          <w:behavior w:val="content"/>
        </w:behaviors>
        <w:guid w:val="{36BA219B-10C3-402C-A4EB-742A101F28CD}"/>
      </w:docPartPr>
      <w:docPartBody>
        <w:p w:rsidR="00335DD1" w:rsidRDefault="00000000">
          <w:pPr>
            <w:pStyle w:val="8DF04E00F30A44DA9ADDF2FB9452CE88"/>
          </w:pPr>
          <w:r w:rsidRPr="00810DF6">
            <w:rPr>
              <w:lang w:bidi="en-GB"/>
            </w:rPr>
            <w:t>$820</w:t>
          </w:r>
        </w:p>
      </w:docPartBody>
    </w:docPart>
    <w:docPart>
      <w:docPartPr>
        <w:name w:val="1EC31F84AA1A46BEAB20AD42CAD4E2AB"/>
        <w:category>
          <w:name w:val="General"/>
          <w:gallery w:val="placeholder"/>
        </w:category>
        <w:types>
          <w:type w:val="bbPlcHdr"/>
        </w:types>
        <w:behaviors>
          <w:behavior w:val="content"/>
        </w:behaviors>
        <w:guid w:val="{20502DCC-9CDB-4DFB-84F1-5EA744E09FE7}"/>
      </w:docPartPr>
      <w:docPartBody>
        <w:p w:rsidR="00335DD1" w:rsidRDefault="00000000">
          <w:pPr>
            <w:pStyle w:val="1EC31F84AA1A46BEAB20AD42CAD4E2AB"/>
          </w:pPr>
          <w:r w:rsidRPr="00810DF6">
            <w:rPr>
              <w:lang w:bidi="en-GB"/>
            </w:rPr>
            <w:t>$1,125</w:t>
          </w:r>
        </w:p>
      </w:docPartBody>
    </w:docPart>
    <w:docPart>
      <w:docPartPr>
        <w:name w:val="0CE813A89E2E4989923794C6D89D6929"/>
        <w:category>
          <w:name w:val="General"/>
          <w:gallery w:val="placeholder"/>
        </w:category>
        <w:types>
          <w:type w:val="bbPlcHdr"/>
        </w:types>
        <w:behaviors>
          <w:behavior w:val="content"/>
        </w:behaviors>
        <w:guid w:val="{DC7FDE3F-FB5A-4E7F-817E-57087E080326}"/>
      </w:docPartPr>
      <w:docPartBody>
        <w:p w:rsidR="00335DD1" w:rsidRDefault="00000000">
          <w:pPr>
            <w:pStyle w:val="0CE813A89E2E4989923794C6D89D6929"/>
          </w:pPr>
          <w:r w:rsidRPr="00810DF6">
            <w:rPr>
              <w:lang w:bidi="en-GB"/>
            </w:rPr>
            <w:t>$1,156</w:t>
          </w:r>
        </w:p>
      </w:docPartBody>
    </w:docPart>
    <w:docPart>
      <w:docPartPr>
        <w:name w:val="36954D54A1E14A3E8216059E17AEA1C5"/>
        <w:category>
          <w:name w:val="General"/>
          <w:gallery w:val="placeholder"/>
        </w:category>
        <w:types>
          <w:type w:val="bbPlcHdr"/>
        </w:types>
        <w:behaviors>
          <w:behavior w:val="content"/>
        </w:behaviors>
        <w:guid w:val="{8E1690A8-273D-4CB9-8637-33959815C5EC}"/>
      </w:docPartPr>
      <w:docPartBody>
        <w:p w:rsidR="00335DD1" w:rsidRDefault="00000000">
          <w:pPr>
            <w:pStyle w:val="36954D54A1E14A3E8216059E17AEA1C5"/>
          </w:pPr>
          <w:r w:rsidRPr="00810DF6">
            <w:rPr>
              <w:lang w:bidi="en-GB"/>
            </w:rPr>
            <w:t>$1,227</w:t>
          </w:r>
        </w:p>
      </w:docPartBody>
    </w:docPart>
    <w:docPart>
      <w:docPartPr>
        <w:name w:val="4D083810D202461C96913FF26DC8C6B6"/>
        <w:category>
          <w:name w:val="General"/>
          <w:gallery w:val="placeholder"/>
        </w:category>
        <w:types>
          <w:type w:val="bbPlcHdr"/>
        </w:types>
        <w:behaviors>
          <w:behavior w:val="content"/>
        </w:behaviors>
        <w:guid w:val="{CA4FB169-2187-4CBC-BA4D-53B07ADB60C1}"/>
      </w:docPartPr>
      <w:docPartBody>
        <w:p w:rsidR="00335DD1" w:rsidRDefault="00000000">
          <w:pPr>
            <w:pStyle w:val="4D083810D202461C96913FF26DC8C6B6"/>
          </w:pPr>
          <w:r w:rsidRPr="00810DF6">
            <w:rPr>
              <w:lang w:bidi="en-GB"/>
            </w:rPr>
            <w:t>$1,100</w:t>
          </w:r>
        </w:p>
      </w:docPartBody>
    </w:docPart>
    <w:docPart>
      <w:docPartPr>
        <w:name w:val="3CF1F8602CED45D1B5D64E38B20CA60A"/>
        <w:category>
          <w:name w:val="General"/>
          <w:gallery w:val="placeholder"/>
        </w:category>
        <w:types>
          <w:type w:val="bbPlcHdr"/>
        </w:types>
        <w:behaviors>
          <w:behavior w:val="content"/>
        </w:behaviors>
        <w:guid w:val="{2D642CEF-AEB1-4E74-A4DC-97C32BC1387F}"/>
      </w:docPartPr>
      <w:docPartBody>
        <w:p w:rsidR="00335DD1" w:rsidRDefault="00000000">
          <w:pPr>
            <w:pStyle w:val="3CF1F8602CED45D1B5D64E38B20CA60A"/>
          </w:pPr>
          <w:r w:rsidRPr="00810DF6">
            <w:rPr>
              <w:lang w:bidi="en-GB"/>
            </w:rPr>
            <w:t>$1,250</w:t>
          </w:r>
        </w:p>
      </w:docPartBody>
    </w:docPart>
    <w:docPart>
      <w:docPartPr>
        <w:name w:val="899D4B690DD34F888EE1FCF7E4F49B0D"/>
        <w:category>
          <w:name w:val="General"/>
          <w:gallery w:val="placeholder"/>
        </w:category>
        <w:types>
          <w:type w:val="bbPlcHdr"/>
        </w:types>
        <w:behaviors>
          <w:behavior w:val="content"/>
        </w:behaviors>
        <w:guid w:val="{DBAD23E7-06ED-4B6D-8F3C-05E1A977F84D}"/>
      </w:docPartPr>
      <w:docPartBody>
        <w:p w:rsidR="00335DD1" w:rsidRDefault="00000000">
          <w:pPr>
            <w:pStyle w:val="899D4B690DD34F888EE1FCF7E4F49B0D"/>
          </w:pPr>
          <w:r w:rsidRPr="00810DF6">
            <w:rPr>
              <w:lang w:bidi="en-GB"/>
            </w:rPr>
            <w:t>$1,367</w:t>
          </w:r>
        </w:p>
      </w:docPartBody>
    </w:docPart>
    <w:docPart>
      <w:docPartPr>
        <w:name w:val="2CC913606E034C1FA1E808B7363E5357"/>
        <w:category>
          <w:name w:val="General"/>
          <w:gallery w:val="placeholder"/>
        </w:category>
        <w:types>
          <w:type w:val="bbPlcHdr"/>
        </w:types>
        <w:behaviors>
          <w:behavior w:val="content"/>
        </w:behaviors>
        <w:guid w:val="{6662A813-DFF6-4081-AA18-48C0BC3A4A79}"/>
      </w:docPartPr>
      <w:docPartBody>
        <w:p w:rsidR="00335DD1" w:rsidRDefault="00000000">
          <w:pPr>
            <w:pStyle w:val="2CC913606E034C1FA1E808B7363E5357"/>
          </w:pPr>
          <w:r w:rsidRPr="00810DF6">
            <w:rPr>
              <w:lang w:bidi="en-GB"/>
            </w:rPr>
            <w:t>$10,821</w:t>
          </w:r>
        </w:p>
      </w:docPartBody>
    </w:docPart>
    <w:docPart>
      <w:docPartPr>
        <w:name w:val="FF8D919E10C14C3FB49E0F5A9DCB5320"/>
        <w:category>
          <w:name w:val="General"/>
          <w:gallery w:val="placeholder"/>
        </w:category>
        <w:types>
          <w:type w:val="bbPlcHdr"/>
        </w:types>
        <w:behaviors>
          <w:behavior w:val="content"/>
        </w:behaviors>
        <w:guid w:val="{5CEDA3CB-7DDB-4D0A-8CC4-0AB8F6E17860}"/>
      </w:docPartPr>
      <w:docPartBody>
        <w:p w:rsidR="00335DD1" w:rsidRDefault="00000000">
          <w:pPr>
            <w:pStyle w:val="FF8D919E10C14C3FB49E0F5A9DCB5320"/>
          </w:pPr>
          <w:r w:rsidRPr="00810DF6">
            <w:rPr>
              <w:lang w:bidi="en-GB"/>
            </w:rPr>
            <w:t>Rent</w:t>
          </w:r>
        </w:p>
      </w:docPartBody>
    </w:docPart>
    <w:docPart>
      <w:docPartPr>
        <w:name w:val="A0248210504D40DC8CA6077779BAA29E"/>
        <w:category>
          <w:name w:val="General"/>
          <w:gallery w:val="placeholder"/>
        </w:category>
        <w:types>
          <w:type w:val="bbPlcHdr"/>
        </w:types>
        <w:behaviors>
          <w:behavior w:val="content"/>
        </w:behaviors>
        <w:guid w:val="{899C384B-9B7A-4759-847D-91878D162446}"/>
      </w:docPartPr>
      <w:docPartBody>
        <w:p w:rsidR="00335DD1" w:rsidRDefault="00000000">
          <w:pPr>
            <w:pStyle w:val="A0248210504D40DC8CA6077779BAA29E"/>
          </w:pPr>
          <w:r w:rsidRPr="00810DF6">
            <w:rPr>
              <w:lang w:bidi="en-GB"/>
            </w:rPr>
            <w:t>$1,250</w:t>
          </w:r>
        </w:p>
      </w:docPartBody>
    </w:docPart>
    <w:docPart>
      <w:docPartPr>
        <w:name w:val="AC45023CB350472E98131508036BE327"/>
        <w:category>
          <w:name w:val="General"/>
          <w:gallery w:val="placeholder"/>
        </w:category>
        <w:types>
          <w:type w:val="bbPlcHdr"/>
        </w:types>
        <w:behaviors>
          <w:behavior w:val="content"/>
        </w:behaviors>
        <w:guid w:val="{1DCF5E58-5522-46B5-BFBE-2B1583922D95}"/>
      </w:docPartPr>
      <w:docPartBody>
        <w:p w:rsidR="00335DD1" w:rsidRDefault="00000000">
          <w:pPr>
            <w:pStyle w:val="AC45023CB350472E98131508036BE327"/>
          </w:pPr>
          <w:r w:rsidRPr="00810DF6">
            <w:rPr>
              <w:lang w:bidi="en-GB"/>
            </w:rPr>
            <w:t>$1,250</w:t>
          </w:r>
        </w:p>
      </w:docPartBody>
    </w:docPart>
    <w:docPart>
      <w:docPartPr>
        <w:name w:val="0B8EC681D19A4E6E992B0F01223E54D4"/>
        <w:category>
          <w:name w:val="General"/>
          <w:gallery w:val="placeholder"/>
        </w:category>
        <w:types>
          <w:type w:val="bbPlcHdr"/>
        </w:types>
        <w:behaviors>
          <w:behavior w:val="content"/>
        </w:behaviors>
        <w:guid w:val="{10F7835F-7245-45D7-9F16-76A8BE5DF9B0}"/>
      </w:docPartPr>
      <w:docPartBody>
        <w:p w:rsidR="00335DD1" w:rsidRDefault="00000000">
          <w:pPr>
            <w:pStyle w:val="0B8EC681D19A4E6E992B0F01223E54D4"/>
          </w:pPr>
          <w:r w:rsidRPr="00810DF6">
            <w:rPr>
              <w:lang w:bidi="en-GB"/>
            </w:rPr>
            <w:t>$1,250</w:t>
          </w:r>
        </w:p>
      </w:docPartBody>
    </w:docPart>
    <w:docPart>
      <w:docPartPr>
        <w:name w:val="E518765296B5430BBF173B10FD730AE0"/>
        <w:category>
          <w:name w:val="General"/>
          <w:gallery w:val="placeholder"/>
        </w:category>
        <w:types>
          <w:type w:val="bbPlcHdr"/>
        </w:types>
        <w:behaviors>
          <w:behavior w:val="content"/>
        </w:behaviors>
        <w:guid w:val="{62184DBF-AD3A-4E0F-9B51-337D22649A58}"/>
      </w:docPartPr>
      <w:docPartBody>
        <w:p w:rsidR="00335DD1" w:rsidRDefault="00000000">
          <w:pPr>
            <w:pStyle w:val="E518765296B5430BBF173B10FD730AE0"/>
          </w:pPr>
          <w:r w:rsidRPr="00810DF6">
            <w:rPr>
              <w:lang w:bidi="en-GB"/>
            </w:rPr>
            <w:t>$1,250</w:t>
          </w:r>
        </w:p>
      </w:docPartBody>
    </w:docPart>
    <w:docPart>
      <w:docPartPr>
        <w:name w:val="CC8608C2E6A1439CB9963B3D94BE8B1C"/>
        <w:category>
          <w:name w:val="General"/>
          <w:gallery w:val="placeholder"/>
        </w:category>
        <w:types>
          <w:type w:val="bbPlcHdr"/>
        </w:types>
        <w:behaviors>
          <w:behavior w:val="content"/>
        </w:behaviors>
        <w:guid w:val="{76C71459-D7BB-410E-97B6-27B2216DAD94}"/>
      </w:docPartPr>
      <w:docPartBody>
        <w:p w:rsidR="00335DD1" w:rsidRDefault="00000000">
          <w:pPr>
            <w:pStyle w:val="CC8608C2E6A1439CB9963B3D94BE8B1C"/>
          </w:pPr>
          <w:r w:rsidRPr="00810DF6">
            <w:rPr>
              <w:lang w:bidi="en-GB"/>
            </w:rPr>
            <w:t>$1,250</w:t>
          </w:r>
        </w:p>
      </w:docPartBody>
    </w:docPart>
    <w:docPart>
      <w:docPartPr>
        <w:name w:val="1EB20766EA21402EA208EBEA7EC60916"/>
        <w:category>
          <w:name w:val="General"/>
          <w:gallery w:val="placeholder"/>
        </w:category>
        <w:types>
          <w:type w:val="bbPlcHdr"/>
        </w:types>
        <w:behaviors>
          <w:behavior w:val="content"/>
        </w:behaviors>
        <w:guid w:val="{75093EA4-A76E-44E2-9BCC-A735D49E4FDB}"/>
      </w:docPartPr>
      <w:docPartBody>
        <w:p w:rsidR="00335DD1" w:rsidRDefault="00000000">
          <w:pPr>
            <w:pStyle w:val="1EB20766EA21402EA208EBEA7EC60916"/>
          </w:pPr>
          <w:r w:rsidRPr="00810DF6">
            <w:rPr>
              <w:lang w:bidi="en-GB"/>
            </w:rPr>
            <w:t>$1,250</w:t>
          </w:r>
        </w:p>
      </w:docPartBody>
    </w:docPart>
    <w:docPart>
      <w:docPartPr>
        <w:name w:val="E778791118794B04A0D3766E5AD48D51"/>
        <w:category>
          <w:name w:val="General"/>
          <w:gallery w:val="placeholder"/>
        </w:category>
        <w:types>
          <w:type w:val="bbPlcHdr"/>
        </w:types>
        <w:behaviors>
          <w:behavior w:val="content"/>
        </w:behaviors>
        <w:guid w:val="{8A7BE10D-407B-44D5-BD14-2887AA70A933}"/>
      </w:docPartPr>
      <w:docPartBody>
        <w:p w:rsidR="00335DD1" w:rsidRDefault="00000000">
          <w:pPr>
            <w:pStyle w:val="E778791118794B04A0D3766E5AD48D51"/>
          </w:pPr>
          <w:r w:rsidRPr="00810DF6">
            <w:rPr>
              <w:lang w:bidi="en-GB"/>
            </w:rPr>
            <w:t>$1,125</w:t>
          </w:r>
        </w:p>
      </w:docPartBody>
    </w:docPart>
    <w:docPart>
      <w:docPartPr>
        <w:name w:val="38E9761125154C73A7E1283CD5677B17"/>
        <w:category>
          <w:name w:val="General"/>
          <w:gallery w:val="placeholder"/>
        </w:category>
        <w:types>
          <w:type w:val="bbPlcHdr"/>
        </w:types>
        <w:behaviors>
          <w:behavior w:val="content"/>
        </w:behaviors>
        <w:guid w:val="{CE68F2A1-9BE1-42D8-A899-74402808AA79}"/>
      </w:docPartPr>
      <w:docPartBody>
        <w:p w:rsidR="00335DD1" w:rsidRDefault="00000000">
          <w:pPr>
            <w:pStyle w:val="38E9761125154C73A7E1283CD5677B17"/>
          </w:pPr>
          <w:r w:rsidRPr="00810DF6">
            <w:rPr>
              <w:lang w:bidi="en-GB"/>
            </w:rPr>
            <w:t>$1,125</w:t>
          </w:r>
        </w:p>
      </w:docPartBody>
    </w:docPart>
    <w:docPart>
      <w:docPartPr>
        <w:name w:val="BAF943858B2B45269635D5CC9A4FD106"/>
        <w:category>
          <w:name w:val="General"/>
          <w:gallery w:val="placeholder"/>
        </w:category>
        <w:types>
          <w:type w:val="bbPlcHdr"/>
        </w:types>
        <w:behaviors>
          <w:behavior w:val="content"/>
        </w:behaviors>
        <w:guid w:val="{4BADD4F0-0EBA-4D8F-B903-0718DAABA1CF}"/>
      </w:docPartPr>
      <w:docPartBody>
        <w:p w:rsidR="00335DD1" w:rsidRDefault="00000000">
          <w:pPr>
            <w:pStyle w:val="BAF943858B2B45269635D5CC9A4FD106"/>
          </w:pPr>
          <w:r w:rsidRPr="00810DF6">
            <w:rPr>
              <w:lang w:bidi="en-GB"/>
            </w:rPr>
            <w:t>$1,125</w:t>
          </w:r>
        </w:p>
      </w:docPartBody>
    </w:docPart>
    <w:docPart>
      <w:docPartPr>
        <w:name w:val="F4B70DD5486F4205B61A3B9F2B924251"/>
        <w:category>
          <w:name w:val="General"/>
          <w:gallery w:val="placeholder"/>
        </w:category>
        <w:types>
          <w:type w:val="bbPlcHdr"/>
        </w:types>
        <w:behaviors>
          <w:behavior w:val="content"/>
        </w:behaviors>
        <w:guid w:val="{1295A335-D071-45EB-A5F8-37CA4A71CC86}"/>
      </w:docPartPr>
      <w:docPartBody>
        <w:p w:rsidR="00335DD1" w:rsidRDefault="00000000">
          <w:pPr>
            <w:pStyle w:val="F4B70DD5486F4205B61A3B9F2B924251"/>
          </w:pPr>
          <w:r w:rsidRPr="00810DF6">
            <w:rPr>
              <w:lang w:bidi="en-GB"/>
            </w:rPr>
            <w:t>$1,125</w:t>
          </w:r>
        </w:p>
      </w:docPartBody>
    </w:docPart>
    <w:docPart>
      <w:docPartPr>
        <w:name w:val="954191E23F0F445A84043FBD7DB36A18"/>
        <w:category>
          <w:name w:val="General"/>
          <w:gallery w:val="placeholder"/>
        </w:category>
        <w:types>
          <w:type w:val="bbPlcHdr"/>
        </w:types>
        <w:behaviors>
          <w:behavior w:val="content"/>
        </w:behaviors>
        <w:guid w:val="{BE097066-313D-4728-8705-0A036F0BF135}"/>
      </w:docPartPr>
      <w:docPartBody>
        <w:p w:rsidR="00335DD1" w:rsidRDefault="00000000">
          <w:pPr>
            <w:pStyle w:val="954191E23F0F445A84043FBD7DB36A18"/>
          </w:pPr>
          <w:r w:rsidRPr="00810DF6">
            <w:rPr>
              <w:lang w:bidi="en-GB"/>
            </w:rPr>
            <w:t>$1,125</w:t>
          </w:r>
        </w:p>
      </w:docPartBody>
    </w:docPart>
    <w:docPart>
      <w:docPartPr>
        <w:name w:val="AC194EDA3CFD423297DDEB2CBD95CB17"/>
        <w:category>
          <w:name w:val="General"/>
          <w:gallery w:val="placeholder"/>
        </w:category>
        <w:types>
          <w:type w:val="bbPlcHdr"/>
        </w:types>
        <w:behaviors>
          <w:behavior w:val="content"/>
        </w:behaviors>
        <w:guid w:val="{F0EC72ED-20C6-4444-B1EF-0221FC5B7276}"/>
      </w:docPartPr>
      <w:docPartBody>
        <w:p w:rsidR="00335DD1" w:rsidRDefault="00000000">
          <w:pPr>
            <w:pStyle w:val="AC194EDA3CFD423297DDEB2CBD95CB17"/>
          </w:pPr>
          <w:r w:rsidRPr="00810DF6">
            <w:rPr>
              <w:lang w:bidi="en-GB"/>
            </w:rPr>
            <w:t>$1,125</w:t>
          </w:r>
        </w:p>
      </w:docPartBody>
    </w:docPart>
    <w:docPart>
      <w:docPartPr>
        <w:name w:val="38F21E6CB4C24F7CA74162E5AC7015BE"/>
        <w:category>
          <w:name w:val="General"/>
          <w:gallery w:val="placeholder"/>
        </w:category>
        <w:types>
          <w:type w:val="bbPlcHdr"/>
        </w:types>
        <w:behaviors>
          <w:behavior w:val="content"/>
        </w:behaviors>
        <w:guid w:val="{19067DEC-CC62-407C-9ADA-93BA5C745916}"/>
      </w:docPartPr>
      <w:docPartBody>
        <w:p w:rsidR="00335DD1" w:rsidRDefault="00000000">
          <w:pPr>
            <w:pStyle w:val="38F21E6CB4C24F7CA74162E5AC7015BE"/>
          </w:pPr>
          <w:r w:rsidRPr="00810DF6">
            <w:rPr>
              <w:lang w:bidi="en-GB"/>
            </w:rPr>
            <w:t>£15,000</w:t>
          </w:r>
        </w:p>
      </w:docPartBody>
    </w:docPart>
    <w:docPart>
      <w:docPartPr>
        <w:name w:val="95E4C40F35154287945E7AB32E96E079"/>
        <w:category>
          <w:name w:val="General"/>
          <w:gallery w:val="placeholder"/>
        </w:category>
        <w:types>
          <w:type w:val="bbPlcHdr"/>
        </w:types>
        <w:behaviors>
          <w:behavior w:val="content"/>
        </w:behaviors>
        <w:guid w:val="{2D63A0BE-5459-4ED9-9102-E6F2E344BB05}"/>
      </w:docPartPr>
      <w:docPartBody>
        <w:p w:rsidR="00335DD1" w:rsidRDefault="00000000">
          <w:pPr>
            <w:pStyle w:val="95E4C40F35154287945E7AB32E96E079"/>
          </w:pPr>
          <w:r w:rsidRPr="00810DF6">
            <w:rPr>
              <w:lang w:bidi="en-GB"/>
            </w:rPr>
            <w:t>Utilities</w:t>
          </w:r>
        </w:p>
      </w:docPartBody>
    </w:docPart>
    <w:docPart>
      <w:docPartPr>
        <w:name w:val="26439D2EBB2B4B7D92A7D7879786273E"/>
        <w:category>
          <w:name w:val="General"/>
          <w:gallery w:val="placeholder"/>
        </w:category>
        <w:types>
          <w:type w:val="bbPlcHdr"/>
        </w:types>
        <w:behaviors>
          <w:behavior w:val="content"/>
        </w:behaviors>
        <w:guid w:val="{4C5130C0-C9E2-4965-9B8F-50CA1ED074FE}"/>
      </w:docPartPr>
      <w:docPartBody>
        <w:p w:rsidR="00335DD1" w:rsidRDefault="00000000">
          <w:pPr>
            <w:pStyle w:val="26439D2EBB2B4B7D92A7D7879786273E"/>
          </w:pPr>
          <w:r w:rsidRPr="00810DF6">
            <w:rPr>
              <w:lang w:bidi="en-GB"/>
            </w:rPr>
            <w:t>$250</w:t>
          </w:r>
        </w:p>
      </w:docPartBody>
    </w:docPart>
    <w:docPart>
      <w:docPartPr>
        <w:name w:val="F3F7275A97E94657B498AAD6C3A3966A"/>
        <w:category>
          <w:name w:val="General"/>
          <w:gallery w:val="placeholder"/>
        </w:category>
        <w:types>
          <w:type w:val="bbPlcHdr"/>
        </w:types>
        <w:behaviors>
          <w:behavior w:val="content"/>
        </w:behaviors>
        <w:guid w:val="{C43EF8BD-E83C-41B3-8736-142657124516}"/>
      </w:docPartPr>
      <w:docPartBody>
        <w:p w:rsidR="00335DD1" w:rsidRDefault="00000000">
          <w:pPr>
            <w:pStyle w:val="F3F7275A97E94657B498AAD6C3A3966A"/>
          </w:pPr>
          <w:r w:rsidRPr="00810DF6">
            <w:rPr>
              <w:lang w:bidi="en-GB"/>
            </w:rPr>
            <w:t>$150</w:t>
          </w:r>
        </w:p>
      </w:docPartBody>
    </w:docPart>
    <w:docPart>
      <w:docPartPr>
        <w:name w:val="B1CD5719C2F74D44A0067822A7275EEF"/>
        <w:category>
          <w:name w:val="General"/>
          <w:gallery w:val="placeholder"/>
        </w:category>
        <w:types>
          <w:type w:val="bbPlcHdr"/>
        </w:types>
        <w:behaviors>
          <w:behavior w:val="content"/>
        </w:behaviors>
        <w:guid w:val="{FD5E3F43-5A35-44DC-A607-762F08B40613}"/>
      </w:docPartPr>
      <w:docPartBody>
        <w:p w:rsidR="00335DD1" w:rsidRDefault="00000000">
          <w:pPr>
            <w:pStyle w:val="B1CD5719C2F74D44A0067822A7275EEF"/>
          </w:pPr>
          <w:r w:rsidRPr="00810DF6">
            <w:rPr>
              <w:lang w:bidi="en-GB"/>
            </w:rPr>
            <w:t>£200</w:t>
          </w:r>
        </w:p>
      </w:docPartBody>
    </w:docPart>
    <w:docPart>
      <w:docPartPr>
        <w:name w:val="BFDE5D1B18854AC5B0ECC5545510789E"/>
        <w:category>
          <w:name w:val="General"/>
          <w:gallery w:val="placeholder"/>
        </w:category>
        <w:types>
          <w:type w:val="bbPlcHdr"/>
        </w:types>
        <w:behaviors>
          <w:behavior w:val="content"/>
        </w:behaviors>
        <w:guid w:val="{BD1680DE-A8F1-431E-ADBE-1754B870EF14}"/>
      </w:docPartPr>
      <w:docPartBody>
        <w:p w:rsidR="00335DD1" w:rsidRDefault="00000000">
          <w:pPr>
            <w:pStyle w:val="BFDE5D1B18854AC5B0ECC5545510789E"/>
          </w:pPr>
          <w:r w:rsidRPr="00810DF6">
            <w:rPr>
              <w:lang w:bidi="en-GB"/>
            </w:rPr>
            <w:t>£200</w:t>
          </w:r>
        </w:p>
      </w:docPartBody>
    </w:docPart>
    <w:docPart>
      <w:docPartPr>
        <w:name w:val="B537F66204F44B4BB7EAB790D43BB194"/>
        <w:category>
          <w:name w:val="General"/>
          <w:gallery w:val="placeholder"/>
        </w:category>
        <w:types>
          <w:type w:val="bbPlcHdr"/>
        </w:types>
        <w:behaviors>
          <w:behavior w:val="content"/>
        </w:behaviors>
        <w:guid w:val="{DED55648-BF19-44D3-B218-876A57540821}"/>
      </w:docPartPr>
      <w:docPartBody>
        <w:p w:rsidR="00335DD1" w:rsidRDefault="00000000">
          <w:pPr>
            <w:pStyle w:val="B537F66204F44B4BB7EAB790D43BB194"/>
          </w:pPr>
          <w:r w:rsidRPr="00810DF6">
            <w:rPr>
              <w:lang w:bidi="en-GB"/>
            </w:rPr>
            <w:t>£200</w:t>
          </w:r>
        </w:p>
      </w:docPartBody>
    </w:docPart>
    <w:docPart>
      <w:docPartPr>
        <w:name w:val="F4A8FD3D5D6644CBB7F78E7686E67C82"/>
        <w:category>
          <w:name w:val="General"/>
          <w:gallery w:val="placeholder"/>
        </w:category>
        <w:types>
          <w:type w:val="bbPlcHdr"/>
        </w:types>
        <w:behaviors>
          <w:behavior w:val="content"/>
        </w:behaviors>
        <w:guid w:val="{A1CB8E4D-F62C-4D8C-805D-B9C5307BA56E}"/>
      </w:docPartPr>
      <w:docPartBody>
        <w:p w:rsidR="00335DD1" w:rsidRDefault="00000000">
          <w:pPr>
            <w:pStyle w:val="F4A8FD3D5D6644CBB7F78E7686E67C82"/>
          </w:pPr>
          <w:r w:rsidRPr="00810DF6">
            <w:rPr>
              <w:lang w:bidi="en-GB"/>
            </w:rPr>
            <w:t>$250</w:t>
          </w:r>
        </w:p>
      </w:docPartBody>
    </w:docPart>
    <w:docPart>
      <w:docPartPr>
        <w:name w:val="9363A00D447045EAADE81EA3272F3F2C"/>
        <w:category>
          <w:name w:val="General"/>
          <w:gallery w:val="placeholder"/>
        </w:category>
        <w:types>
          <w:type w:val="bbPlcHdr"/>
        </w:types>
        <w:behaviors>
          <w:behavior w:val="content"/>
        </w:behaviors>
        <w:guid w:val="{1FCB2C50-22E7-4C41-AF46-717EDDA2F51A}"/>
      </w:docPartPr>
      <w:docPartBody>
        <w:p w:rsidR="00335DD1" w:rsidRDefault="00000000">
          <w:pPr>
            <w:pStyle w:val="9363A00D447045EAADE81EA3272F3F2C"/>
          </w:pPr>
          <w:r w:rsidRPr="00810DF6">
            <w:rPr>
              <w:lang w:bidi="en-GB"/>
            </w:rPr>
            <w:t>$250</w:t>
          </w:r>
        </w:p>
      </w:docPartBody>
    </w:docPart>
    <w:docPart>
      <w:docPartPr>
        <w:name w:val="CC6431DC693E4ED68134D466BDF1C902"/>
        <w:category>
          <w:name w:val="General"/>
          <w:gallery w:val="placeholder"/>
        </w:category>
        <w:types>
          <w:type w:val="bbPlcHdr"/>
        </w:types>
        <w:behaviors>
          <w:behavior w:val="content"/>
        </w:behaviors>
        <w:guid w:val="{4FD7C7A2-1545-4420-9682-003A9DDC61B9}"/>
      </w:docPartPr>
      <w:docPartBody>
        <w:p w:rsidR="00335DD1" w:rsidRDefault="00000000">
          <w:pPr>
            <w:pStyle w:val="CC6431DC693E4ED68134D466BDF1C902"/>
          </w:pPr>
          <w:r w:rsidRPr="00810DF6">
            <w:rPr>
              <w:lang w:bidi="en-GB"/>
            </w:rPr>
            <w:t>$250</w:t>
          </w:r>
        </w:p>
      </w:docPartBody>
    </w:docPart>
    <w:docPart>
      <w:docPartPr>
        <w:name w:val="894CE78AAD7541CCA51620B97E0EFD63"/>
        <w:category>
          <w:name w:val="General"/>
          <w:gallery w:val="placeholder"/>
        </w:category>
        <w:types>
          <w:type w:val="bbPlcHdr"/>
        </w:types>
        <w:behaviors>
          <w:behavior w:val="content"/>
        </w:behaviors>
        <w:guid w:val="{9CB38476-5CCA-476C-A891-F83646D85E71}"/>
      </w:docPartPr>
      <w:docPartBody>
        <w:p w:rsidR="00335DD1" w:rsidRDefault="00000000">
          <w:pPr>
            <w:pStyle w:val="894CE78AAD7541CCA51620B97E0EFD63"/>
          </w:pPr>
          <w:r w:rsidRPr="00810DF6">
            <w:rPr>
              <w:lang w:bidi="en-GB"/>
            </w:rPr>
            <w:t>£200</w:t>
          </w:r>
        </w:p>
      </w:docPartBody>
    </w:docPart>
    <w:docPart>
      <w:docPartPr>
        <w:name w:val="DBEFCD21E70C462DA4B310967B5BBFE8"/>
        <w:category>
          <w:name w:val="General"/>
          <w:gallery w:val="placeholder"/>
        </w:category>
        <w:types>
          <w:type w:val="bbPlcHdr"/>
        </w:types>
        <w:behaviors>
          <w:behavior w:val="content"/>
        </w:behaviors>
        <w:guid w:val="{86508FB0-8116-4BC7-B3E0-0F9B8D084518}"/>
      </w:docPartPr>
      <w:docPartBody>
        <w:p w:rsidR="00335DD1" w:rsidRDefault="00000000">
          <w:pPr>
            <w:pStyle w:val="DBEFCD21E70C462DA4B310967B5BBFE8"/>
          </w:pPr>
          <w:r w:rsidRPr="00810DF6">
            <w:rPr>
              <w:lang w:bidi="en-GB"/>
            </w:rPr>
            <w:t>£200</w:t>
          </w:r>
        </w:p>
      </w:docPartBody>
    </w:docPart>
    <w:docPart>
      <w:docPartPr>
        <w:name w:val="771972BD4BC14692842A38FB80C8CB10"/>
        <w:category>
          <w:name w:val="General"/>
          <w:gallery w:val="placeholder"/>
        </w:category>
        <w:types>
          <w:type w:val="bbPlcHdr"/>
        </w:types>
        <w:behaviors>
          <w:behavior w:val="content"/>
        </w:behaviors>
        <w:guid w:val="{4D02FD2F-A65B-4632-91D5-AEDDC6A8DFEE}"/>
      </w:docPartPr>
      <w:docPartBody>
        <w:p w:rsidR="00335DD1" w:rsidRDefault="00000000">
          <w:pPr>
            <w:pStyle w:val="771972BD4BC14692842A38FB80C8CB10"/>
          </w:pPr>
          <w:r w:rsidRPr="00810DF6">
            <w:rPr>
              <w:lang w:bidi="en-GB"/>
            </w:rPr>
            <w:t>$250</w:t>
          </w:r>
        </w:p>
      </w:docPartBody>
    </w:docPart>
    <w:docPart>
      <w:docPartPr>
        <w:name w:val="4CF556E7A2F2498789AFE7740D0339D4"/>
        <w:category>
          <w:name w:val="General"/>
          <w:gallery w:val="placeholder"/>
        </w:category>
        <w:types>
          <w:type w:val="bbPlcHdr"/>
        </w:types>
        <w:behaviors>
          <w:behavior w:val="content"/>
        </w:behaviors>
        <w:guid w:val="{F023E1CB-3AC1-4CB0-AAD8-B6C62DBDF9A9}"/>
      </w:docPartPr>
      <w:docPartBody>
        <w:p w:rsidR="00335DD1" w:rsidRDefault="00000000">
          <w:pPr>
            <w:pStyle w:val="4CF556E7A2F2498789AFE7740D0339D4"/>
          </w:pPr>
          <w:r w:rsidRPr="00810DF6">
            <w:rPr>
              <w:lang w:bidi="en-GB"/>
            </w:rPr>
            <w:t>$250</w:t>
          </w:r>
        </w:p>
      </w:docPartBody>
    </w:docPart>
    <w:docPart>
      <w:docPartPr>
        <w:name w:val="4C29657A98004B52A940C1BDF1F1E774"/>
        <w:category>
          <w:name w:val="General"/>
          <w:gallery w:val="placeholder"/>
        </w:category>
        <w:types>
          <w:type w:val="bbPlcHdr"/>
        </w:types>
        <w:behaviors>
          <w:behavior w:val="content"/>
        </w:behaviors>
        <w:guid w:val="{1E4AEE34-2C92-41C3-A99C-8317D310D4DE}"/>
      </w:docPartPr>
      <w:docPartBody>
        <w:p w:rsidR="00335DD1" w:rsidRDefault="00000000">
          <w:pPr>
            <w:pStyle w:val="4C29657A98004B52A940C1BDF1F1E774"/>
          </w:pPr>
          <w:r w:rsidRPr="00810DF6">
            <w:rPr>
              <w:lang w:bidi="en-GB"/>
            </w:rPr>
            <w:t>$2,650</w:t>
          </w:r>
        </w:p>
      </w:docPartBody>
    </w:docPart>
    <w:docPart>
      <w:docPartPr>
        <w:name w:val="6EC2A586CF9D4739AE7C368D1AA01864"/>
        <w:category>
          <w:name w:val="General"/>
          <w:gallery w:val="placeholder"/>
        </w:category>
        <w:types>
          <w:type w:val="bbPlcHdr"/>
        </w:types>
        <w:behaviors>
          <w:behavior w:val="content"/>
        </w:behaviors>
        <w:guid w:val="{7E40624F-B946-49FB-BE8E-A6B4C0A022A1}"/>
      </w:docPartPr>
      <w:docPartBody>
        <w:p w:rsidR="00335DD1" w:rsidRDefault="00000000">
          <w:pPr>
            <w:pStyle w:val="6EC2A586CF9D4739AE7C368D1AA01864"/>
          </w:pPr>
          <w:r w:rsidRPr="00810DF6">
            <w:rPr>
              <w:lang w:bidi="en-GB"/>
            </w:rPr>
            <w:t>Website expenses</w:t>
          </w:r>
        </w:p>
      </w:docPartBody>
    </w:docPart>
    <w:docPart>
      <w:docPartPr>
        <w:name w:val="961DDA298D6C4523B6349A4696063F1A"/>
        <w:category>
          <w:name w:val="General"/>
          <w:gallery w:val="placeholder"/>
        </w:category>
        <w:types>
          <w:type w:val="bbPlcHdr"/>
        </w:types>
        <w:behaviors>
          <w:behavior w:val="content"/>
        </w:behaviors>
        <w:guid w:val="{7A09B94B-8F72-4B16-BD73-F11C43C0D584}"/>
      </w:docPartPr>
      <w:docPartBody>
        <w:p w:rsidR="00335DD1" w:rsidRDefault="00000000">
          <w:pPr>
            <w:pStyle w:val="961DDA298D6C4523B6349A4696063F1A"/>
          </w:pPr>
          <w:r w:rsidRPr="00810DF6">
            <w:rPr>
              <w:lang w:bidi="en-GB"/>
            </w:rPr>
            <w:t>$175</w:t>
          </w:r>
        </w:p>
      </w:docPartBody>
    </w:docPart>
    <w:docPart>
      <w:docPartPr>
        <w:name w:val="5EE374000B2F4E92B460D027FC43320C"/>
        <w:category>
          <w:name w:val="General"/>
          <w:gallery w:val="placeholder"/>
        </w:category>
        <w:types>
          <w:type w:val="bbPlcHdr"/>
        </w:types>
        <w:behaviors>
          <w:behavior w:val="content"/>
        </w:behaviors>
        <w:guid w:val="{0BC5053A-788B-40AD-9862-7679C5B45DD1}"/>
      </w:docPartPr>
      <w:docPartBody>
        <w:p w:rsidR="00335DD1" w:rsidRDefault="00000000">
          <w:pPr>
            <w:pStyle w:val="5EE374000B2F4E92B460D027FC43320C"/>
          </w:pPr>
          <w:r w:rsidRPr="00810DF6">
            <w:rPr>
              <w:lang w:bidi="en-GB"/>
            </w:rPr>
            <w:t>$175</w:t>
          </w:r>
        </w:p>
      </w:docPartBody>
    </w:docPart>
    <w:docPart>
      <w:docPartPr>
        <w:name w:val="C5CD69D449284A3AB872EE61D0889764"/>
        <w:category>
          <w:name w:val="General"/>
          <w:gallery w:val="placeholder"/>
        </w:category>
        <w:types>
          <w:type w:val="bbPlcHdr"/>
        </w:types>
        <w:behaviors>
          <w:behavior w:val="content"/>
        </w:behaviors>
        <w:guid w:val="{85346FB0-EEDC-47D2-A953-C7EDE6F849CD}"/>
      </w:docPartPr>
      <w:docPartBody>
        <w:p w:rsidR="00335DD1" w:rsidRDefault="00000000">
          <w:pPr>
            <w:pStyle w:val="C5CD69D449284A3AB872EE61D0889764"/>
          </w:pPr>
          <w:r w:rsidRPr="00810DF6">
            <w:rPr>
              <w:lang w:bidi="en-GB"/>
            </w:rPr>
            <w:t>$175</w:t>
          </w:r>
        </w:p>
      </w:docPartBody>
    </w:docPart>
    <w:docPart>
      <w:docPartPr>
        <w:name w:val="026378D7D553453A812DFE757DFC77A0"/>
        <w:category>
          <w:name w:val="General"/>
          <w:gallery w:val="placeholder"/>
        </w:category>
        <w:types>
          <w:type w:val="bbPlcHdr"/>
        </w:types>
        <w:behaviors>
          <w:behavior w:val="content"/>
        </w:behaviors>
        <w:guid w:val="{83B257EB-F1F0-44C2-B7CD-AD2508775574}"/>
      </w:docPartPr>
      <w:docPartBody>
        <w:p w:rsidR="00335DD1" w:rsidRDefault="00000000">
          <w:pPr>
            <w:pStyle w:val="026378D7D553453A812DFE757DFC77A0"/>
          </w:pPr>
          <w:r w:rsidRPr="00810DF6">
            <w:rPr>
              <w:lang w:bidi="en-GB"/>
            </w:rPr>
            <w:t>$175</w:t>
          </w:r>
        </w:p>
      </w:docPartBody>
    </w:docPart>
    <w:docPart>
      <w:docPartPr>
        <w:name w:val="50D2A94DA7734746A44FB95A598CDBB8"/>
        <w:category>
          <w:name w:val="General"/>
          <w:gallery w:val="placeholder"/>
        </w:category>
        <w:types>
          <w:type w:val="bbPlcHdr"/>
        </w:types>
        <w:behaviors>
          <w:behavior w:val="content"/>
        </w:behaviors>
        <w:guid w:val="{2A1F0A05-2F2C-449A-8EA9-299EC409C7E1}"/>
      </w:docPartPr>
      <w:docPartBody>
        <w:p w:rsidR="00335DD1" w:rsidRDefault="00000000">
          <w:pPr>
            <w:pStyle w:val="50D2A94DA7734746A44FB95A598CDBB8"/>
          </w:pPr>
          <w:r w:rsidRPr="00810DF6">
            <w:rPr>
              <w:lang w:bidi="en-GB"/>
            </w:rPr>
            <w:t>$175</w:t>
          </w:r>
        </w:p>
      </w:docPartBody>
    </w:docPart>
    <w:docPart>
      <w:docPartPr>
        <w:name w:val="AA6E09F5C9774AFE94813D32CE85BFC9"/>
        <w:category>
          <w:name w:val="General"/>
          <w:gallery w:val="placeholder"/>
        </w:category>
        <w:types>
          <w:type w:val="bbPlcHdr"/>
        </w:types>
        <w:behaviors>
          <w:behavior w:val="content"/>
        </w:behaviors>
        <w:guid w:val="{D9A8DF4C-630E-476D-873F-CA21AF68DADD}"/>
      </w:docPartPr>
      <w:docPartBody>
        <w:p w:rsidR="00335DD1" w:rsidRDefault="00000000">
          <w:pPr>
            <w:pStyle w:val="AA6E09F5C9774AFE94813D32CE85BFC9"/>
          </w:pPr>
          <w:r w:rsidRPr="00810DF6">
            <w:rPr>
              <w:lang w:bidi="en-GB"/>
            </w:rPr>
            <w:t>$175</w:t>
          </w:r>
        </w:p>
      </w:docPartBody>
    </w:docPart>
    <w:docPart>
      <w:docPartPr>
        <w:name w:val="260D18E70A0D4CE69491DAE5A13F3515"/>
        <w:category>
          <w:name w:val="General"/>
          <w:gallery w:val="placeholder"/>
        </w:category>
        <w:types>
          <w:type w:val="bbPlcHdr"/>
        </w:types>
        <w:behaviors>
          <w:behavior w:val="content"/>
        </w:behaviors>
        <w:guid w:val="{2978316F-6534-4086-BAAF-882441690589}"/>
      </w:docPartPr>
      <w:docPartBody>
        <w:p w:rsidR="00335DD1" w:rsidRDefault="00000000">
          <w:pPr>
            <w:pStyle w:val="260D18E70A0D4CE69491DAE5A13F3515"/>
          </w:pPr>
          <w:r w:rsidRPr="00810DF6">
            <w:rPr>
              <w:lang w:bidi="en-GB"/>
            </w:rPr>
            <w:t>$175</w:t>
          </w:r>
        </w:p>
      </w:docPartBody>
    </w:docPart>
    <w:docPart>
      <w:docPartPr>
        <w:name w:val="AD995ADFB25E4EF480C7F8869C1D4E0F"/>
        <w:category>
          <w:name w:val="General"/>
          <w:gallery w:val="placeholder"/>
        </w:category>
        <w:types>
          <w:type w:val="bbPlcHdr"/>
        </w:types>
        <w:behaviors>
          <w:behavior w:val="content"/>
        </w:behaviors>
        <w:guid w:val="{14907A11-F18E-4DE2-A27B-122EAD83AC87}"/>
      </w:docPartPr>
      <w:docPartBody>
        <w:p w:rsidR="00335DD1" w:rsidRDefault="00000000">
          <w:pPr>
            <w:pStyle w:val="AD995ADFB25E4EF480C7F8869C1D4E0F"/>
          </w:pPr>
          <w:r w:rsidRPr="00810DF6">
            <w:rPr>
              <w:lang w:bidi="en-GB"/>
            </w:rPr>
            <w:t>$175</w:t>
          </w:r>
        </w:p>
      </w:docPartBody>
    </w:docPart>
    <w:docPart>
      <w:docPartPr>
        <w:name w:val="6CFCA6907285434F941DC24C618992E8"/>
        <w:category>
          <w:name w:val="General"/>
          <w:gallery w:val="placeholder"/>
        </w:category>
        <w:types>
          <w:type w:val="bbPlcHdr"/>
        </w:types>
        <w:behaviors>
          <w:behavior w:val="content"/>
        </w:behaviors>
        <w:guid w:val="{9C60D721-FE40-489F-83D1-CAB5252C9D65}"/>
      </w:docPartPr>
      <w:docPartBody>
        <w:p w:rsidR="00335DD1" w:rsidRDefault="00000000">
          <w:pPr>
            <w:pStyle w:val="6CFCA6907285434F941DC24C618992E8"/>
          </w:pPr>
          <w:r w:rsidRPr="00810DF6">
            <w:rPr>
              <w:lang w:bidi="en-GB"/>
            </w:rPr>
            <w:t>$175</w:t>
          </w:r>
        </w:p>
      </w:docPartBody>
    </w:docPart>
    <w:docPart>
      <w:docPartPr>
        <w:name w:val="30EF4A9AADEA48F2A86F12A5D818EEEF"/>
        <w:category>
          <w:name w:val="General"/>
          <w:gallery w:val="placeholder"/>
        </w:category>
        <w:types>
          <w:type w:val="bbPlcHdr"/>
        </w:types>
        <w:behaviors>
          <w:behavior w:val="content"/>
        </w:behaviors>
        <w:guid w:val="{AF2F54C2-E5AB-494E-9D57-2E6FE3F61475}"/>
      </w:docPartPr>
      <w:docPartBody>
        <w:p w:rsidR="00335DD1" w:rsidRDefault="00000000">
          <w:pPr>
            <w:pStyle w:val="30EF4A9AADEA48F2A86F12A5D818EEEF"/>
          </w:pPr>
          <w:r w:rsidRPr="00810DF6">
            <w:rPr>
              <w:lang w:bidi="en-GB"/>
            </w:rPr>
            <w:t>$175</w:t>
          </w:r>
        </w:p>
      </w:docPartBody>
    </w:docPart>
    <w:docPart>
      <w:docPartPr>
        <w:name w:val="D82C8F926CDF482CA9B1DF0FFF120A22"/>
        <w:category>
          <w:name w:val="General"/>
          <w:gallery w:val="placeholder"/>
        </w:category>
        <w:types>
          <w:type w:val="bbPlcHdr"/>
        </w:types>
        <w:behaviors>
          <w:behavior w:val="content"/>
        </w:behaviors>
        <w:guid w:val="{D0E268B8-184D-474F-948E-27977DD82D6F}"/>
      </w:docPartPr>
      <w:docPartBody>
        <w:p w:rsidR="00335DD1" w:rsidRDefault="00000000">
          <w:pPr>
            <w:pStyle w:val="D82C8F926CDF482CA9B1DF0FFF120A22"/>
          </w:pPr>
          <w:r w:rsidRPr="00810DF6">
            <w:rPr>
              <w:lang w:bidi="en-GB"/>
            </w:rPr>
            <w:t>$225</w:t>
          </w:r>
        </w:p>
      </w:docPartBody>
    </w:docPart>
    <w:docPart>
      <w:docPartPr>
        <w:name w:val="B7619021A40E4839860BAF6EF3251B37"/>
        <w:category>
          <w:name w:val="General"/>
          <w:gallery w:val="placeholder"/>
        </w:category>
        <w:types>
          <w:type w:val="bbPlcHdr"/>
        </w:types>
        <w:behaviors>
          <w:behavior w:val="content"/>
        </w:behaviors>
        <w:guid w:val="{DEB65528-53A9-4BFC-8E8A-F57573477D5C}"/>
      </w:docPartPr>
      <w:docPartBody>
        <w:p w:rsidR="00335DD1" w:rsidRDefault="00000000">
          <w:pPr>
            <w:pStyle w:val="B7619021A40E4839860BAF6EF3251B37"/>
          </w:pPr>
          <w:r w:rsidRPr="00810DF6">
            <w:rPr>
              <w:lang w:bidi="en-GB"/>
            </w:rPr>
            <w:t>$225</w:t>
          </w:r>
        </w:p>
      </w:docPartBody>
    </w:docPart>
    <w:docPart>
      <w:docPartPr>
        <w:name w:val="69F6299E21154AD199BA16A5449FD9BB"/>
        <w:category>
          <w:name w:val="General"/>
          <w:gallery w:val="placeholder"/>
        </w:category>
        <w:types>
          <w:type w:val="bbPlcHdr"/>
        </w:types>
        <w:behaviors>
          <w:behavior w:val="content"/>
        </w:behaviors>
        <w:guid w:val="{73C3F0A9-4DC1-4F71-9D48-DF4689BE78AC}"/>
      </w:docPartPr>
      <w:docPartBody>
        <w:p w:rsidR="00335DD1" w:rsidRDefault="00000000">
          <w:pPr>
            <w:pStyle w:val="69F6299E21154AD199BA16A5449FD9BB"/>
          </w:pPr>
          <w:r w:rsidRPr="00810DF6">
            <w:rPr>
              <w:lang w:bidi="en-GB"/>
            </w:rPr>
            <w:t>$2,200</w:t>
          </w:r>
        </w:p>
      </w:docPartBody>
    </w:docPart>
    <w:docPart>
      <w:docPartPr>
        <w:name w:val="B211A7BAD0EA4F4D8A4EA5361F542E3F"/>
        <w:category>
          <w:name w:val="General"/>
          <w:gallery w:val="placeholder"/>
        </w:category>
        <w:types>
          <w:type w:val="bbPlcHdr"/>
        </w:types>
        <w:behaviors>
          <w:behavior w:val="content"/>
        </w:behaviors>
        <w:guid w:val="{E0330E55-5361-43DC-BEE6-B0ED3B5307DA}"/>
      </w:docPartPr>
      <w:docPartBody>
        <w:p w:rsidR="00335DD1" w:rsidRDefault="00000000">
          <w:pPr>
            <w:pStyle w:val="B211A7BAD0EA4F4D8A4EA5361F542E3F"/>
          </w:pPr>
          <w:r w:rsidRPr="00810DF6">
            <w:rPr>
              <w:lang w:bidi="en-GB"/>
            </w:rPr>
            <w:t>Internet/Phone</w:t>
          </w:r>
        </w:p>
      </w:docPartBody>
    </w:docPart>
    <w:docPart>
      <w:docPartPr>
        <w:name w:val="0F4989DF905A40B8B4B84371808C9C45"/>
        <w:category>
          <w:name w:val="General"/>
          <w:gallery w:val="placeholder"/>
        </w:category>
        <w:types>
          <w:type w:val="bbPlcHdr"/>
        </w:types>
        <w:behaviors>
          <w:behavior w:val="content"/>
        </w:behaviors>
        <w:guid w:val="{585DCFC5-7959-46EF-AC0C-9C4C8E013266}"/>
      </w:docPartPr>
      <w:docPartBody>
        <w:p w:rsidR="00335DD1" w:rsidRDefault="00000000">
          <w:pPr>
            <w:pStyle w:val="0F4989DF905A40B8B4B84371808C9C45"/>
          </w:pPr>
          <w:r w:rsidRPr="00810DF6">
            <w:rPr>
              <w:lang w:bidi="en-GB"/>
            </w:rPr>
            <w:t>$110</w:t>
          </w:r>
        </w:p>
      </w:docPartBody>
    </w:docPart>
    <w:docPart>
      <w:docPartPr>
        <w:name w:val="265B18229C0B466DA36190AB4DCED25E"/>
        <w:category>
          <w:name w:val="General"/>
          <w:gallery w:val="placeholder"/>
        </w:category>
        <w:types>
          <w:type w:val="bbPlcHdr"/>
        </w:types>
        <w:behaviors>
          <w:behavior w:val="content"/>
        </w:behaviors>
        <w:guid w:val="{54EDDF16-E13D-4E59-A43C-636F02C8AC6A}"/>
      </w:docPartPr>
      <w:docPartBody>
        <w:p w:rsidR="00335DD1" w:rsidRDefault="00000000">
          <w:pPr>
            <w:pStyle w:val="265B18229C0B466DA36190AB4DCED25E"/>
          </w:pPr>
          <w:r w:rsidRPr="00810DF6">
            <w:rPr>
              <w:lang w:bidi="en-GB"/>
            </w:rPr>
            <w:t>$110</w:t>
          </w:r>
        </w:p>
      </w:docPartBody>
    </w:docPart>
    <w:docPart>
      <w:docPartPr>
        <w:name w:val="C2E1DA5958924E3A9EF7D07E81D5CC57"/>
        <w:category>
          <w:name w:val="General"/>
          <w:gallery w:val="placeholder"/>
        </w:category>
        <w:types>
          <w:type w:val="bbPlcHdr"/>
        </w:types>
        <w:behaviors>
          <w:behavior w:val="content"/>
        </w:behaviors>
        <w:guid w:val="{DEF45687-2A78-4399-8AA1-B1C679C2F73B}"/>
      </w:docPartPr>
      <w:docPartBody>
        <w:p w:rsidR="00335DD1" w:rsidRDefault="00000000">
          <w:pPr>
            <w:pStyle w:val="C2E1DA5958924E3A9EF7D07E81D5CC57"/>
          </w:pPr>
          <w:r w:rsidRPr="00810DF6">
            <w:rPr>
              <w:lang w:bidi="en-GB"/>
            </w:rPr>
            <w:t>$110</w:t>
          </w:r>
        </w:p>
      </w:docPartBody>
    </w:docPart>
    <w:docPart>
      <w:docPartPr>
        <w:name w:val="AD475C4A191B4632B8A6C0A3AA12D25F"/>
        <w:category>
          <w:name w:val="General"/>
          <w:gallery w:val="placeholder"/>
        </w:category>
        <w:types>
          <w:type w:val="bbPlcHdr"/>
        </w:types>
        <w:behaviors>
          <w:behavior w:val="content"/>
        </w:behaviors>
        <w:guid w:val="{608D3EAA-6611-468E-A988-A41184F30210}"/>
      </w:docPartPr>
      <w:docPartBody>
        <w:p w:rsidR="00335DD1" w:rsidRDefault="00000000">
          <w:pPr>
            <w:pStyle w:val="AD475C4A191B4632B8A6C0A3AA12D25F"/>
          </w:pPr>
          <w:r w:rsidRPr="00810DF6">
            <w:rPr>
              <w:lang w:bidi="en-GB"/>
            </w:rPr>
            <w:t>$110</w:t>
          </w:r>
        </w:p>
      </w:docPartBody>
    </w:docPart>
    <w:docPart>
      <w:docPartPr>
        <w:name w:val="FDF886E1217C4123B3773432F8F371D3"/>
        <w:category>
          <w:name w:val="General"/>
          <w:gallery w:val="placeholder"/>
        </w:category>
        <w:types>
          <w:type w:val="bbPlcHdr"/>
        </w:types>
        <w:behaviors>
          <w:behavior w:val="content"/>
        </w:behaviors>
        <w:guid w:val="{4B05FD19-32A5-4590-8403-2068FFCB4FE9}"/>
      </w:docPartPr>
      <w:docPartBody>
        <w:p w:rsidR="00335DD1" w:rsidRDefault="00000000">
          <w:pPr>
            <w:pStyle w:val="FDF886E1217C4123B3773432F8F371D3"/>
          </w:pPr>
          <w:r w:rsidRPr="00810DF6">
            <w:rPr>
              <w:lang w:bidi="en-GB"/>
            </w:rPr>
            <w:t>$110</w:t>
          </w:r>
        </w:p>
      </w:docPartBody>
    </w:docPart>
    <w:docPart>
      <w:docPartPr>
        <w:name w:val="9C10810DE0874F74AF10DB9A7C62FA40"/>
        <w:category>
          <w:name w:val="General"/>
          <w:gallery w:val="placeholder"/>
        </w:category>
        <w:types>
          <w:type w:val="bbPlcHdr"/>
        </w:types>
        <w:behaviors>
          <w:behavior w:val="content"/>
        </w:behaviors>
        <w:guid w:val="{2840C6C5-ACC8-47C1-8C8C-85AD39E8432D}"/>
      </w:docPartPr>
      <w:docPartBody>
        <w:p w:rsidR="00335DD1" w:rsidRDefault="00000000">
          <w:pPr>
            <w:pStyle w:val="9C10810DE0874F74AF10DB9A7C62FA40"/>
          </w:pPr>
          <w:r w:rsidRPr="00810DF6">
            <w:rPr>
              <w:lang w:bidi="en-GB"/>
            </w:rPr>
            <w:t>$110</w:t>
          </w:r>
        </w:p>
      </w:docPartBody>
    </w:docPart>
    <w:docPart>
      <w:docPartPr>
        <w:name w:val="0B5C95C0757942B4BCBDBDD50D98A8EB"/>
        <w:category>
          <w:name w:val="General"/>
          <w:gallery w:val="placeholder"/>
        </w:category>
        <w:types>
          <w:type w:val="bbPlcHdr"/>
        </w:types>
        <w:behaviors>
          <w:behavior w:val="content"/>
        </w:behaviors>
        <w:guid w:val="{6D8941B9-9F69-4777-8A28-F6B10C2B5610}"/>
      </w:docPartPr>
      <w:docPartBody>
        <w:p w:rsidR="00335DD1" w:rsidRDefault="00000000">
          <w:pPr>
            <w:pStyle w:val="0B5C95C0757942B4BCBDBDD50D98A8EB"/>
          </w:pPr>
          <w:r w:rsidRPr="00810DF6">
            <w:rPr>
              <w:lang w:bidi="en-GB"/>
            </w:rPr>
            <w:t>$110</w:t>
          </w:r>
        </w:p>
      </w:docPartBody>
    </w:docPart>
    <w:docPart>
      <w:docPartPr>
        <w:name w:val="66323133A583487FA28813CC690B6C88"/>
        <w:category>
          <w:name w:val="General"/>
          <w:gallery w:val="placeholder"/>
        </w:category>
        <w:types>
          <w:type w:val="bbPlcHdr"/>
        </w:types>
        <w:behaviors>
          <w:behavior w:val="content"/>
        </w:behaviors>
        <w:guid w:val="{71F89BD3-433B-469E-B19A-035D6A589181}"/>
      </w:docPartPr>
      <w:docPartBody>
        <w:p w:rsidR="00335DD1" w:rsidRDefault="00000000">
          <w:pPr>
            <w:pStyle w:val="66323133A583487FA28813CC690B6C88"/>
          </w:pPr>
          <w:r w:rsidRPr="00810DF6">
            <w:rPr>
              <w:lang w:bidi="en-GB"/>
            </w:rPr>
            <w:t>$110</w:t>
          </w:r>
        </w:p>
      </w:docPartBody>
    </w:docPart>
    <w:docPart>
      <w:docPartPr>
        <w:name w:val="7D2D0EF0A0274724B29F3778AA766A20"/>
        <w:category>
          <w:name w:val="General"/>
          <w:gallery w:val="placeholder"/>
        </w:category>
        <w:types>
          <w:type w:val="bbPlcHdr"/>
        </w:types>
        <w:behaviors>
          <w:behavior w:val="content"/>
        </w:behaviors>
        <w:guid w:val="{9FC79FE4-42AC-4813-A67C-4812F4AFD045}"/>
      </w:docPartPr>
      <w:docPartBody>
        <w:p w:rsidR="00335DD1" w:rsidRDefault="00000000">
          <w:pPr>
            <w:pStyle w:val="7D2D0EF0A0274724B29F3778AA766A20"/>
          </w:pPr>
          <w:r w:rsidRPr="00810DF6">
            <w:rPr>
              <w:lang w:bidi="en-GB"/>
            </w:rPr>
            <w:t>$110</w:t>
          </w:r>
        </w:p>
      </w:docPartBody>
    </w:docPart>
    <w:docPart>
      <w:docPartPr>
        <w:name w:val="70855B22BAAF4AA0B42108DD4FA57C02"/>
        <w:category>
          <w:name w:val="General"/>
          <w:gallery w:val="placeholder"/>
        </w:category>
        <w:types>
          <w:type w:val="bbPlcHdr"/>
        </w:types>
        <w:behaviors>
          <w:behavior w:val="content"/>
        </w:behaviors>
        <w:guid w:val="{1294271E-16C9-4CBD-B31C-B1C63BD5CBA1}"/>
      </w:docPartPr>
      <w:docPartBody>
        <w:p w:rsidR="00335DD1" w:rsidRDefault="00000000">
          <w:pPr>
            <w:pStyle w:val="70855B22BAAF4AA0B42108DD4FA57C02"/>
          </w:pPr>
          <w:r w:rsidRPr="00810DF6">
            <w:rPr>
              <w:lang w:bidi="en-GB"/>
            </w:rPr>
            <w:t>$110</w:t>
          </w:r>
        </w:p>
      </w:docPartBody>
    </w:docPart>
    <w:docPart>
      <w:docPartPr>
        <w:name w:val="DB65342418D640619519523AD5176AA4"/>
        <w:category>
          <w:name w:val="General"/>
          <w:gallery w:val="placeholder"/>
        </w:category>
        <w:types>
          <w:type w:val="bbPlcHdr"/>
        </w:types>
        <w:behaviors>
          <w:behavior w:val="content"/>
        </w:behaviors>
        <w:guid w:val="{D7372C20-5D7B-463A-B6DD-4BE600BCCF27}"/>
      </w:docPartPr>
      <w:docPartBody>
        <w:p w:rsidR="00335DD1" w:rsidRDefault="00000000">
          <w:pPr>
            <w:pStyle w:val="DB65342418D640619519523AD5176AA4"/>
          </w:pPr>
          <w:r w:rsidRPr="00810DF6">
            <w:rPr>
              <w:lang w:bidi="en-GB"/>
            </w:rPr>
            <w:t>$110</w:t>
          </w:r>
        </w:p>
      </w:docPartBody>
    </w:docPart>
    <w:docPart>
      <w:docPartPr>
        <w:name w:val="BCD63BCD17644BADB3AE5FECACD64D99"/>
        <w:category>
          <w:name w:val="General"/>
          <w:gallery w:val="placeholder"/>
        </w:category>
        <w:types>
          <w:type w:val="bbPlcHdr"/>
        </w:types>
        <w:behaviors>
          <w:behavior w:val="content"/>
        </w:behaviors>
        <w:guid w:val="{D6FC7E29-CDBE-4408-A716-B3D28911F655}"/>
      </w:docPartPr>
      <w:docPartBody>
        <w:p w:rsidR="00335DD1" w:rsidRDefault="00000000">
          <w:pPr>
            <w:pStyle w:val="BCD63BCD17644BADB3AE5FECACD64D99"/>
          </w:pPr>
          <w:r w:rsidRPr="00810DF6">
            <w:rPr>
              <w:lang w:bidi="en-GB"/>
            </w:rPr>
            <w:t>$110</w:t>
          </w:r>
        </w:p>
      </w:docPartBody>
    </w:docPart>
    <w:docPart>
      <w:docPartPr>
        <w:name w:val="50618D5E1E8145258F8C97E944A0CDC3"/>
        <w:category>
          <w:name w:val="General"/>
          <w:gallery w:val="placeholder"/>
        </w:category>
        <w:types>
          <w:type w:val="bbPlcHdr"/>
        </w:types>
        <w:behaviors>
          <w:behavior w:val="content"/>
        </w:behaviors>
        <w:guid w:val="{4577C7C1-615E-4CF0-9936-D632F6C3618B}"/>
      </w:docPartPr>
      <w:docPartBody>
        <w:p w:rsidR="00335DD1" w:rsidRDefault="00000000">
          <w:pPr>
            <w:pStyle w:val="50618D5E1E8145258F8C97E944A0CDC3"/>
          </w:pPr>
          <w:r w:rsidRPr="00810DF6">
            <w:rPr>
              <w:lang w:bidi="en-GB"/>
            </w:rPr>
            <w:t>$1,320</w:t>
          </w:r>
        </w:p>
      </w:docPartBody>
    </w:docPart>
    <w:docPart>
      <w:docPartPr>
        <w:name w:val="22E14E56AC484070BC2879CD743B29CE"/>
        <w:category>
          <w:name w:val="General"/>
          <w:gallery w:val="placeholder"/>
        </w:category>
        <w:types>
          <w:type w:val="bbPlcHdr"/>
        </w:types>
        <w:behaviors>
          <w:behavior w:val="content"/>
        </w:behaviors>
        <w:guid w:val="{E6BDCAA9-46CF-42DC-A5CD-C2775D5B8B30}"/>
      </w:docPartPr>
      <w:docPartBody>
        <w:p w:rsidR="00335DD1" w:rsidRDefault="00000000">
          <w:pPr>
            <w:pStyle w:val="22E14E56AC484070BC2879CD743B29CE"/>
          </w:pPr>
          <w:r w:rsidRPr="00810DF6">
            <w:rPr>
              <w:lang w:bidi="en-GB"/>
            </w:rPr>
            <w:t>Insurance</w:t>
          </w:r>
        </w:p>
      </w:docPartBody>
    </w:docPart>
    <w:docPart>
      <w:docPartPr>
        <w:name w:val="874ABEF0C2C546429B4D8EC4DF815ACD"/>
        <w:category>
          <w:name w:val="General"/>
          <w:gallery w:val="placeholder"/>
        </w:category>
        <w:types>
          <w:type w:val="bbPlcHdr"/>
        </w:types>
        <w:behaviors>
          <w:behavior w:val="content"/>
        </w:behaviors>
        <w:guid w:val="{223C8438-BCD8-4A23-8648-6EDC10FD90B7}"/>
      </w:docPartPr>
      <w:docPartBody>
        <w:p w:rsidR="00335DD1" w:rsidRDefault="00000000">
          <w:pPr>
            <w:pStyle w:val="874ABEF0C2C546429B4D8EC4DF815ACD"/>
          </w:pPr>
          <w:r w:rsidRPr="00810DF6">
            <w:rPr>
              <w:lang w:bidi="en-GB"/>
            </w:rPr>
            <w:t>$165</w:t>
          </w:r>
        </w:p>
      </w:docPartBody>
    </w:docPart>
    <w:docPart>
      <w:docPartPr>
        <w:name w:val="F4A9EB8039E442B2823400919174112E"/>
        <w:category>
          <w:name w:val="General"/>
          <w:gallery w:val="placeholder"/>
        </w:category>
        <w:types>
          <w:type w:val="bbPlcHdr"/>
        </w:types>
        <w:behaviors>
          <w:behavior w:val="content"/>
        </w:behaviors>
        <w:guid w:val="{AA6F3F5D-4176-4F8A-9501-4B75068BB5A0}"/>
      </w:docPartPr>
      <w:docPartBody>
        <w:p w:rsidR="00335DD1" w:rsidRDefault="00000000">
          <w:pPr>
            <w:pStyle w:val="F4A9EB8039E442B2823400919174112E"/>
          </w:pPr>
          <w:r w:rsidRPr="00810DF6">
            <w:rPr>
              <w:lang w:bidi="en-GB"/>
            </w:rPr>
            <w:t>$165</w:t>
          </w:r>
        </w:p>
      </w:docPartBody>
    </w:docPart>
    <w:docPart>
      <w:docPartPr>
        <w:name w:val="77440A30139943F3B5C59FA87B002F7F"/>
        <w:category>
          <w:name w:val="General"/>
          <w:gallery w:val="placeholder"/>
        </w:category>
        <w:types>
          <w:type w:val="bbPlcHdr"/>
        </w:types>
        <w:behaviors>
          <w:behavior w:val="content"/>
        </w:behaviors>
        <w:guid w:val="{9CC7A598-AFBB-4603-B53C-A165C6614990}"/>
      </w:docPartPr>
      <w:docPartBody>
        <w:p w:rsidR="00335DD1" w:rsidRDefault="00000000">
          <w:pPr>
            <w:pStyle w:val="77440A30139943F3B5C59FA87B002F7F"/>
          </w:pPr>
          <w:r w:rsidRPr="00810DF6">
            <w:rPr>
              <w:lang w:bidi="en-GB"/>
            </w:rPr>
            <w:t>$165</w:t>
          </w:r>
        </w:p>
      </w:docPartBody>
    </w:docPart>
    <w:docPart>
      <w:docPartPr>
        <w:name w:val="D52CC58C3E37479CA0356C8836E872BA"/>
        <w:category>
          <w:name w:val="General"/>
          <w:gallery w:val="placeholder"/>
        </w:category>
        <w:types>
          <w:type w:val="bbPlcHdr"/>
        </w:types>
        <w:behaviors>
          <w:behavior w:val="content"/>
        </w:behaviors>
        <w:guid w:val="{59F242BC-659A-4145-B8F8-917EF5B9B041}"/>
      </w:docPartPr>
      <w:docPartBody>
        <w:p w:rsidR="00335DD1" w:rsidRDefault="00000000">
          <w:pPr>
            <w:pStyle w:val="D52CC58C3E37479CA0356C8836E872BA"/>
          </w:pPr>
          <w:r w:rsidRPr="00810DF6">
            <w:rPr>
              <w:lang w:bidi="en-GB"/>
            </w:rPr>
            <w:t>$165</w:t>
          </w:r>
        </w:p>
      </w:docPartBody>
    </w:docPart>
    <w:docPart>
      <w:docPartPr>
        <w:name w:val="D150AC4C8CFC46BFB19198472398F670"/>
        <w:category>
          <w:name w:val="General"/>
          <w:gallery w:val="placeholder"/>
        </w:category>
        <w:types>
          <w:type w:val="bbPlcHdr"/>
        </w:types>
        <w:behaviors>
          <w:behavior w:val="content"/>
        </w:behaviors>
        <w:guid w:val="{23B8532B-DB9C-4597-93C2-150194027239}"/>
      </w:docPartPr>
      <w:docPartBody>
        <w:p w:rsidR="00335DD1" w:rsidRDefault="00000000">
          <w:pPr>
            <w:pStyle w:val="D150AC4C8CFC46BFB19198472398F670"/>
          </w:pPr>
          <w:r w:rsidRPr="00810DF6">
            <w:rPr>
              <w:lang w:bidi="en-GB"/>
            </w:rPr>
            <w:t>$165</w:t>
          </w:r>
        </w:p>
      </w:docPartBody>
    </w:docPart>
    <w:docPart>
      <w:docPartPr>
        <w:name w:val="87A0F5196B864F01BC00B78D7B0278B5"/>
        <w:category>
          <w:name w:val="General"/>
          <w:gallery w:val="placeholder"/>
        </w:category>
        <w:types>
          <w:type w:val="bbPlcHdr"/>
        </w:types>
        <w:behaviors>
          <w:behavior w:val="content"/>
        </w:behaviors>
        <w:guid w:val="{CE50E617-5D5E-472B-A304-7428E301033F}"/>
      </w:docPartPr>
      <w:docPartBody>
        <w:p w:rsidR="00335DD1" w:rsidRDefault="00000000">
          <w:pPr>
            <w:pStyle w:val="87A0F5196B864F01BC00B78D7B0278B5"/>
          </w:pPr>
          <w:r w:rsidRPr="00810DF6">
            <w:rPr>
              <w:lang w:bidi="en-GB"/>
            </w:rPr>
            <w:t>$165</w:t>
          </w:r>
        </w:p>
      </w:docPartBody>
    </w:docPart>
    <w:docPart>
      <w:docPartPr>
        <w:name w:val="2894C9AD78884FC0BCD7C76A3C242CF0"/>
        <w:category>
          <w:name w:val="General"/>
          <w:gallery w:val="placeholder"/>
        </w:category>
        <w:types>
          <w:type w:val="bbPlcHdr"/>
        </w:types>
        <w:behaviors>
          <w:behavior w:val="content"/>
        </w:behaviors>
        <w:guid w:val="{8E7AA0AB-4AF8-44E7-B604-38D3FC059C02}"/>
      </w:docPartPr>
      <w:docPartBody>
        <w:p w:rsidR="00335DD1" w:rsidRDefault="00000000">
          <w:pPr>
            <w:pStyle w:val="2894C9AD78884FC0BCD7C76A3C242CF0"/>
          </w:pPr>
          <w:r w:rsidRPr="00810DF6">
            <w:rPr>
              <w:lang w:bidi="en-GB"/>
            </w:rPr>
            <w:t>$165</w:t>
          </w:r>
        </w:p>
      </w:docPartBody>
    </w:docPart>
    <w:docPart>
      <w:docPartPr>
        <w:name w:val="758D14B76A4244AEB8B540D8DDA991F2"/>
        <w:category>
          <w:name w:val="General"/>
          <w:gallery w:val="placeholder"/>
        </w:category>
        <w:types>
          <w:type w:val="bbPlcHdr"/>
        </w:types>
        <w:behaviors>
          <w:behavior w:val="content"/>
        </w:behaviors>
        <w:guid w:val="{BD218F5F-2ADF-4828-9663-3DB34734922F}"/>
      </w:docPartPr>
      <w:docPartBody>
        <w:p w:rsidR="00335DD1" w:rsidRDefault="00000000">
          <w:pPr>
            <w:pStyle w:val="758D14B76A4244AEB8B540D8DDA991F2"/>
          </w:pPr>
          <w:r w:rsidRPr="00810DF6">
            <w:rPr>
              <w:lang w:bidi="en-GB"/>
            </w:rPr>
            <w:t>$165</w:t>
          </w:r>
        </w:p>
      </w:docPartBody>
    </w:docPart>
    <w:docPart>
      <w:docPartPr>
        <w:name w:val="87AD9F65BBF04F60A0BF6D8847CB16C4"/>
        <w:category>
          <w:name w:val="General"/>
          <w:gallery w:val="placeholder"/>
        </w:category>
        <w:types>
          <w:type w:val="bbPlcHdr"/>
        </w:types>
        <w:behaviors>
          <w:behavior w:val="content"/>
        </w:behaviors>
        <w:guid w:val="{6FD8FFA9-48B7-479A-80CD-8EDE02714F71}"/>
      </w:docPartPr>
      <w:docPartBody>
        <w:p w:rsidR="00335DD1" w:rsidRDefault="00000000">
          <w:pPr>
            <w:pStyle w:val="87AD9F65BBF04F60A0BF6D8847CB16C4"/>
          </w:pPr>
          <w:r w:rsidRPr="00810DF6">
            <w:rPr>
              <w:lang w:bidi="en-GB"/>
            </w:rPr>
            <w:t>$165</w:t>
          </w:r>
        </w:p>
      </w:docPartBody>
    </w:docPart>
    <w:docPart>
      <w:docPartPr>
        <w:name w:val="05BDDBCC398C4DD99BDA9096037B3A86"/>
        <w:category>
          <w:name w:val="General"/>
          <w:gallery w:val="placeholder"/>
        </w:category>
        <w:types>
          <w:type w:val="bbPlcHdr"/>
        </w:types>
        <w:behaviors>
          <w:behavior w:val="content"/>
        </w:behaviors>
        <w:guid w:val="{5A7F97B5-DCDF-4023-A621-6B1C270082F8}"/>
      </w:docPartPr>
      <w:docPartBody>
        <w:p w:rsidR="00335DD1" w:rsidRDefault="00000000">
          <w:pPr>
            <w:pStyle w:val="05BDDBCC398C4DD99BDA9096037B3A86"/>
          </w:pPr>
          <w:r w:rsidRPr="00810DF6">
            <w:rPr>
              <w:lang w:bidi="en-GB"/>
            </w:rPr>
            <w:t>$165</w:t>
          </w:r>
        </w:p>
      </w:docPartBody>
    </w:docPart>
    <w:docPart>
      <w:docPartPr>
        <w:name w:val="5DDAC8B37AEE4A28A3E6AFE7CB3C3032"/>
        <w:category>
          <w:name w:val="General"/>
          <w:gallery w:val="placeholder"/>
        </w:category>
        <w:types>
          <w:type w:val="bbPlcHdr"/>
        </w:types>
        <w:behaviors>
          <w:behavior w:val="content"/>
        </w:behaviors>
        <w:guid w:val="{6057B1EF-F9DF-4336-A27A-B4CDBD082C8D}"/>
      </w:docPartPr>
      <w:docPartBody>
        <w:p w:rsidR="00335DD1" w:rsidRDefault="00000000">
          <w:pPr>
            <w:pStyle w:val="5DDAC8B37AEE4A28A3E6AFE7CB3C3032"/>
          </w:pPr>
          <w:r w:rsidRPr="00810DF6">
            <w:rPr>
              <w:lang w:bidi="en-GB"/>
            </w:rPr>
            <w:t>$165</w:t>
          </w:r>
        </w:p>
      </w:docPartBody>
    </w:docPart>
    <w:docPart>
      <w:docPartPr>
        <w:name w:val="C40C890C8271475EAC39715C95377178"/>
        <w:category>
          <w:name w:val="General"/>
          <w:gallery w:val="placeholder"/>
        </w:category>
        <w:types>
          <w:type w:val="bbPlcHdr"/>
        </w:types>
        <w:behaviors>
          <w:behavior w:val="content"/>
        </w:behaviors>
        <w:guid w:val="{0156AD98-D8F9-4DE3-8716-337458B033B2}"/>
      </w:docPartPr>
      <w:docPartBody>
        <w:p w:rsidR="00335DD1" w:rsidRDefault="00000000">
          <w:pPr>
            <w:pStyle w:val="C40C890C8271475EAC39715C95377178"/>
          </w:pPr>
          <w:r w:rsidRPr="00810DF6">
            <w:rPr>
              <w:lang w:bidi="en-GB"/>
            </w:rPr>
            <w:t>$165</w:t>
          </w:r>
        </w:p>
      </w:docPartBody>
    </w:docPart>
    <w:docPart>
      <w:docPartPr>
        <w:name w:val="A14BAC6C03AA4EC286CEC37214DD5581"/>
        <w:category>
          <w:name w:val="General"/>
          <w:gallery w:val="placeholder"/>
        </w:category>
        <w:types>
          <w:type w:val="bbPlcHdr"/>
        </w:types>
        <w:behaviors>
          <w:behavior w:val="content"/>
        </w:behaviors>
        <w:guid w:val="{F311570D-3051-4106-87F0-C3B16065760B}"/>
      </w:docPartPr>
      <w:docPartBody>
        <w:p w:rsidR="00335DD1" w:rsidRDefault="00000000">
          <w:pPr>
            <w:pStyle w:val="A14BAC6C03AA4EC286CEC37214DD5581"/>
          </w:pPr>
          <w:r w:rsidRPr="00810DF6">
            <w:rPr>
              <w:lang w:bidi="en-GB"/>
            </w:rPr>
            <w:t>$1,980</w:t>
          </w:r>
        </w:p>
      </w:docPartBody>
    </w:docPart>
    <w:docPart>
      <w:docPartPr>
        <w:name w:val="16583C5C2C064F4ABF40296EA2FBC201"/>
        <w:category>
          <w:name w:val="General"/>
          <w:gallery w:val="placeholder"/>
        </w:category>
        <w:types>
          <w:type w:val="bbPlcHdr"/>
        </w:types>
        <w:behaviors>
          <w:behavior w:val="content"/>
        </w:behaviors>
        <w:guid w:val="{12C8E40B-45C2-44F8-827C-E12D6CF007DB}"/>
      </w:docPartPr>
      <w:docPartBody>
        <w:p w:rsidR="00335DD1" w:rsidRDefault="00000000">
          <w:pPr>
            <w:pStyle w:val="16583C5C2C064F4ABF40296EA2FBC201"/>
          </w:pPr>
          <w:r w:rsidRPr="00810DF6">
            <w:rPr>
              <w:lang w:bidi="en-GB"/>
            </w:rPr>
            <w:t>Travel</w:t>
          </w:r>
        </w:p>
      </w:docPartBody>
    </w:docPart>
    <w:docPart>
      <w:docPartPr>
        <w:name w:val="10E5850C39294EAC98191CDC423C12E0"/>
        <w:category>
          <w:name w:val="General"/>
          <w:gallery w:val="placeholder"/>
        </w:category>
        <w:types>
          <w:type w:val="bbPlcHdr"/>
        </w:types>
        <w:behaviors>
          <w:behavior w:val="content"/>
        </w:behaviors>
        <w:guid w:val="{F0D2E8E7-46D2-47A5-AF2A-C92144FB25A6}"/>
      </w:docPartPr>
      <w:docPartBody>
        <w:p w:rsidR="00335DD1" w:rsidRDefault="00000000">
          <w:pPr>
            <w:pStyle w:val="10E5850C39294EAC98191CDC423C12E0"/>
          </w:pPr>
          <w:r w:rsidRPr="00810DF6">
            <w:rPr>
              <w:lang w:bidi="en-GB"/>
            </w:rPr>
            <w:t>£100</w:t>
          </w:r>
        </w:p>
      </w:docPartBody>
    </w:docPart>
    <w:docPart>
      <w:docPartPr>
        <w:name w:val="EB9C8970857B430190EC17A268ED9376"/>
        <w:category>
          <w:name w:val="General"/>
          <w:gallery w:val="placeholder"/>
        </w:category>
        <w:types>
          <w:type w:val="bbPlcHdr"/>
        </w:types>
        <w:behaviors>
          <w:behavior w:val="content"/>
        </w:behaviors>
        <w:guid w:val="{DC1637F2-1EF2-49B4-9471-00289795D849}"/>
      </w:docPartPr>
      <w:docPartBody>
        <w:p w:rsidR="00335DD1" w:rsidRDefault="00000000">
          <w:pPr>
            <w:pStyle w:val="EB9C8970857B430190EC17A268ED9376"/>
          </w:pPr>
          <w:r w:rsidRPr="00810DF6">
            <w:rPr>
              <w:lang w:bidi="en-GB"/>
            </w:rPr>
            <w:t>£0</w:t>
          </w:r>
        </w:p>
      </w:docPartBody>
    </w:docPart>
    <w:docPart>
      <w:docPartPr>
        <w:name w:val="7126EE54B2C94D9987C640CA6221E3DD"/>
        <w:category>
          <w:name w:val="General"/>
          <w:gallery w:val="placeholder"/>
        </w:category>
        <w:types>
          <w:type w:val="bbPlcHdr"/>
        </w:types>
        <w:behaviors>
          <w:behavior w:val="content"/>
        </w:behaviors>
        <w:guid w:val="{301175D5-4CFE-4AAB-AE0C-79DC3BB06D6D}"/>
      </w:docPartPr>
      <w:docPartBody>
        <w:p w:rsidR="00335DD1" w:rsidRDefault="00000000">
          <w:pPr>
            <w:pStyle w:val="7126EE54B2C94D9987C640CA6221E3DD"/>
          </w:pPr>
          <w:r w:rsidRPr="00810DF6">
            <w:rPr>
              <w:lang w:bidi="en-GB"/>
            </w:rPr>
            <w:t>£0</w:t>
          </w:r>
        </w:p>
      </w:docPartBody>
    </w:docPart>
    <w:docPart>
      <w:docPartPr>
        <w:name w:val="BB060530C43B4D9888CC35063E49EEBB"/>
        <w:category>
          <w:name w:val="General"/>
          <w:gallery w:val="placeholder"/>
        </w:category>
        <w:types>
          <w:type w:val="bbPlcHdr"/>
        </w:types>
        <w:behaviors>
          <w:behavior w:val="content"/>
        </w:behaviors>
        <w:guid w:val="{D530E15D-94DE-4A0D-9ABE-62463B883EA9}"/>
      </w:docPartPr>
      <w:docPartBody>
        <w:p w:rsidR="00335DD1" w:rsidRDefault="00000000">
          <w:pPr>
            <w:pStyle w:val="BB060530C43B4D9888CC35063E49EEBB"/>
          </w:pPr>
          <w:r w:rsidRPr="00810DF6">
            <w:rPr>
              <w:lang w:bidi="en-GB"/>
            </w:rPr>
            <w:t>$250</w:t>
          </w:r>
        </w:p>
      </w:docPartBody>
    </w:docPart>
    <w:docPart>
      <w:docPartPr>
        <w:name w:val="DF0E3A33528345C886B381BC2701AE7D"/>
        <w:category>
          <w:name w:val="General"/>
          <w:gallery w:val="placeholder"/>
        </w:category>
        <w:types>
          <w:type w:val="bbPlcHdr"/>
        </w:types>
        <w:behaviors>
          <w:behavior w:val="content"/>
        </w:behaviors>
        <w:guid w:val="{822724F3-5DEF-48DC-B8C6-7F59A46F51D4}"/>
      </w:docPartPr>
      <w:docPartBody>
        <w:p w:rsidR="00335DD1" w:rsidRDefault="00000000">
          <w:pPr>
            <w:pStyle w:val="DF0E3A33528345C886B381BC2701AE7D"/>
          </w:pPr>
          <w:r w:rsidRPr="00810DF6">
            <w:rPr>
              <w:lang w:bidi="en-GB"/>
            </w:rPr>
            <w:t>£0</w:t>
          </w:r>
        </w:p>
      </w:docPartBody>
    </w:docPart>
    <w:docPart>
      <w:docPartPr>
        <w:name w:val="C8235830BAEB463F86254E0C017E233C"/>
        <w:category>
          <w:name w:val="General"/>
          <w:gallery w:val="placeholder"/>
        </w:category>
        <w:types>
          <w:type w:val="bbPlcHdr"/>
        </w:types>
        <w:behaviors>
          <w:behavior w:val="content"/>
        </w:behaviors>
        <w:guid w:val="{E378EE99-742B-484F-AC04-27526818BF50}"/>
      </w:docPartPr>
      <w:docPartBody>
        <w:p w:rsidR="00335DD1" w:rsidRDefault="00000000">
          <w:pPr>
            <w:pStyle w:val="C8235830BAEB463F86254E0C017E233C"/>
          </w:pPr>
          <w:r w:rsidRPr="00810DF6">
            <w:rPr>
              <w:lang w:bidi="en-GB"/>
            </w:rPr>
            <w:t>£0</w:t>
          </w:r>
        </w:p>
      </w:docPartBody>
    </w:docPart>
    <w:docPart>
      <w:docPartPr>
        <w:name w:val="F80AB9C3E79D473BA50E7069B3BB3EC0"/>
        <w:category>
          <w:name w:val="General"/>
          <w:gallery w:val="placeholder"/>
        </w:category>
        <w:types>
          <w:type w:val="bbPlcHdr"/>
        </w:types>
        <w:behaviors>
          <w:behavior w:val="content"/>
        </w:behaviors>
        <w:guid w:val="{83D93C0D-CEE0-4675-8A26-72C752C25242}"/>
      </w:docPartPr>
      <w:docPartBody>
        <w:p w:rsidR="00335DD1" w:rsidRDefault="00000000">
          <w:pPr>
            <w:pStyle w:val="F80AB9C3E79D473BA50E7069B3BB3EC0"/>
          </w:pPr>
          <w:r w:rsidRPr="00810DF6">
            <w:rPr>
              <w:lang w:bidi="en-GB"/>
            </w:rPr>
            <w:t>£0</w:t>
          </w:r>
        </w:p>
      </w:docPartBody>
    </w:docPart>
    <w:docPart>
      <w:docPartPr>
        <w:name w:val="CB36D84495174E7E8DA958DDD64894B9"/>
        <w:category>
          <w:name w:val="General"/>
          <w:gallery w:val="placeholder"/>
        </w:category>
        <w:types>
          <w:type w:val="bbPlcHdr"/>
        </w:types>
        <w:behaviors>
          <w:behavior w:val="content"/>
        </w:behaviors>
        <w:guid w:val="{AF65F6F6-8E75-4B95-8D2A-08526B137525}"/>
      </w:docPartPr>
      <w:docPartBody>
        <w:p w:rsidR="00335DD1" w:rsidRDefault="00000000">
          <w:pPr>
            <w:pStyle w:val="CB36D84495174E7E8DA958DDD64894B9"/>
          </w:pPr>
          <w:r w:rsidRPr="00810DF6">
            <w:rPr>
              <w:lang w:bidi="en-GB"/>
            </w:rPr>
            <w:t>£0</w:t>
          </w:r>
        </w:p>
      </w:docPartBody>
    </w:docPart>
    <w:docPart>
      <w:docPartPr>
        <w:name w:val="CB3490F52B534DFC840C714345F9DD4E"/>
        <w:category>
          <w:name w:val="General"/>
          <w:gallery w:val="placeholder"/>
        </w:category>
        <w:types>
          <w:type w:val="bbPlcHdr"/>
        </w:types>
        <w:behaviors>
          <w:behavior w:val="content"/>
        </w:behaviors>
        <w:guid w:val="{D256B7C9-3087-4117-BC95-B751B8544481}"/>
      </w:docPartPr>
      <w:docPartBody>
        <w:p w:rsidR="00335DD1" w:rsidRDefault="00000000">
          <w:pPr>
            <w:pStyle w:val="CB3490F52B534DFC840C714345F9DD4E"/>
          </w:pPr>
          <w:r w:rsidRPr="00810DF6">
            <w:rPr>
              <w:lang w:bidi="en-GB"/>
            </w:rPr>
            <w:t>$675</w:t>
          </w:r>
        </w:p>
      </w:docPartBody>
    </w:docPart>
    <w:docPart>
      <w:docPartPr>
        <w:name w:val="A0994F9293F7493FA2D4DBA1F0E47F41"/>
        <w:category>
          <w:name w:val="General"/>
          <w:gallery w:val="placeholder"/>
        </w:category>
        <w:types>
          <w:type w:val="bbPlcHdr"/>
        </w:types>
        <w:behaviors>
          <w:behavior w:val="content"/>
        </w:behaviors>
        <w:guid w:val="{DF2A3A45-1967-4BC8-A66F-BC4515D9055D}"/>
      </w:docPartPr>
      <w:docPartBody>
        <w:p w:rsidR="00335DD1" w:rsidRDefault="00000000">
          <w:pPr>
            <w:pStyle w:val="A0994F9293F7493FA2D4DBA1F0E47F41"/>
          </w:pPr>
          <w:r w:rsidRPr="00810DF6">
            <w:rPr>
              <w:lang w:bidi="en-GB"/>
            </w:rPr>
            <w:t>$800</w:t>
          </w:r>
        </w:p>
      </w:docPartBody>
    </w:docPart>
    <w:docPart>
      <w:docPartPr>
        <w:name w:val="BDCB7BEE5D5A431FBD93C6EB8D538ED0"/>
        <w:category>
          <w:name w:val="General"/>
          <w:gallery w:val="placeholder"/>
        </w:category>
        <w:types>
          <w:type w:val="bbPlcHdr"/>
        </w:types>
        <w:behaviors>
          <w:behavior w:val="content"/>
        </w:behaviors>
        <w:guid w:val="{70E031ED-5BCA-4F34-BC6C-66F5789DD6B9}"/>
      </w:docPartPr>
      <w:docPartBody>
        <w:p w:rsidR="00335DD1" w:rsidRDefault="00000000">
          <w:pPr>
            <w:pStyle w:val="BDCB7BEE5D5A431FBD93C6EB8D538ED0"/>
          </w:pPr>
          <w:r w:rsidRPr="00810DF6">
            <w:rPr>
              <w:lang w:bidi="en-GB"/>
            </w:rPr>
            <w:t>£0</w:t>
          </w:r>
        </w:p>
      </w:docPartBody>
    </w:docPart>
    <w:docPart>
      <w:docPartPr>
        <w:name w:val="7C5FB700EF504F8396F185F990540002"/>
        <w:category>
          <w:name w:val="General"/>
          <w:gallery w:val="placeholder"/>
        </w:category>
        <w:types>
          <w:type w:val="bbPlcHdr"/>
        </w:types>
        <w:behaviors>
          <w:behavior w:val="content"/>
        </w:behaviors>
        <w:guid w:val="{5CF28BF9-9457-48CB-834D-AAC9C816CCFF}"/>
      </w:docPartPr>
      <w:docPartBody>
        <w:p w:rsidR="00335DD1" w:rsidRDefault="00000000">
          <w:pPr>
            <w:pStyle w:val="7C5FB700EF504F8396F185F990540002"/>
          </w:pPr>
          <w:r w:rsidRPr="00810DF6">
            <w:rPr>
              <w:lang w:bidi="en-GB"/>
            </w:rPr>
            <w:t>£0</w:t>
          </w:r>
        </w:p>
      </w:docPartBody>
    </w:docPart>
    <w:docPart>
      <w:docPartPr>
        <w:name w:val="8964974E6EC243D290C7931D49C977A9"/>
        <w:category>
          <w:name w:val="General"/>
          <w:gallery w:val="placeholder"/>
        </w:category>
        <w:types>
          <w:type w:val="bbPlcHdr"/>
        </w:types>
        <w:behaviors>
          <w:behavior w:val="content"/>
        </w:behaviors>
        <w:guid w:val="{1B77DA0B-EFB2-4640-9669-91BFFC70B4FF}"/>
      </w:docPartPr>
      <w:docPartBody>
        <w:p w:rsidR="00335DD1" w:rsidRDefault="00000000">
          <w:pPr>
            <w:pStyle w:val="8964974E6EC243D290C7931D49C977A9"/>
          </w:pPr>
          <w:r w:rsidRPr="00810DF6">
            <w:rPr>
              <w:lang w:bidi="en-GB"/>
            </w:rPr>
            <w:t>$1,825</w:t>
          </w:r>
        </w:p>
      </w:docPartBody>
    </w:docPart>
    <w:docPart>
      <w:docPartPr>
        <w:name w:val="375EC094288342E787E3A49EB764D2CF"/>
        <w:category>
          <w:name w:val="General"/>
          <w:gallery w:val="placeholder"/>
        </w:category>
        <w:types>
          <w:type w:val="bbPlcHdr"/>
        </w:types>
        <w:behaviors>
          <w:behavior w:val="content"/>
        </w:behaviors>
        <w:guid w:val="{A6DF2DC3-38F9-4095-AC44-834BBE27FD79}"/>
      </w:docPartPr>
      <w:docPartBody>
        <w:p w:rsidR="00335DD1" w:rsidRDefault="00000000">
          <w:pPr>
            <w:pStyle w:val="375EC094288342E787E3A49EB764D2CF"/>
          </w:pPr>
          <w:r w:rsidRPr="00810DF6">
            <w:rPr>
              <w:lang w:bidi="en-GB"/>
            </w:rPr>
            <w:t>Legal/accounting</w:t>
          </w:r>
        </w:p>
      </w:docPartBody>
    </w:docPart>
    <w:docPart>
      <w:docPartPr>
        <w:name w:val="E429FA25365D48079FD265F37AB9C01B"/>
        <w:category>
          <w:name w:val="General"/>
          <w:gallery w:val="placeholder"/>
        </w:category>
        <w:types>
          <w:type w:val="bbPlcHdr"/>
        </w:types>
        <w:behaviors>
          <w:behavior w:val="content"/>
        </w:behaviors>
        <w:guid w:val="{32DA7400-8584-4AEF-A400-BCBEE0F1F40D}"/>
      </w:docPartPr>
      <w:docPartBody>
        <w:p w:rsidR="00335DD1" w:rsidRDefault="00000000">
          <w:pPr>
            <w:pStyle w:val="E429FA25365D48079FD265F37AB9C01B"/>
          </w:pPr>
          <w:r w:rsidRPr="00810DF6">
            <w:rPr>
              <w:lang w:bidi="en-GB"/>
            </w:rPr>
            <w:t>£1,200</w:t>
          </w:r>
        </w:p>
      </w:docPartBody>
    </w:docPart>
    <w:docPart>
      <w:docPartPr>
        <w:name w:val="CF40215E0ED7494D84DF51EBC8316BC4"/>
        <w:category>
          <w:name w:val="General"/>
          <w:gallery w:val="placeholder"/>
        </w:category>
        <w:types>
          <w:type w:val="bbPlcHdr"/>
        </w:types>
        <w:behaviors>
          <w:behavior w:val="content"/>
        </w:behaviors>
        <w:guid w:val="{D63C2EA8-2500-4AB1-82FE-085729C0CA13}"/>
      </w:docPartPr>
      <w:docPartBody>
        <w:p w:rsidR="00335DD1" w:rsidRDefault="00000000">
          <w:pPr>
            <w:pStyle w:val="CF40215E0ED7494D84DF51EBC8316BC4"/>
          </w:pPr>
          <w:r w:rsidRPr="00810DF6">
            <w:rPr>
              <w:lang w:bidi="en-GB"/>
            </w:rPr>
            <w:t>£0</w:t>
          </w:r>
        </w:p>
      </w:docPartBody>
    </w:docPart>
    <w:docPart>
      <w:docPartPr>
        <w:name w:val="3A5E9E59C7B7416EAFBC2CF43055EE90"/>
        <w:category>
          <w:name w:val="General"/>
          <w:gallery w:val="placeholder"/>
        </w:category>
        <w:types>
          <w:type w:val="bbPlcHdr"/>
        </w:types>
        <w:behaviors>
          <w:behavior w:val="content"/>
        </w:behaviors>
        <w:guid w:val="{E7C72119-AACF-46B7-B0A2-6393BA358CB8}"/>
      </w:docPartPr>
      <w:docPartBody>
        <w:p w:rsidR="00335DD1" w:rsidRDefault="00000000">
          <w:pPr>
            <w:pStyle w:val="3A5E9E59C7B7416EAFBC2CF43055EE90"/>
          </w:pPr>
          <w:r w:rsidRPr="00810DF6">
            <w:rPr>
              <w:lang w:bidi="en-GB"/>
            </w:rPr>
            <w:t>£0</w:t>
          </w:r>
        </w:p>
      </w:docPartBody>
    </w:docPart>
    <w:docPart>
      <w:docPartPr>
        <w:name w:val="C51891FBE4EA4F689DCAA9318EBBC001"/>
        <w:category>
          <w:name w:val="General"/>
          <w:gallery w:val="placeholder"/>
        </w:category>
        <w:types>
          <w:type w:val="bbPlcHdr"/>
        </w:types>
        <w:behaviors>
          <w:behavior w:val="content"/>
        </w:behaviors>
        <w:guid w:val="{605B0229-6AA3-45EC-9571-1AABBF2E26FF}"/>
      </w:docPartPr>
      <w:docPartBody>
        <w:p w:rsidR="00335DD1" w:rsidRDefault="00000000">
          <w:pPr>
            <w:pStyle w:val="C51891FBE4EA4F689DCAA9318EBBC001"/>
          </w:pPr>
          <w:r w:rsidRPr="00810DF6">
            <w:rPr>
              <w:lang w:bidi="en-GB"/>
            </w:rPr>
            <w:t>$450</w:t>
          </w:r>
        </w:p>
      </w:docPartBody>
    </w:docPart>
    <w:docPart>
      <w:docPartPr>
        <w:name w:val="F4BC159A933647AF9980706F842ACF46"/>
        <w:category>
          <w:name w:val="General"/>
          <w:gallery w:val="placeholder"/>
        </w:category>
        <w:types>
          <w:type w:val="bbPlcHdr"/>
        </w:types>
        <w:behaviors>
          <w:behavior w:val="content"/>
        </w:behaviors>
        <w:guid w:val="{E07494CE-22DD-4C17-9199-651B24D5CDBF}"/>
      </w:docPartPr>
      <w:docPartBody>
        <w:p w:rsidR="00335DD1" w:rsidRDefault="00000000">
          <w:pPr>
            <w:pStyle w:val="F4BC159A933647AF9980706F842ACF46"/>
          </w:pPr>
          <w:r w:rsidRPr="00810DF6">
            <w:rPr>
              <w:lang w:bidi="en-GB"/>
            </w:rPr>
            <w:t>£0</w:t>
          </w:r>
        </w:p>
      </w:docPartBody>
    </w:docPart>
    <w:docPart>
      <w:docPartPr>
        <w:name w:val="A57CCF6CDEA7428B8E0C843CB1C4FB14"/>
        <w:category>
          <w:name w:val="General"/>
          <w:gallery w:val="placeholder"/>
        </w:category>
        <w:types>
          <w:type w:val="bbPlcHdr"/>
        </w:types>
        <w:behaviors>
          <w:behavior w:val="content"/>
        </w:behaviors>
        <w:guid w:val="{34D3F284-560B-492B-BF56-133275D3C9D1}"/>
      </w:docPartPr>
      <w:docPartBody>
        <w:p w:rsidR="00335DD1" w:rsidRDefault="00000000">
          <w:pPr>
            <w:pStyle w:val="A57CCF6CDEA7428B8E0C843CB1C4FB14"/>
          </w:pPr>
          <w:r w:rsidRPr="00810DF6">
            <w:rPr>
              <w:lang w:bidi="en-GB"/>
            </w:rPr>
            <w:t>£500</w:t>
          </w:r>
        </w:p>
      </w:docPartBody>
    </w:docPart>
    <w:docPart>
      <w:docPartPr>
        <w:name w:val="545DF49052CC4981B0284885D1E9E9AA"/>
        <w:category>
          <w:name w:val="General"/>
          <w:gallery w:val="placeholder"/>
        </w:category>
        <w:types>
          <w:type w:val="bbPlcHdr"/>
        </w:types>
        <w:behaviors>
          <w:behavior w:val="content"/>
        </w:behaviors>
        <w:guid w:val="{C0086AF8-5031-4C3C-93F4-59B082FD9BD9}"/>
      </w:docPartPr>
      <w:docPartBody>
        <w:p w:rsidR="00335DD1" w:rsidRDefault="00000000">
          <w:pPr>
            <w:pStyle w:val="545DF49052CC4981B0284885D1E9E9AA"/>
          </w:pPr>
          <w:r w:rsidRPr="00810DF6">
            <w:rPr>
              <w:lang w:bidi="en-GB"/>
            </w:rPr>
            <w:t>£0</w:t>
          </w:r>
        </w:p>
      </w:docPartBody>
    </w:docPart>
    <w:docPart>
      <w:docPartPr>
        <w:name w:val="F8BE415048FC47B28717232757BC824A"/>
        <w:category>
          <w:name w:val="General"/>
          <w:gallery w:val="placeholder"/>
        </w:category>
        <w:types>
          <w:type w:val="bbPlcHdr"/>
        </w:types>
        <w:behaviors>
          <w:behavior w:val="content"/>
        </w:behaviors>
        <w:guid w:val="{44FE8F51-DA59-4725-B577-E1B0D396E240}"/>
      </w:docPartPr>
      <w:docPartBody>
        <w:p w:rsidR="00335DD1" w:rsidRDefault="00000000">
          <w:pPr>
            <w:pStyle w:val="F8BE415048FC47B28717232757BC824A"/>
          </w:pPr>
          <w:r w:rsidRPr="00810DF6">
            <w:rPr>
              <w:lang w:bidi="en-GB"/>
            </w:rPr>
            <w:t>£0</w:t>
          </w:r>
        </w:p>
      </w:docPartBody>
    </w:docPart>
    <w:docPart>
      <w:docPartPr>
        <w:name w:val="97B9A2F1F3DF454DB0DBA73C7F22524D"/>
        <w:category>
          <w:name w:val="General"/>
          <w:gallery w:val="placeholder"/>
        </w:category>
        <w:types>
          <w:type w:val="bbPlcHdr"/>
        </w:types>
        <w:behaviors>
          <w:behavior w:val="content"/>
        </w:behaviors>
        <w:guid w:val="{F1D7A8AD-6310-4287-9691-7C8072ABDC3A}"/>
      </w:docPartPr>
      <w:docPartBody>
        <w:p w:rsidR="00335DD1" w:rsidRDefault="00000000">
          <w:pPr>
            <w:pStyle w:val="97B9A2F1F3DF454DB0DBA73C7F22524D"/>
          </w:pPr>
          <w:r w:rsidRPr="00810DF6">
            <w:rPr>
              <w:lang w:bidi="en-GB"/>
            </w:rPr>
            <w:t>£0</w:t>
          </w:r>
        </w:p>
      </w:docPartBody>
    </w:docPart>
    <w:docPart>
      <w:docPartPr>
        <w:name w:val="EF79A26701C34C5586CA5A162EACE88D"/>
        <w:category>
          <w:name w:val="General"/>
          <w:gallery w:val="placeholder"/>
        </w:category>
        <w:types>
          <w:type w:val="bbPlcHdr"/>
        </w:types>
        <w:behaviors>
          <w:behavior w:val="content"/>
        </w:behaviors>
        <w:guid w:val="{DABB1D60-5E9F-42F9-B7B3-C9A71389B8AD}"/>
      </w:docPartPr>
      <w:docPartBody>
        <w:p w:rsidR="00335DD1" w:rsidRDefault="00000000">
          <w:pPr>
            <w:pStyle w:val="EF79A26701C34C5586CA5A162EACE88D"/>
          </w:pPr>
          <w:r w:rsidRPr="00810DF6">
            <w:rPr>
              <w:lang w:bidi="en-GB"/>
            </w:rPr>
            <w:t>£0</w:t>
          </w:r>
        </w:p>
      </w:docPartBody>
    </w:docPart>
    <w:docPart>
      <w:docPartPr>
        <w:name w:val="B945363EA4544459994702041ED80BC6"/>
        <w:category>
          <w:name w:val="General"/>
          <w:gallery w:val="placeholder"/>
        </w:category>
        <w:types>
          <w:type w:val="bbPlcHdr"/>
        </w:types>
        <w:behaviors>
          <w:behavior w:val="content"/>
        </w:behaviors>
        <w:guid w:val="{1AC95116-2BD0-4A0C-BBE9-23ED8305ED4F}"/>
      </w:docPartPr>
      <w:docPartBody>
        <w:p w:rsidR="00335DD1" w:rsidRDefault="00000000">
          <w:pPr>
            <w:pStyle w:val="B945363EA4544459994702041ED80BC6"/>
          </w:pPr>
          <w:r w:rsidRPr="00810DF6">
            <w:rPr>
              <w:lang w:bidi="en-GB"/>
            </w:rPr>
            <w:t>£0</w:t>
          </w:r>
        </w:p>
      </w:docPartBody>
    </w:docPart>
    <w:docPart>
      <w:docPartPr>
        <w:name w:val="2949AA31FB854328A8AFCFE708AF910C"/>
        <w:category>
          <w:name w:val="General"/>
          <w:gallery w:val="placeholder"/>
        </w:category>
        <w:types>
          <w:type w:val="bbPlcHdr"/>
        </w:types>
        <w:behaviors>
          <w:behavior w:val="content"/>
        </w:behaviors>
        <w:guid w:val="{6858AFA2-E335-4A86-9EF1-920315C9F561}"/>
      </w:docPartPr>
      <w:docPartBody>
        <w:p w:rsidR="00335DD1" w:rsidRDefault="00000000">
          <w:pPr>
            <w:pStyle w:val="2949AA31FB854328A8AFCFE708AF910C"/>
          </w:pPr>
          <w:r w:rsidRPr="00810DF6">
            <w:rPr>
              <w:lang w:bidi="en-GB"/>
            </w:rPr>
            <w:t>$250</w:t>
          </w:r>
        </w:p>
      </w:docPartBody>
    </w:docPart>
    <w:docPart>
      <w:docPartPr>
        <w:name w:val="53A1ED4C36994DFFA65C0AC1553E3B7A"/>
        <w:category>
          <w:name w:val="General"/>
          <w:gallery w:val="placeholder"/>
        </w:category>
        <w:types>
          <w:type w:val="bbPlcHdr"/>
        </w:types>
        <w:behaviors>
          <w:behavior w:val="content"/>
        </w:behaviors>
        <w:guid w:val="{FD106E55-1A98-45EE-9DF0-78940958D0B6}"/>
      </w:docPartPr>
      <w:docPartBody>
        <w:p w:rsidR="00335DD1" w:rsidRDefault="00000000">
          <w:pPr>
            <w:pStyle w:val="53A1ED4C36994DFFA65C0AC1553E3B7A"/>
          </w:pPr>
          <w:r w:rsidRPr="00810DF6">
            <w:rPr>
              <w:lang w:bidi="en-GB"/>
            </w:rPr>
            <w:t>$2,400</w:t>
          </w:r>
        </w:p>
      </w:docPartBody>
    </w:docPart>
    <w:docPart>
      <w:docPartPr>
        <w:name w:val="0BED0C81B864454FB155F58BD58EA3D0"/>
        <w:category>
          <w:name w:val="General"/>
          <w:gallery w:val="placeholder"/>
        </w:category>
        <w:types>
          <w:type w:val="bbPlcHdr"/>
        </w:types>
        <w:behaviors>
          <w:behavior w:val="content"/>
        </w:behaviors>
        <w:guid w:val="{BEE4EDB8-7AC8-4108-A085-E5DA1B605375}"/>
      </w:docPartPr>
      <w:docPartBody>
        <w:p w:rsidR="00335DD1" w:rsidRDefault="00000000">
          <w:pPr>
            <w:pStyle w:val="0BED0C81B864454FB155F58BD58EA3D0"/>
          </w:pPr>
          <w:r w:rsidRPr="00810DF6">
            <w:rPr>
              <w:lang w:bidi="en-GB"/>
            </w:rPr>
            <w:t>Office supplies</w:t>
          </w:r>
        </w:p>
      </w:docPartBody>
    </w:docPart>
    <w:docPart>
      <w:docPartPr>
        <w:name w:val="C4573A14300C46C6AF9CAE65DE6153FB"/>
        <w:category>
          <w:name w:val="General"/>
          <w:gallery w:val="placeholder"/>
        </w:category>
        <w:types>
          <w:type w:val="bbPlcHdr"/>
        </w:types>
        <w:behaviors>
          <w:behavior w:val="content"/>
        </w:behaviors>
        <w:guid w:val="{EA57712C-3643-4589-B15E-F1254D71608E}"/>
      </w:docPartPr>
      <w:docPartBody>
        <w:p w:rsidR="00335DD1" w:rsidRDefault="00000000">
          <w:pPr>
            <w:pStyle w:val="C4573A14300C46C6AF9CAE65DE6153FB"/>
          </w:pPr>
          <w:r w:rsidRPr="00810DF6">
            <w:rPr>
              <w:lang w:bidi="en-GB"/>
            </w:rPr>
            <w:t>$125</w:t>
          </w:r>
        </w:p>
      </w:docPartBody>
    </w:docPart>
    <w:docPart>
      <w:docPartPr>
        <w:name w:val="1523AB4EC83545739279BE8B3F25C790"/>
        <w:category>
          <w:name w:val="General"/>
          <w:gallery w:val="placeholder"/>
        </w:category>
        <w:types>
          <w:type w:val="bbPlcHdr"/>
        </w:types>
        <w:behaviors>
          <w:behavior w:val="content"/>
        </w:behaviors>
        <w:guid w:val="{BFA44FD0-5726-4218-9F93-72F435BB4569}"/>
      </w:docPartPr>
      <w:docPartBody>
        <w:p w:rsidR="00335DD1" w:rsidRDefault="00000000">
          <w:pPr>
            <w:pStyle w:val="1523AB4EC83545739279BE8B3F25C790"/>
          </w:pPr>
          <w:r w:rsidRPr="00810DF6">
            <w:rPr>
              <w:lang w:bidi="en-GB"/>
            </w:rPr>
            <w:t>$125</w:t>
          </w:r>
        </w:p>
      </w:docPartBody>
    </w:docPart>
    <w:docPart>
      <w:docPartPr>
        <w:name w:val="EE7FCA60709D446290FBDE664FE971B0"/>
        <w:category>
          <w:name w:val="General"/>
          <w:gallery w:val="placeholder"/>
        </w:category>
        <w:types>
          <w:type w:val="bbPlcHdr"/>
        </w:types>
        <w:behaviors>
          <w:behavior w:val="content"/>
        </w:behaviors>
        <w:guid w:val="{9CA2B6E3-B4EA-4BEC-A18B-FCED3286CCA2}"/>
      </w:docPartPr>
      <w:docPartBody>
        <w:p w:rsidR="00335DD1" w:rsidRDefault="00000000">
          <w:pPr>
            <w:pStyle w:val="EE7FCA60709D446290FBDE664FE971B0"/>
          </w:pPr>
          <w:r w:rsidRPr="00810DF6">
            <w:rPr>
              <w:lang w:bidi="en-GB"/>
            </w:rPr>
            <w:t>$125</w:t>
          </w:r>
        </w:p>
      </w:docPartBody>
    </w:docPart>
    <w:docPart>
      <w:docPartPr>
        <w:name w:val="719ABE3DFCF1434ABE42C43C1BA02E90"/>
        <w:category>
          <w:name w:val="General"/>
          <w:gallery w:val="placeholder"/>
        </w:category>
        <w:types>
          <w:type w:val="bbPlcHdr"/>
        </w:types>
        <w:behaviors>
          <w:behavior w:val="content"/>
        </w:behaviors>
        <w:guid w:val="{8598450F-0B50-4954-ACD7-BE5A64E96E4A}"/>
      </w:docPartPr>
      <w:docPartBody>
        <w:p w:rsidR="00335DD1" w:rsidRDefault="00000000">
          <w:pPr>
            <w:pStyle w:val="719ABE3DFCF1434ABE42C43C1BA02E90"/>
          </w:pPr>
          <w:r w:rsidRPr="00810DF6">
            <w:rPr>
              <w:lang w:bidi="en-GB"/>
            </w:rPr>
            <w:t>$125</w:t>
          </w:r>
        </w:p>
      </w:docPartBody>
    </w:docPart>
    <w:docPart>
      <w:docPartPr>
        <w:name w:val="DF9E7D638138444EB3D42F3D488AE69E"/>
        <w:category>
          <w:name w:val="General"/>
          <w:gallery w:val="placeholder"/>
        </w:category>
        <w:types>
          <w:type w:val="bbPlcHdr"/>
        </w:types>
        <w:behaviors>
          <w:behavior w:val="content"/>
        </w:behaviors>
        <w:guid w:val="{6BB5536E-35F8-43B6-8783-E8B0423BFED6}"/>
      </w:docPartPr>
      <w:docPartBody>
        <w:p w:rsidR="00335DD1" w:rsidRDefault="00000000">
          <w:pPr>
            <w:pStyle w:val="DF9E7D638138444EB3D42F3D488AE69E"/>
          </w:pPr>
          <w:r w:rsidRPr="00810DF6">
            <w:rPr>
              <w:lang w:bidi="en-GB"/>
            </w:rPr>
            <w:t>$125</w:t>
          </w:r>
        </w:p>
      </w:docPartBody>
    </w:docPart>
    <w:docPart>
      <w:docPartPr>
        <w:name w:val="2DFB879B680845C8965172721F970720"/>
        <w:category>
          <w:name w:val="General"/>
          <w:gallery w:val="placeholder"/>
        </w:category>
        <w:types>
          <w:type w:val="bbPlcHdr"/>
        </w:types>
        <w:behaviors>
          <w:behavior w:val="content"/>
        </w:behaviors>
        <w:guid w:val="{C665927C-C8F8-4B59-9C44-AE41CB4B010A}"/>
      </w:docPartPr>
      <w:docPartBody>
        <w:p w:rsidR="00335DD1" w:rsidRDefault="00000000">
          <w:pPr>
            <w:pStyle w:val="2DFB879B680845C8965172721F970720"/>
          </w:pPr>
          <w:r w:rsidRPr="00810DF6">
            <w:rPr>
              <w:lang w:bidi="en-GB"/>
            </w:rPr>
            <w:t>$125</w:t>
          </w:r>
        </w:p>
      </w:docPartBody>
    </w:docPart>
    <w:docPart>
      <w:docPartPr>
        <w:name w:val="99BD1A2560224271B3355743B815F21B"/>
        <w:category>
          <w:name w:val="General"/>
          <w:gallery w:val="placeholder"/>
        </w:category>
        <w:types>
          <w:type w:val="bbPlcHdr"/>
        </w:types>
        <w:behaviors>
          <w:behavior w:val="content"/>
        </w:behaviors>
        <w:guid w:val="{5502E9C2-B0B5-48EA-8F34-0A046B0975A3}"/>
      </w:docPartPr>
      <w:docPartBody>
        <w:p w:rsidR="00335DD1" w:rsidRDefault="00000000">
          <w:pPr>
            <w:pStyle w:val="99BD1A2560224271B3355743B815F21B"/>
          </w:pPr>
          <w:r w:rsidRPr="00810DF6">
            <w:rPr>
              <w:lang w:bidi="en-GB"/>
            </w:rPr>
            <w:t>$125</w:t>
          </w:r>
        </w:p>
      </w:docPartBody>
    </w:docPart>
    <w:docPart>
      <w:docPartPr>
        <w:name w:val="C77E6E3A795E4A5482F51E883BA491A6"/>
        <w:category>
          <w:name w:val="General"/>
          <w:gallery w:val="placeholder"/>
        </w:category>
        <w:types>
          <w:type w:val="bbPlcHdr"/>
        </w:types>
        <w:behaviors>
          <w:behavior w:val="content"/>
        </w:behaviors>
        <w:guid w:val="{12C4B335-881C-42E9-98E5-825156853370}"/>
      </w:docPartPr>
      <w:docPartBody>
        <w:p w:rsidR="00335DD1" w:rsidRDefault="00000000">
          <w:pPr>
            <w:pStyle w:val="C77E6E3A795E4A5482F51E883BA491A6"/>
          </w:pPr>
          <w:r w:rsidRPr="00810DF6">
            <w:rPr>
              <w:lang w:bidi="en-GB"/>
            </w:rPr>
            <w:t>$125</w:t>
          </w:r>
        </w:p>
      </w:docPartBody>
    </w:docPart>
    <w:docPart>
      <w:docPartPr>
        <w:name w:val="908A8206FEDC42EDA5A57F8D6ABFFFF5"/>
        <w:category>
          <w:name w:val="General"/>
          <w:gallery w:val="placeholder"/>
        </w:category>
        <w:types>
          <w:type w:val="bbPlcHdr"/>
        </w:types>
        <w:behaviors>
          <w:behavior w:val="content"/>
        </w:behaviors>
        <w:guid w:val="{DBBA7F64-315C-4368-A21F-864EE9D4D3FD}"/>
      </w:docPartPr>
      <w:docPartBody>
        <w:p w:rsidR="00335DD1" w:rsidRDefault="00000000">
          <w:pPr>
            <w:pStyle w:val="908A8206FEDC42EDA5A57F8D6ABFFFF5"/>
          </w:pPr>
          <w:r w:rsidRPr="00810DF6">
            <w:rPr>
              <w:lang w:bidi="en-GB"/>
            </w:rPr>
            <w:t>$125</w:t>
          </w:r>
        </w:p>
      </w:docPartBody>
    </w:docPart>
    <w:docPart>
      <w:docPartPr>
        <w:name w:val="4EF17589D9504C2399A32C713C105673"/>
        <w:category>
          <w:name w:val="General"/>
          <w:gallery w:val="placeholder"/>
        </w:category>
        <w:types>
          <w:type w:val="bbPlcHdr"/>
        </w:types>
        <w:behaviors>
          <w:behavior w:val="content"/>
        </w:behaviors>
        <w:guid w:val="{CB369488-ACDB-429A-A75A-58F9CE386ADC}"/>
      </w:docPartPr>
      <w:docPartBody>
        <w:p w:rsidR="00335DD1" w:rsidRDefault="00000000">
          <w:pPr>
            <w:pStyle w:val="4EF17589D9504C2399A32C713C105673"/>
          </w:pPr>
          <w:r w:rsidRPr="00810DF6">
            <w:rPr>
              <w:lang w:bidi="en-GB"/>
            </w:rPr>
            <w:t>$125</w:t>
          </w:r>
        </w:p>
      </w:docPartBody>
    </w:docPart>
    <w:docPart>
      <w:docPartPr>
        <w:name w:val="C1C10876B3FA45EB830F2B6CE080D515"/>
        <w:category>
          <w:name w:val="General"/>
          <w:gallery w:val="placeholder"/>
        </w:category>
        <w:types>
          <w:type w:val="bbPlcHdr"/>
        </w:types>
        <w:behaviors>
          <w:behavior w:val="content"/>
        </w:behaviors>
        <w:guid w:val="{6C82A336-E2F7-43C8-B7EA-92AA0FBBBD2B}"/>
      </w:docPartPr>
      <w:docPartBody>
        <w:p w:rsidR="00335DD1" w:rsidRDefault="00000000">
          <w:pPr>
            <w:pStyle w:val="C1C10876B3FA45EB830F2B6CE080D515"/>
          </w:pPr>
          <w:r w:rsidRPr="00810DF6">
            <w:rPr>
              <w:lang w:bidi="en-GB"/>
            </w:rPr>
            <w:t>$125</w:t>
          </w:r>
        </w:p>
      </w:docPartBody>
    </w:docPart>
    <w:docPart>
      <w:docPartPr>
        <w:name w:val="2CD6687357404A49B1E6EF96BA0E7B07"/>
        <w:category>
          <w:name w:val="General"/>
          <w:gallery w:val="placeholder"/>
        </w:category>
        <w:types>
          <w:type w:val="bbPlcHdr"/>
        </w:types>
        <w:behaviors>
          <w:behavior w:val="content"/>
        </w:behaviors>
        <w:guid w:val="{3662E5A3-663C-4BC2-B7FC-9BDB567AE331}"/>
      </w:docPartPr>
      <w:docPartBody>
        <w:p w:rsidR="00335DD1" w:rsidRDefault="00000000">
          <w:pPr>
            <w:pStyle w:val="2CD6687357404A49B1E6EF96BA0E7B07"/>
          </w:pPr>
          <w:r w:rsidRPr="00810DF6">
            <w:rPr>
              <w:lang w:bidi="en-GB"/>
            </w:rPr>
            <w:t>$125</w:t>
          </w:r>
        </w:p>
      </w:docPartBody>
    </w:docPart>
    <w:docPart>
      <w:docPartPr>
        <w:name w:val="58374B31DA574A399713F98D0715C1F1"/>
        <w:category>
          <w:name w:val="General"/>
          <w:gallery w:val="placeholder"/>
        </w:category>
        <w:types>
          <w:type w:val="bbPlcHdr"/>
        </w:types>
        <w:behaviors>
          <w:behavior w:val="content"/>
        </w:behaviors>
        <w:guid w:val="{AE7AF2AE-1724-4B9F-8F7E-1F6D27765E55}"/>
      </w:docPartPr>
      <w:docPartBody>
        <w:p w:rsidR="00335DD1" w:rsidRDefault="00000000">
          <w:pPr>
            <w:pStyle w:val="58374B31DA574A399713F98D0715C1F1"/>
          </w:pPr>
          <w:r w:rsidRPr="00810DF6">
            <w:rPr>
              <w:lang w:bidi="en-GB"/>
            </w:rPr>
            <w:t>£1,500</w:t>
          </w:r>
        </w:p>
      </w:docPartBody>
    </w:docPart>
    <w:docPart>
      <w:docPartPr>
        <w:name w:val="6BACA77B976F47DFBCE44A6EB68582A3"/>
        <w:category>
          <w:name w:val="General"/>
          <w:gallery w:val="placeholder"/>
        </w:category>
        <w:types>
          <w:type w:val="bbPlcHdr"/>
        </w:types>
        <w:behaviors>
          <w:behavior w:val="content"/>
        </w:behaviors>
        <w:guid w:val="{86BE7F33-F459-4F65-932E-4922F41A93D0}"/>
      </w:docPartPr>
      <w:docPartBody>
        <w:p w:rsidR="00335DD1" w:rsidRDefault="00000000">
          <w:pPr>
            <w:pStyle w:val="6BACA77B976F47DFBCE44A6EB68582A3"/>
          </w:pPr>
          <w:r w:rsidRPr="00810DF6">
            <w:rPr>
              <w:lang w:bidi="en-GB"/>
            </w:rPr>
            <w:t>Interest expense</w:t>
          </w:r>
        </w:p>
      </w:docPartBody>
    </w:docPart>
    <w:docPart>
      <w:docPartPr>
        <w:name w:val="F67124C0E4014BF0AB0E5713F1F0E298"/>
        <w:category>
          <w:name w:val="General"/>
          <w:gallery w:val="placeholder"/>
        </w:category>
        <w:types>
          <w:type w:val="bbPlcHdr"/>
        </w:types>
        <w:behaviors>
          <w:behavior w:val="content"/>
        </w:behaviors>
        <w:guid w:val="{AC95CAE3-D970-442B-878B-3FDEA23473F3}"/>
      </w:docPartPr>
      <w:docPartBody>
        <w:p w:rsidR="00335DD1" w:rsidRDefault="00000000">
          <w:pPr>
            <w:pStyle w:val="F67124C0E4014BF0AB0E5713F1F0E298"/>
          </w:pPr>
          <w:r w:rsidRPr="00810DF6">
            <w:rPr>
              <w:lang w:bidi="en-GB"/>
            </w:rPr>
            <w:t>£0</w:t>
          </w:r>
        </w:p>
      </w:docPartBody>
    </w:docPart>
    <w:docPart>
      <w:docPartPr>
        <w:name w:val="00BB1727BA464074876E5338E9D8F2AF"/>
        <w:category>
          <w:name w:val="General"/>
          <w:gallery w:val="placeholder"/>
        </w:category>
        <w:types>
          <w:type w:val="bbPlcHdr"/>
        </w:types>
        <w:behaviors>
          <w:behavior w:val="content"/>
        </w:behaviors>
        <w:guid w:val="{E217583B-1693-4613-94B9-4B5DFE2CD277}"/>
      </w:docPartPr>
      <w:docPartBody>
        <w:p w:rsidR="00335DD1" w:rsidRDefault="00000000">
          <w:pPr>
            <w:pStyle w:val="00BB1727BA464074876E5338E9D8F2AF"/>
          </w:pPr>
          <w:r w:rsidRPr="00810DF6">
            <w:rPr>
              <w:lang w:bidi="en-GB"/>
            </w:rPr>
            <w:t>£0</w:t>
          </w:r>
        </w:p>
      </w:docPartBody>
    </w:docPart>
    <w:docPart>
      <w:docPartPr>
        <w:name w:val="5F7F37DDDDC24D728FD123ED7B1E292B"/>
        <w:category>
          <w:name w:val="General"/>
          <w:gallery w:val="placeholder"/>
        </w:category>
        <w:types>
          <w:type w:val="bbPlcHdr"/>
        </w:types>
        <w:behaviors>
          <w:behavior w:val="content"/>
        </w:behaviors>
        <w:guid w:val="{66F1C311-DB5B-4791-9590-E812C91FE23B}"/>
      </w:docPartPr>
      <w:docPartBody>
        <w:p w:rsidR="00335DD1" w:rsidRDefault="00000000">
          <w:pPr>
            <w:pStyle w:val="5F7F37DDDDC24D728FD123ED7B1E292B"/>
          </w:pPr>
          <w:r w:rsidRPr="00810DF6">
            <w:rPr>
              <w:lang w:bidi="en-GB"/>
            </w:rPr>
            <w:t>£0</w:t>
          </w:r>
        </w:p>
      </w:docPartBody>
    </w:docPart>
    <w:docPart>
      <w:docPartPr>
        <w:name w:val="AEFF66DD64EA452ABEA4FB1E292EF6BF"/>
        <w:category>
          <w:name w:val="General"/>
          <w:gallery w:val="placeholder"/>
        </w:category>
        <w:types>
          <w:type w:val="bbPlcHdr"/>
        </w:types>
        <w:behaviors>
          <w:behavior w:val="content"/>
        </w:behaviors>
        <w:guid w:val="{E574CF2F-EB3E-4ACE-A6A1-23E6740881D6}"/>
      </w:docPartPr>
      <w:docPartBody>
        <w:p w:rsidR="00335DD1" w:rsidRDefault="00000000">
          <w:pPr>
            <w:pStyle w:val="AEFF66DD64EA452ABEA4FB1E292EF6BF"/>
          </w:pPr>
          <w:r w:rsidRPr="00810DF6">
            <w:rPr>
              <w:lang w:bidi="en-GB"/>
            </w:rPr>
            <w:t>£0</w:t>
          </w:r>
        </w:p>
      </w:docPartBody>
    </w:docPart>
    <w:docPart>
      <w:docPartPr>
        <w:name w:val="C0068A97C51140CB80D3870ADD547B79"/>
        <w:category>
          <w:name w:val="General"/>
          <w:gallery w:val="placeholder"/>
        </w:category>
        <w:types>
          <w:type w:val="bbPlcHdr"/>
        </w:types>
        <w:behaviors>
          <w:behavior w:val="content"/>
        </w:behaviors>
        <w:guid w:val="{ABFA694C-734E-466C-9736-13D3DC5C08A3}"/>
      </w:docPartPr>
      <w:docPartBody>
        <w:p w:rsidR="00335DD1" w:rsidRDefault="00000000">
          <w:pPr>
            <w:pStyle w:val="C0068A97C51140CB80D3870ADD547B79"/>
          </w:pPr>
          <w:r w:rsidRPr="00810DF6">
            <w:rPr>
              <w:lang w:bidi="en-GB"/>
            </w:rPr>
            <w:t>£0</w:t>
          </w:r>
        </w:p>
      </w:docPartBody>
    </w:docPart>
    <w:docPart>
      <w:docPartPr>
        <w:name w:val="4380934F055349A7AA0F1C24E56EA1C9"/>
        <w:category>
          <w:name w:val="General"/>
          <w:gallery w:val="placeholder"/>
        </w:category>
        <w:types>
          <w:type w:val="bbPlcHdr"/>
        </w:types>
        <w:behaviors>
          <w:behavior w:val="content"/>
        </w:behaviors>
        <w:guid w:val="{283CE81E-00C9-4653-ADC1-830E85AAED06}"/>
      </w:docPartPr>
      <w:docPartBody>
        <w:p w:rsidR="00335DD1" w:rsidRDefault="00000000">
          <w:pPr>
            <w:pStyle w:val="4380934F055349A7AA0F1C24E56EA1C9"/>
          </w:pPr>
          <w:r w:rsidRPr="00810DF6">
            <w:rPr>
              <w:lang w:bidi="en-GB"/>
            </w:rPr>
            <w:t>£0</w:t>
          </w:r>
        </w:p>
      </w:docPartBody>
    </w:docPart>
    <w:docPart>
      <w:docPartPr>
        <w:name w:val="E3C20274B79F4DC5BEA08BAB89CCD6CA"/>
        <w:category>
          <w:name w:val="General"/>
          <w:gallery w:val="placeholder"/>
        </w:category>
        <w:types>
          <w:type w:val="bbPlcHdr"/>
        </w:types>
        <w:behaviors>
          <w:behavior w:val="content"/>
        </w:behaviors>
        <w:guid w:val="{D51DC169-422D-49FE-B03A-8B181ADA0BFB}"/>
      </w:docPartPr>
      <w:docPartBody>
        <w:p w:rsidR="00335DD1" w:rsidRDefault="00000000">
          <w:pPr>
            <w:pStyle w:val="E3C20274B79F4DC5BEA08BAB89CCD6CA"/>
          </w:pPr>
          <w:r w:rsidRPr="00810DF6">
            <w:rPr>
              <w:lang w:bidi="en-GB"/>
            </w:rPr>
            <w:t>£0</w:t>
          </w:r>
        </w:p>
      </w:docPartBody>
    </w:docPart>
    <w:docPart>
      <w:docPartPr>
        <w:name w:val="AEF15607B8A34FCFB6EF8AB7A28A27B4"/>
        <w:category>
          <w:name w:val="General"/>
          <w:gallery w:val="placeholder"/>
        </w:category>
        <w:types>
          <w:type w:val="bbPlcHdr"/>
        </w:types>
        <w:behaviors>
          <w:behavior w:val="content"/>
        </w:behaviors>
        <w:guid w:val="{95023329-BD92-4CD3-82E6-7D6A53A7B2B4}"/>
      </w:docPartPr>
      <w:docPartBody>
        <w:p w:rsidR="00335DD1" w:rsidRDefault="00000000">
          <w:pPr>
            <w:pStyle w:val="AEF15607B8A34FCFB6EF8AB7A28A27B4"/>
          </w:pPr>
          <w:r w:rsidRPr="00810DF6">
            <w:rPr>
              <w:lang w:bidi="en-GB"/>
            </w:rPr>
            <w:t>£0</w:t>
          </w:r>
        </w:p>
      </w:docPartBody>
    </w:docPart>
    <w:docPart>
      <w:docPartPr>
        <w:name w:val="B7ABC0B53EB9446597B5B377142CF26E"/>
        <w:category>
          <w:name w:val="General"/>
          <w:gallery w:val="placeholder"/>
        </w:category>
        <w:types>
          <w:type w:val="bbPlcHdr"/>
        </w:types>
        <w:behaviors>
          <w:behavior w:val="content"/>
        </w:behaviors>
        <w:guid w:val="{5AB5ED96-0EC4-4A74-8404-919EED85B41F}"/>
      </w:docPartPr>
      <w:docPartBody>
        <w:p w:rsidR="00335DD1" w:rsidRDefault="00000000">
          <w:pPr>
            <w:pStyle w:val="B7ABC0B53EB9446597B5B377142CF26E"/>
          </w:pPr>
          <w:r w:rsidRPr="00810DF6">
            <w:rPr>
              <w:lang w:bidi="en-GB"/>
            </w:rPr>
            <w:t>£0</w:t>
          </w:r>
        </w:p>
      </w:docPartBody>
    </w:docPart>
    <w:docPart>
      <w:docPartPr>
        <w:name w:val="104BB296F9EA4CF0A09F62AF8D4E6EA1"/>
        <w:category>
          <w:name w:val="General"/>
          <w:gallery w:val="placeholder"/>
        </w:category>
        <w:types>
          <w:type w:val="bbPlcHdr"/>
        </w:types>
        <w:behaviors>
          <w:behavior w:val="content"/>
        </w:behaviors>
        <w:guid w:val="{40C9DEA1-4337-471A-A44A-D2E3FBC46EE9}"/>
      </w:docPartPr>
      <w:docPartBody>
        <w:p w:rsidR="00335DD1" w:rsidRDefault="00000000">
          <w:pPr>
            <w:pStyle w:val="104BB296F9EA4CF0A09F62AF8D4E6EA1"/>
          </w:pPr>
          <w:r w:rsidRPr="00810DF6">
            <w:rPr>
              <w:lang w:bidi="en-GB"/>
            </w:rPr>
            <w:t>£0</w:t>
          </w:r>
        </w:p>
      </w:docPartBody>
    </w:docPart>
    <w:docPart>
      <w:docPartPr>
        <w:name w:val="453A7C1244FF4864BEEBD8D172A8AC82"/>
        <w:category>
          <w:name w:val="General"/>
          <w:gallery w:val="placeholder"/>
        </w:category>
        <w:types>
          <w:type w:val="bbPlcHdr"/>
        </w:types>
        <w:behaviors>
          <w:behavior w:val="content"/>
        </w:behaviors>
        <w:guid w:val="{41365E5C-E3A4-42DD-A23E-CC5332F29706}"/>
      </w:docPartPr>
      <w:docPartBody>
        <w:p w:rsidR="00335DD1" w:rsidRDefault="00000000">
          <w:pPr>
            <w:pStyle w:val="453A7C1244FF4864BEEBD8D172A8AC82"/>
          </w:pPr>
          <w:r w:rsidRPr="00810DF6">
            <w:rPr>
              <w:lang w:bidi="en-GB"/>
            </w:rPr>
            <w:t>£0</w:t>
          </w:r>
        </w:p>
      </w:docPartBody>
    </w:docPart>
    <w:docPart>
      <w:docPartPr>
        <w:name w:val="E2563C7A25AC48E7A0B7EAF7CFACB188"/>
        <w:category>
          <w:name w:val="General"/>
          <w:gallery w:val="placeholder"/>
        </w:category>
        <w:types>
          <w:type w:val="bbPlcHdr"/>
        </w:types>
        <w:behaviors>
          <w:behavior w:val="content"/>
        </w:behaviors>
        <w:guid w:val="{5E838BFB-8B3B-4E16-B3C1-7E577A08BDAC}"/>
      </w:docPartPr>
      <w:docPartBody>
        <w:p w:rsidR="00335DD1" w:rsidRDefault="00000000">
          <w:pPr>
            <w:pStyle w:val="E2563C7A25AC48E7A0B7EAF7CFACB188"/>
          </w:pPr>
          <w:r w:rsidRPr="00810DF6">
            <w:rPr>
              <w:lang w:bidi="en-GB"/>
            </w:rPr>
            <w:t>£0</w:t>
          </w:r>
        </w:p>
      </w:docPartBody>
    </w:docPart>
    <w:docPart>
      <w:docPartPr>
        <w:name w:val="2F4342D672A8407FA7EE3CCF8BE3285D"/>
        <w:category>
          <w:name w:val="General"/>
          <w:gallery w:val="placeholder"/>
        </w:category>
        <w:types>
          <w:type w:val="bbPlcHdr"/>
        </w:types>
        <w:behaviors>
          <w:behavior w:val="content"/>
        </w:behaviors>
        <w:guid w:val="{9C7957AC-77D0-423D-BF18-AECB859DF926}"/>
      </w:docPartPr>
      <w:docPartBody>
        <w:p w:rsidR="00335DD1" w:rsidRDefault="00000000">
          <w:pPr>
            <w:pStyle w:val="2F4342D672A8407FA7EE3CCF8BE3285D"/>
          </w:pPr>
          <w:r w:rsidRPr="00810DF6">
            <w:rPr>
              <w:lang w:bidi="en-GB"/>
            </w:rPr>
            <w:t>£0</w:t>
          </w:r>
        </w:p>
      </w:docPartBody>
    </w:docPart>
    <w:docPart>
      <w:docPartPr>
        <w:name w:val="39AAC5F3D0BE487E9BEFF762A4C0CB0F"/>
        <w:category>
          <w:name w:val="General"/>
          <w:gallery w:val="placeholder"/>
        </w:category>
        <w:types>
          <w:type w:val="bbPlcHdr"/>
        </w:types>
        <w:behaviors>
          <w:behavior w:val="content"/>
        </w:behaviors>
        <w:guid w:val="{A238A460-FB31-464B-B0E7-EDA2110F2F45}"/>
      </w:docPartPr>
      <w:docPartBody>
        <w:p w:rsidR="00335DD1" w:rsidRDefault="00000000">
          <w:pPr>
            <w:pStyle w:val="39AAC5F3D0BE487E9BEFF762A4C0CB0F"/>
          </w:pPr>
          <w:r w:rsidRPr="00810DF6">
            <w:rPr>
              <w:lang w:bidi="en-GB"/>
            </w:rPr>
            <w:t>Total expenses</w:t>
          </w:r>
        </w:p>
      </w:docPartBody>
    </w:docPart>
    <w:docPart>
      <w:docPartPr>
        <w:name w:val="830FB7A8250543ACA11BC8633503188E"/>
        <w:category>
          <w:name w:val="General"/>
          <w:gallery w:val="placeholder"/>
        </w:category>
        <w:types>
          <w:type w:val="bbPlcHdr"/>
        </w:types>
        <w:behaviors>
          <w:behavior w:val="content"/>
        </w:behaviors>
        <w:guid w:val="{FAECEB21-B03D-4CE5-8126-22F76FF44D83}"/>
      </w:docPartPr>
      <w:docPartBody>
        <w:p w:rsidR="00335DD1" w:rsidRDefault="00000000">
          <w:pPr>
            <w:pStyle w:val="830FB7A8250543ACA11BC8633503188E"/>
          </w:pPr>
          <w:r w:rsidRPr="00810DF6">
            <w:rPr>
              <w:lang w:bidi="en-GB"/>
            </w:rPr>
            <w:t>$6,525</w:t>
          </w:r>
        </w:p>
      </w:docPartBody>
    </w:docPart>
    <w:docPart>
      <w:docPartPr>
        <w:name w:val="A41C490EBAE14595A4DEE36A8D97ADB7"/>
        <w:category>
          <w:name w:val="General"/>
          <w:gallery w:val="placeholder"/>
        </w:category>
        <w:types>
          <w:type w:val="bbPlcHdr"/>
        </w:types>
        <w:behaviors>
          <w:behavior w:val="content"/>
        </w:behaviors>
        <w:guid w:val="{42112A73-EBED-4D6C-BD78-05057DC175B5}"/>
      </w:docPartPr>
      <w:docPartBody>
        <w:p w:rsidR="00335DD1" w:rsidRDefault="00000000">
          <w:pPr>
            <w:pStyle w:val="A41C490EBAE14595A4DEE36A8D97ADB7"/>
          </w:pPr>
          <w:r w:rsidRPr="00810DF6">
            <w:rPr>
              <w:lang w:bidi="en-GB"/>
            </w:rPr>
            <w:t>$5,575</w:t>
          </w:r>
        </w:p>
      </w:docPartBody>
    </w:docPart>
    <w:docPart>
      <w:docPartPr>
        <w:name w:val="25B660452083417FA751A7739834C2EB"/>
        <w:category>
          <w:name w:val="General"/>
          <w:gallery w:val="placeholder"/>
        </w:category>
        <w:types>
          <w:type w:val="bbPlcHdr"/>
        </w:types>
        <w:behaviors>
          <w:behavior w:val="content"/>
        </w:behaviors>
        <w:guid w:val="{55839C2D-12F0-4071-86F1-9777A7BE1463}"/>
      </w:docPartPr>
      <w:docPartBody>
        <w:p w:rsidR="00335DD1" w:rsidRDefault="00000000">
          <w:pPr>
            <w:pStyle w:val="25B660452083417FA751A7739834C2EB"/>
          </w:pPr>
          <w:r w:rsidRPr="00810DF6">
            <w:rPr>
              <w:lang w:bidi="en-GB"/>
            </w:rPr>
            <w:t>$6,775</w:t>
          </w:r>
        </w:p>
      </w:docPartBody>
    </w:docPart>
    <w:docPart>
      <w:docPartPr>
        <w:name w:val="F9C588BB8C704DEA82DF14BBAFC43ED6"/>
        <w:category>
          <w:name w:val="General"/>
          <w:gallery w:val="placeholder"/>
        </w:category>
        <w:types>
          <w:type w:val="bbPlcHdr"/>
        </w:types>
        <w:behaviors>
          <w:behavior w:val="content"/>
        </w:behaviors>
        <w:guid w:val="{2CD62131-0981-4F0D-A1E6-D44C8A027217}"/>
      </w:docPartPr>
      <w:docPartBody>
        <w:p w:rsidR="00335DD1" w:rsidRDefault="00000000">
          <w:pPr>
            <w:pStyle w:val="F9C588BB8C704DEA82DF14BBAFC43ED6"/>
          </w:pPr>
          <w:r w:rsidRPr="00810DF6">
            <w:rPr>
              <w:lang w:bidi="en-GB"/>
            </w:rPr>
            <w:t>$8,525</w:t>
          </w:r>
        </w:p>
      </w:docPartBody>
    </w:docPart>
    <w:docPart>
      <w:docPartPr>
        <w:name w:val="3A00ED8D0D2B4CFA80070B6EC050B341"/>
        <w:category>
          <w:name w:val="General"/>
          <w:gallery w:val="placeholder"/>
        </w:category>
        <w:types>
          <w:type w:val="bbPlcHdr"/>
        </w:types>
        <w:behaviors>
          <w:behavior w:val="content"/>
        </w:behaviors>
        <w:guid w:val="{BEA454BE-3D38-45D6-B0E5-F3952F68B365}"/>
      </w:docPartPr>
      <w:docPartBody>
        <w:p w:rsidR="00335DD1" w:rsidRDefault="00000000">
          <w:pPr>
            <w:pStyle w:val="3A00ED8D0D2B4CFA80070B6EC050B341"/>
          </w:pPr>
          <w:r w:rsidRPr="00810DF6">
            <w:rPr>
              <w:lang w:bidi="en-GB"/>
            </w:rPr>
            <w:t>$8,650</w:t>
          </w:r>
        </w:p>
      </w:docPartBody>
    </w:docPart>
    <w:docPart>
      <w:docPartPr>
        <w:name w:val="48E0B9C954464D1D92EC37E831189A3A"/>
        <w:category>
          <w:name w:val="General"/>
          <w:gallery w:val="placeholder"/>
        </w:category>
        <w:types>
          <w:type w:val="bbPlcHdr"/>
        </w:types>
        <w:behaviors>
          <w:behavior w:val="content"/>
        </w:behaviors>
        <w:guid w:val="{4F72CED7-D028-4839-A502-20C083233BB3}"/>
      </w:docPartPr>
      <w:docPartBody>
        <w:p w:rsidR="00335DD1" w:rsidRDefault="00000000">
          <w:pPr>
            <w:pStyle w:val="48E0B9C954464D1D92EC37E831189A3A"/>
          </w:pPr>
          <w:r w:rsidRPr="00810DF6">
            <w:rPr>
              <w:lang w:bidi="en-GB"/>
            </w:rPr>
            <w:t>$9,295</w:t>
          </w:r>
        </w:p>
      </w:docPartBody>
    </w:docPart>
    <w:docPart>
      <w:docPartPr>
        <w:name w:val="FD37E2B142CE43ABA6BECAD530A759E5"/>
        <w:category>
          <w:name w:val="General"/>
          <w:gallery w:val="placeholder"/>
        </w:category>
        <w:types>
          <w:type w:val="bbPlcHdr"/>
        </w:types>
        <w:behaviors>
          <w:behavior w:val="content"/>
        </w:behaviors>
        <w:guid w:val="{1963D026-25CC-43BF-A57B-1F16A741CEE0}"/>
      </w:docPartPr>
      <w:docPartBody>
        <w:p w:rsidR="00335DD1" w:rsidRDefault="00000000">
          <w:pPr>
            <w:pStyle w:val="FD37E2B142CE43ABA6BECAD530A759E5"/>
          </w:pPr>
          <w:r w:rsidRPr="00810DF6">
            <w:rPr>
              <w:lang w:bidi="en-GB"/>
            </w:rPr>
            <w:t>$12,100</w:t>
          </w:r>
        </w:p>
      </w:docPartBody>
    </w:docPart>
    <w:docPart>
      <w:docPartPr>
        <w:name w:val="9B7D7D1B7EE947B78B0B814BDFA81E97"/>
        <w:category>
          <w:name w:val="General"/>
          <w:gallery w:val="placeholder"/>
        </w:category>
        <w:types>
          <w:type w:val="bbPlcHdr"/>
        </w:types>
        <w:behaviors>
          <w:behavior w:val="content"/>
        </w:behaviors>
        <w:guid w:val="{99DC180E-2638-4D13-9428-B35F855CC0A6}"/>
      </w:docPartPr>
      <w:docPartBody>
        <w:p w:rsidR="00335DD1" w:rsidRDefault="00000000">
          <w:pPr>
            <w:pStyle w:val="9B7D7D1B7EE947B78B0B814BDFA81E97"/>
          </w:pPr>
          <w:r w:rsidRPr="00810DF6">
            <w:rPr>
              <w:lang w:bidi="en-GB"/>
            </w:rPr>
            <w:t>$13,131</w:t>
          </w:r>
        </w:p>
      </w:docPartBody>
    </w:docPart>
    <w:docPart>
      <w:docPartPr>
        <w:name w:val="117EF74F0E0F40249A980B410113F7A9"/>
        <w:category>
          <w:name w:val="General"/>
          <w:gallery w:val="placeholder"/>
        </w:category>
        <w:types>
          <w:type w:val="bbPlcHdr"/>
        </w:types>
        <w:behaviors>
          <w:behavior w:val="content"/>
        </w:behaviors>
        <w:guid w:val="{6D89DBDE-C795-4936-A7BA-5C282372AD9B}"/>
      </w:docPartPr>
      <w:docPartBody>
        <w:p w:rsidR="00335DD1" w:rsidRDefault="00000000">
          <w:pPr>
            <w:pStyle w:val="117EF74F0E0F40249A980B410113F7A9"/>
          </w:pPr>
          <w:r w:rsidRPr="00810DF6">
            <w:rPr>
              <w:lang w:bidi="en-GB"/>
            </w:rPr>
            <w:t>$13,827</w:t>
          </w:r>
        </w:p>
      </w:docPartBody>
    </w:docPart>
    <w:docPart>
      <w:docPartPr>
        <w:name w:val="B9163797B8074C79B3DB95B1D3F7EBDE"/>
        <w:category>
          <w:name w:val="General"/>
          <w:gallery w:val="placeholder"/>
        </w:category>
        <w:types>
          <w:type w:val="bbPlcHdr"/>
        </w:types>
        <w:behaviors>
          <w:behavior w:val="content"/>
        </w:behaviors>
        <w:guid w:val="{D9CDAFB3-E9ED-4F55-B2A2-051644E74244}"/>
      </w:docPartPr>
      <w:docPartBody>
        <w:p w:rsidR="00335DD1" w:rsidRDefault="00000000">
          <w:pPr>
            <w:pStyle w:val="B9163797B8074C79B3DB95B1D3F7EBDE"/>
          </w:pPr>
          <w:r w:rsidRPr="00810DF6">
            <w:rPr>
              <w:lang w:bidi="en-GB"/>
            </w:rPr>
            <w:t>$13,825</w:t>
          </w:r>
        </w:p>
      </w:docPartBody>
    </w:docPart>
    <w:docPart>
      <w:docPartPr>
        <w:name w:val="8A9FC8E7DCC44767ABA50D669E6D80A1"/>
        <w:category>
          <w:name w:val="General"/>
          <w:gallery w:val="placeholder"/>
        </w:category>
        <w:types>
          <w:type w:val="bbPlcHdr"/>
        </w:types>
        <w:behaviors>
          <w:behavior w:val="content"/>
        </w:behaviors>
        <w:guid w:val="{D5869062-8F99-43A0-BB08-C3EC2AD43C9F}"/>
      </w:docPartPr>
      <w:docPartBody>
        <w:p w:rsidR="00335DD1" w:rsidRDefault="00000000">
          <w:pPr>
            <w:pStyle w:val="8A9FC8E7DCC44767ABA50D669E6D80A1"/>
          </w:pPr>
          <w:r w:rsidRPr="00810DF6">
            <w:rPr>
              <w:lang w:bidi="en-GB"/>
            </w:rPr>
            <w:t>$13,575</w:t>
          </w:r>
        </w:p>
      </w:docPartBody>
    </w:docPart>
    <w:docPart>
      <w:docPartPr>
        <w:name w:val="F702976CF81247AD96A4FC4C86B575A3"/>
        <w:category>
          <w:name w:val="General"/>
          <w:gallery w:val="placeholder"/>
        </w:category>
        <w:types>
          <w:type w:val="bbPlcHdr"/>
        </w:types>
        <w:behaviors>
          <w:behavior w:val="content"/>
        </w:behaviors>
        <w:guid w:val="{B8BCB226-8828-4713-A2DB-BE03445B1A5D}"/>
      </w:docPartPr>
      <w:docPartBody>
        <w:p w:rsidR="00335DD1" w:rsidRDefault="00000000">
          <w:pPr>
            <w:pStyle w:val="F702976CF81247AD96A4FC4C86B575A3"/>
          </w:pPr>
          <w:r w:rsidRPr="00810DF6">
            <w:rPr>
              <w:lang w:bidi="en-GB"/>
            </w:rPr>
            <w:t>$13,942</w:t>
          </w:r>
        </w:p>
      </w:docPartBody>
    </w:docPart>
    <w:docPart>
      <w:docPartPr>
        <w:name w:val="910A6F2EEBFD4B478C762C1DE36421D6"/>
        <w:category>
          <w:name w:val="General"/>
          <w:gallery w:val="placeholder"/>
        </w:category>
        <w:types>
          <w:type w:val="bbPlcHdr"/>
        </w:types>
        <w:behaviors>
          <w:behavior w:val="content"/>
        </w:behaviors>
        <w:guid w:val="{80987C8F-C6FA-4476-B728-F9ED5EFE417B}"/>
      </w:docPartPr>
      <w:docPartBody>
        <w:p w:rsidR="00335DD1" w:rsidRDefault="00000000">
          <w:pPr>
            <w:pStyle w:val="910A6F2EEBFD4B478C762C1DE36421D6"/>
          </w:pPr>
          <w:r w:rsidRPr="00810DF6">
            <w:rPr>
              <w:lang w:bidi="en-GB"/>
            </w:rPr>
            <w:t>$125,746</w:t>
          </w:r>
        </w:p>
      </w:docPartBody>
    </w:docPart>
    <w:docPart>
      <w:docPartPr>
        <w:name w:val="DBAC8C3A63404884B6DAB003E2A6E0CE"/>
        <w:category>
          <w:name w:val="General"/>
          <w:gallery w:val="placeholder"/>
        </w:category>
        <w:types>
          <w:type w:val="bbPlcHdr"/>
        </w:types>
        <w:behaviors>
          <w:behavior w:val="content"/>
        </w:behaviors>
        <w:guid w:val="{C6FF06B3-CA5E-4EB0-A5E6-2144FA55EB64}"/>
      </w:docPartPr>
      <w:docPartBody>
        <w:p w:rsidR="00335DD1" w:rsidRDefault="00000000">
          <w:pPr>
            <w:pStyle w:val="DBAC8C3A63404884B6DAB003E2A6E0CE"/>
          </w:pPr>
          <w:r w:rsidRPr="00810DF6">
            <w:rPr>
              <w:lang w:bidi="en-GB"/>
            </w:rPr>
            <w:t>Income before taxes</w:t>
          </w:r>
        </w:p>
      </w:docPartBody>
    </w:docPart>
    <w:docPart>
      <w:docPartPr>
        <w:name w:val="17B1A17990C44C9BA43CB11F5B595E7F"/>
        <w:category>
          <w:name w:val="General"/>
          <w:gallery w:val="placeholder"/>
        </w:category>
        <w:types>
          <w:type w:val="bbPlcHdr"/>
        </w:types>
        <w:behaviors>
          <w:behavior w:val="content"/>
        </w:behaviors>
        <w:guid w:val="{BAF677E4-6813-47B1-BFAF-249697EF1D8D}"/>
      </w:docPartPr>
      <w:docPartBody>
        <w:p w:rsidR="00335DD1" w:rsidRDefault="00000000">
          <w:pPr>
            <w:pStyle w:val="17B1A17990C44C9BA43CB11F5B595E7F"/>
          </w:pPr>
          <w:r w:rsidRPr="00810DF6">
            <w:rPr>
              <w:lang w:bidi="en-GB"/>
            </w:rPr>
            <w:t>($3,525)</w:t>
          </w:r>
        </w:p>
      </w:docPartBody>
    </w:docPart>
    <w:docPart>
      <w:docPartPr>
        <w:name w:val="5030B6C438284CCEB3049219CF2C0B6B"/>
        <w:category>
          <w:name w:val="General"/>
          <w:gallery w:val="placeholder"/>
        </w:category>
        <w:types>
          <w:type w:val="bbPlcHdr"/>
        </w:types>
        <w:behaviors>
          <w:behavior w:val="content"/>
        </w:behaviors>
        <w:guid w:val="{43E93D07-57F0-42FC-B8EB-82BF3E136C03}"/>
      </w:docPartPr>
      <w:docPartBody>
        <w:p w:rsidR="00335DD1" w:rsidRDefault="00000000">
          <w:pPr>
            <w:pStyle w:val="5030B6C438284CCEB3049219CF2C0B6B"/>
          </w:pPr>
          <w:r w:rsidRPr="00810DF6">
            <w:rPr>
              <w:lang w:bidi="en-GB"/>
            </w:rPr>
            <w:t>$1,875</w:t>
          </w:r>
        </w:p>
      </w:docPartBody>
    </w:docPart>
    <w:docPart>
      <w:docPartPr>
        <w:name w:val="E682D17BBB3C42B48455937F7184F579"/>
        <w:category>
          <w:name w:val="General"/>
          <w:gallery w:val="placeholder"/>
        </w:category>
        <w:types>
          <w:type w:val="bbPlcHdr"/>
        </w:types>
        <w:behaviors>
          <w:behavior w:val="content"/>
        </w:behaviors>
        <w:guid w:val="{600D22E8-63CA-4D7F-9D8E-AB5D3E11B747}"/>
      </w:docPartPr>
      <w:docPartBody>
        <w:p w:rsidR="00335DD1" w:rsidRDefault="00000000">
          <w:pPr>
            <w:pStyle w:val="E682D17BBB3C42B48455937F7184F579"/>
          </w:pPr>
          <w:r w:rsidRPr="00810DF6">
            <w:rPr>
              <w:lang w:bidi="en-GB"/>
            </w:rPr>
            <w:t>$2,825</w:t>
          </w:r>
        </w:p>
      </w:docPartBody>
    </w:docPart>
    <w:docPart>
      <w:docPartPr>
        <w:name w:val="D3301E4A802B4315A2F5FABE5A21AE7D"/>
        <w:category>
          <w:name w:val="General"/>
          <w:gallery w:val="placeholder"/>
        </w:category>
        <w:types>
          <w:type w:val="bbPlcHdr"/>
        </w:types>
        <w:behaviors>
          <w:behavior w:val="content"/>
        </w:behaviors>
        <w:guid w:val="{EEACD595-D5DD-4841-A447-456B877385F1}"/>
      </w:docPartPr>
      <w:docPartBody>
        <w:p w:rsidR="00335DD1" w:rsidRDefault="00000000">
          <w:pPr>
            <w:pStyle w:val="D3301E4A802B4315A2F5FABE5A21AE7D"/>
          </w:pPr>
          <w:r w:rsidRPr="00810DF6">
            <w:rPr>
              <w:lang w:bidi="en-GB"/>
            </w:rPr>
            <w:t>($4,531)</w:t>
          </w:r>
        </w:p>
      </w:docPartBody>
    </w:docPart>
    <w:docPart>
      <w:docPartPr>
        <w:name w:val="546E6FA295B04769878E6DF6CBE2B50F"/>
        <w:category>
          <w:name w:val="General"/>
          <w:gallery w:val="placeholder"/>
        </w:category>
        <w:types>
          <w:type w:val="bbPlcHdr"/>
        </w:types>
        <w:behaviors>
          <w:behavior w:val="content"/>
        </w:behaviors>
        <w:guid w:val="{C7FBA69B-8D94-4179-8BEE-44BBB3ADE2E8}"/>
      </w:docPartPr>
      <w:docPartBody>
        <w:p w:rsidR="00335DD1" w:rsidRDefault="00000000">
          <w:pPr>
            <w:pStyle w:val="546E6FA295B04769878E6DF6CBE2B50F"/>
          </w:pPr>
          <w:r w:rsidRPr="00810DF6">
            <w:rPr>
              <w:lang w:bidi="en-GB"/>
            </w:rPr>
            <w:t>($184)</w:t>
          </w:r>
        </w:p>
      </w:docPartBody>
    </w:docPart>
    <w:docPart>
      <w:docPartPr>
        <w:name w:val="FBB27993272B480BA2F4FBA32654844A"/>
        <w:category>
          <w:name w:val="General"/>
          <w:gallery w:val="placeholder"/>
        </w:category>
        <w:types>
          <w:type w:val="bbPlcHdr"/>
        </w:types>
        <w:behaviors>
          <w:behavior w:val="content"/>
        </w:behaviors>
        <w:guid w:val="{E96CAED2-45C4-4BD6-8849-03C43EA9A2F6}"/>
      </w:docPartPr>
      <w:docPartBody>
        <w:p w:rsidR="00335DD1" w:rsidRDefault="00000000">
          <w:pPr>
            <w:pStyle w:val="FBB27993272B480BA2F4FBA32654844A"/>
          </w:pPr>
          <w:r w:rsidRPr="00810DF6">
            <w:rPr>
              <w:lang w:bidi="en-GB"/>
            </w:rPr>
            <w:t>$795</w:t>
          </w:r>
        </w:p>
      </w:docPartBody>
    </w:docPart>
    <w:docPart>
      <w:docPartPr>
        <w:name w:val="250EDEA7035642BD9333AFFD12AF9225"/>
        <w:category>
          <w:name w:val="General"/>
          <w:gallery w:val="placeholder"/>
        </w:category>
        <w:types>
          <w:type w:val="bbPlcHdr"/>
        </w:types>
        <w:behaviors>
          <w:behavior w:val="content"/>
        </w:behaviors>
        <w:guid w:val="{C56608E9-E9E1-4939-BCFE-4B3972F1B76E}"/>
      </w:docPartPr>
      <w:docPartBody>
        <w:p w:rsidR="00335DD1" w:rsidRDefault="00000000">
          <w:pPr>
            <w:pStyle w:val="250EDEA7035642BD9333AFFD12AF9225"/>
          </w:pPr>
          <w:r w:rsidRPr="00810DF6">
            <w:rPr>
              <w:lang w:bidi="en-GB"/>
            </w:rPr>
            <w:t>$1,750</w:t>
          </w:r>
        </w:p>
      </w:docPartBody>
    </w:docPart>
    <w:docPart>
      <w:docPartPr>
        <w:name w:val="111EA7DD1B77451D94D33E32DF05B2E5"/>
        <w:category>
          <w:name w:val="General"/>
          <w:gallery w:val="placeholder"/>
        </w:category>
        <w:types>
          <w:type w:val="bbPlcHdr"/>
        </w:types>
        <w:behaviors>
          <w:behavior w:val="content"/>
        </w:behaviors>
        <w:guid w:val="{14508097-C6C1-4758-BB85-DF00827DEC01}"/>
      </w:docPartPr>
      <w:docPartBody>
        <w:p w:rsidR="00335DD1" w:rsidRDefault="00000000">
          <w:pPr>
            <w:pStyle w:val="111EA7DD1B77451D94D33E32DF05B2E5"/>
          </w:pPr>
          <w:r w:rsidRPr="00810DF6">
            <w:rPr>
              <w:lang w:bidi="en-GB"/>
            </w:rPr>
            <w:t>$2,064</w:t>
          </w:r>
        </w:p>
      </w:docPartBody>
    </w:docPart>
    <w:docPart>
      <w:docPartPr>
        <w:name w:val="795B7BDE35A74C8D839D5A8E8D7BE7FE"/>
        <w:category>
          <w:name w:val="General"/>
          <w:gallery w:val="placeholder"/>
        </w:category>
        <w:types>
          <w:type w:val="bbPlcHdr"/>
        </w:types>
        <w:behaviors>
          <w:behavior w:val="content"/>
        </w:behaviors>
        <w:guid w:val="{2D3A857C-6E75-430D-B11E-2E49D70E7C75}"/>
      </w:docPartPr>
      <w:docPartBody>
        <w:p w:rsidR="00335DD1" w:rsidRDefault="00000000">
          <w:pPr>
            <w:pStyle w:val="795B7BDE35A74C8D839D5A8E8D7BE7FE"/>
          </w:pPr>
          <w:r w:rsidRPr="00810DF6">
            <w:rPr>
              <w:lang w:bidi="en-GB"/>
            </w:rPr>
            <w:t>($298)</w:t>
          </w:r>
        </w:p>
      </w:docPartBody>
    </w:docPart>
    <w:docPart>
      <w:docPartPr>
        <w:name w:val="6DA0202ACBB2488F9B52E7BEFF8DD6F1"/>
        <w:category>
          <w:name w:val="General"/>
          <w:gallery w:val="placeholder"/>
        </w:category>
        <w:types>
          <w:type w:val="bbPlcHdr"/>
        </w:types>
        <w:behaviors>
          <w:behavior w:val="content"/>
        </w:behaviors>
        <w:guid w:val="{9C97573D-8EDC-400F-9E1A-93421053C4A9}"/>
      </w:docPartPr>
      <w:docPartBody>
        <w:p w:rsidR="00335DD1" w:rsidRDefault="00000000">
          <w:pPr>
            <w:pStyle w:val="6DA0202ACBB2488F9B52E7BEFF8DD6F1"/>
          </w:pPr>
          <w:r w:rsidRPr="00810DF6">
            <w:rPr>
              <w:lang w:bidi="en-GB"/>
            </w:rPr>
            <w:t>($2,225)</w:t>
          </w:r>
        </w:p>
      </w:docPartBody>
    </w:docPart>
    <w:docPart>
      <w:docPartPr>
        <w:name w:val="CF97786A8D144474B51555198F9E6C6C"/>
        <w:category>
          <w:name w:val="General"/>
          <w:gallery w:val="placeholder"/>
        </w:category>
        <w:types>
          <w:type w:val="bbPlcHdr"/>
        </w:types>
        <w:behaviors>
          <w:behavior w:val="content"/>
        </w:behaviors>
        <w:guid w:val="{FF40ABB9-2A20-46C8-A025-C9CD8B72BD6A}"/>
      </w:docPartPr>
      <w:docPartBody>
        <w:p w:rsidR="00335DD1" w:rsidRDefault="00000000">
          <w:pPr>
            <w:pStyle w:val="CF97786A8D144474B51555198F9E6C6C"/>
          </w:pPr>
          <w:r w:rsidRPr="00810DF6">
            <w:rPr>
              <w:lang w:bidi="en-GB"/>
            </w:rPr>
            <w:t>$2,670</w:t>
          </w:r>
        </w:p>
      </w:docPartBody>
    </w:docPart>
    <w:docPart>
      <w:docPartPr>
        <w:name w:val="5A062EF9AE634ED092BB911D0AAC1882"/>
        <w:category>
          <w:name w:val="General"/>
          <w:gallery w:val="placeholder"/>
        </w:category>
        <w:types>
          <w:type w:val="bbPlcHdr"/>
        </w:types>
        <w:behaviors>
          <w:behavior w:val="content"/>
        </w:behaviors>
        <w:guid w:val="{6B108FCF-3E64-41A7-883E-483E117EB498}"/>
      </w:docPartPr>
      <w:docPartBody>
        <w:p w:rsidR="00335DD1" w:rsidRDefault="00000000">
          <w:pPr>
            <w:pStyle w:val="5A062EF9AE634ED092BB911D0AAC1882"/>
          </w:pPr>
          <w:r w:rsidRPr="00810DF6">
            <w:rPr>
              <w:lang w:bidi="en-GB"/>
            </w:rPr>
            <w:t>$1,427</w:t>
          </w:r>
        </w:p>
      </w:docPartBody>
    </w:docPart>
    <w:docPart>
      <w:docPartPr>
        <w:name w:val="8A54D2441EFA4171BD8AC7D0A52E9E3C"/>
        <w:category>
          <w:name w:val="General"/>
          <w:gallery w:val="placeholder"/>
        </w:category>
        <w:types>
          <w:type w:val="bbPlcHdr"/>
        </w:types>
        <w:behaviors>
          <w:behavior w:val="content"/>
        </w:behaviors>
        <w:guid w:val="{6F97821D-F57F-4CB3-8D00-0CDF94A70953}"/>
      </w:docPartPr>
      <w:docPartBody>
        <w:p w:rsidR="00335DD1" w:rsidRDefault="00000000">
          <w:pPr>
            <w:pStyle w:val="8A54D2441EFA4171BD8AC7D0A52E9E3C"/>
          </w:pPr>
          <w:r w:rsidRPr="00810DF6">
            <w:rPr>
              <w:lang w:bidi="en-GB"/>
            </w:rPr>
            <w:t>$2,643</w:t>
          </w:r>
        </w:p>
      </w:docPartBody>
    </w:docPart>
    <w:docPart>
      <w:docPartPr>
        <w:name w:val="9FD9A60220DF463D96FB83FA01FB6F38"/>
        <w:category>
          <w:name w:val="General"/>
          <w:gallery w:val="placeholder"/>
        </w:category>
        <w:types>
          <w:type w:val="bbPlcHdr"/>
        </w:types>
        <w:behaviors>
          <w:behavior w:val="content"/>
        </w:behaviors>
        <w:guid w:val="{9666CBC5-00E5-4985-8879-8C44FD91D9E2}"/>
      </w:docPartPr>
      <w:docPartBody>
        <w:p w:rsidR="00335DD1" w:rsidRDefault="00000000">
          <w:pPr>
            <w:pStyle w:val="9FD9A60220DF463D96FB83FA01FB6F38"/>
          </w:pPr>
          <w:r w:rsidRPr="00810DF6">
            <w:rPr>
              <w:lang w:bidi="en-GB"/>
            </w:rPr>
            <w:t>Income tax expense</w:t>
          </w:r>
        </w:p>
      </w:docPartBody>
    </w:docPart>
    <w:docPart>
      <w:docPartPr>
        <w:name w:val="A2EFFFFEE27D4F1E96A6B595F754CB00"/>
        <w:category>
          <w:name w:val="General"/>
          <w:gallery w:val="placeholder"/>
        </w:category>
        <w:types>
          <w:type w:val="bbPlcHdr"/>
        </w:types>
        <w:behaviors>
          <w:behavior w:val="content"/>
        </w:behaviors>
        <w:guid w:val="{7FDC068D-F093-4206-B55D-0EF783DC8D77}"/>
      </w:docPartPr>
      <w:docPartBody>
        <w:p w:rsidR="00335DD1" w:rsidRDefault="00000000">
          <w:pPr>
            <w:pStyle w:val="A2EFFFFEE27D4F1E96A6B595F754CB00"/>
          </w:pPr>
          <w:r w:rsidRPr="00810DF6">
            <w:rPr>
              <w:lang w:bidi="en-GB"/>
            </w:rPr>
            <w:t>($529)</w:t>
          </w:r>
        </w:p>
      </w:docPartBody>
    </w:docPart>
    <w:docPart>
      <w:docPartPr>
        <w:name w:val="CE972B038CF6424281D5079E6170FE19"/>
        <w:category>
          <w:name w:val="General"/>
          <w:gallery w:val="placeholder"/>
        </w:category>
        <w:types>
          <w:type w:val="bbPlcHdr"/>
        </w:types>
        <w:behaviors>
          <w:behavior w:val="content"/>
        </w:behaviors>
        <w:guid w:val="{62FEDC87-2690-449C-9609-BC2579D2EA7F}"/>
      </w:docPartPr>
      <w:docPartBody>
        <w:p w:rsidR="00335DD1" w:rsidRDefault="00000000">
          <w:pPr>
            <w:pStyle w:val="CE972B038CF6424281D5079E6170FE19"/>
          </w:pPr>
          <w:r w:rsidRPr="00810DF6">
            <w:rPr>
              <w:lang w:bidi="en-GB"/>
            </w:rPr>
            <w:t>$281</w:t>
          </w:r>
        </w:p>
      </w:docPartBody>
    </w:docPart>
    <w:docPart>
      <w:docPartPr>
        <w:name w:val="4DA1D06733A142F18835E566F7427FC2"/>
        <w:category>
          <w:name w:val="General"/>
          <w:gallery w:val="placeholder"/>
        </w:category>
        <w:types>
          <w:type w:val="bbPlcHdr"/>
        </w:types>
        <w:behaviors>
          <w:behavior w:val="content"/>
        </w:behaviors>
        <w:guid w:val="{6C798663-BCC9-4E64-A7F4-3B81431461FB}"/>
      </w:docPartPr>
      <w:docPartBody>
        <w:p w:rsidR="00335DD1" w:rsidRDefault="00000000">
          <w:pPr>
            <w:pStyle w:val="4DA1D06733A142F18835E566F7427FC2"/>
          </w:pPr>
          <w:r w:rsidRPr="00810DF6">
            <w:rPr>
              <w:lang w:bidi="en-GB"/>
            </w:rPr>
            <w:t>$424</w:t>
          </w:r>
        </w:p>
      </w:docPartBody>
    </w:docPart>
    <w:docPart>
      <w:docPartPr>
        <w:name w:val="BF87900ABF3D4DE69F39E654F9CF8751"/>
        <w:category>
          <w:name w:val="General"/>
          <w:gallery w:val="placeholder"/>
        </w:category>
        <w:types>
          <w:type w:val="bbPlcHdr"/>
        </w:types>
        <w:behaviors>
          <w:behavior w:val="content"/>
        </w:behaviors>
        <w:guid w:val="{38249700-2722-401B-B8F6-BA8F74F033D9}"/>
      </w:docPartPr>
      <w:docPartBody>
        <w:p w:rsidR="00335DD1" w:rsidRDefault="00000000">
          <w:pPr>
            <w:pStyle w:val="BF87900ABF3D4DE69F39E654F9CF8751"/>
          </w:pPr>
          <w:r w:rsidRPr="00810DF6">
            <w:rPr>
              <w:lang w:bidi="en-GB"/>
            </w:rPr>
            <w:t>($680)</w:t>
          </w:r>
        </w:p>
      </w:docPartBody>
    </w:docPart>
    <w:docPart>
      <w:docPartPr>
        <w:name w:val="3C3F2E6AAA1245FEB7CE91C87A7C1A3C"/>
        <w:category>
          <w:name w:val="General"/>
          <w:gallery w:val="placeholder"/>
        </w:category>
        <w:types>
          <w:type w:val="bbPlcHdr"/>
        </w:types>
        <w:behaviors>
          <w:behavior w:val="content"/>
        </w:behaviors>
        <w:guid w:val="{289B4348-1904-49E1-B43F-1A64054DB139}"/>
      </w:docPartPr>
      <w:docPartBody>
        <w:p w:rsidR="00335DD1" w:rsidRDefault="00000000">
          <w:pPr>
            <w:pStyle w:val="3C3F2E6AAA1245FEB7CE91C87A7C1A3C"/>
          </w:pPr>
          <w:r w:rsidRPr="00810DF6">
            <w:rPr>
              <w:lang w:bidi="en-GB"/>
            </w:rPr>
            <w:t>($28)</w:t>
          </w:r>
        </w:p>
      </w:docPartBody>
    </w:docPart>
    <w:docPart>
      <w:docPartPr>
        <w:name w:val="F3A5B841C8204F1CBE5E488571086AED"/>
        <w:category>
          <w:name w:val="General"/>
          <w:gallery w:val="placeholder"/>
        </w:category>
        <w:types>
          <w:type w:val="bbPlcHdr"/>
        </w:types>
        <w:behaviors>
          <w:behavior w:val="content"/>
        </w:behaviors>
        <w:guid w:val="{58810D59-7C8F-46F3-960B-0AF1911C4858}"/>
      </w:docPartPr>
      <w:docPartBody>
        <w:p w:rsidR="00335DD1" w:rsidRDefault="00000000">
          <w:pPr>
            <w:pStyle w:val="F3A5B841C8204F1CBE5E488571086AED"/>
          </w:pPr>
          <w:r w:rsidRPr="00810DF6">
            <w:rPr>
              <w:lang w:bidi="en-GB"/>
            </w:rPr>
            <w:t>$119</w:t>
          </w:r>
        </w:p>
      </w:docPartBody>
    </w:docPart>
    <w:docPart>
      <w:docPartPr>
        <w:name w:val="6D71404584D344098AD9F2542D314A33"/>
        <w:category>
          <w:name w:val="General"/>
          <w:gallery w:val="placeholder"/>
        </w:category>
        <w:types>
          <w:type w:val="bbPlcHdr"/>
        </w:types>
        <w:behaviors>
          <w:behavior w:val="content"/>
        </w:behaviors>
        <w:guid w:val="{FDD33DA3-87C2-4EB0-BAFE-8D2754C4C8F5}"/>
      </w:docPartPr>
      <w:docPartBody>
        <w:p w:rsidR="00335DD1" w:rsidRDefault="00000000">
          <w:pPr>
            <w:pStyle w:val="6D71404584D344098AD9F2542D314A33"/>
          </w:pPr>
          <w:r w:rsidRPr="00810DF6">
            <w:rPr>
              <w:lang w:bidi="en-GB"/>
            </w:rPr>
            <w:t>$263</w:t>
          </w:r>
        </w:p>
      </w:docPartBody>
    </w:docPart>
    <w:docPart>
      <w:docPartPr>
        <w:name w:val="D445A5B3DDE64312B740EA505244FF2E"/>
        <w:category>
          <w:name w:val="General"/>
          <w:gallery w:val="placeholder"/>
        </w:category>
        <w:types>
          <w:type w:val="bbPlcHdr"/>
        </w:types>
        <w:behaviors>
          <w:behavior w:val="content"/>
        </w:behaviors>
        <w:guid w:val="{346FB37B-1E9D-49E5-B00C-B3599611F986}"/>
      </w:docPartPr>
      <w:docPartBody>
        <w:p w:rsidR="00335DD1" w:rsidRDefault="00000000">
          <w:pPr>
            <w:pStyle w:val="D445A5B3DDE64312B740EA505244FF2E"/>
          </w:pPr>
          <w:r w:rsidRPr="00810DF6">
            <w:rPr>
              <w:lang w:bidi="en-GB"/>
            </w:rPr>
            <w:t>$310</w:t>
          </w:r>
        </w:p>
      </w:docPartBody>
    </w:docPart>
    <w:docPart>
      <w:docPartPr>
        <w:name w:val="21F87F14F06C4CAE9EAADF904EC616B2"/>
        <w:category>
          <w:name w:val="General"/>
          <w:gallery w:val="placeholder"/>
        </w:category>
        <w:types>
          <w:type w:val="bbPlcHdr"/>
        </w:types>
        <w:behaviors>
          <w:behavior w:val="content"/>
        </w:behaviors>
        <w:guid w:val="{09C0150F-EB07-40C2-8B5B-99C947CD07F3}"/>
      </w:docPartPr>
      <w:docPartBody>
        <w:p w:rsidR="00335DD1" w:rsidRDefault="00000000">
          <w:pPr>
            <w:pStyle w:val="21F87F14F06C4CAE9EAADF904EC616B2"/>
          </w:pPr>
          <w:r w:rsidRPr="00810DF6">
            <w:rPr>
              <w:lang w:bidi="en-GB"/>
            </w:rPr>
            <w:t>($45)</w:t>
          </w:r>
        </w:p>
      </w:docPartBody>
    </w:docPart>
    <w:docPart>
      <w:docPartPr>
        <w:name w:val="B7E9CFCE0E5A47849A5B372CBD0107DC"/>
        <w:category>
          <w:name w:val="General"/>
          <w:gallery w:val="placeholder"/>
        </w:category>
        <w:types>
          <w:type w:val="bbPlcHdr"/>
        </w:types>
        <w:behaviors>
          <w:behavior w:val="content"/>
        </w:behaviors>
        <w:guid w:val="{7F4A9663-10AB-4BA0-81E2-7474B562BE08}"/>
      </w:docPartPr>
      <w:docPartBody>
        <w:p w:rsidR="00335DD1" w:rsidRDefault="00000000">
          <w:pPr>
            <w:pStyle w:val="B7E9CFCE0E5A47849A5B372CBD0107DC"/>
          </w:pPr>
          <w:r w:rsidRPr="00810DF6">
            <w:rPr>
              <w:lang w:bidi="en-GB"/>
            </w:rPr>
            <w:t>($334)</w:t>
          </w:r>
        </w:p>
      </w:docPartBody>
    </w:docPart>
    <w:docPart>
      <w:docPartPr>
        <w:name w:val="6E6D76B38523467F9ACE3C45942B6C0F"/>
        <w:category>
          <w:name w:val="General"/>
          <w:gallery w:val="placeholder"/>
        </w:category>
        <w:types>
          <w:type w:val="bbPlcHdr"/>
        </w:types>
        <w:behaviors>
          <w:behavior w:val="content"/>
        </w:behaviors>
        <w:guid w:val="{7E0C4673-B2C6-4B49-868D-E6D7FBDBDD82}"/>
      </w:docPartPr>
      <w:docPartBody>
        <w:p w:rsidR="00335DD1" w:rsidRDefault="00000000">
          <w:pPr>
            <w:pStyle w:val="6E6D76B38523467F9ACE3C45942B6C0F"/>
          </w:pPr>
          <w:r w:rsidRPr="00810DF6">
            <w:rPr>
              <w:lang w:bidi="en-GB"/>
            </w:rPr>
            <w:t>$401</w:t>
          </w:r>
        </w:p>
      </w:docPartBody>
    </w:docPart>
    <w:docPart>
      <w:docPartPr>
        <w:name w:val="82DD65006C8E4284891A00AEE3A20F61"/>
        <w:category>
          <w:name w:val="General"/>
          <w:gallery w:val="placeholder"/>
        </w:category>
        <w:types>
          <w:type w:val="bbPlcHdr"/>
        </w:types>
        <w:behaviors>
          <w:behavior w:val="content"/>
        </w:behaviors>
        <w:guid w:val="{E4AF32F3-9FD5-4261-8637-F76597BF2388}"/>
      </w:docPartPr>
      <w:docPartBody>
        <w:p w:rsidR="00335DD1" w:rsidRDefault="00000000">
          <w:pPr>
            <w:pStyle w:val="82DD65006C8E4284891A00AEE3A20F61"/>
          </w:pPr>
          <w:r w:rsidRPr="00810DF6">
            <w:rPr>
              <w:lang w:bidi="en-GB"/>
            </w:rPr>
            <w:t>$214</w:t>
          </w:r>
        </w:p>
      </w:docPartBody>
    </w:docPart>
    <w:docPart>
      <w:docPartPr>
        <w:name w:val="A9C060D7E27C472997D714EF65F6FE14"/>
        <w:category>
          <w:name w:val="General"/>
          <w:gallery w:val="placeholder"/>
        </w:category>
        <w:types>
          <w:type w:val="bbPlcHdr"/>
        </w:types>
        <w:behaviors>
          <w:behavior w:val="content"/>
        </w:behaviors>
        <w:guid w:val="{450FBCE6-B830-456F-9C4C-AE39D7162800}"/>
      </w:docPartPr>
      <w:docPartBody>
        <w:p w:rsidR="00335DD1" w:rsidRDefault="00000000">
          <w:pPr>
            <w:pStyle w:val="A9C060D7E27C472997D714EF65F6FE14"/>
          </w:pPr>
          <w:r w:rsidRPr="00810DF6">
            <w:rPr>
              <w:lang w:bidi="en-GB"/>
            </w:rPr>
            <w:t>$396</w:t>
          </w:r>
        </w:p>
      </w:docPartBody>
    </w:docPart>
    <w:docPart>
      <w:docPartPr>
        <w:name w:val="83D700C06AAF474680D38238521EC024"/>
        <w:category>
          <w:name w:val="General"/>
          <w:gallery w:val="placeholder"/>
        </w:category>
        <w:types>
          <w:type w:val="bbPlcHdr"/>
        </w:types>
        <w:behaviors>
          <w:behavior w:val="content"/>
        </w:behaviors>
        <w:guid w:val="{4355D0E4-BD49-4CB6-8049-615EC50FE01D}"/>
      </w:docPartPr>
      <w:docPartBody>
        <w:p w:rsidR="00335DD1" w:rsidRDefault="00000000">
          <w:pPr>
            <w:pStyle w:val="83D700C06AAF474680D38238521EC024"/>
          </w:pPr>
          <w:r w:rsidRPr="004A3042">
            <w:rPr>
              <w:rStyle w:val="Bold"/>
              <w:lang w:bidi="en-GB"/>
            </w:rPr>
            <w:t>NET INCOME</w:t>
          </w:r>
        </w:p>
      </w:docPartBody>
    </w:docPart>
    <w:docPart>
      <w:docPartPr>
        <w:name w:val="806CF4400BBD4745892630A7E40B6C62"/>
        <w:category>
          <w:name w:val="General"/>
          <w:gallery w:val="placeholder"/>
        </w:category>
        <w:types>
          <w:type w:val="bbPlcHdr"/>
        </w:types>
        <w:behaviors>
          <w:behavior w:val="content"/>
        </w:behaviors>
        <w:guid w:val="{6EB0D5D2-CE65-4F73-8130-4FAB52074905}"/>
      </w:docPartPr>
      <w:docPartBody>
        <w:p w:rsidR="00335DD1" w:rsidRDefault="00000000">
          <w:pPr>
            <w:pStyle w:val="806CF4400BBD4745892630A7E40B6C62"/>
          </w:pPr>
          <w:r w:rsidRPr="004A3042">
            <w:rPr>
              <w:rStyle w:val="Bold"/>
              <w:lang w:bidi="en-GB"/>
            </w:rPr>
            <w:t>($2,996)</w:t>
          </w:r>
        </w:p>
      </w:docPartBody>
    </w:docPart>
    <w:docPart>
      <w:docPartPr>
        <w:name w:val="97C4FEC9C9254E5698A01DAB16A7E7A7"/>
        <w:category>
          <w:name w:val="General"/>
          <w:gallery w:val="placeholder"/>
        </w:category>
        <w:types>
          <w:type w:val="bbPlcHdr"/>
        </w:types>
        <w:behaviors>
          <w:behavior w:val="content"/>
        </w:behaviors>
        <w:guid w:val="{C358C5F9-5097-430B-A0CD-FEC4E0C11D86}"/>
      </w:docPartPr>
      <w:docPartBody>
        <w:p w:rsidR="00335DD1" w:rsidRDefault="00000000">
          <w:pPr>
            <w:pStyle w:val="97C4FEC9C9254E5698A01DAB16A7E7A7"/>
          </w:pPr>
          <w:r w:rsidRPr="004A3042">
            <w:rPr>
              <w:rStyle w:val="Bold"/>
              <w:lang w:bidi="en-GB"/>
            </w:rPr>
            <w:t>$1,594</w:t>
          </w:r>
        </w:p>
      </w:docPartBody>
    </w:docPart>
    <w:docPart>
      <w:docPartPr>
        <w:name w:val="549EDFD6CF6648079E0D83B462206AAD"/>
        <w:category>
          <w:name w:val="General"/>
          <w:gallery w:val="placeholder"/>
        </w:category>
        <w:types>
          <w:type w:val="bbPlcHdr"/>
        </w:types>
        <w:behaviors>
          <w:behavior w:val="content"/>
        </w:behaviors>
        <w:guid w:val="{CA7502EA-2E8C-4B17-B112-17B3631DBC17}"/>
      </w:docPartPr>
      <w:docPartBody>
        <w:p w:rsidR="00335DD1" w:rsidRDefault="00000000">
          <w:pPr>
            <w:pStyle w:val="549EDFD6CF6648079E0D83B462206AAD"/>
          </w:pPr>
          <w:r w:rsidRPr="004A3042">
            <w:rPr>
              <w:rStyle w:val="Bold"/>
              <w:lang w:bidi="en-GB"/>
            </w:rPr>
            <w:t>$2,401</w:t>
          </w:r>
        </w:p>
      </w:docPartBody>
    </w:docPart>
    <w:docPart>
      <w:docPartPr>
        <w:name w:val="1F7C1C8075B04623AE2A7E6DE340AAE0"/>
        <w:category>
          <w:name w:val="General"/>
          <w:gallery w:val="placeholder"/>
        </w:category>
        <w:types>
          <w:type w:val="bbPlcHdr"/>
        </w:types>
        <w:behaviors>
          <w:behavior w:val="content"/>
        </w:behaviors>
        <w:guid w:val="{53D9E6D4-5FBB-45CA-ADBB-5D41665A537B}"/>
      </w:docPartPr>
      <w:docPartBody>
        <w:p w:rsidR="00335DD1" w:rsidRDefault="00000000">
          <w:pPr>
            <w:pStyle w:val="1F7C1C8075B04623AE2A7E6DE340AAE0"/>
          </w:pPr>
          <w:r w:rsidRPr="004A3042">
            <w:rPr>
              <w:rStyle w:val="Bold"/>
              <w:lang w:bidi="en-GB"/>
            </w:rPr>
            <w:t>($3,851)</w:t>
          </w:r>
        </w:p>
      </w:docPartBody>
    </w:docPart>
    <w:docPart>
      <w:docPartPr>
        <w:name w:val="0AA2793F7AF24ECBB1E78BB8791F62CB"/>
        <w:category>
          <w:name w:val="General"/>
          <w:gallery w:val="placeholder"/>
        </w:category>
        <w:types>
          <w:type w:val="bbPlcHdr"/>
        </w:types>
        <w:behaviors>
          <w:behavior w:val="content"/>
        </w:behaviors>
        <w:guid w:val="{D732243B-6035-42E6-9292-D53EAB6FDA3F}"/>
      </w:docPartPr>
      <w:docPartBody>
        <w:p w:rsidR="00335DD1" w:rsidRDefault="00000000">
          <w:pPr>
            <w:pStyle w:val="0AA2793F7AF24ECBB1E78BB8791F62CB"/>
          </w:pPr>
          <w:r w:rsidRPr="004A3042">
            <w:rPr>
              <w:rStyle w:val="Bold"/>
              <w:lang w:bidi="en-GB"/>
            </w:rPr>
            <w:t>($156)</w:t>
          </w:r>
        </w:p>
      </w:docPartBody>
    </w:docPart>
    <w:docPart>
      <w:docPartPr>
        <w:name w:val="96B43D64D4544DA7926668B5B83FDA13"/>
        <w:category>
          <w:name w:val="General"/>
          <w:gallery w:val="placeholder"/>
        </w:category>
        <w:types>
          <w:type w:val="bbPlcHdr"/>
        </w:types>
        <w:behaviors>
          <w:behavior w:val="content"/>
        </w:behaviors>
        <w:guid w:val="{06069F67-D1BC-46B0-AE2C-F82E410EBA26}"/>
      </w:docPartPr>
      <w:docPartBody>
        <w:p w:rsidR="00335DD1" w:rsidRDefault="00000000">
          <w:pPr>
            <w:pStyle w:val="96B43D64D4544DA7926668B5B83FDA13"/>
          </w:pPr>
          <w:r w:rsidRPr="004A3042">
            <w:rPr>
              <w:rStyle w:val="Bold"/>
              <w:lang w:bidi="en-GB"/>
            </w:rPr>
            <w:t>$676</w:t>
          </w:r>
        </w:p>
      </w:docPartBody>
    </w:docPart>
    <w:docPart>
      <w:docPartPr>
        <w:name w:val="B3440CD171274A899BBAC565BF8A4788"/>
        <w:category>
          <w:name w:val="General"/>
          <w:gallery w:val="placeholder"/>
        </w:category>
        <w:types>
          <w:type w:val="bbPlcHdr"/>
        </w:types>
        <w:behaviors>
          <w:behavior w:val="content"/>
        </w:behaviors>
        <w:guid w:val="{340ADF65-9166-4C6E-A329-93037CA3952B}"/>
      </w:docPartPr>
      <w:docPartBody>
        <w:p w:rsidR="00335DD1" w:rsidRDefault="00000000">
          <w:pPr>
            <w:pStyle w:val="B3440CD171274A899BBAC565BF8A4788"/>
          </w:pPr>
          <w:r w:rsidRPr="004A3042">
            <w:rPr>
              <w:rStyle w:val="Bold"/>
              <w:lang w:bidi="en-GB"/>
            </w:rPr>
            <w:t>$1,488</w:t>
          </w:r>
        </w:p>
      </w:docPartBody>
    </w:docPart>
    <w:docPart>
      <w:docPartPr>
        <w:name w:val="81680997BD6048FFA747D275C86D7C8F"/>
        <w:category>
          <w:name w:val="General"/>
          <w:gallery w:val="placeholder"/>
        </w:category>
        <w:types>
          <w:type w:val="bbPlcHdr"/>
        </w:types>
        <w:behaviors>
          <w:behavior w:val="content"/>
        </w:behaviors>
        <w:guid w:val="{974BB830-E358-4F8F-9F55-48B13F1016A6}"/>
      </w:docPartPr>
      <w:docPartBody>
        <w:p w:rsidR="00335DD1" w:rsidRDefault="00000000">
          <w:pPr>
            <w:pStyle w:val="81680997BD6048FFA747D275C86D7C8F"/>
          </w:pPr>
          <w:r w:rsidRPr="004A3042">
            <w:rPr>
              <w:rStyle w:val="Bold"/>
              <w:lang w:bidi="en-GB"/>
            </w:rPr>
            <w:t>$1,754</w:t>
          </w:r>
        </w:p>
      </w:docPartBody>
    </w:docPart>
    <w:docPart>
      <w:docPartPr>
        <w:name w:val="A81B1C4B0E7542EBA83525D9C9BC3A76"/>
        <w:category>
          <w:name w:val="General"/>
          <w:gallery w:val="placeholder"/>
        </w:category>
        <w:types>
          <w:type w:val="bbPlcHdr"/>
        </w:types>
        <w:behaviors>
          <w:behavior w:val="content"/>
        </w:behaviors>
        <w:guid w:val="{EBD058DA-428A-41EB-8B11-579892C3C97B}"/>
      </w:docPartPr>
      <w:docPartBody>
        <w:p w:rsidR="00335DD1" w:rsidRDefault="00000000">
          <w:pPr>
            <w:pStyle w:val="A81B1C4B0E7542EBA83525D9C9BC3A76"/>
          </w:pPr>
          <w:r w:rsidRPr="004A3042">
            <w:rPr>
              <w:rStyle w:val="Bold"/>
              <w:lang w:bidi="en-GB"/>
            </w:rPr>
            <w:t>($253)</w:t>
          </w:r>
        </w:p>
      </w:docPartBody>
    </w:docPart>
    <w:docPart>
      <w:docPartPr>
        <w:name w:val="B6FCED9D30124BB79519ED33E04C4AC0"/>
        <w:category>
          <w:name w:val="General"/>
          <w:gallery w:val="placeholder"/>
        </w:category>
        <w:types>
          <w:type w:val="bbPlcHdr"/>
        </w:types>
        <w:behaviors>
          <w:behavior w:val="content"/>
        </w:behaviors>
        <w:guid w:val="{7E3ABDA3-23F3-4815-BDCC-389169AF45C7}"/>
      </w:docPartPr>
      <w:docPartBody>
        <w:p w:rsidR="00335DD1" w:rsidRDefault="00000000">
          <w:pPr>
            <w:pStyle w:val="B6FCED9D30124BB79519ED33E04C4AC0"/>
          </w:pPr>
          <w:r w:rsidRPr="004A3042">
            <w:rPr>
              <w:rStyle w:val="Bold"/>
              <w:lang w:bidi="en-GB"/>
            </w:rPr>
            <w:t>($1,891)</w:t>
          </w:r>
        </w:p>
      </w:docPartBody>
    </w:docPart>
    <w:docPart>
      <w:docPartPr>
        <w:name w:val="B312BD4F33DF4F329846DE4BED50D130"/>
        <w:category>
          <w:name w:val="General"/>
          <w:gallery w:val="placeholder"/>
        </w:category>
        <w:types>
          <w:type w:val="bbPlcHdr"/>
        </w:types>
        <w:behaviors>
          <w:behavior w:val="content"/>
        </w:behaviors>
        <w:guid w:val="{B6AD0405-7BA5-4717-8F1E-977971CCC2F4}"/>
      </w:docPartPr>
      <w:docPartBody>
        <w:p w:rsidR="00335DD1" w:rsidRDefault="00000000">
          <w:pPr>
            <w:pStyle w:val="B312BD4F33DF4F329846DE4BED50D130"/>
          </w:pPr>
          <w:r w:rsidRPr="004A3042">
            <w:rPr>
              <w:rStyle w:val="Bold"/>
              <w:lang w:bidi="en-GB"/>
            </w:rPr>
            <w:t>$2,270</w:t>
          </w:r>
        </w:p>
      </w:docPartBody>
    </w:docPart>
    <w:docPart>
      <w:docPartPr>
        <w:name w:val="9D0F54C6DB7144C3A01D8D5F4FA5C3E5"/>
        <w:category>
          <w:name w:val="General"/>
          <w:gallery w:val="placeholder"/>
        </w:category>
        <w:types>
          <w:type w:val="bbPlcHdr"/>
        </w:types>
        <w:behaviors>
          <w:behavior w:val="content"/>
        </w:behaviors>
        <w:guid w:val="{0FE7B061-135C-44E1-ACCD-256B669F55B4}"/>
      </w:docPartPr>
      <w:docPartBody>
        <w:p w:rsidR="00335DD1" w:rsidRDefault="00000000">
          <w:pPr>
            <w:pStyle w:val="9D0F54C6DB7144C3A01D8D5F4FA5C3E5"/>
          </w:pPr>
          <w:r w:rsidRPr="004A3042">
            <w:rPr>
              <w:lang w:bidi="en-GB"/>
            </w:rPr>
            <w:t>$</w:t>
          </w:r>
          <w:r w:rsidRPr="004A3042">
            <w:rPr>
              <w:rStyle w:val="Bold"/>
              <w:lang w:bidi="en-GB"/>
            </w:rPr>
            <w:t>1,213</w:t>
          </w:r>
        </w:p>
      </w:docPartBody>
    </w:docPart>
    <w:docPart>
      <w:docPartPr>
        <w:name w:val="E6D19F1E62B5492FA07874233E46C108"/>
        <w:category>
          <w:name w:val="General"/>
          <w:gallery w:val="placeholder"/>
        </w:category>
        <w:types>
          <w:type w:val="bbPlcHdr"/>
        </w:types>
        <w:behaviors>
          <w:behavior w:val="content"/>
        </w:behaviors>
        <w:guid w:val="{EE780FBC-B59A-4165-94E4-9A29A22BDE2D}"/>
      </w:docPartPr>
      <w:docPartBody>
        <w:p w:rsidR="00335DD1" w:rsidRDefault="00000000">
          <w:pPr>
            <w:pStyle w:val="E6D19F1E62B5492FA07874233E46C108"/>
          </w:pPr>
          <w:r w:rsidRPr="004A3042">
            <w:rPr>
              <w:rStyle w:val="Bold"/>
              <w:lang w:bidi="en-GB"/>
            </w:rPr>
            <w:t>$2,246</w:t>
          </w:r>
        </w:p>
      </w:docPartBody>
    </w:docPart>
    <w:docPart>
      <w:docPartPr>
        <w:name w:val="CFFB7D8724434DE484F0A8C154105D15"/>
        <w:category>
          <w:name w:val="General"/>
          <w:gallery w:val="placeholder"/>
        </w:category>
        <w:types>
          <w:type w:val="bbPlcHdr"/>
        </w:types>
        <w:behaviors>
          <w:behavior w:val="content"/>
        </w:behaviors>
        <w:guid w:val="{9E12388A-4DEA-458A-A615-0107306004CF}"/>
      </w:docPartPr>
      <w:docPartBody>
        <w:p w:rsidR="00335DD1" w:rsidRDefault="00000000">
          <w:pPr>
            <w:pStyle w:val="CFFB7D8724434DE484F0A8C154105D15"/>
          </w:pPr>
          <w:r w:rsidRPr="00810DF6">
            <w:rPr>
              <w:lang w:bidi="en-GB"/>
            </w:rPr>
            <w:t>*In the service industry, Cost of Goods Sold is the monetised value of the time spent on the client.</w:t>
          </w:r>
        </w:p>
      </w:docPartBody>
    </w:docPart>
    <w:docPart>
      <w:docPartPr>
        <w:name w:val="544776D2F5F44D619E98A2DD7D6258BA"/>
        <w:category>
          <w:name w:val="General"/>
          <w:gallery w:val="placeholder"/>
        </w:category>
        <w:types>
          <w:type w:val="bbPlcHdr"/>
        </w:types>
        <w:behaviors>
          <w:behavior w:val="content"/>
        </w:behaviors>
        <w:guid w:val="{EC2E20C0-3AD5-4F3C-AD83-EDAA45ED332B}"/>
      </w:docPartPr>
      <w:docPartBody>
        <w:p w:rsidR="00335DD1" w:rsidRDefault="00000000">
          <w:pPr>
            <w:pStyle w:val="544776D2F5F44D619E98A2DD7D6258BA"/>
          </w:pPr>
          <w:r w:rsidRPr="00614293">
            <w:rPr>
              <w:lang w:bidi="en-GB"/>
            </w:rPr>
            <w:t>Appendix</w:t>
          </w:r>
        </w:p>
      </w:docPartBody>
    </w:docPart>
    <w:docPart>
      <w:docPartPr>
        <w:name w:val="806B49AC9F7B49A4B1631B0EE064734A"/>
        <w:category>
          <w:name w:val="General"/>
          <w:gallery w:val="placeholder"/>
        </w:category>
        <w:types>
          <w:type w:val="bbPlcHdr"/>
        </w:types>
        <w:behaviors>
          <w:behavior w:val="content"/>
        </w:behaviors>
        <w:guid w:val="{B8F0945E-4813-4523-B7D3-616432A3BA1E}"/>
      </w:docPartPr>
      <w:docPartBody>
        <w:p w:rsidR="00335DD1" w:rsidRDefault="00000000">
          <w:pPr>
            <w:pStyle w:val="806B49AC9F7B49A4B1631B0EE064734A"/>
          </w:pPr>
          <w:r w:rsidRPr="00810DF6">
            <w:rPr>
              <w:lang w:bidi="en-GB"/>
            </w:rPr>
            <w:t>START-UP COSTS</w:t>
          </w:r>
        </w:p>
      </w:docPartBody>
    </w:docPart>
    <w:docPart>
      <w:docPartPr>
        <w:name w:val="B26C68985B17468BB96AC93D674C643F"/>
        <w:category>
          <w:name w:val="General"/>
          <w:gallery w:val="placeholder"/>
        </w:category>
        <w:types>
          <w:type w:val="bbPlcHdr"/>
        </w:types>
        <w:behaviors>
          <w:behavior w:val="content"/>
        </w:behaviors>
        <w:guid w:val="{6414B382-8E51-4209-988D-765D3A6F7E98}"/>
      </w:docPartPr>
      <w:docPartBody>
        <w:p w:rsidR="00335DD1" w:rsidRDefault="00000000">
          <w:pPr>
            <w:pStyle w:val="B26C68985B17468BB96AC93D674C643F"/>
          </w:pPr>
          <w:r w:rsidRPr="006D510F">
            <w:rPr>
              <w:szCs w:val="18"/>
              <w:lang w:bidi="en-GB"/>
            </w:rPr>
            <w:t>Home-Based Agency</w:t>
          </w:r>
        </w:p>
      </w:docPartBody>
    </w:docPart>
    <w:docPart>
      <w:docPartPr>
        <w:name w:val="B5210E4B40524B37AA553D895B698B58"/>
        <w:category>
          <w:name w:val="General"/>
          <w:gallery w:val="placeholder"/>
        </w:category>
        <w:types>
          <w:type w:val="bbPlcHdr"/>
        </w:types>
        <w:behaviors>
          <w:behavior w:val="content"/>
        </w:behaviors>
        <w:guid w:val="{40FC31E1-1A51-4C4B-8E9A-68DED69A9CD1}"/>
      </w:docPartPr>
      <w:docPartBody>
        <w:p w:rsidR="00335DD1" w:rsidRDefault="00000000">
          <w:pPr>
            <w:pStyle w:val="B5210E4B40524B37AA553D895B698B58"/>
          </w:pPr>
          <w:r w:rsidRPr="00614293">
            <w:rPr>
              <w:lang w:bidi="en-GB"/>
            </w:rPr>
            <w:t>Date</w:t>
          </w:r>
        </w:p>
      </w:docPartBody>
    </w:docPart>
    <w:docPart>
      <w:docPartPr>
        <w:name w:val="FDCF8160FEF644EA80A4546F070F5FC3"/>
        <w:category>
          <w:name w:val="General"/>
          <w:gallery w:val="placeholder"/>
        </w:category>
        <w:types>
          <w:type w:val="bbPlcHdr"/>
        </w:types>
        <w:behaviors>
          <w:behavior w:val="content"/>
        </w:behaviors>
        <w:guid w:val="{D6BBEE3D-D17F-4808-B4F1-9DF896AF1A65}"/>
      </w:docPartPr>
      <w:docPartBody>
        <w:p w:rsidR="00335DD1" w:rsidRDefault="00000000">
          <w:pPr>
            <w:pStyle w:val="FDCF8160FEF644EA80A4546F070F5FC3"/>
          </w:pPr>
          <w:r w:rsidRPr="00810DF6">
            <w:rPr>
              <w:rStyle w:val="Bold"/>
              <w:b w:val="0"/>
              <w:lang w:bidi="en-GB"/>
            </w:rPr>
            <w:t>COST ITEMS</w:t>
          </w:r>
        </w:p>
      </w:docPartBody>
    </w:docPart>
    <w:docPart>
      <w:docPartPr>
        <w:name w:val="82B35038EAC54F7CAE87CDE4B633FE78"/>
        <w:category>
          <w:name w:val="General"/>
          <w:gallery w:val="placeholder"/>
        </w:category>
        <w:types>
          <w:type w:val="bbPlcHdr"/>
        </w:types>
        <w:behaviors>
          <w:behavior w:val="content"/>
        </w:behaviors>
        <w:guid w:val="{98E45679-F9B8-4C14-B9A3-A3D3D492467C}"/>
      </w:docPartPr>
      <w:docPartBody>
        <w:p w:rsidR="00335DD1" w:rsidRDefault="00000000">
          <w:pPr>
            <w:pStyle w:val="82B35038EAC54F7CAE87CDE4B633FE78"/>
          </w:pPr>
          <w:r w:rsidRPr="00810DF6">
            <w:rPr>
              <w:rStyle w:val="Bold"/>
              <w:b w:val="0"/>
              <w:lang w:bidi="en-GB"/>
            </w:rPr>
            <w:t>MONTHS</w:t>
          </w:r>
        </w:p>
      </w:docPartBody>
    </w:docPart>
    <w:docPart>
      <w:docPartPr>
        <w:name w:val="E33DB36676074F4FA2ED78E6B3577451"/>
        <w:category>
          <w:name w:val="General"/>
          <w:gallery w:val="placeholder"/>
        </w:category>
        <w:types>
          <w:type w:val="bbPlcHdr"/>
        </w:types>
        <w:behaviors>
          <w:behavior w:val="content"/>
        </w:behaviors>
        <w:guid w:val="{B2CA73D1-B3A6-4232-BF06-8B5F01DB7466}"/>
      </w:docPartPr>
      <w:docPartBody>
        <w:p w:rsidR="00335DD1" w:rsidRDefault="00000000">
          <w:pPr>
            <w:pStyle w:val="E33DB36676074F4FA2ED78E6B3577451"/>
          </w:pPr>
          <w:r w:rsidRPr="00810DF6">
            <w:rPr>
              <w:rStyle w:val="Bold"/>
              <w:b w:val="0"/>
              <w:lang w:bidi="en-GB"/>
            </w:rPr>
            <w:t>COST/MONTH</w:t>
          </w:r>
        </w:p>
      </w:docPartBody>
    </w:docPart>
    <w:docPart>
      <w:docPartPr>
        <w:name w:val="70EFD389899B4F9F9C5DE426C0C091E2"/>
        <w:category>
          <w:name w:val="General"/>
          <w:gallery w:val="placeholder"/>
        </w:category>
        <w:types>
          <w:type w:val="bbPlcHdr"/>
        </w:types>
        <w:behaviors>
          <w:behavior w:val="content"/>
        </w:behaviors>
        <w:guid w:val="{6C736467-11E7-4AF2-8706-65B98E81B0CA}"/>
      </w:docPartPr>
      <w:docPartBody>
        <w:p w:rsidR="00335DD1" w:rsidRDefault="00000000">
          <w:pPr>
            <w:pStyle w:val="70EFD389899B4F9F9C5DE426C0C091E2"/>
          </w:pPr>
          <w:r w:rsidRPr="00810DF6">
            <w:rPr>
              <w:rStyle w:val="Bold"/>
              <w:b w:val="0"/>
              <w:lang w:bidi="en-GB"/>
            </w:rPr>
            <w:t>ONE-OFF COST</w:t>
          </w:r>
        </w:p>
      </w:docPartBody>
    </w:docPart>
    <w:docPart>
      <w:docPartPr>
        <w:name w:val="E23A423C6920491688564325D5ADBC21"/>
        <w:category>
          <w:name w:val="General"/>
          <w:gallery w:val="placeholder"/>
        </w:category>
        <w:types>
          <w:type w:val="bbPlcHdr"/>
        </w:types>
        <w:behaviors>
          <w:behavior w:val="content"/>
        </w:behaviors>
        <w:guid w:val="{D0F7E9B2-E173-48F1-9703-194D26C44B60}"/>
      </w:docPartPr>
      <w:docPartBody>
        <w:p w:rsidR="00335DD1" w:rsidRDefault="00000000">
          <w:pPr>
            <w:pStyle w:val="E23A423C6920491688564325D5ADBC21"/>
          </w:pPr>
          <w:r w:rsidRPr="00810DF6">
            <w:rPr>
              <w:rStyle w:val="Bold"/>
              <w:b w:val="0"/>
              <w:lang w:bidi="en-GB"/>
            </w:rPr>
            <w:t>TOTAL COST</w:t>
          </w:r>
        </w:p>
      </w:docPartBody>
    </w:docPart>
    <w:docPart>
      <w:docPartPr>
        <w:name w:val="D60DAA3977694AC5A1DE3DC5D1E9AE8F"/>
        <w:category>
          <w:name w:val="General"/>
          <w:gallery w:val="placeholder"/>
        </w:category>
        <w:types>
          <w:type w:val="bbPlcHdr"/>
        </w:types>
        <w:behaviors>
          <w:behavior w:val="content"/>
        </w:behaviors>
        <w:guid w:val="{BD25E50C-D61C-4021-802C-0D2EAC58B6F0}"/>
      </w:docPartPr>
      <w:docPartBody>
        <w:p w:rsidR="00335DD1" w:rsidRDefault="00000000">
          <w:pPr>
            <w:pStyle w:val="D60DAA3977694AC5A1DE3DC5D1E9AE8F"/>
          </w:pPr>
          <w:r w:rsidRPr="00614293">
            <w:rPr>
              <w:lang w:bidi="en-GB"/>
            </w:rPr>
            <w:t>Advertising/Marketing</w:t>
          </w:r>
        </w:p>
      </w:docPartBody>
    </w:docPart>
    <w:docPart>
      <w:docPartPr>
        <w:name w:val="7FE32185722642EDB7501145E372E20D"/>
        <w:category>
          <w:name w:val="General"/>
          <w:gallery w:val="placeholder"/>
        </w:category>
        <w:types>
          <w:type w:val="bbPlcHdr"/>
        </w:types>
        <w:behaviors>
          <w:behavior w:val="content"/>
        </w:behaviors>
        <w:guid w:val="{8822898C-434C-4D8A-89BE-F9A875C8335B}"/>
      </w:docPartPr>
      <w:docPartBody>
        <w:p w:rsidR="00335DD1" w:rsidRDefault="00000000">
          <w:pPr>
            <w:pStyle w:val="7FE32185722642EDB7501145E372E20D"/>
          </w:pPr>
          <w:r w:rsidRPr="00614293">
            <w:rPr>
              <w:lang w:bidi="en-GB"/>
            </w:rPr>
            <w:t>Employee salaries</w:t>
          </w:r>
        </w:p>
      </w:docPartBody>
    </w:docPart>
    <w:docPart>
      <w:docPartPr>
        <w:name w:val="7997919F404848C79EBCDA81595D1284"/>
        <w:category>
          <w:name w:val="General"/>
          <w:gallery w:val="placeholder"/>
        </w:category>
        <w:types>
          <w:type w:val="bbPlcHdr"/>
        </w:types>
        <w:behaviors>
          <w:behavior w:val="content"/>
        </w:behaviors>
        <w:guid w:val="{08775025-A5FE-480E-A5E6-F92DFA1554ED}"/>
      </w:docPartPr>
      <w:docPartBody>
        <w:p w:rsidR="00335DD1" w:rsidRDefault="00000000">
          <w:pPr>
            <w:pStyle w:val="7997919F404848C79EBCDA81595D1284"/>
          </w:pPr>
          <w:r w:rsidRPr="00614293">
            <w:rPr>
              <w:lang w:bidi="en-GB"/>
            </w:rPr>
            <w:t>Employee payroll taxes and benefits</w:t>
          </w:r>
        </w:p>
      </w:docPartBody>
    </w:docPart>
    <w:docPart>
      <w:docPartPr>
        <w:name w:val="54AE81B728B54064840C604C0783B8F6"/>
        <w:category>
          <w:name w:val="General"/>
          <w:gallery w:val="placeholder"/>
        </w:category>
        <w:types>
          <w:type w:val="bbPlcHdr"/>
        </w:types>
        <w:behaviors>
          <w:behavior w:val="content"/>
        </w:behaviors>
        <w:guid w:val="{59704C38-D50A-4CFE-A199-ED4FD6BE658B}"/>
      </w:docPartPr>
      <w:docPartBody>
        <w:p w:rsidR="00335DD1" w:rsidRDefault="00000000">
          <w:pPr>
            <w:pStyle w:val="54AE81B728B54064840C604C0783B8F6"/>
          </w:pPr>
          <w:r w:rsidRPr="00614293">
            <w:rPr>
              <w:lang w:bidi="en-GB"/>
            </w:rPr>
            <w:t>Rent/Lease payments/Utilities</w:t>
          </w:r>
        </w:p>
      </w:docPartBody>
    </w:docPart>
    <w:docPart>
      <w:docPartPr>
        <w:name w:val="741E89511DF54BCF8719C20764C8B0A0"/>
        <w:category>
          <w:name w:val="General"/>
          <w:gallery w:val="placeholder"/>
        </w:category>
        <w:types>
          <w:type w:val="bbPlcHdr"/>
        </w:types>
        <w:behaviors>
          <w:behavior w:val="content"/>
        </w:behaviors>
        <w:guid w:val="{39AC9CAD-6A8E-422D-BA2B-C07F2937637D}"/>
      </w:docPartPr>
      <w:docPartBody>
        <w:p w:rsidR="00335DD1" w:rsidRDefault="00000000">
          <w:pPr>
            <w:pStyle w:val="741E89511DF54BCF8719C20764C8B0A0"/>
          </w:pPr>
          <w:r w:rsidRPr="00614293">
            <w:rPr>
              <w:lang w:bidi="en-GB"/>
            </w:rPr>
            <w:t>Postage/Shipping</w:t>
          </w:r>
        </w:p>
      </w:docPartBody>
    </w:docPart>
    <w:docPart>
      <w:docPartPr>
        <w:name w:val="22A437A1A6704C1FB5B7AAB51D29A103"/>
        <w:category>
          <w:name w:val="General"/>
          <w:gallery w:val="placeholder"/>
        </w:category>
        <w:types>
          <w:type w:val="bbPlcHdr"/>
        </w:types>
        <w:behaviors>
          <w:behavior w:val="content"/>
        </w:behaviors>
        <w:guid w:val="{BCF00AA7-B155-4EDA-A2C3-01EFDD952050}"/>
      </w:docPartPr>
      <w:docPartBody>
        <w:p w:rsidR="00335DD1" w:rsidRDefault="00000000">
          <w:pPr>
            <w:pStyle w:val="22A437A1A6704C1FB5B7AAB51D29A103"/>
          </w:pPr>
          <w:r w:rsidRPr="00614293">
            <w:rPr>
              <w:lang w:bidi="en-GB"/>
            </w:rPr>
            <w:t>Communication/Telephone</w:t>
          </w:r>
        </w:p>
      </w:docPartBody>
    </w:docPart>
    <w:docPart>
      <w:docPartPr>
        <w:name w:val="1AC07B43234C4E008B80DE5887BD5725"/>
        <w:category>
          <w:name w:val="General"/>
          <w:gallery w:val="placeholder"/>
        </w:category>
        <w:types>
          <w:type w:val="bbPlcHdr"/>
        </w:types>
        <w:behaviors>
          <w:behavior w:val="content"/>
        </w:behaviors>
        <w:guid w:val="{D9EC38D0-D5C0-4256-AFEC-DDEA9C6BF3DF}"/>
      </w:docPartPr>
      <w:docPartBody>
        <w:p w:rsidR="00335DD1" w:rsidRDefault="00000000">
          <w:pPr>
            <w:pStyle w:val="1AC07B43234C4E008B80DE5887BD5725"/>
          </w:pPr>
          <w:r w:rsidRPr="00614293">
            <w:rPr>
              <w:lang w:bidi="en-GB"/>
            </w:rPr>
            <w:t>Computer equipment</w:t>
          </w:r>
        </w:p>
      </w:docPartBody>
    </w:docPart>
    <w:docPart>
      <w:docPartPr>
        <w:name w:val="009A70CA076A40B5AA0421626BB88119"/>
        <w:category>
          <w:name w:val="General"/>
          <w:gallery w:val="placeholder"/>
        </w:category>
        <w:types>
          <w:type w:val="bbPlcHdr"/>
        </w:types>
        <w:behaviors>
          <w:behavior w:val="content"/>
        </w:behaviors>
        <w:guid w:val="{E43BE24C-873A-4F84-8873-DAD39707087B}"/>
      </w:docPartPr>
      <w:docPartBody>
        <w:p w:rsidR="00335DD1" w:rsidRDefault="00000000">
          <w:pPr>
            <w:pStyle w:val="009A70CA076A40B5AA0421626BB88119"/>
          </w:pPr>
          <w:r w:rsidRPr="00614293">
            <w:rPr>
              <w:lang w:bidi="en-GB"/>
            </w:rPr>
            <w:t>Computer software</w:t>
          </w:r>
        </w:p>
      </w:docPartBody>
    </w:docPart>
    <w:docPart>
      <w:docPartPr>
        <w:name w:val="B80570D59EE74600BDC69EF21D39E098"/>
        <w:category>
          <w:name w:val="General"/>
          <w:gallery w:val="placeholder"/>
        </w:category>
        <w:types>
          <w:type w:val="bbPlcHdr"/>
        </w:types>
        <w:behaviors>
          <w:behavior w:val="content"/>
        </w:behaviors>
        <w:guid w:val="{FF0CCB6F-0D6B-4143-A25B-A8E94CA0E42F}"/>
      </w:docPartPr>
      <w:docPartBody>
        <w:p w:rsidR="00335DD1" w:rsidRDefault="00000000">
          <w:pPr>
            <w:pStyle w:val="B80570D59EE74600BDC69EF21D39E098"/>
          </w:pPr>
          <w:r w:rsidRPr="00614293">
            <w:rPr>
              <w:lang w:bidi="en-GB"/>
            </w:rPr>
            <w:t>Insurance</w:t>
          </w:r>
        </w:p>
      </w:docPartBody>
    </w:docPart>
    <w:docPart>
      <w:docPartPr>
        <w:name w:val="0A17C01F2D2146E8B9891F764A61CBBB"/>
        <w:category>
          <w:name w:val="General"/>
          <w:gallery w:val="placeholder"/>
        </w:category>
        <w:types>
          <w:type w:val="bbPlcHdr"/>
        </w:types>
        <w:behaviors>
          <w:behavior w:val="content"/>
        </w:behaviors>
        <w:guid w:val="{CFD0BEE4-7EEE-4E97-8540-1C9E3B5950DC}"/>
      </w:docPartPr>
      <w:docPartBody>
        <w:p w:rsidR="00335DD1" w:rsidRDefault="00000000">
          <w:pPr>
            <w:pStyle w:val="0A17C01F2D2146E8B9891F764A61CBBB"/>
          </w:pPr>
          <w:r w:rsidRPr="00614293">
            <w:rPr>
              <w:lang w:bidi="en-GB"/>
            </w:rPr>
            <w:t>Interest expense</w:t>
          </w:r>
        </w:p>
      </w:docPartBody>
    </w:docPart>
    <w:docPart>
      <w:docPartPr>
        <w:name w:val="2FCB6C250AED457597B081AC59DE2774"/>
        <w:category>
          <w:name w:val="General"/>
          <w:gallery w:val="placeholder"/>
        </w:category>
        <w:types>
          <w:type w:val="bbPlcHdr"/>
        </w:types>
        <w:behaviors>
          <w:behavior w:val="content"/>
        </w:behaviors>
        <w:guid w:val="{7CC82D60-47F3-40CE-92D6-A4A540E915F9}"/>
      </w:docPartPr>
      <w:docPartBody>
        <w:p w:rsidR="00335DD1" w:rsidRDefault="00000000">
          <w:pPr>
            <w:pStyle w:val="2FCB6C250AED457597B081AC59DE2774"/>
          </w:pPr>
          <w:r w:rsidRPr="00614293">
            <w:rPr>
              <w:lang w:bidi="en-GB"/>
            </w:rPr>
            <w:t>Bank service charges</w:t>
          </w:r>
        </w:p>
      </w:docPartBody>
    </w:docPart>
    <w:docPart>
      <w:docPartPr>
        <w:name w:val="4A8A5E1E1AB844ABA5622B10F1ABDA6D"/>
        <w:category>
          <w:name w:val="General"/>
          <w:gallery w:val="placeholder"/>
        </w:category>
        <w:types>
          <w:type w:val="bbPlcHdr"/>
        </w:types>
        <w:behaviors>
          <w:behavior w:val="content"/>
        </w:behaviors>
        <w:guid w:val="{6E2C4247-CEB1-41B0-81ED-573A549EFC06}"/>
      </w:docPartPr>
      <w:docPartBody>
        <w:p w:rsidR="00335DD1" w:rsidRDefault="00000000">
          <w:pPr>
            <w:pStyle w:val="4A8A5E1E1AB844ABA5622B10F1ABDA6D"/>
          </w:pPr>
          <w:r w:rsidRPr="00614293">
            <w:rPr>
              <w:lang w:bidi="en-GB"/>
            </w:rPr>
            <w:t>Supplies</w:t>
          </w:r>
        </w:p>
      </w:docPartBody>
    </w:docPart>
    <w:docPart>
      <w:docPartPr>
        <w:name w:val="4A849064875443D1B3E303CC5CDFC656"/>
        <w:category>
          <w:name w:val="General"/>
          <w:gallery w:val="placeholder"/>
        </w:category>
        <w:types>
          <w:type w:val="bbPlcHdr"/>
        </w:types>
        <w:behaviors>
          <w:behavior w:val="content"/>
        </w:behaviors>
        <w:guid w:val="{03F865B5-B5E3-446E-99AF-3C27193C40A9}"/>
      </w:docPartPr>
      <w:docPartBody>
        <w:p w:rsidR="00335DD1" w:rsidRDefault="00000000">
          <w:pPr>
            <w:pStyle w:val="4A849064875443D1B3E303CC5CDFC656"/>
          </w:pPr>
          <w:r w:rsidRPr="00614293">
            <w:rPr>
              <w:lang w:bidi="en-GB"/>
            </w:rPr>
            <w:t>Travel &amp; entertainment</w:t>
          </w:r>
        </w:p>
      </w:docPartBody>
    </w:docPart>
    <w:docPart>
      <w:docPartPr>
        <w:name w:val="F60A2EE69E7D4BF883CB773244C04B1A"/>
        <w:category>
          <w:name w:val="General"/>
          <w:gallery w:val="placeholder"/>
        </w:category>
        <w:types>
          <w:type w:val="bbPlcHdr"/>
        </w:types>
        <w:behaviors>
          <w:behavior w:val="content"/>
        </w:behaviors>
        <w:guid w:val="{EF0BAB25-3354-4550-B8AA-C24DD9BB1B94}"/>
      </w:docPartPr>
      <w:docPartBody>
        <w:p w:rsidR="00335DD1" w:rsidRDefault="00000000">
          <w:pPr>
            <w:pStyle w:val="F60A2EE69E7D4BF883CB773244C04B1A"/>
          </w:pPr>
          <w:r w:rsidRPr="00614293">
            <w:rPr>
              <w:lang w:bidi="en-GB"/>
            </w:rPr>
            <w:t>Equipment</w:t>
          </w:r>
        </w:p>
      </w:docPartBody>
    </w:docPart>
    <w:docPart>
      <w:docPartPr>
        <w:name w:val="64545B869F6843D88CCB28699B06D1F7"/>
        <w:category>
          <w:name w:val="General"/>
          <w:gallery w:val="placeholder"/>
        </w:category>
        <w:types>
          <w:type w:val="bbPlcHdr"/>
        </w:types>
        <w:behaviors>
          <w:behavior w:val="content"/>
        </w:behaviors>
        <w:guid w:val="{502D856F-6256-479D-A4C3-514D256F7F1D}"/>
      </w:docPartPr>
      <w:docPartBody>
        <w:p w:rsidR="00335DD1" w:rsidRDefault="00000000">
          <w:pPr>
            <w:pStyle w:val="64545B869F6843D88CCB28699B06D1F7"/>
          </w:pPr>
          <w:r w:rsidRPr="00614293">
            <w:rPr>
              <w:lang w:bidi="en-GB"/>
            </w:rPr>
            <w:t>Furniture &amp; fixtures</w:t>
          </w:r>
        </w:p>
      </w:docPartBody>
    </w:docPart>
    <w:docPart>
      <w:docPartPr>
        <w:name w:val="8AA995F0AEB14C6697DA7FCBB71CCFD4"/>
        <w:category>
          <w:name w:val="General"/>
          <w:gallery w:val="placeholder"/>
        </w:category>
        <w:types>
          <w:type w:val="bbPlcHdr"/>
        </w:types>
        <w:behaviors>
          <w:behavior w:val="content"/>
        </w:behaviors>
        <w:guid w:val="{33EB7B60-2B79-41AB-80AC-512DFCA2A028}"/>
      </w:docPartPr>
      <w:docPartBody>
        <w:p w:rsidR="00335DD1" w:rsidRDefault="00000000">
          <w:pPr>
            <w:pStyle w:val="8AA995F0AEB14C6697DA7FCBB71CCFD4"/>
          </w:pPr>
          <w:r w:rsidRPr="00614293">
            <w:rPr>
              <w:lang w:bidi="en-GB"/>
            </w:rPr>
            <w:t>Leasehold improvements</w:t>
          </w:r>
        </w:p>
      </w:docPartBody>
    </w:docPart>
    <w:docPart>
      <w:docPartPr>
        <w:name w:val="6881727FD65D4BD8BD4CC6DF282CAB6B"/>
        <w:category>
          <w:name w:val="General"/>
          <w:gallery w:val="placeholder"/>
        </w:category>
        <w:types>
          <w:type w:val="bbPlcHdr"/>
        </w:types>
        <w:behaviors>
          <w:behavior w:val="content"/>
        </w:behaviors>
        <w:guid w:val="{DC74F9C8-5925-49F6-B142-13ECE6C27668}"/>
      </w:docPartPr>
      <w:docPartBody>
        <w:p w:rsidR="00335DD1" w:rsidRDefault="00000000">
          <w:pPr>
            <w:pStyle w:val="6881727FD65D4BD8BD4CC6DF282CAB6B"/>
          </w:pPr>
          <w:r w:rsidRPr="00614293">
            <w:rPr>
              <w:lang w:bidi="en-GB"/>
            </w:rPr>
            <w:t>Security deposit(s)</w:t>
          </w:r>
        </w:p>
      </w:docPartBody>
    </w:docPart>
    <w:docPart>
      <w:docPartPr>
        <w:name w:val="F5060D3A5CE449329AD10E7771F03C07"/>
        <w:category>
          <w:name w:val="General"/>
          <w:gallery w:val="placeholder"/>
        </w:category>
        <w:types>
          <w:type w:val="bbPlcHdr"/>
        </w:types>
        <w:behaviors>
          <w:behavior w:val="content"/>
        </w:behaviors>
        <w:guid w:val="{7F5AF203-062F-418F-AFD6-F33F43E2DEC7}"/>
      </w:docPartPr>
      <w:docPartBody>
        <w:p w:rsidR="00335DD1" w:rsidRDefault="00000000">
          <w:pPr>
            <w:pStyle w:val="F5060D3A5CE449329AD10E7771F03C07"/>
          </w:pPr>
          <w:r w:rsidRPr="00614293">
            <w:rPr>
              <w:lang w:bidi="en-GB"/>
            </w:rPr>
            <w:t>Business licences/Permits/Fees</w:t>
          </w:r>
        </w:p>
      </w:docPartBody>
    </w:docPart>
    <w:docPart>
      <w:docPartPr>
        <w:name w:val="DC5465F11EC14CF28A01F1C5E2A2573F"/>
        <w:category>
          <w:name w:val="General"/>
          <w:gallery w:val="placeholder"/>
        </w:category>
        <w:types>
          <w:type w:val="bbPlcHdr"/>
        </w:types>
        <w:behaviors>
          <w:behavior w:val="content"/>
        </w:behaviors>
        <w:guid w:val="{8605CFED-4B53-4786-ABE0-BF84C7E287F2}"/>
      </w:docPartPr>
      <w:docPartBody>
        <w:p w:rsidR="00335DD1" w:rsidRDefault="00000000">
          <w:pPr>
            <w:pStyle w:val="DC5465F11EC14CF28A01F1C5E2A2573F"/>
          </w:pPr>
          <w:r w:rsidRPr="00614293">
            <w:rPr>
              <w:lang w:bidi="en-GB"/>
            </w:rPr>
            <w:t>Professional Services - Legal, Accounting</w:t>
          </w:r>
        </w:p>
      </w:docPartBody>
    </w:docPart>
    <w:docPart>
      <w:docPartPr>
        <w:name w:val="34CCB81BB39A496EAD2D6230B3641FB1"/>
        <w:category>
          <w:name w:val="General"/>
          <w:gallery w:val="placeholder"/>
        </w:category>
        <w:types>
          <w:type w:val="bbPlcHdr"/>
        </w:types>
        <w:behaviors>
          <w:behavior w:val="content"/>
        </w:behaviors>
        <w:guid w:val="{7676F771-CAB4-43FC-9B48-04AD4A1E81BB}"/>
      </w:docPartPr>
      <w:docPartBody>
        <w:p w:rsidR="00335DD1" w:rsidRDefault="00000000">
          <w:pPr>
            <w:pStyle w:val="34CCB81BB39A496EAD2D6230B3641FB1"/>
          </w:pPr>
          <w:r w:rsidRPr="00614293">
            <w:rPr>
              <w:lang w:bidi="en-GB"/>
            </w:rPr>
            <w:t>Consultant(s)</w:t>
          </w:r>
        </w:p>
      </w:docPartBody>
    </w:docPart>
    <w:docPart>
      <w:docPartPr>
        <w:name w:val="3AD8D21AE9174BCE9F40D53442817568"/>
        <w:category>
          <w:name w:val="General"/>
          <w:gallery w:val="placeholder"/>
        </w:category>
        <w:types>
          <w:type w:val="bbPlcHdr"/>
        </w:types>
        <w:behaviors>
          <w:behavior w:val="content"/>
        </w:behaviors>
        <w:guid w:val="{A950937B-46DB-4ED0-B518-FFF527E6AA3C}"/>
      </w:docPartPr>
      <w:docPartBody>
        <w:p w:rsidR="00335DD1" w:rsidRDefault="00000000">
          <w:pPr>
            <w:pStyle w:val="3AD8D21AE9174BCE9F40D53442817568"/>
          </w:pPr>
          <w:r w:rsidRPr="00614293">
            <w:rPr>
              <w:lang w:bidi="en-GB"/>
            </w:rPr>
            <w:t>Inventory</w:t>
          </w:r>
        </w:p>
      </w:docPartBody>
    </w:docPart>
    <w:docPart>
      <w:docPartPr>
        <w:name w:val="63A6DC2EF39947BC9282F0801C857486"/>
        <w:category>
          <w:name w:val="General"/>
          <w:gallery w:val="placeholder"/>
        </w:category>
        <w:types>
          <w:type w:val="bbPlcHdr"/>
        </w:types>
        <w:behaviors>
          <w:behavior w:val="content"/>
        </w:behaviors>
        <w:guid w:val="{9D4345E5-BD0B-49F0-819F-77694F47A7DC}"/>
      </w:docPartPr>
      <w:docPartBody>
        <w:p w:rsidR="00335DD1" w:rsidRDefault="00000000">
          <w:pPr>
            <w:pStyle w:val="63A6DC2EF39947BC9282F0801C857486"/>
          </w:pPr>
          <w:r w:rsidRPr="00614293">
            <w:rPr>
              <w:lang w:bidi="en-GB"/>
            </w:rPr>
            <w:t>Cash on hand (working capital)</w:t>
          </w:r>
        </w:p>
      </w:docPartBody>
    </w:docPart>
    <w:docPart>
      <w:docPartPr>
        <w:name w:val="5B1396AC182F4157B084FC25D4B6CD78"/>
        <w:category>
          <w:name w:val="General"/>
          <w:gallery w:val="placeholder"/>
        </w:category>
        <w:types>
          <w:type w:val="bbPlcHdr"/>
        </w:types>
        <w:behaviors>
          <w:behavior w:val="content"/>
        </w:behaviors>
        <w:guid w:val="{E7460817-0255-41E7-A31B-2B77827D867F}"/>
      </w:docPartPr>
      <w:docPartBody>
        <w:p w:rsidR="00335DD1" w:rsidRDefault="00000000">
          <w:pPr>
            <w:pStyle w:val="5B1396AC182F4157B084FC25D4B6CD78"/>
          </w:pPr>
          <w:r w:rsidRPr="00614293">
            <w:rPr>
              <w:lang w:bidi="en-GB"/>
            </w:rPr>
            <w:t>Miscellaneous</w:t>
          </w:r>
        </w:p>
      </w:docPartBody>
    </w:docPart>
    <w:docPart>
      <w:docPartPr>
        <w:name w:val="718C7A0553EF431D813115DA8DA1ECD1"/>
        <w:category>
          <w:name w:val="General"/>
          <w:gallery w:val="placeholder"/>
        </w:category>
        <w:types>
          <w:type w:val="bbPlcHdr"/>
        </w:types>
        <w:behaviors>
          <w:behavior w:val="content"/>
        </w:behaviors>
        <w:guid w:val="{80A2E536-B975-4865-96F5-6B51A4B9AD2D}"/>
      </w:docPartPr>
      <w:docPartBody>
        <w:p w:rsidR="00335DD1" w:rsidRDefault="00000000">
          <w:pPr>
            <w:pStyle w:val="718C7A0553EF431D813115DA8DA1ECD1"/>
          </w:pPr>
          <w:r w:rsidRPr="00810DF6">
            <w:rPr>
              <w:rStyle w:val="Bold"/>
              <w:b w:val="0"/>
              <w:lang w:bidi="en-GB"/>
            </w:rPr>
            <w:t>ESTIMATED START-UP BUDGET</w:t>
          </w:r>
        </w:p>
      </w:docPartBody>
    </w:docPart>
    <w:docPart>
      <w:docPartPr>
        <w:name w:val="5F4F60D3D63F4F0FAE785393BD23D8C0"/>
        <w:category>
          <w:name w:val="General"/>
          <w:gallery w:val="placeholder"/>
        </w:category>
        <w:types>
          <w:type w:val="bbPlcHdr"/>
        </w:types>
        <w:behaviors>
          <w:behavior w:val="content"/>
        </w:behaviors>
        <w:guid w:val="{DCEE5973-1BE9-42DA-BCCE-8CBF598AD717}"/>
      </w:docPartPr>
      <w:docPartBody>
        <w:p w:rsidR="00335DD1" w:rsidRDefault="00000000">
          <w:pPr>
            <w:pStyle w:val="5F4F60D3D63F4F0FAE785393BD23D8C0"/>
          </w:pPr>
          <w:r w:rsidRPr="00614293">
            <w:rPr>
              <w:lang w:bidi="en-GB"/>
            </w:rPr>
            <w:t>Instructions for Getting Started with Estimated Start-Up Costs</w:t>
          </w:r>
        </w:p>
      </w:docPartBody>
    </w:docPart>
    <w:docPart>
      <w:docPartPr>
        <w:name w:val="245C673A530E4D7DA90371B3C5A65B57"/>
        <w:category>
          <w:name w:val="General"/>
          <w:gallery w:val="placeholder"/>
        </w:category>
        <w:types>
          <w:type w:val="bbPlcHdr"/>
        </w:types>
        <w:behaviors>
          <w:behavior w:val="content"/>
        </w:behaviors>
        <w:guid w:val="{C275B687-9086-4246-80D8-F3356F42C66E}"/>
      </w:docPartPr>
      <w:docPartBody>
        <w:p w:rsidR="00335DD1" w:rsidRDefault="00000000">
          <w:pPr>
            <w:pStyle w:val="245C673A530E4D7DA90371B3C5A65B57"/>
          </w:pPr>
          <w:r w:rsidRPr="00614293">
            <w:rPr>
              <w:lang w:bidi="en-GB"/>
            </w:rPr>
            <w:t>Determining a business' start-up costs is critical to ensure enough cash is available to begin business operations within the budgeted time frame, as well as within the cost budget. Start-up costs typically fall within two categories: monthly costs and one-time costs. Monthly costs cover costs that occur each month during the start-up period, and one-time costs are costs that will be incurred once during the start-up period.</w:t>
          </w:r>
        </w:p>
      </w:docPartBody>
    </w:docPart>
    <w:docPart>
      <w:docPartPr>
        <w:name w:val="B355A21F5FDE4E5688C04F7229E82289"/>
        <w:category>
          <w:name w:val="General"/>
          <w:gallery w:val="placeholder"/>
        </w:category>
        <w:types>
          <w:type w:val="bbPlcHdr"/>
        </w:types>
        <w:behaviors>
          <w:behavior w:val="content"/>
        </w:behaviors>
        <w:guid w:val="{DDB8E167-CB01-4368-AFD3-43306A8986BA}"/>
      </w:docPartPr>
      <w:docPartBody>
        <w:p w:rsidR="00335DD1" w:rsidRDefault="00000000">
          <w:pPr>
            <w:pStyle w:val="B355A21F5FDE4E5688C04F7229E82289"/>
          </w:pPr>
          <w:r w:rsidRPr="00614293">
            <w:rPr>
              <w:rStyle w:val="Bold"/>
              <w:lang w:bidi="en-GB"/>
            </w:rPr>
            <w:t>Steps for preparation:</w:t>
          </w:r>
        </w:p>
      </w:docPartBody>
    </w:docPart>
    <w:docPart>
      <w:docPartPr>
        <w:name w:val="9FC3001C3663488CB377B12E6422896F"/>
        <w:category>
          <w:name w:val="General"/>
          <w:gallery w:val="placeholder"/>
        </w:category>
        <w:types>
          <w:type w:val="bbPlcHdr"/>
        </w:types>
        <w:behaviors>
          <w:behavior w:val="content"/>
        </w:behaviors>
        <w:guid w:val="{D5878365-1130-408A-8A73-41A8EEB8B008}"/>
      </w:docPartPr>
      <w:docPartBody>
        <w:p w:rsidR="00335DD1" w:rsidRDefault="00000000">
          <w:pPr>
            <w:pStyle w:val="9FC3001C3663488CB377B12E6422896F"/>
          </w:pPr>
          <w:r w:rsidRPr="00614293">
            <w:rPr>
              <w:rStyle w:val="Bold"/>
              <w:lang w:bidi="en-GB"/>
            </w:rPr>
            <w:t>Step 1:</w:t>
          </w:r>
        </w:p>
      </w:docPartBody>
    </w:docPart>
    <w:docPart>
      <w:docPartPr>
        <w:name w:val="DA74FA3930C34979BBBA0D7A347C3348"/>
        <w:category>
          <w:name w:val="General"/>
          <w:gallery w:val="placeholder"/>
        </w:category>
        <w:types>
          <w:type w:val="bbPlcHdr"/>
        </w:types>
        <w:behaviors>
          <w:behavior w:val="content"/>
        </w:behaviors>
        <w:guid w:val="{3DB57216-A557-48AA-8F1E-86958B74980C}"/>
      </w:docPartPr>
      <w:docPartBody>
        <w:p w:rsidR="00335DD1" w:rsidRDefault="00000000">
          <w:pPr>
            <w:pStyle w:val="DA74FA3930C34979BBBA0D7A347C3348"/>
          </w:pPr>
          <w:r w:rsidRPr="00614293">
            <w:rPr>
              <w:lang w:bidi="en-GB"/>
            </w:rPr>
            <w:t>Enter the company name and the date this estimate is being prepared.</w:t>
          </w:r>
        </w:p>
      </w:docPartBody>
    </w:docPart>
    <w:docPart>
      <w:docPartPr>
        <w:name w:val="905D6A62C75C4C4492615DE43BF1015F"/>
        <w:category>
          <w:name w:val="General"/>
          <w:gallery w:val="placeholder"/>
        </w:category>
        <w:types>
          <w:type w:val="bbPlcHdr"/>
        </w:types>
        <w:behaviors>
          <w:behavior w:val="content"/>
        </w:behaviors>
        <w:guid w:val="{EF499186-A2E5-411E-9C02-CE3CBE5BDE3D}"/>
      </w:docPartPr>
      <w:docPartBody>
        <w:p w:rsidR="00335DD1" w:rsidRDefault="00000000">
          <w:pPr>
            <w:pStyle w:val="905D6A62C75C4C4492615DE43BF1015F"/>
          </w:pPr>
          <w:r w:rsidRPr="00614293">
            <w:rPr>
              <w:rStyle w:val="Bold"/>
              <w:lang w:bidi="en-GB"/>
            </w:rPr>
            <w:t>Step 2:</w:t>
          </w:r>
        </w:p>
      </w:docPartBody>
    </w:docPart>
    <w:docPart>
      <w:docPartPr>
        <w:name w:val="35C07A6890724C7BA35E7818484BCE96"/>
        <w:category>
          <w:name w:val="General"/>
          <w:gallery w:val="placeholder"/>
        </w:category>
        <w:types>
          <w:type w:val="bbPlcHdr"/>
        </w:types>
        <w:behaviors>
          <w:behavior w:val="content"/>
        </w:behaviors>
        <w:guid w:val="{24EB3204-32BF-4CAD-AC05-E05E35220970}"/>
      </w:docPartPr>
      <w:docPartBody>
        <w:p w:rsidR="00335DD1" w:rsidRDefault="00000000">
          <w:pPr>
            <w:pStyle w:val="35C07A6890724C7BA35E7818484BCE96"/>
          </w:pPr>
          <w:r w:rsidRPr="00614293">
            <w:rPr>
              <w:lang w:bidi="en-GB"/>
            </w:rPr>
            <w:t>Enter the number of months and the monthly cost for each cost item that is recurring. For one-off costs only, skip the monthly costs. If there are cost items that have both recurring and one-time amounts, enter those as well. The total cost will calculate automatically in the far-right column.</w:t>
          </w:r>
        </w:p>
      </w:docPartBody>
    </w:docPart>
    <w:docPart>
      <w:docPartPr>
        <w:name w:val="5C585693F1C34D34BA88FD697BAA9124"/>
        <w:category>
          <w:name w:val="General"/>
          <w:gallery w:val="placeholder"/>
        </w:category>
        <w:types>
          <w:type w:val="bbPlcHdr"/>
        </w:types>
        <w:behaviors>
          <w:behavior w:val="content"/>
        </w:behaviors>
        <w:guid w:val="{1B86FE0A-C7B9-45D8-99C6-ADA1D851F1F8}"/>
      </w:docPartPr>
      <w:docPartBody>
        <w:p w:rsidR="00335DD1" w:rsidRDefault="00000000">
          <w:pPr>
            <w:pStyle w:val="5C585693F1C34D34BA88FD697BAA9124"/>
          </w:pPr>
          <w:r w:rsidRPr="00614293">
            <w:rPr>
              <w:rStyle w:val="Bold"/>
              <w:lang w:bidi="en-GB"/>
            </w:rPr>
            <w:t>Step 3:</w:t>
          </w:r>
        </w:p>
      </w:docPartBody>
    </w:docPart>
    <w:docPart>
      <w:docPartPr>
        <w:name w:val="0F71EF5DFF1C4F60BBBF3D87046A6735"/>
        <w:category>
          <w:name w:val="General"/>
          <w:gallery w:val="placeholder"/>
        </w:category>
        <w:types>
          <w:type w:val="bbPlcHdr"/>
        </w:types>
        <w:behaviors>
          <w:behavior w:val="content"/>
        </w:behaviors>
        <w:guid w:val="{FB42D3AD-C2A3-47C8-9D87-D647B2E941DE}"/>
      </w:docPartPr>
      <w:docPartBody>
        <w:p w:rsidR="00335DD1" w:rsidRDefault="00000000">
          <w:pPr>
            <w:pStyle w:val="0F71EF5DFF1C4F60BBBF3D87046A6735"/>
          </w:pPr>
          <w:r w:rsidRPr="00614293">
            <w:rPr>
              <w:lang w:bidi="en-GB"/>
            </w:rPr>
            <w:t>Once all of the costs are entered, review the individual items and total amount to see where the budget can be fine-tuned or move something out into the future when more revenue is coming in.</w:t>
          </w:r>
        </w:p>
      </w:docPartBody>
    </w:docPart>
    <w:docPart>
      <w:docPartPr>
        <w:name w:val="3B2F0F703C6D42E6BB698800F19F1F19"/>
        <w:category>
          <w:name w:val="General"/>
          <w:gallery w:val="placeholder"/>
        </w:category>
        <w:types>
          <w:type w:val="bbPlcHdr"/>
        </w:types>
        <w:behaviors>
          <w:behavior w:val="content"/>
        </w:behaviors>
        <w:guid w:val="{052F784C-3275-463B-8FF0-7D1F7C5BE2B9}"/>
      </w:docPartPr>
      <w:docPartBody>
        <w:p w:rsidR="00335DD1" w:rsidRDefault="00000000">
          <w:pPr>
            <w:pStyle w:val="3B2F0F703C6D42E6BB698800F19F1F19"/>
          </w:pPr>
          <w:r w:rsidRPr="009C018F">
            <w:rPr>
              <w:lang w:bidi="en-GB"/>
            </w:rPr>
            <w:t>START-UP COSTS</w:t>
          </w:r>
        </w:p>
      </w:docPartBody>
    </w:docPart>
    <w:docPart>
      <w:docPartPr>
        <w:name w:val="6E1D6B7FD3B84814AF8A29410F0DFEAA"/>
        <w:category>
          <w:name w:val="General"/>
          <w:gallery w:val="placeholder"/>
        </w:category>
        <w:types>
          <w:type w:val="bbPlcHdr"/>
        </w:types>
        <w:behaviors>
          <w:behavior w:val="content"/>
        </w:behaviors>
        <w:guid w:val="{5B183E4D-FDCB-45C2-A38B-E3102BAF183F}"/>
      </w:docPartPr>
      <w:docPartBody>
        <w:p w:rsidR="00335DD1" w:rsidRDefault="00000000">
          <w:pPr>
            <w:pStyle w:val="6E1D6B7FD3B84814AF8A29410F0DFEAA"/>
          </w:pPr>
          <w:r w:rsidRPr="00614293">
            <w:rPr>
              <w:lang w:bidi="en-GB"/>
            </w:rPr>
            <w:t>Home-Based Agency</w:t>
          </w:r>
        </w:p>
      </w:docPartBody>
    </w:docPart>
    <w:docPart>
      <w:docPartPr>
        <w:name w:val="D67D4E5C4F0147D2A688B0ABC37B7866"/>
        <w:category>
          <w:name w:val="General"/>
          <w:gallery w:val="placeholder"/>
        </w:category>
        <w:types>
          <w:type w:val="bbPlcHdr"/>
        </w:types>
        <w:behaviors>
          <w:behavior w:val="content"/>
        </w:behaviors>
        <w:guid w:val="{27739FAD-FD4E-462E-B5DA-7295328EF293}"/>
      </w:docPartPr>
      <w:docPartBody>
        <w:p w:rsidR="00335DD1" w:rsidRDefault="00000000">
          <w:pPr>
            <w:pStyle w:val="D67D4E5C4F0147D2A688B0ABC37B7866"/>
          </w:pPr>
          <w:r w:rsidRPr="00614293">
            <w:rPr>
              <w:lang w:bidi="en-GB"/>
            </w:rPr>
            <w:t>Date</w:t>
          </w:r>
        </w:p>
      </w:docPartBody>
    </w:docPart>
    <w:docPart>
      <w:docPartPr>
        <w:name w:val="5B606B87B7684706AD16F0E3F029BD24"/>
        <w:category>
          <w:name w:val="General"/>
          <w:gallery w:val="placeholder"/>
        </w:category>
        <w:types>
          <w:type w:val="bbPlcHdr"/>
        </w:types>
        <w:behaviors>
          <w:behavior w:val="content"/>
        </w:behaviors>
        <w:guid w:val="{F03D837A-1037-4B4D-A4E6-9A4EC873D322}"/>
      </w:docPartPr>
      <w:docPartBody>
        <w:p w:rsidR="00335DD1" w:rsidRDefault="00000000">
          <w:pPr>
            <w:pStyle w:val="5B606B87B7684706AD16F0E3F029BD24"/>
          </w:pPr>
          <w:r w:rsidRPr="009C018F">
            <w:rPr>
              <w:rStyle w:val="Bold"/>
              <w:b w:val="0"/>
              <w:lang w:bidi="en-GB"/>
            </w:rPr>
            <w:t>INCOME</w:t>
          </w:r>
        </w:p>
      </w:docPartBody>
    </w:docPart>
    <w:docPart>
      <w:docPartPr>
        <w:name w:val="10C721E3365146EA93AFDE68E51A659A"/>
        <w:category>
          <w:name w:val="General"/>
          <w:gallery w:val="placeholder"/>
        </w:category>
        <w:types>
          <w:type w:val="bbPlcHdr"/>
        </w:types>
        <w:behaviors>
          <w:behavior w:val="content"/>
        </w:behaviors>
        <w:guid w:val="{853C5750-E454-4111-86DF-9FE4D90D3158}"/>
      </w:docPartPr>
      <w:docPartBody>
        <w:p w:rsidR="00335DD1" w:rsidRDefault="00000000">
          <w:pPr>
            <w:pStyle w:val="10C721E3365146EA93AFDE68E51A659A"/>
          </w:pPr>
          <w:r w:rsidRPr="009C018F">
            <w:rPr>
              <w:rStyle w:val="Bold"/>
              <w:b w:val="0"/>
              <w:lang w:bidi="en-GB"/>
            </w:rPr>
            <w:t>JAN</w:t>
          </w:r>
        </w:p>
      </w:docPartBody>
    </w:docPart>
    <w:docPart>
      <w:docPartPr>
        <w:name w:val="7C38A62DF91043829D9CF09B599BD231"/>
        <w:category>
          <w:name w:val="General"/>
          <w:gallery w:val="placeholder"/>
        </w:category>
        <w:types>
          <w:type w:val="bbPlcHdr"/>
        </w:types>
        <w:behaviors>
          <w:behavior w:val="content"/>
        </w:behaviors>
        <w:guid w:val="{2C45E3BE-2956-42DF-A067-ADA909D7F8C0}"/>
      </w:docPartPr>
      <w:docPartBody>
        <w:p w:rsidR="00335DD1" w:rsidRDefault="00000000">
          <w:pPr>
            <w:pStyle w:val="7C38A62DF91043829D9CF09B599BD231"/>
          </w:pPr>
          <w:r w:rsidRPr="009C018F">
            <w:rPr>
              <w:rStyle w:val="Bold"/>
              <w:b w:val="0"/>
              <w:lang w:bidi="en-GB"/>
            </w:rPr>
            <w:t>FEB</w:t>
          </w:r>
        </w:p>
      </w:docPartBody>
    </w:docPart>
    <w:docPart>
      <w:docPartPr>
        <w:name w:val="B78CA769BC1B47FA834AB1622E2C9864"/>
        <w:category>
          <w:name w:val="General"/>
          <w:gallery w:val="placeholder"/>
        </w:category>
        <w:types>
          <w:type w:val="bbPlcHdr"/>
        </w:types>
        <w:behaviors>
          <w:behavior w:val="content"/>
        </w:behaviors>
        <w:guid w:val="{1C8526F9-560C-4A12-80CB-E4DEEF3AADA9}"/>
      </w:docPartPr>
      <w:docPartBody>
        <w:p w:rsidR="00335DD1" w:rsidRDefault="00000000">
          <w:pPr>
            <w:pStyle w:val="B78CA769BC1B47FA834AB1622E2C9864"/>
          </w:pPr>
          <w:r w:rsidRPr="009C018F">
            <w:rPr>
              <w:rStyle w:val="Bold"/>
              <w:b w:val="0"/>
              <w:lang w:bidi="en-GB"/>
            </w:rPr>
            <w:t>MAR</w:t>
          </w:r>
        </w:p>
      </w:docPartBody>
    </w:docPart>
    <w:docPart>
      <w:docPartPr>
        <w:name w:val="065F3D999E4546CDBE9FD70F19B108C5"/>
        <w:category>
          <w:name w:val="General"/>
          <w:gallery w:val="placeholder"/>
        </w:category>
        <w:types>
          <w:type w:val="bbPlcHdr"/>
        </w:types>
        <w:behaviors>
          <w:behavior w:val="content"/>
        </w:behaviors>
        <w:guid w:val="{AC9B022B-C096-43AF-B613-8AEC30AD491B}"/>
      </w:docPartPr>
      <w:docPartBody>
        <w:p w:rsidR="00335DD1" w:rsidRDefault="00000000">
          <w:pPr>
            <w:pStyle w:val="065F3D999E4546CDBE9FD70F19B108C5"/>
          </w:pPr>
          <w:r w:rsidRPr="009C018F">
            <w:rPr>
              <w:rStyle w:val="Bold"/>
              <w:b w:val="0"/>
              <w:lang w:bidi="en-GB"/>
            </w:rPr>
            <w:t>APR</w:t>
          </w:r>
        </w:p>
      </w:docPartBody>
    </w:docPart>
    <w:docPart>
      <w:docPartPr>
        <w:name w:val="0DBEC3A8137D49458228DFC41B29AA41"/>
        <w:category>
          <w:name w:val="General"/>
          <w:gallery w:val="placeholder"/>
        </w:category>
        <w:types>
          <w:type w:val="bbPlcHdr"/>
        </w:types>
        <w:behaviors>
          <w:behavior w:val="content"/>
        </w:behaviors>
        <w:guid w:val="{700359D9-98CB-46D9-A26B-26271DB859EE}"/>
      </w:docPartPr>
      <w:docPartBody>
        <w:p w:rsidR="00335DD1" w:rsidRDefault="00000000">
          <w:pPr>
            <w:pStyle w:val="0DBEC3A8137D49458228DFC41B29AA41"/>
          </w:pPr>
          <w:r w:rsidRPr="009C018F">
            <w:rPr>
              <w:rStyle w:val="Bold"/>
              <w:b w:val="0"/>
              <w:lang w:bidi="en-GB"/>
            </w:rPr>
            <w:t>MAY</w:t>
          </w:r>
        </w:p>
      </w:docPartBody>
    </w:docPart>
    <w:docPart>
      <w:docPartPr>
        <w:name w:val="D7D43EDBEFC14E2F95932BAE87E23A3D"/>
        <w:category>
          <w:name w:val="General"/>
          <w:gallery w:val="placeholder"/>
        </w:category>
        <w:types>
          <w:type w:val="bbPlcHdr"/>
        </w:types>
        <w:behaviors>
          <w:behavior w:val="content"/>
        </w:behaviors>
        <w:guid w:val="{B776FAE0-971C-4773-B1B7-44A865FD187B}"/>
      </w:docPartPr>
      <w:docPartBody>
        <w:p w:rsidR="00335DD1" w:rsidRDefault="00000000">
          <w:pPr>
            <w:pStyle w:val="D7D43EDBEFC14E2F95932BAE87E23A3D"/>
          </w:pPr>
          <w:r w:rsidRPr="009C018F">
            <w:rPr>
              <w:rStyle w:val="Bold"/>
              <w:b w:val="0"/>
              <w:lang w:bidi="en-GB"/>
            </w:rPr>
            <w:t>JUN</w:t>
          </w:r>
        </w:p>
      </w:docPartBody>
    </w:docPart>
    <w:docPart>
      <w:docPartPr>
        <w:name w:val="9BC828A7BB7F44D8B758EA48FE4E4223"/>
        <w:category>
          <w:name w:val="General"/>
          <w:gallery w:val="placeholder"/>
        </w:category>
        <w:types>
          <w:type w:val="bbPlcHdr"/>
        </w:types>
        <w:behaviors>
          <w:behavior w:val="content"/>
        </w:behaviors>
        <w:guid w:val="{15A49AAA-14C5-446F-B4FC-02D58181311C}"/>
      </w:docPartPr>
      <w:docPartBody>
        <w:p w:rsidR="00335DD1" w:rsidRDefault="00000000">
          <w:pPr>
            <w:pStyle w:val="9BC828A7BB7F44D8B758EA48FE4E4223"/>
          </w:pPr>
          <w:r w:rsidRPr="009C018F">
            <w:rPr>
              <w:rStyle w:val="Bold"/>
              <w:b w:val="0"/>
              <w:lang w:bidi="en-GB"/>
            </w:rPr>
            <w:t>JUL</w:t>
          </w:r>
        </w:p>
      </w:docPartBody>
    </w:docPart>
    <w:docPart>
      <w:docPartPr>
        <w:name w:val="C3B11A3E99BD41DA8903E2B09A28886B"/>
        <w:category>
          <w:name w:val="General"/>
          <w:gallery w:val="placeholder"/>
        </w:category>
        <w:types>
          <w:type w:val="bbPlcHdr"/>
        </w:types>
        <w:behaviors>
          <w:behavior w:val="content"/>
        </w:behaviors>
        <w:guid w:val="{58F5CB0B-3017-4A64-8EB6-BC3EC1EDA062}"/>
      </w:docPartPr>
      <w:docPartBody>
        <w:p w:rsidR="00335DD1" w:rsidRDefault="00000000">
          <w:pPr>
            <w:pStyle w:val="C3B11A3E99BD41DA8903E2B09A28886B"/>
          </w:pPr>
          <w:r w:rsidRPr="009C018F">
            <w:rPr>
              <w:rStyle w:val="Bold"/>
              <w:b w:val="0"/>
              <w:lang w:bidi="en-GB"/>
            </w:rPr>
            <w:t>AUG</w:t>
          </w:r>
        </w:p>
      </w:docPartBody>
    </w:docPart>
    <w:docPart>
      <w:docPartPr>
        <w:name w:val="312FBC60225046DC86D37697121C89DF"/>
        <w:category>
          <w:name w:val="General"/>
          <w:gallery w:val="placeholder"/>
        </w:category>
        <w:types>
          <w:type w:val="bbPlcHdr"/>
        </w:types>
        <w:behaviors>
          <w:behavior w:val="content"/>
        </w:behaviors>
        <w:guid w:val="{8C4183F2-E316-4A57-BC12-228FE0D7C7B6}"/>
      </w:docPartPr>
      <w:docPartBody>
        <w:p w:rsidR="00335DD1" w:rsidRDefault="00000000">
          <w:pPr>
            <w:pStyle w:val="312FBC60225046DC86D37697121C89DF"/>
          </w:pPr>
          <w:r w:rsidRPr="009C018F">
            <w:rPr>
              <w:rStyle w:val="Bold"/>
              <w:b w:val="0"/>
              <w:lang w:bidi="en-GB"/>
            </w:rPr>
            <w:t>SEP</w:t>
          </w:r>
        </w:p>
      </w:docPartBody>
    </w:docPart>
    <w:docPart>
      <w:docPartPr>
        <w:name w:val="2ABBB0ACF7E24516B36D52CF06DA8232"/>
        <w:category>
          <w:name w:val="General"/>
          <w:gallery w:val="placeholder"/>
        </w:category>
        <w:types>
          <w:type w:val="bbPlcHdr"/>
        </w:types>
        <w:behaviors>
          <w:behavior w:val="content"/>
        </w:behaviors>
        <w:guid w:val="{84957802-BE4E-4DB7-B8CD-AB7F5BE42E31}"/>
      </w:docPartPr>
      <w:docPartBody>
        <w:p w:rsidR="00335DD1" w:rsidRDefault="00000000">
          <w:pPr>
            <w:pStyle w:val="2ABBB0ACF7E24516B36D52CF06DA8232"/>
          </w:pPr>
          <w:r w:rsidRPr="009C018F">
            <w:rPr>
              <w:rStyle w:val="Bold"/>
              <w:b w:val="0"/>
              <w:lang w:bidi="en-GB"/>
            </w:rPr>
            <w:t>OCT</w:t>
          </w:r>
        </w:p>
      </w:docPartBody>
    </w:docPart>
    <w:docPart>
      <w:docPartPr>
        <w:name w:val="EA8C1D4673F245F082C740DF60DC3954"/>
        <w:category>
          <w:name w:val="General"/>
          <w:gallery w:val="placeholder"/>
        </w:category>
        <w:types>
          <w:type w:val="bbPlcHdr"/>
        </w:types>
        <w:behaviors>
          <w:behavior w:val="content"/>
        </w:behaviors>
        <w:guid w:val="{3F275E4A-A876-487E-9318-88BCB23BBB4B}"/>
      </w:docPartPr>
      <w:docPartBody>
        <w:p w:rsidR="00335DD1" w:rsidRDefault="00000000">
          <w:pPr>
            <w:pStyle w:val="EA8C1D4673F245F082C740DF60DC3954"/>
          </w:pPr>
          <w:r w:rsidRPr="009C018F">
            <w:rPr>
              <w:rStyle w:val="Bold"/>
              <w:b w:val="0"/>
              <w:lang w:bidi="en-GB"/>
            </w:rPr>
            <w:t>NOV</w:t>
          </w:r>
        </w:p>
      </w:docPartBody>
    </w:docPart>
    <w:docPart>
      <w:docPartPr>
        <w:name w:val="C4A2A58097324FE9974D2D9A4F7BDA80"/>
        <w:category>
          <w:name w:val="General"/>
          <w:gallery w:val="placeholder"/>
        </w:category>
        <w:types>
          <w:type w:val="bbPlcHdr"/>
        </w:types>
        <w:behaviors>
          <w:behavior w:val="content"/>
        </w:behaviors>
        <w:guid w:val="{E75AB340-B2A5-4017-B216-4EC4C8F85F7A}"/>
      </w:docPartPr>
      <w:docPartBody>
        <w:p w:rsidR="00335DD1" w:rsidRDefault="00000000">
          <w:pPr>
            <w:pStyle w:val="C4A2A58097324FE9974D2D9A4F7BDA80"/>
          </w:pPr>
          <w:r w:rsidRPr="009C018F">
            <w:rPr>
              <w:rStyle w:val="Bold"/>
              <w:b w:val="0"/>
              <w:lang w:bidi="en-GB"/>
            </w:rPr>
            <w:t>DEC</w:t>
          </w:r>
        </w:p>
      </w:docPartBody>
    </w:docPart>
    <w:docPart>
      <w:docPartPr>
        <w:name w:val="09A1D6837A33441BADFD571365132EC2"/>
        <w:category>
          <w:name w:val="General"/>
          <w:gallery w:val="placeholder"/>
        </w:category>
        <w:types>
          <w:type w:val="bbPlcHdr"/>
        </w:types>
        <w:behaviors>
          <w:behavior w:val="content"/>
        </w:behaviors>
        <w:guid w:val="{AE26BC02-D5B5-4BAA-90DD-814E89DCC609}"/>
      </w:docPartPr>
      <w:docPartBody>
        <w:p w:rsidR="00335DD1" w:rsidRDefault="00000000">
          <w:pPr>
            <w:pStyle w:val="09A1D6837A33441BADFD571365132EC2"/>
          </w:pPr>
          <w:r w:rsidRPr="009C018F">
            <w:rPr>
              <w:rStyle w:val="Bold"/>
              <w:b w:val="0"/>
              <w:lang w:bidi="en-GB"/>
            </w:rPr>
            <w:t>YTD</w:t>
          </w:r>
        </w:p>
      </w:docPartBody>
    </w:docPart>
    <w:docPart>
      <w:docPartPr>
        <w:name w:val="0506E64A36B2488C8F4FEF8B1F724C2F"/>
        <w:category>
          <w:name w:val="General"/>
          <w:gallery w:val="placeholder"/>
        </w:category>
        <w:types>
          <w:type w:val="bbPlcHdr"/>
        </w:types>
        <w:behaviors>
          <w:behavior w:val="content"/>
        </w:behaviors>
        <w:guid w:val="{AC948E02-494A-4EE7-B355-CE07F24BFBBC}"/>
      </w:docPartPr>
      <w:docPartBody>
        <w:p w:rsidR="00335DD1" w:rsidRDefault="00000000">
          <w:pPr>
            <w:pStyle w:val="0506E64A36B2488C8F4FEF8B1F724C2F"/>
          </w:pPr>
          <w:r w:rsidRPr="00614293">
            <w:rPr>
              <w:lang w:bidi="en-GB"/>
            </w:rPr>
            <w:t>Estimated product sales</w:t>
          </w:r>
        </w:p>
      </w:docPartBody>
    </w:docPart>
    <w:docPart>
      <w:docPartPr>
        <w:name w:val="2144E99DDA78443AAF9EFA43EF8E0832"/>
        <w:category>
          <w:name w:val="General"/>
          <w:gallery w:val="placeholder"/>
        </w:category>
        <w:types>
          <w:type w:val="bbPlcHdr"/>
        </w:types>
        <w:behaviors>
          <w:behavior w:val="content"/>
        </w:behaviors>
        <w:guid w:val="{4D396B14-14EC-420B-902E-4EF262332FBF}"/>
      </w:docPartPr>
      <w:docPartBody>
        <w:p w:rsidR="00335DD1" w:rsidRDefault="00000000">
          <w:pPr>
            <w:pStyle w:val="2144E99DDA78443AAF9EFA43EF8E0832"/>
          </w:pPr>
          <w:r w:rsidRPr="00614293">
            <w:rPr>
              <w:lang w:bidi="en-GB"/>
            </w:rPr>
            <w:t>Less sales returns &amp; discounts</w:t>
          </w:r>
        </w:p>
      </w:docPartBody>
    </w:docPart>
    <w:docPart>
      <w:docPartPr>
        <w:name w:val="D5B6370B22CD43E790CE8BA4AE6EFE7F"/>
        <w:category>
          <w:name w:val="General"/>
          <w:gallery w:val="placeholder"/>
        </w:category>
        <w:types>
          <w:type w:val="bbPlcHdr"/>
        </w:types>
        <w:behaviors>
          <w:behavior w:val="content"/>
        </w:behaviors>
        <w:guid w:val="{8C440240-1FFD-4D65-93DE-5A4BA2DF75B4}"/>
      </w:docPartPr>
      <w:docPartBody>
        <w:p w:rsidR="00335DD1" w:rsidRDefault="00000000">
          <w:pPr>
            <w:pStyle w:val="D5B6370B22CD43E790CE8BA4AE6EFE7F"/>
          </w:pPr>
          <w:r w:rsidRPr="00614293">
            <w:rPr>
              <w:lang w:bidi="en-GB"/>
            </w:rPr>
            <w:t>Service revenue</w:t>
          </w:r>
        </w:p>
      </w:docPartBody>
    </w:docPart>
    <w:docPart>
      <w:docPartPr>
        <w:name w:val="564DA76E21A243B0B3FAE37CC66CD88A"/>
        <w:category>
          <w:name w:val="General"/>
          <w:gallery w:val="placeholder"/>
        </w:category>
        <w:types>
          <w:type w:val="bbPlcHdr"/>
        </w:types>
        <w:behaviors>
          <w:behavior w:val="content"/>
        </w:behaviors>
        <w:guid w:val="{85D99D10-15CE-41FB-9650-EC8EE6D51C60}"/>
      </w:docPartPr>
      <w:docPartBody>
        <w:p w:rsidR="00335DD1" w:rsidRDefault="00000000">
          <w:pPr>
            <w:pStyle w:val="564DA76E21A243B0B3FAE37CC66CD88A"/>
          </w:pPr>
          <w:r w:rsidRPr="00614293">
            <w:rPr>
              <w:lang w:bidi="en-GB"/>
            </w:rPr>
            <w:t>Other revenue</w:t>
          </w:r>
        </w:p>
      </w:docPartBody>
    </w:docPart>
    <w:docPart>
      <w:docPartPr>
        <w:name w:val="32043E91710C435DA261274543D885B3"/>
        <w:category>
          <w:name w:val="General"/>
          <w:gallery w:val="placeholder"/>
        </w:category>
        <w:types>
          <w:type w:val="bbPlcHdr"/>
        </w:types>
        <w:behaviors>
          <w:behavior w:val="content"/>
        </w:behaviors>
        <w:guid w:val="{F5AC5333-BBF3-4686-A7D6-DCA404C2B3C4}"/>
      </w:docPartPr>
      <w:docPartBody>
        <w:p w:rsidR="00335DD1" w:rsidRDefault="00000000">
          <w:pPr>
            <w:pStyle w:val="32043E91710C435DA261274543D885B3"/>
          </w:pPr>
          <w:r w:rsidRPr="009C018F">
            <w:rPr>
              <w:lang w:bidi="en-GB"/>
            </w:rPr>
            <w:t>Net sales</w:t>
          </w:r>
        </w:p>
      </w:docPartBody>
    </w:docPart>
    <w:docPart>
      <w:docPartPr>
        <w:name w:val="222F5313F36A4338A1CEE00E1BD44F28"/>
        <w:category>
          <w:name w:val="General"/>
          <w:gallery w:val="placeholder"/>
        </w:category>
        <w:types>
          <w:type w:val="bbPlcHdr"/>
        </w:types>
        <w:behaviors>
          <w:behavior w:val="content"/>
        </w:behaviors>
        <w:guid w:val="{3684A563-02AA-4431-B7E0-E831590AB49A}"/>
      </w:docPartPr>
      <w:docPartBody>
        <w:p w:rsidR="00335DD1" w:rsidRDefault="00000000">
          <w:pPr>
            <w:pStyle w:val="222F5313F36A4338A1CEE00E1BD44F28"/>
          </w:pPr>
          <w:r w:rsidRPr="009C018F">
            <w:rPr>
              <w:lang w:bidi="en-GB"/>
            </w:rPr>
            <w:t>Cost of Goods Sold</w:t>
          </w:r>
        </w:p>
      </w:docPartBody>
    </w:docPart>
    <w:docPart>
      <w:docPartPr>
        <w:name w:val="213074BF8FC046238D4589E1EA6B88AE"/>
        <w:category>
          <w:name w:val="General"/>
          <w:gallery w:val="placeholder"/>
        </w:category>
        <w:types>
          <w:type w:val="bbPlcHdr"/>
        </w:types>
        <w:behaviors>
          <w:behavior w:val="content"/>
        </w:behaviors>
        <w:guid w:val="{E004912B-60A5-4135-B392-421B8C1D9C08}"/>
      </w:docPartPr>
      <w:docPartBody>
        <w:p w:rsidR="00335DD1" w:rsidRDefault="00000000">
          <w:pPr>
            <w:pStyle w:val="213074BF8FC046238D4589E1EA6B88AE"/>
          </w:pPr>
          <w:r w:rsidRPr="009C018F">
            <w:rPr>
              <w:lang w:bidi="en-GB"/>
            </w:rPr>
            <w:t>Gross profit</w:t>
          </w:r>
        </w:p>
      </w:docPartBody>
    </w:docPart>
    <w:docPart>
      <w:docPartPr>
        <w:name w:val="DFD16B83C5E0420F9BC9A9A4BAC61518"/>
        <w:category>
          <w:name w:val="General"/>
          <w:gallery w:val="placeholder"/>
        </w:category>
        <w:types>
          <w:type w:val="bbPlcHdr"/>
        </w:types>
        <w:behaviors>
          <w:behavior w:val="content"/>
        </w:behaviors>
        <w:guid w:val="{EEED4EBF-4925-433D-AA14-A4C1046E6165}"/>
      </w:docPartPr>
      <w:docPartBody>
        <w:p w:rsidR="00335DD1" w:rsidRDefault="00000000">
          <w:pPr>
            <w:pStyle w:val="DFD16B83C5E0420F9BC9A9A4BAC61518"/>
          </w:pPr>
          <w:r w:rsidRPr="009C018F">
            <w:rPr>
              <w:lang w:bidi="en-GB"/>
            </w:rPr>
            <w:t>EXPENSES</w:t>
          </w:r>
        </w:p>
      </w:docPartBody>
    </w:docPart>
    <w:docPart>
      <w:docPartPr>
        <w:name w:val="12CD3222C9514ADEB7675241248295C7"/>
        <w:category>
          <w:name w:val="General"/>
          <w:gallery w:val="placeholder"/>
        </w:category>
        <w:types>
          <w:type w:val="bbPlcHdr"/>
        </w:types>
        <w:behaviors>
          <w:behavior w:val="content"/>
        </w:behaviors>
        <w:guid w:val="{B43B3B27-0192-4117-8F73-667E36B4F455}"/>
      </w:docPartPr>
      <w:docPartBody>
        <w:p w:rsidR="00335DD1" w:rsidRDefault="00000000">
          <w:pPr>
            <w:pStyle w:val="12CD3222C9514ADEB7675241248295C7"/>
          </w:pPr>
          <w:r w:rsidRPr="009C018F">
            <w:rPr>
              <w:lang w:bidi="en-GB"/>
            </w:rPr>
            <w:t>JAN</w:t>
          </w:r>
        </w:p>
      </w:docPartBody>
    </w:docPart>
    <w:docPart>
      <w:docPartPr>
        <w:name w:val="28090AF83D2E439AA3813134B560FF9E"/>
        <w:category>
          <w:name w:val="General"/>
          <w:gallery w:val="placeholder"/>
        </w:category>
        <w:types>
          <w:type w:val="bbPlcHdr"/>
        </w:types>
        <w:behaviors>
          <w:behavior w:val="content"/>
        </w:behaviors>
        <w:guid w:val="{B68FF94B-FF9A-44A8-8280-2A4F59376181}"/>
      </w:docPartPr>
      <w:docPartBody>
        <w:p w:rsidR="00335DD1" w:rsidRDefault="00000000">
          <w:pPr>
            <w:pStyle w:val="28090AF83D2E439AA3813134B560FF9E"/>
          </w:pPr>
          <w:r w:rsidRPr="009C018F">
            <w:rPr>
              <w:lang w:bidi="en-GB"/>
            </w:rPr>
            <w:t>FEB</w:t>
          </w:r>
        </w:p>
      </w:docPartBody>
    </w:docPart>
    <w:docPart>
      <w:docPartPr>
        <w:name w:val="75924D18637F48D08D56673C7933F720"/>
        <w:category>
          <w:name w:val="General"/>
          <w:gallery w:val="placeholder"/>
        </w:category>
        <w:types>
          <w:type w:val="bbPlcHdr"/>
        </w:types>
        <w:behaviors>
          <w:behavior w:val="content"/>
        </w:behaviors>
        <w:guid w:val="{E5AFC1D0-367A-4F64-9424-648F7B1D8851}"/>
      </w:docPartPr>
      <w:docPartBody>
        <w:p w:rsidR="00335DD1" w:rsidRDefault="00000000">
          <w:pPr>
            <w:pStyle w:val="75924D18637F48D08D56673C7933F720"/>
          </w:pPr>
          <w:r w:rsidRPr="009C018F">
            <w:rPr>
              <w:lang w:bidi="en-GB"/>
            </w:rPr>
            <w:t>MAR</w:t>
          </w:r>
        </w:p>
      </w:docPartBody>
    </w:docPart>
    <w:docPart>
      <w:docPartPr>
        <w:name w:val="F74752021826447BB31E032004E1FC15"/>
        <w:category>
          <w:name w:val="General"/>
          <w:gallery w:val="placeholder"/>
        </w:category>
        <w:types>
          <w:type w:val="bbPlcHdr"/>
        </w:types>
        <w:behaviors>
          <w:behavior w:val="content"/>
        </w:behaviors>
        <w:guid w:val="{C99519E5-30BD-420A-B9F1-0067456B77D2}"/>
      </w:docPartPr>
      <w:docPartBody>
        <w:p w:rsidR="00335DD1" w:rsidRDefault="00000000">
          <w:pPr>
            <w:pStyle w:val="F74752021826447BB31E032004E1FC15"/>
          </w:pPr>
          <w:r w:rsidRPr="009C018F">
            <w:rPr>
              <w:lang w:bidi="en-GB"/>
            </w:rPr>
            <w:t>APR</w:t>
          </w:r>
        </w:p>
      </w:docPartBody>
    </w:docPart>
    <w:docPart>
      <w:docPartPr>
        <w:name w:val="D3B3AF049EF94DA8BA9B2AD649C1C4D5"/>
        <w:category>
          <w:name w:val="General"/>
          <w:gallery w:val="placeholder"/>
        </w:category>
        <w:types>
          <w:type w:val="bbPlcHdr"/>
        </w:types>
        <w:behaviors>
          <w:behavior w:val="content"/>
        </w:behaviors>
        <w:guid w:val="{4F45F284-F2DD-44BA-B462-C45C55B63F9F}"/>
      </w:docPartPr>
      <w:docPartBody>
        <w:p w:rsidR="00335DD1" w:rsidRDefault="00000000">
          <w:pPr>
            <w:pStyle w:val="D3B3AF049EF94DA8BA9B2AD649C1C4D5"/>
          </w:pPr>
          <w:r w:rsidRPr="009C018F">
            <w:rPr>
              <w:lang w:bidi="en-GB"/>
            </w:rPr>
            <w:t>MAY</w:t>
          </w:r>
        </w:p>
      </w:docPartBody>
    </w:docPart>
    <w:docPart>
      <w:docPartPr>
        <w:name w:val="C9652F6891614E4E8675715F63EAED27"/>
        <w:category>
          <w:name w:val="General"/>
          <w:gallery w:val="placeholder"/>
        </w:category>
        <w:types>
          <w:type w:val="bbPlcHdr"/>
        </w:types>
        <w:behaviors>
          <w:behavior w:val="content"/>
        </w:behaviors>
        <w:guid w:val="{964CB4FC-5A81-4481-98F6-19D05CA3637E}"/>
      </w:docPartPr>
      <w:docPartBody>
        <w:p w:rsidR="00335DD1" w:rsidRDefault="00000000">
          <w:pPr>
            <w:pStyle w:val="C9652F6891614E4E8675715F63EAED27"/>
          </w:pPr>
          <w:r w:rsidRPr="009C018F">
            <w:rPr>
              <w:lang w:bidi="en-GB"/>
            </w:rPr>
            <w:t>JUN</w:t>
          </w:r>
        </w:p>
      </w:docPartBody>
    </w:docPart>
    <w:docPart>
      <w:docPartPr>
        <w:name w:val="ACD5C1A7A4F24196BF1170CBB048C4ED"/>
        <w:category>
          <w:name w:val="General"/>
          <w:gallery w:val="placeholder"/>
        </w:category>
        <w:types>
          <w:type w:val="bbPlcHdr"/>
        </w:types>
        <w:behaviors>
          <w:behavior w:val="content"/>
        </w:behaviors>
        <w:guid w:val="{DF8E186D-4A63-46CD-B6FA-E040AEDB9950}"/>
      </w:docPartPr>
      <w:docPartBody>
        <w:p w:rsidR="00335DD1" w:rsidRDefault="00000000">
          <w:pPr>
            <w:pStyle w:val="ACD5C1A7A4F24196BF1170CBB048C4ED"/>
          </w:pPr>
          <w:r w:rsidRPr="009C018F">
            <w:rPr>
              <w:lang w:bidi="en-GB"/>
            </w:rPr>
            <w:t>JUL</w:t>
          </w:r>
        </w:p>
      </w:docPartBody>
    </w:docPart>
    <w:docPart>
      <w:docPartPr>
        <w:name w:val="48BAB3B7791E41EF87458DDB3DB4876C"/>
        <w:category>
          <w:name w:val="General"/>
          <w:gallery w:val="placeholder"/>
        </w:category>
        <w:types>
          <w:type w:val="bbPlcHdr"/>
        </w:types>
        <w:behaviors>
          <w:behavior w:val="content"/>
        </w:behaviors>
        <w:guid w:val="{760830CE-673C-4146-8A2F-5B844BA36C85}"/>
      </w:docPartPr>
      <w:docPartBody>
        <w:p w:rsidR="00335DD1" w:rsidRDefault="00000000">
          <w:pPr>
            <w:pStyle w:val="48BAB3B7791E41EF87458DDB3DB4876C"/>
          </w:pPr>
          <w:r w:rsidRPr="009C018F">
            <w:rPr>
              <w:lang w:bidi="en-GB"/>
            </w:rPr>
            <w:t>AUG</w:t>
          </w:r>
        </w:p>
      </w:docPartBody>
    </w:docPart>
    <w:docPart>
      <w:docPartPr>
        <w:name w:val="872ABACE30674BE4BBDB75D47D7DED60"/>
        <w:category>
          <w:name w:val="General"/>
          <w:gallery w:val="placeholder"/>
        </w:category>
        <w:types>
          <w:type w:val="bbPlcHdr"/>
        </w:types>
        <w:behaviors>
          <w:behavior w:val="content"/>
        </w:behaviors>
        <w:guid w:val="{AC42F7CA-DF14-4E55-AC49-8CCBB06E7D1A}"/>
      </w:docPartPr>
      <w:docPartBody>
        <w:p w:rsidR="00335DD1" w:rsidRDefault="00000000">
          <w:pPr>
            <w:pStyle w:val="872ABACE30674BE4BBDB75D47D7DED60"/>
          </w:pPr>
          <w:r w:rsidRPr="009C018F">
            <w:rPr>
              <w:lang w:bidi="en-GB"/>
            </w:rPr>
            <w:t>SEP</w:t>
          </w:r>
        </w:p>
      </w:docPartBody>
    </w:docPart>
    <w:docPart>
      <w:docPartPr>
        <w:name w:val="A9D9D2295485489191CF1D50F800B5A9"/>
        <w:category>
          <w:name w:val="General"/>
          <w:gallery w:val="placeholder"/>
        </w:category>
        <w:types>
          <w:type w:val="bbPlcHdr"/>
        </w:types>
        <w:behaviors>
          <w:behavior w:val="content"/>
        </w:behaviors>
        <w:guid w:val="{75543738-E78B-495D-9269-A1906601F182}"/>
      </w:docPartPr>
      <w:docPartBody>
        <w:p w:rsidR="00335DD1" w:rsidRDefault="00000000">
          <w:pPr>
            <w:pStyle w:val="A9D9D2295485489191CF1D50F800B5A9"/>
          </w:pPr>
          <w:r w:rsidRPr="009C018F">
            <w:rPr>
              <w:lang w:bidi="en-GB"/>
            </w:rPr>
            <w:t>OCT</w:t>
          </w:r>
        </w:p>
      </w:docPartBody>
    </w:docPart>
    <w:docPart>
      <w:docPartPr>
        <w:name w:val="544458F2EAF447D099E7597C84CED402"/>
        <w:category>
          <w:name w:val="General"/>
          <w:gallery w:val="placeholder"/>
        </w:category>
        <w:types>
          <w:type w:val="bbPlcHdr"/>
        </w:types>
        <w:behaviors>
          <w:behavior w:val="content"/>
        </w:behaviors>
        <w:guid w:val="{4F6E3F30-ED32-49EA-8B4C-7F0EC522774D}"/>
      </w:docPartPr>
      <w:docPartBody>
        <w:p w:rsidR="00335DD1" w:rsidRDefault="00000000">
          <w:pPr>
            <w:pStyle w:val="544458F2EAF447D099E7597C84CED402"/>
          </w:pPr>
          <w:r w:rsidRPr="009C018F">
            <w:rPr>
              <w:lang w:bidi="en-GB"/>
            </w:rPr>
            <w:t>NOV</w:t>
          </w:r>
        </w:p>
      </w:docPartBody>
    </w:docPart>
    <w:docPart>
      <w:docPartPr>
        <w:name w:val="9287D5B50F054F1AA4224512DB766687"/>
        <w:category>
          <w:name w:val="General"/>
          <w:gallery w:val="placeholder"/>
        </w:category>
        <w:types>
          <w:type w:val="bbPlcHdr"/>
        </w:types>
        <w:behaviors>
          <w:behavior w:val="content"/>
        </w:behaviors>
        <w:guid w:val="{7C75C041-64A3-4385-980E-87C5C413A5C6}"/>
      </w:docPartPr>
      <w:docPartBody>
        <w:p w:rsidR="00335DD1" w:rsidRDefault="00000000">
          <w:pPr>
            <w:pStyle w:val="9287D5B50F054F1AA4224512DB766687"/>
          </w:pPr>
          <w:r w:rsidRPr="009C018F">
            <w:rPr>
              <w:lang w:bidi="en-GB"/>
            </w:rPr>
            <w:t>DEC</w:t>
          </w:r>
        </w:p>
      </w:docPartBody>
    </w:docPart>
    <w:docPart>
      <w:docPartPr>
        <w:name w:val="5DE74834B2CB412E9BEC22C674379F92"/>
        <w:category>
          <w:name w:val="General"/>
          <w:gallery w:val="placeholder"/>
        </w:category>
        <w:types>
          <w:type w:val="bbPlcHdr"/>
        </w:types>
        <w:behaviors>
          <w:behavior w:val="content"/>
        </w:behaviors>
        <w:guid w:val="{81769EC4-0D93-4031-B7B2-26AB6D848963}"/>
      </w:docPartPr>
      <w:docPartBody>
        <w:p w:rsidR="00335DD1" w:rsidRDefault="00000000">
          <w:pPr>
            <w:pStyle w:val="5DE74834B2CB412E9BEC22C674379F92"/>
          </w:pPr>
          <w:r w:rsidRPr="009C018F">
            <w:rPr>
              <w:lang w:bidi="en-GB"/>
            </w:rPr>
            <w:t>YTD</w:t>
          </w:r>
        </w:p>
      </w:docPartBody>
    </w:docPart>
    <w:docPart>
      <w:docPartPr>
        <w:name w:val="75D8E7E4001A4EFAA8EC880B60765C96"/>
        <w:category>
          <w:name w:val="General"/>
          <w:gallery w:val="placeholder"/>
        </w:category>
        <w:types>
          <w:type w:val="bbPlcHdr"/>
        </w:types>
        <w:behaviors>
          <w:behavior w:val="content"/>
        </w:behaviors>
        <w:guid w:val="{8B1F87C1-BD20-4634-9AC0-68A470E2BBDD}"/>
      </w:docPartPr>
      <w:docPartBody>
        <w:p w:rsidR="00335DD1" w:rsidRDefault="00000000">
          <w:pPr>
            <w:pStyle w:val="75D8E7E4001A4EFAA8EC880B60765C96"/>
          </w:pPr>
          <w:r w:rsidRPr="00614293">
            <w:rPr>
              <w:lang w:bidi="en-GB"/>
            </w:rPr>
            <w:t>Salaries &amp; wages</w:t>
          </w:r>
        </w:p>
      </w:docPartBody>
    </w:docPart>
    <w:docPart>
      <w:docPartPr>
        <w:name w:val="829EAD14FFF9480A9A7FB64C7BB75D86"/>
        <w:category>
          <w:name w:val="General"/>
          <w:gallery w:val="placeholder"/>
        </w:category>
        <w:types>
          <w:type w:val="bbPlcHdr"/>
        </w:types>
        <w:behaviors>
          <w:behavior w:val="content"/>
        </w:behaviors>
        <w:guid w:val="{9ECC9EBF-ED3E-4912-9E11-BE0B2F00BE0F}"/>
      </w:docPartPr>
      <w:docPartBody>
        <w:p w:rsidR="00335DD1" w:rsidRDefault="00000000">
          <w:pPr>
            <w:pStyle w:val="829EAD14FFF9480A9A7FB64C7BB75D86"/>
          </w:pPr>
          <w:r w:rsidRPr="00614293">
            <w:rPr>
              <w:lang w:bidi="en-GB"/>
            </w:rPr>
            <w:t>Marketing/Advertising</w:t>
          </w:r>
        </w:p>
      </w:docPartBody>
    </w:docPart>
    <w:docPart>
      <w:docPartPr>
        <w:name w:val="12D37A4475A54CAF8113378B263DB756"/>
        <w:category>
          <w:name w:val="General"/>
          <w:gallery w:val="placeholder"/>
        </w:category>
        <w:types>
          <w:type w:val="bbPlcHdr"/>
        </w:types>
        <w:behaviors>
          <w:behavior w:val="content"/>
        </w:behaviors>
        <w:guid w:val="{9A2A29C3-4605-4B52-943B-DE4DBD0B5BFD}"/>
      </w:docPartPr>
      <w:docPartBody>
        <w:p w:rsidR="00335DD1" w:rsidRDefault="00000000">
          <w:pPr>
            <w:pStyle w:val="12D37A4475A54CAF8113378B263DB756"/>
          </w:pPr>
          <w:r w:rsidRPr="00614293">
            <w:rPr>
              <w:lang w:bidi="en-GB"/>
            </w:rPr>
            <w:t>Sales commissions</w:t>
          </w:r>
        </w:p>
      </w:docPartBody>
    </w:docPart>
    <w:docPart>
      <w:docPartPr>
        <w:name w:val="41B49C236D434E24A6167526EAFE1F3D"/>
        <w:category>
          <w:name w:val="General"/>
          <w:gallery w:val="placeholder"/>
        </w:category>
        <w:types>
          <w:type w:val="bbPlcHdr"/>
        </w:types>
        <w:behaviors>
          <w:behavior w:val="content"/>
        </w:behaviors>
        <w:guid w:val="{35335068-E16A-4E9E-B811-187CCF15EFFA}"/>
      </w:docPartPr>
      <w:docPartBody>
        <w:p w:rsidR="00335DD1" w:rsidRDefault="00000000">
          <w:pPr>
            <w:pStyle w:val="41B49C236D434E24A6167526EAFE1F3D"/>
          </w:pPr>
          <w:r w:rsidRPr="00614293">
            <w:rPr>
              <w:lang w:bidi="en-GB"/>
            </w:rPr>
            <w:t>Rent</w:t>
          </w:r>
        </w:p>
      </w:docPartBody>
    </w:docPart>
    <w:docPart>
      <w:docPartPr>
        <w:name w:val="98FF93FCE4CD4A2691D3F8DF7858C9FC"/>
        <w:category>
          <w:name w:val="General"/>
          <w:gallery w:val="placeholder"/>
        </w:category>
        <w:types>
          <w:type w:val="bbPlcHdr"/>
        </w:types>
        <w:behaviors>
          <w:behavior w:val="content"/>
        </w:behaviors>
        <w:guid w:val="{005DF2E6-C458-4E4F-8B7C-FE4AB1D9B4A2}"/>
      </w:docPartPr>
      <w:docPartBody>
        <w:p w:rsidR="00335DD1" w:rsidRDefault="00000000">
          <w:pPr>
            <w:pStyle w:val="98FF93FCE4CD4A2691D3F8DF7858C9FC"/>
          </w:pPr>
          <w:r w:rsidRPr="00614293">
            <w:rPr>
              <w:lang w:bidi="en-GB"/>
            </w:rPr>
            <w:t>Utilities</w:t>
          </w:r>
        </w:p>
      </w:docPartBody>
    </w:docPart>
    <w:docPart>
      <w:docPartPr>
        <w:name w:val="4D32F14F9D3E491B97CCB962B95455C4"/>
        <w:category>
          <w:name w:val="General"/>
          <w:gallery w:val="placeholder"/>
        </w:category>
        <w:types>
          <w:type w:val="bbPlcHdr"/>
        </w:types>
        <w:behaviors>
          <w:behavior w:val="content"/>
        </w:behaviors>
        <w:guid w:val="{708E75B1-19F5-478A-A0E9-98F249790678}"/>
      </w:docPartPr>
      <w:docPartBody>
        <w:p w:rsidR="00335DD1" w:rsidRDefault="00000000">
          <w:pPr>
            <w:pStyle w:val="4D32F14F9D3E491B97CCB962B95455C4"/>
          </w:pPr>
          <w:r w:rsidRPr="00614293">
            <w:rPr>
              <w:lang w:bidi="en-GB"/>
            </w:rPr>
            <w:t>Website expenses</w:t>
          </w:r>
        </w:p>
      </w:docPartBody>
    </w:docPart>
    <w:docPart>
      <w:docPartPr>
        <w:name w:val="65AED80B9E364130BC4A6336F7FE18BA"/>
        <w:category>
          <w:name w:val="General"/>
          <w:gallery w:val="placeholder"/>
        </w:category>
        <w:types>
          <w:type w:val="bbPlcHdr"/>
        </w:types>
        <w:behaviors>
          <w:behavior w:val="content"/>
        </w:behaviors>
        <w:guid w:val="{E6BF15FB-3266-4EC9-98FC-883E6A2F4EF7}"/>
      </w:docPartPr>
      <w:docPartBody>
        <w:p w:rsidR="00335DD1" w:rsidRDefault="00000000">
          <w:pPr>
            <w:pStyle w:val="65AED80B9E364130BC4A6336F7FE18BA"/>
          </w:pPr>
          <w:r w:rsidRPr="00614293">
            <w:rPr>
              <w:lang w:bidi="en-GB"/>
            </w:rPr>
            <w:t>Internet/Phone</w:t>
          </w:r>
        </w:p>
      </w:docPartBody>
    </w:docPart>
    <w:docPart>
      <w:docPartPr>
        <w:name w:val="088CF5D3B66147B5B6239EAA55020A7E"/>
        <w:category>
          <w:name w:val="General"/>
          <w:gallery w:val="placeholder"/>
        </w:category>
        <w:types>
          <w:type w:val="bbPlcHdr"/>
        </w:types>
        <w:behaviors>
          <w:behavior w:val="content"/>
        </w:behaviors>
        <w:guid w:val="{F1C3A836-4EC6-418F-AE45-A9F9BD8BAA89}"/>
      </w:docPartPr>
      <w:docPartBody>
        <w:p w:rsidR="00335DD1" w:rsidRDefault="00000000">
          <w:pPr>
            <w:pStyle w:val="088CF5D3B66147B5B6239EAA55020A7E"/>
          </w:pPr>
          <w:r w:rsidRPr="00614293">
            <w:rPr>
              <w:lang w:bidi="en-GB"/>
            </w:rPr>
            <w:t>Insurance</w:t>
          </w:r>
        </w:p>
      </w:docPartBody>
    </w:docPart>
    <w:docPart>
      <w:docPartPr>
        <w:name w:val="96010BA02CEC406C80B35D75A9309B29"/>
        <w:category>
          <w:name w:val="General"/>
          <w:gallery w:val="placeholder"/>
        </w:category>
        <w:types>
          <w:type w:val="bbPlcHdr"/>
        </w:types>
        <w:behaviors>
          <w:behavior w:val="content"/>
        </w:behaviors>
        <w:guid w:val="{1208F87C-D6B8-4A9D-B864-0FB0FC6902DD}"/>
      </w:docPartPr>
      <w:docPartBody>
        <w:p w:rsidR="00335DD1" w:rsidRDefault="00000000">
          <w:pPr>
            <w:pStyle w:val="96010BA02CEC406C80B35D75A9309B29"/>
          </w:pPr>
          <w:r w:rsidRPr="00614293">
            <w:rPr>
              <w:lang w:bidi="en-GB"/>
            </w:rPr>
            <w:t>Travel</w:t>
          </w:r>
        </w:p>
      </w:docPartBody>
    </w:docPart>
    <w:docPart>
      <w:docPartPr>
        <w:name w:val="310C9EA3CF8A4232A9F9776C67101242"/>
        <w:category>
          <w:name w:val="General"/>
          <w:gallery w:val="placeholder"/>
        </w:category>
        <w:types>
          <w:type w:val="bbPlcHdr"/>
        </w:types>
        <w:behaviors>
          <w:behavior w:val="content"/>
        </w:behaviors>
        <w:guid w:val="{A28CD081-F806-4C27-9CAC-079A7DA9E6C4}"/>
      </w:docPartPr>
      <w:docPartBody>
        <w:p w:rsidR="00335DD1" w:rsidRDefault="00000000">
          <w:pPr>
            <w:pStyle w:val="310C9EA3CF8A4232A9F9776C67101242"/>
          </w:pPr>
          <w:r w:rsidRPr="00614293">
            <w:rPr>
              <w:lang w:bidi="en-GB"/>
            </w:rPr>
            <w:t>Legal/Accounting</w:t>
          </w:r>
        </w:p>
      </w:docPartBody>
    </w:docPart>
    <w:docPart>
      <w:docPartPr>
        <w:name w:val="EF3045DF41634C10937AEBD3B8686818"/>
        <w:category>
          <w:name w:val="General"/>
          <w:gallery w:val="placeholder"/>
        </w:category>
        <w:types>
          <w:type w:val="bbPlcHdr"/>
        </w:types>
        <w:behaviors>
          <w:behavior w:val="content"/>
        </w:behaviors>
        <w:guid w:val="{A1910133-358F-4DAA-8AD1-216EA3F821BA}"/>
      </w:docPartPr>
      <w:docPartBody>
        <w:p w:rsidR="00335DD1" w:rsidRDefault="00000000">
          <w:pPr>
            <w:pStyle w:val="EF3045DF41634C10937AEBD3B8686818"/>
          </w:pPr>
          <w:r w:rsidRPr="00614293">
            <w:rPr>
              <w:lang w:bidi="en-GB"/>
            </w:rPr>
            <w:t>Office supplies</w:t>
          </w:r>
        </w:p>
      </w:docPartBody>
    </w:docPart>
    <w:docPart>
      <w:docPartPr>
        <w:name w:val="1AABF1DC40F1440B913D1845AE2F0DEF"/>
        <w:category>
          <w:name w:val="General"/>
          <w:gallery w:val="placeholder"/>
        </w:category>
        <w:types>
          <w:type w:val="bbPlcHdr"/>
        </w:types>
        <w:behaviors>
          <w:behavior w:val="content"/>
        </w:behaviors>
        <w:guid w:val="{1D21E726-44AF-487D-A22C-B5FA176D69A3}"/>
      </w:docPartPr>
      <w:docPartBody>
        <w:p w:rsidR="00335DD1" w:rsidRDefault="00000000">
          <w:pPr>
            <w:pStyle w:val="1AABF1DC40F1440B913D1845AE2F0DEF"/>
          </w:pPr>
          <w:r w:rsidRPr="00614293">
            <w:rPr>
              <w:lang w:bidi="en-GB"/>
            </w:rPr>
            <w:t>Interest expense</w:t>
          </w:r>
        </w:p>
      </w:docPartBody>
    </w:docPart>
    <w:docPart>
      <w:docPartPr>
        <w:name w:val="B435B3BCF301421B81ED331B86BE9117"/>
        <w:category>
          <w:name w:val="General"/>
          <w:gallery w:val="placeholder"/>
        </w:category>
        <w:types>
          <w:type w:val="bbPlcHdr"/>
        </w:types>
        <w:behaviors>
          <w:behavior w:val="content"/>
        </w:behaviors>
        <w:guid w:val="{96BE9765-05F3-48BA-BF00-B859714896CA}"/>
      </w:docPartPr>
      <w:docPartBody>
        <w:p w:rsidR="00335DD1" w:rsidRDefault="00000000">
          <w:pPr>
            <w:pStyle w:val="B435B3BCF301421B81ED331B86BE9117"/>
          </w:pPr>
          <w:r w:rsidRPr="00614293">
            <w:rPr>
              <w:lang w:bidi="en-GB"/>
            </w:rPr>
            <w:t>Other 1</w:t>
          </w:r>
        </w:p>
      </w:docPartBody>
    </w:docPart>
    <w:docPart>
      <w:docPartPr>
        <w:name w:val="A6773846A68042A3879384350EB2C173"/>
        <w:category>
          <w:name w:val="General"/>
          <w:gallery w:val="placeholder"/>
        </w:category>
        <w:types>
          <w:type w:val="bbPlcHdr"/>
        </w:types>
        <w:behaviors>
          <w:behavior w:val="content"/>
        </w:behaviors>
        <w:guid w:val="{3BE2A11C-0EF8-4D1D-90FD-7E698E550B48}"/>
      </w:docPartPr>
      <w:docPartBody>
        <w:p w:rsidR="00335DD1" w:rsidRDefault="00000000">
          <w:pPr>
            <w:pStyle w:val="A6773846A68042A3879384350EB2C173"/>
          </w:pPr>
          <w:r w:rsidRPr="009C018F">
            <w:rPr>
              <w:lang w:bidi="en-GB"/>
            </w:rPr>
            <w:t>Total expenses</w:t>
          </w:r>
        </w:p>
      </w:docPartBody>
    </w:docPart>
    <w:docPart>
      <w:docPartPr>
        <w:name w:val="7A0DC4AA1AD64FE2823A8FCBDBE52C15"/>
        <w:category>
          <w:name w:val="General"/>
          <w:gallery w:val="placeholder"/>
        </w:category>
        <w:types>
          <w:type w:val="bbPlcHdr"/>
        </w:types>
        <w:behaviors>
          <w:behavior w:val="content"/>
        </w:behaviors>
        <w:guid w:val="{4A774FA5-82C5-4414-B469-A575B9FF4F11}"/>
      </w:docPartPr>
      <w:docPartBody>
        <w:p w:rsidR="00335DD1" w:rsidRDefault="00000000">
          <w:pPr>
            <w:pStyle w:val="7A0DC4AA1AD64FE2823A8FCBDBE52C15"/>
          </w:pPr>
          <w:r w:rsidRPr="009C018F">
            <w:rPr>
              <w:lang w:bidi="en-GB"/>
            </w:rPr>
            <w:t>Income before taxes</w:t>
          </w:r>
        </w:p>
      </w:docPartBody>
    </w:docPart>
    <w:docPart>
      <w:docPartPr>
        <w:name w:val="68A5E2A82BDF44209DB98D7FCEE9BEFD"/>
        <w:category>
          <w:name w:val="General"/>
          <w:gallery w:val="placeholder"/>
        </w:category>
        <w:types>
          <w:type w:val="bbPlcHdr"/>
        </w:types>
        <w:behaviors>
          <w:behavior w:val="content"/>
        </w:behaviors>
        <w:guid w:val="{9860D408-4F7D-41C6-9A81-9DA378EC0B34}"/>
      </w:docPartPr>
      <w:docPartBody>
        <w:p w:rsidR="00335DD1" w:rsidRDefault="00000000">
          <w:pPr>
            <w:pStyle w:val="68A5E2A82BDF44209DB98D7FCEE9BEFD"/>
          </w:pPr>
          <w:r w:rsidRPr="009C018F">
            <w:rPr>
              <w:lang w:bidi="en-GB"/>
            </w:rPr>
            <w:t>Income tax expense</w:t>
          </w:r>
        </w:p>
      </w:docPartBody>
    </w:docPart>
    <w:docPart>
      <w:docPartPr>
        <w:name w:val="E279147F53844A328B63AB0AC57226B5"/>
        <w:category>
          <w:name w:val="General"/>
          <w:gallery w:val="placeholder"/>
        </w:category>
        <w:types>
          <w:type w:val="bbPlcHdr"/>
        </w:types>
        <w:behaviors>
          <w:behavior w:val="content"/>
        </w:behaviors>
        <w:guid w:val="{C00E968D-E5F3-42C9-B755-49B44FC486C9}"/>
      </w:docPartPr>
      <w:docPartBody>
        <w:p w:rsidR="00335DD1" w:rsidRDefault="00000000">
          <w:pPr>
            <w:pStyle w:val="E279147F53844A328B63AB0AC57226B5"/>
          </w:pPr>
          <w:r w:rsidRPr="009C018F">
            <w:rPr>
              <w:lang w:bidi="en-GB"/>
            </w:rPr>
            <w:t>NET INCOME</w:t>
          </w:r>
        </w:p>
      </w:docPartBody>
    </w:docPart>
    <w:docPart>
      <w:docPartPr>
        <w:name w:val="1B946EEA35154E258EF110D6722313C6"/>
        <w:category>
          <w:name w:val="General"/>
          <w:gallery w:val="placeholder"/>
        </w:category>
        <w:types>
          <w:type w:val="bbPlcHdr"/>
        </w:types>
        <w:behaviors>
          <w:behavior w:val="content"/>
        </w:behaviors>
        <w:guid w:val="{1D749EB0-57BB-4274-91E0-C58CC212C4B5}"/>
      </w:docPartPr>
      <w:docPartBody>
        <w:p w:rsidR="00335DD1" w:rsidRDefault="00000000">
          <w:pPr>
            <w:pStyle w:val="1B946EEA35154E258EF110D6722313C6"/>
          </w:pPr>
          <w:r w:rsidRPr="00614293">
            <w:rPr>
              <w:lang w:bidi="en-GB"/>
            </w:rPr>
            <w:t>Instructions for Getting Started on Profit &amp; Loss Projections</w:t>
          </w:r>
        </w:p>
      </w:docPartBody>
    </w:docPart>
    <w:docPart>
      <w:docPartPr>
        <w:name w:val="512AEC130AB744AF810BF6511EAA3999"/>
        <w:category>
          <w:name w:val="General"/>
          <w:gallery w:val="placeholder"/>
        </w:category>
        <w:types>
          <w:type w:val="bbPlcHdr"/>
        </w:types>
        <w:behaviors>
          <w:behavior w:val="content"/>
        </w:behaviors>
        <w:guid w:val="{AF1143E0-26F8-40F6-9E28-35C193457C95}"/>
      </w:docPartPr>
      <w:docPartBody>
        <w:p w:rsidR="00335DD1" w:rsidRDefault="00000000">
          <w:pPr>
            <w:pStyle w:val="512AEC130AB744AF810BF6511EAA3999"/>
          </w:pPr>
          <w:r w:rsidRPr="00614293">
            <w:rPr>
              <w:lang w:bidi="en-GB"/>
            </w:rPr>
            <w:t>Completing projections for Profit and Loss of a new company is a good exercise to understand and communicate when the company will begin to break even and see how sales and profits will grow. The top portion of the model to the left, Revenue, is a good way to forecast sales, month by month for the first year. The lower portion then applies estimated expenses for the same period of time to derive the business’ profitability.</w:t>
          </w:r>
        </w:p>
      </w:docPartBody>
    </w:docPart>
    <w:docPart>
      <w:docPartPr>
        <w:name w:val="ECCF32FA46854153890337A5C78F15A7"/>
        <w:category>
          <w:name w:val="General"/>
          <w:gallery w:val="placeholder"/>
        </w:category>
        <w:types>
          <w:type w:val="bbPlcHdr"/>
        </w:types>
        <w:behaviors>
          <w:behavior w:val="content"/>
        </w:behaviors>
        <w:guid w:val="{825670D0-235B-4561-A744-EC4CD2B16430}"/>
      </w:docPartPr>
      <w:docPartBody>
        <w:p w:rsidR="00335DD1" w:rsidRDefault="00000000">
          <w:pPr>
            <w:pStyle w:val="ECCF32FA46854153890337A5C78F15A7"/>
          </w:pPr>
          <w:r w:rsidRPr="00614293">
            <w:rPr>
              <w:rStyle w:val="Bold"/>
              <w:lang w:bidi="en-GB"/>
            </w:rPr>
            <w:t>Steps for preparation:</w:t>
          </w:r>
        </w:p>
      </w:docPartBody>
    </w:docPart>
    <w:docPart>
      <w:docPartPr>
        <w:name w:val="C10F4D044C4645FB9495A311C382319B"/>
        <w:category>
          <w:name w:val="General"/>
          <w:gallery w:val="placeholder"/>
        </w:category>
        <w:types>
          <w:type w:val="bbPlcHdr"/>
        </w:types>
        <w:behaviors>
          <w:behavior w:val="content"/>
        </w:behaviors>
        <w:guid w:val="{FA8BC5B6-69C2-413D-8F05-D43C4CC406FC}"/>
      </w:docPartPr>
      <w:docPartBody>
        <w:p w:rsidR="00335DD1" w:rsidRDefault="00000000">
          <w:pPr>
            <w:pStyle w:val="C10F4D044C4645FB9495A311C382319B"/>
          </w:pPr>
          <w:r w:rsidRPr="00614293">
            <w:rPr>
              <w:b/>
              <w:lang w:bidi="en-GB"/>
            </w:rPr>
            <w:t>Step 1:</w:t>
          </w:r>
        </w:p>
      </w:docPartBody>
    </w:docPart>
    <w:docPart>
      <w:docPartPr>
        <w:name w:val="B19D71EB50BB46A099944A48B36AA4CF"/>
        <w:category>
          <w:name w:val="General"/>
          <w:gallery w:val="placeholder"/>
        </w:category>
        <w:types>
          <w:type w:val="bbPlcHdr"/>
        </w:types>
        <w:behaviors>
          <w:behavior w:val="content"/>
        </w:behaviors>
        <w:guid w:val="{4BE6E545-C949-4D9D-B010-5A4E67B3A2D6}"/>
      </w:docPartPr>
      <w:docPartBody>
        <w:p w:rsidR="00335DD1" w:rsidRDefault="00000000">
          <w:pPr>
            <w:pStyle w:val="B19D71EB50BB46A099944A48B36AA4CF"/>
          </w:pPr>
          <w:r w:rsidRPr="00614293">
            <w:rPr>
              <w:lang w:bidi="en-GB"/>
            </w:rPr>
            <w:t>Enter the company name and the date this projection is being prepared.</w:t>
          </w:r>
        </w:p>
      </w:docPartBody>
    </w:docPart>
    <w:docPart>
      <w:docPartPr>
        <w:name w:val="DD9A3E8E41054D318458726B9C4EA33D"/>
        <w:category>
          <w:name w:val="General"/>
          <w:gallery w:val="placeholder"/>
        </w:category>
        <w:types>
          <w:type w:val="bbPlcHdr"/>
        </w:types>
        <w:behaviors>
          <w:behavior w:val="content"/>
        </w:behaviors>
        <w:guid w:val="{1CC36284-B7DE-4B1D-A9A5-81E74B772F10}"/>
      </w:docPartPr>
      <w:docPartBody>
        <w:p w:rsidR="00335DD1" w:rsidRDefault="00000000">
          <w:pPr>
            <w:pStyle w:val="DD9A3E8E41054D318458726B9C4EA33D"/>
          </w:pPr>
          <w:r w:rsidRPr="00614293">
            <w:rPr>
              <w:b/>
              <w:lang w:bidi="en-GB"/>
            </w:rPr>
            <w:t>Step 2:</w:t>
          </w:r>
        </w:p>
      </w:docPartBody>
    </w:docPart>
    <w:docPart>
      <w:docPartPr>
        <w:name w:val="8857F50808DC46CABAD9C1738BE1AF93"/>
        <w:category>
          <w:name w:val="General"/>
          <w:gallery w:val="placeholder"/>
        </w:category>
        <w:types>
          <w:type w:val="bbPlcHdr"/>
        </w:types>
        <w:behaviors>
          <w:behavior w:val="content"/>
        </w:behaviors>
        <w:guid w:val="{B1D6B74F-7E68-46EE-BC73-EE349642CF79}"/>
      </w:docPartPr>
      <w:docPartBody>
        <w:p w:rsidR="00335DD1" w:rsidRDefault="00000000">
          <w:pPr>
            <w:pStyle w:val="8857F50808DC46CABAD9C1738BE1AF93"/>
          </w:pPr>
          <w:r w:rsidRPr="00614293">
            <w:rPr>
              <w:lang w:bidi="en-GB"/>
            </w:rPr>
            <w:t>For each month, beginning in January or whenever the start is estimated, enter the expected sales to be. This could be for a single service or multiple services. Add lines to this model for additional offerings. From this, subtract any product returns or discounts that are to be tracked (these should be shown as negative numbers, for example, -10). Below Net Sales, enter the Cost of Goods Sold. This refers to the monetised value of the time spent on a particular client.</w:t>
          </w:r>
        </w:p>
      </w:docPartBody>
    </w:docPart>
    <w:docPart>
      <w:docPartPr>
        <w:name w:val="EC38CC2E54374531BDFCA0086E4C922D"/>
        <w:category>
          <w:name w:val="General"/>
          <w:gallery w:val="placeholder"/>
        </w:category>
        <w:types>
          <w:type w:val="bbPlcHdr"/>
        </w:types>
        <w:behaviors>
          <w:behavior w:val="content"/>
        </w:behaviors>
        <w:guid w:val="{7EDD9D0E-DFBA-45C9-ACD4-09331BC54799}"/>
      </w:docPartPr>
      <w:docPartBody>
        <w:p w:rsidR="00335DD1" w:rsidRDefault="00000000">
          <w:pPr>
            <w:pStyle w:val="EC38CC2E54374531BDFCA0086E4C922D"/>
          </w:pPr>
          <w:r w:rsidRPr="00614293">
            <w:rPr>
              <w:b/>
              <w:lang w:bidi="en-GB"/>
            </w:rPr>
            <w:t>Step 3:</w:t>
          </w:r>
        </w:p>
      </w:docPartBody>
    </w:docPart>
    <w:docPart>
      <w:docPartPr>
        <w:name w:val="8DFB6204DE7D42A4A9011AF22559EA11"/>
        <w:category>
          <w:name w:val="General"/>
          <w:gallery w:val="placeholder"/>
        </w:category>
        <w:types>
          <w:type w:val="bbPlcHdr"/>
        </w:types>
        <w:behaviors>
          <w:behavior w:val="content"/>
        </w:behaviors>
        <w:guid w:val="{A7F1EF5A-FB1B-49EC-AF39-A53F70D3CAEA}"/>
      </w:docPartPr>
      <w:docPartBody>
        <w:p w:rsidR="00335DD1" w:rsidRDefault="00000000">
          <w:pPr>
            <w:pStyle w:val="8DFB6204DE7D42A4A9011AF22559EA11"/>
          </w:pPr>
          <w:r w:rsidRPr="00614293">
            <w:rPr>
              <w:lang w:bidi="en-GB"/>
            </w:rPr>
            <w:t>For each month, enter the estimated salaries, marketing, utilities, and other items that are projected.</w:t>
          </w:r>
        </w:p>
      </w:docPartBody>
    </w:docPart>
    <w:docPart>
      <w:docPartPr>
        <w:name w:val="9098767973EB4CA197936129B2666CCF"/>
        <w:category>
          <w:name w:val="General"/>
          <w:gallery w:val="placeholder"/>
        </w:category>
        <w:types>
          <w:type w:val="bbPlcHdr"/>
        </w:types>
        <w:behaviors>
          <w:behavior w:val="content"/>
        </w:behaviors>
        <w:guid w:val="{5F341F65-56A9-44C8-9811-FEBCC90A104F}"/>
      </w:docPartPr>
      <w:docPartBody>
        <w:p w:rsidR="00335DD1" w:rsidRDefault="00000000">
          <w:pPr>
            <w:pStyle w:val="9098767973EB4CA197936129B2666CCF"/>
          </w:pPr>
          <w:r w:rsidRPr="00614293">
            <w:rPr>
              <w:b/>
              <w:lang w:bidi="en-GB"/>
            </w:rPr>
            <w:t>Step 4:</w:t>
          </w:r>
        </w:p>
      </w:docPartBody>
    </w:docPart>
    <w:docPart>
      <w:docPartPr>
        <w:name w:val="91A4226F99AC4F419E2CA5C188F43AB6"/>
        <w:category>
          <w:name w:val="General"/>
          <w:gallery w:val="placeholder"/>
        </w:category>
        <w:types>
          <w:type w:val="bbPlcHdr"/>
        </w:types>
        <w:behaviors>
          <w:behavior w:val="content"/>
        </w:behaviors>
        <w:guid w:val="{8B2B81C3-0C7E-4F71-B59C-C529D105018D}"/>
      </w:docPartPr>
      <w:docPartBody>
        <w:p w:rsidR="00335DD1" w:rsidRDefault="00000000">
          <w:pPr>
            <w:pStyle w:val="91A4226F99AC4F419E2CA5C188F43AB6"/>
          </w:pPr>
          <w:r w:rsidRPr="00614293">
            <w:rPr>
              <w:lang w:bidi="en-GB"/>
            </w:rPr>
            <w:t>Once all of the costs have been entered, review the individual items and total amount to see where projections can be fine-tuned or move something out into the future when more revenue is coming in. The objective is to get to profitability and positive cash flow as quickly as possible.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E049D40"/>
    <w:lvl w:ilvl="0">
      <w:start w:val="1"/>
      <w:numFmt w:val="bullet"/>
      <w:pStyle w:val="C0BA189C94754E8C8DD1F36A4A20F589"/>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pStyle w:val="Graphbullet3"/>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Graphbullet2"/>
      <w:lvlText w:val=""/>
      <w:lvlJc w:val="left"/>
      <w:pPr>
        <w:ind w:left="720" w:hanging="360"/>
      </w:pPr>
      <w:rPr>
        <w:rFonts w:ascii="Symbol" w:hAnsi="Symbol" w:hint="default"/>
        <w:color w:val="70AD47" w:themeColor="accent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pStyle w:val="8DB6A69F475442B48A6BD34CDA16FCEC"/>
      <w:lvlText w:val=""/>
      <w:lvlJc w:val="left"/>
      <w:pPr>
        <w:ind w:left="720" w:hanging="360"/>
      </w:pPr>
      <w:rPr>
        <w:rFonts w:ascii="Symbol" w:hAnsi="Symbol" w:hint="default"/>
        <w:color w:val="A5A5A5" w:themeColor="accent3"/>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pStyle w:val="Graphbullet"/>
      <w:lvlText w:val=""/>
      <w:lvlJc w:val="left"/>
      <w:pPr>
        <w:ind w:left="720" w:hanging="360"/>
      </w:pPr>
      <w:rPr>
        <w:rFonts w:ascii="Symbol" w:hAnsi="Symbol" w:hint="default"/>
        <w:color w:val="5B9BD5" w:themeColor="accent5"/>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38722985">
    <w:abstractNumId w:val="3"/>
  </w:num>
  <w:num w:numId="2" w16cid:durableId="497887629">
    <w:abstractNumId w:val="6"/>
  </w:num>
  <w:num w:numId="3" w16cid:durableId="494154785">
    <w:abstractNumId w:val="4"/>
  </w:num>
  <w:num w:numId="4" w16cid:durableId="131599969">
    <w:abstractNumId w:val="5"/>
  </w:num>
  <w:num w:numId="5" w16cid:durableId="339964210">
    <w:abstractNumId w:val="2"/>
  </w:num>
  <w:num w:numId="6" w16cid:durableId="599876128">
    <w:abstractNumId w:val="1"/>
  </w:num>
  <w:num w:numId="7" w16cid:durableId="1777552799">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204"/>
    <w:rsid w:val="00113152"/>
    <w:rsid w:val="001179BC"/>
    <w:rsid w:val="00335DD1"/>
    <w:rsid w:val="004F4B37"/>
    <w:rsid w:val="006A7204"/>
    <w:rsid w:val="007718AF"/>
    <w:rsid w:val="00831D8D"/>
    <w:rsid w:val="00890DE3"/>
    <w:rsid w:val="008D28E2"/>
    <w:rsid w:val="009C4955"/>
    <w:rsid w:val="00DF0670"/>
    <w:rsid w:val="00F346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0540B9EAEC447F6829D0C5CF96D1A8E">
    <w:name w:val="80540B9EAEC447F6829D0C5CF96D1A8E"/>
  </w:style>
  <w:style w:type="paragraph" w:styleId="Title">
    <w:name w:val="Title"/>
    <w:basedOn w:val="Normal"/>
    <w:next w:val="Normal"/>
    <w:link w:val="TitleChar"/>
    <w:uiPriority w:val="10"/>
    <w:qFormat/>
    <w:pPr>
      <w:spacing w:before="120" w:after="0" w:line="288" w:lineRule="auto"/>
      <w:contextualSpacing/>
      <w:jc w:val="center"/>
    </w:pPr>
    <w:rPr>
      <w:rFonts w:asciiTheme="majorHAnsi" w:eastAsiaTheme="majorEastAsia" w:hAnsiTheme="majorHAnsi" w:cstheme="majorBidi"/>
      <w:b/>
      <w:color w:val="FFFFFF" w:themeColor="background1"/>
      <w:spacing w:val="-10"/>
      <w:kern w:val="28"/>
      <w:sz w:val="96"/>
      <w:szCs w:val="56"/>
      <w:lang w:val="en-US" w:eastAsia="en-US"/>
      <w14:ligatures w14:val="none"/>
    </w:rPr>
  </w:style>
  <w:style w:type="character" w:customStyle="1" w:styleId="TitleChar">
    <w:name w:val="Title Char"/>
    <w:basedOn w:val="DefaultParagraphFont"/>
    <w:link w:val="Title"/>
    <w:uiPriority w:val="10"/>
    <w:rPr>
      <w:rFonts w:asciiTheme="majorHAnsi" w:eastAsiaTheme="majorEastAsia" w:hAnsiTheme="majorHAnsi" w:cstheme="majorBidi"/>
      <w:b/>
      <w:color w:val="FFFFFF" w:themeColor="background1"/>
      <w:spacing w:val="-10"/>
      <w:kern w:val="28"/>
      <w:sz w:val="96"/>
      <w:szCs w:val="56"/>
      <w:lang w:val="en-US" w:eastAsia="en-US"/>
      <w14:ligatures w14:val="none"/>
    </w:rPr>
  </w:style>
  <w:style w:type="paragraph" w:customStyle="1" w:styleId="33D17D58F9184B0994E590FA4DB55217">
    <w:name w:val="33D17D58F9184B0994E590FA4DB55217"/>
  </w:style>
  <w:style w:type="paragraph" w:customStyle="1" w:styleId="6C3038A2409C445ABA40D7BAE718A4F7">
    <w:name w:val="6C3038A2409C445ABA40D7BAE718A4F7"/>
  </w:style>
  <w:style w:type="paragraph" w:customStyle="1" w:styleId="CB0C6D65A1AE41E5AAB12710D55A1201">
    <w:name w:val="CB0C6D65A1AE41E5AAB12710D55A1201"/>
  </w:style>
  <w:style w:type="paragraph" w:customStyle="1" w:styleId="41A31491BE3547328AE769E343A1FF7D">
    <w:name w:val="41A31491BE3547328AE769E343A1FF7D"/>
  </w:style>
  <w:style w:type="paragraph" w:styleId="ListBullet">
    <w:name w:val="List Bullet"/>
    <w:basedOn w:val="Normal"/>
    <w:uiPriority w:val="99"/>
    <w:pPr>
      <w:numPr>
        <w:numId w:val="1"/>
      </w:numPr>
      <w:spacing w:after="200" w:line="276" w:lineRule="auto"/>
      <w:ind w:left="340" w:hanging="340"/>
    </w:pPr>
    <w:rPr>
      <w:rFonts w:eastAsiaTheme="minorHAnsi"/>
      <w:color w:val="595959" w:themeColor="text1" w:themeTint="A6"/>
      <w:kern w:val="0"/>
      <w:sz w:val="24"/>
      <w:szCs w:val="24"/>
      <w:lang w:val="en-US" w:eastAsia="en-US"/>
      <w14:ligatures w14:val="none"/>
    </w:rPr>
  </w:style>
  <w:style w:type="paragraph" w:customStyle="1" w:styleId="CB71DE3023254AF496EEA9DDAF1F8879">
    <w:name w:val="CB71DE3023254AF496EEA9DDAF1F8879"/>
  </w:style>
  <w:style w:type="paragraph" w:customStyle="1" w:styleId="3F3A56062A65486780C7C98B38AD895B">
    <w:name w:val="3F3A56062A65486780C7C98B38AD895B"/>
  </w:style>
  <w:style w:type="paragraph" w:styleId="ListNumber">
    <w:name w:val="List Number"/>
    <w:basedOn w:val="Normal"/>
    <w:uiPriority w:val="99"/>
    <w:pPr>
      <w:numPr>
        <w:numId w:val="2"/>
      </w:numPr>
      <w:spacing w:after="200" w:line="276" w:lineRule="auto"/>
      <w:ind w:left="340" w:hanging="340"/>
    </w:pPr>
    <w:rPr>
      <w:rFonts w:eastAsiaTheme="minorHAnsi"/>
      <w:color w:val="595959" w:themeColor="text1" w:themeTint="A6"/>
      <w:kern w:val="0"/>
      <w:sz w:val="24"/>
      <w:szCs w:val="24"/>
      <w:lang w:val="en-US" w:eastAsia="en-US"/>
      <w14:ligatures w14:val="none"/>
    </w:rPr>
  </w:style>
  <w:style w:type="paragraph" w:customStyle="1" w:styleId="42F303B2CCD34295AF8E40EC695824D5">
    <w:name w:val="42F303B2CCD34295AF8E40EC695824D5"/>
  </w:style>
  <w:style w:type="paragraph" w:customStyle="1" w:styleId="56AD78487ED34537B1E401A4983758E3">
    <w:name w:val="56AD78487ED34537B1E401A4983758E3"/>
  </w:style>
  <w:style w:type="character" w:customStyle="1" w:styleId="Bold">
    <w:name w:val="Bold"/>
    <w:uiPriority w:val="1"/>
    <w:qFormat/>
    <w:rPr>
      <w:b/>
      <w:bCs/>
    </w:rPr>
  </w:style>
  <w:style w:type="paragraph" w:customStyle="1" w:styleId="185F2F2BBAC4481F96B3E0CAE23AC21E">
    <w:name w:val="185F2F2BBAC4481F96B3E0CAE23AC21E"/>
  </w:style>
  <w:style w:type="paragraph" w:customStyle="1" w:styleId="413FFE853CFC4030A6EFE8FD4DD40599">
    <w:name w:val="413FFE853CFC4030A6EFE8FD4DD40599"/>
  </w:style>
  <w:style w:type="paragraph" w:customStyle="1" w:styleId="306DF4795F6949BDBD038490305CDCDA">
    <w:name w:val="306DF4795F6949BDBD038490305CDCDA"/>
  </w:style>
  <w:style w:type="paragraph" w:customStyle="1" w:styleId="ABB4A02613DB4C9F8CE6C43894D466F7">
    <w:name w:val="ABB4A02613DB4C9F8CE6C43894D466F7"/>
  </w:style>
  <w:style w:type="paragraph" w:customStyle="1" w:styleId="9B341F79A9CA46CC985D02C313DEF128">
    <w:name w:val="9B341F79A9CA46CC985D02C313DEF128"/>
  </w:style>
  <w:style w:type="paragraph" w:customStyle="1" w:styleId="FB0DD9BBD1A4498A9F6012C4D5533F18">
    <w:name w:val="FB0DD9BBD1A4498A9F6012C4D5533F18"/>
  </w:style>
  <w:style w:type="paragraph" w:customStyle="1" w:styleId="473917923E4A48F99E7D68A8C27EF2FB">
    <w:name w:val="473917923E4A48F99E7D68A8C27EF2FB"/>
  </w:style>
  <w:style w:type="paragraph" w:customStyle="1" w:styleId="08FDED3FDDC74CF7966660FC87E0E9DF">
    <w:name w:val="08FDED3FDDC74CF7966660FC87E0E9DF"/>
  </w:style>
  <w:style w:type="paragraph" w:customStyle="1" w:styleId="811EB794A11149268D61A668E997969F">
    <w:name w:val="811EB794A11149268D61A668E997969F"/>
  </w:style>
  <w:style w:type="paragraph" w:customStyle="1" w:styleId="F4276743EEA649718EE73D714B5A9F30">
    <w:name w:val="F4276743EEA649718EE73D714B5A9F30"/>
  </w:style>
  <w:style w:type="paragraph" w:customStyle="1" w:styleId="26BA499A3BE84D79B9B390279769753C">
    <w:name w:val="26BA499A3BE84D79B9B390279769753C"/>
  </w:style>
  <w:style w:type="paragraph" w:customStyle="1" w:styleId="F946938B15D04866A2D33F985CE481D3">
    <w:name w:val="F946938B15D04866A2D33F985CE481D3"/>
  </w:style>
  <w:style w:type="paragraph" w:customStyle="1" w:styleId="D7C41FC8472C4BD7A5BE11F54B8D38D8">
    <w:name w:val="D7C41FC8472C4BD7A5BE11F54B8D38D8"/>
  </w:style>
  <w:style w:type="paragraph" w:customStyle="1" w:styleId="7066406E18454AAABB58C5B8F15482D5">
    <w:name w:val="7066406E18454AAABB58C5B8F15482D5"/>
  </w:style>
  <w:style w:type="paragraph" w:customStyle="1" w:styleId="D9FFDFC63B3C4D2284BE42C0DC70E4E6">
    <w:name w:val="D9FFDFC63B3C4D2284BE42C0DC70E4E6"/>
  </w:style>
  <w:style w:type="paragraph" w:customStyle="1" w:styleId="88BACF5D4FDA428CA17DFBB552E1F372">
    <w:name w:val="88BACF5D4FDA428CA17DFBB552E1F372"/>
  </w:style>
  <w:style w:type="paragraph" w:customStyle="1" w:styleId="6B148DE7EE7C4409A69F381D5CABB995">
    <w:name w:val="6B148DE7EE7C4409A69F381D5CABB995"/>
  </w:style>
  <w:style w:type="paragraph" w:customStyle="1" w:styleId="045ED17F14D949A9A6F876DE4ADEE8EA">
    <w:name w:val="045ED17F14D949A9A6F876DE4ADEE8EA"/>
  </w:style>
  <w:style w:type="paragraph" w:customStyle="1" w:styleId="EBFA17D02BBC4360ADC52C22F03A0A15">
    <w:name w:val="EBFA17D02BBC4360ADC52C22F03A0A15"/>
  </w:style>
  <w:style w:type="paragraph" w:customStyle="1" w:styleId="68855B04BE7545D9A26509E3032D20E6">
    <w:name w:val="68855B04BE7545D9A26509E3032D20E6"/>
  </w:style>
  <w:style w:type="paragraph" w:customStyle="1" w:styleId="0AFE7533B96B4B6FACA224132944BBBB">
    <w:name w:val="0AFE7533B96B4B6FACA224132944BBBB"/>
  </w:style>
  <w:style w:type="paragraph" w:customStyle="1" w:styleId="E34AAC55EEB84170A0903340542471C2">
    <w:name w:val="E34AAC55EEB84170A0903340542471C2"/>
  </w:style>
  <w:style w:type="paragraph" w:customStyle="1" w:styleId="10C7472D9EDE4BBD886A9964C62E8A28">
    <w:name w:val="10C7472D9EDE4BBD886A9964C62E8A28"/>
  </w:style>
  <w:style w:type="paragraph" w:customStyle="1" w:styleId="184A4737024E4B5A96EAD5B7B900AD51">
    <w:name w:val="184A4737024E4B5A96EAD5B7B900AD51"/>
  </w:style>
  <w:style w:type="paragraph" w:customStyle="1" w:styleId="9990D252B5014C41A15FD7D2430B83C6">
    <w:name w:val="9990D252B5014C41A15FD7D2430B83C6"/>
  </w:style>
  <w:style w:type="paragraph" w:customStyle="1" w:styleId="C57FD0AB67264C608A88B1365CF68E59">
    <w:name w:val="C57FD0AB67264C608A88B1365CF68E59"/>
  </w:style>
  <w:style w:type="paragraph" w:customStyle="1" w:styleId="ECB0526FB60F4D45BCAB8CEA2292928C">
    <w:name w:val="ECB0526FB60F4D45BCAB8CEA2292928C"/>
  </w:style>
  <w:style w:type="paragraph" w:customStyle="1" w:styleId="8DBBA4219D8944F1BB092D9CEB8DCE45">
    <w:name w:val="8DBBA4219D8944F1BB092D9CEB8DCE45"/>
  </w:style>
  <w:style w:type="paragraph" w:customStyle="1" w:styleId="7FA055C7A73C44B28B58C1B9A450A785">
    <w:name w:val="7FA055C7A73C44B28B58C1B9A450A785"/>
  </w:style>
  <w:style w:type="paragraph" w:customStyle="1" w:styleId="0EF92893D8DA49CBA5A8EAA2B4CA4332">
    <w:name w:val="0EF92893D8DA49CBA5A8EAA2B4CA4332"/>
  </w:style>
  <w:style w:type="paragraph" w:customStyle="1" w:styleId="F875E38EF982481494042FBC755A9C15">
    <w:name w:val="F875E38EF982481494042FBC755A9C15"/>
  </w:style>
  <w:style w:type="paragraph" w:customStyle="1" w:styleId="507F36D957AA483F83B0019E4505BB44">
    <w:name w:val="507F36D957AA483F83B0019E4505BB44"/>
  </w:style>
  <w:style w:type="paragraph" w:customStyle="1" w:styleId="422525B660DF4A7F84996A311344A58A">
    <w:name w:val="422525B660DF4A7F84996A311344A58A"/>
  </w:style>
  <w:style w:type="paragraph" w:customStyle="1" w:styleId="D3739991923E42089509243F4459E33E">
    <w:name w:val="D3739991923E42089509243F4459E33E"/>
  </w:style>
  <w:style w:type="paragraph" w:customStyle="1" w:styleId="4B1C01D70DA24B1F8B433E87F26B890A">
    <w:name w:val="4B1C01D70DA24B1F8B433E87F26B890A"/>
  </w:style>
  <w:style w:type="paragraph" w:customStyle="1" w:styleId="58B7E4A71E4D4629A16BD1F4485527E5">
    <w:name w:val="58B7E4A71E4D4629A16BD1F4485527E5"/>
  </w:style>
  <w:style w:type="paragraph" w:customStyle="1" w:styleId="D4BABF14802E4DF6A4A882D0B5C7935A">
    <w:name w:val="D4BABF14802E4DF6A4A882D0B5C7935A"/>
  </w:style>
  <w:style w:type="paragraph" w:customStyle="1" w:styleId="AF014EF75D1441D1958FEB0021069601">
    <w:name w:val="AF014EF75D1441D1958FEB0021069601"/>
  </w:style>
  <w:style w:type="paragraph" w:customStyle="1" w:styleId="60E9CFFB278741DC8732E4A94C14D25E">
    <w:name w:val="60E9CFFB278741DC8732E4A94C14D25E"/>
  </w:style>
  <w:style w:type="paragraph" w:customStyle="1" w:styleId="DC42A2982B56440D8BF5FEF4EE71D32B">
    <w:name w:val="DC42A2982B56440D8BF5FEF4EE71D32B"/>
  </w:style>
  <w:style w:type="paragraph" w:customStyle="1" w:styleId="AB6518D7D59E4466BC63BF772C17C75B">
    <w:name w:val="AB6518D7D59E4466BC63BF772C17C75B"/>
  </w:style>
  <w:style w:type="paragraph" w:customStyle="1" w:styleId="8DB6A69F475442B48A6BD34CDA16FCEC">
    <w:name w:val="8DB6A69F475442B48A6BD34CDA16FCEC"/>
  </w:style>
  <w:style w:type="paragraph" w:customStyle="1" w:styleId="A735C6171B4A435784A34BB48F50530E">
    <w:name w:val="A735C6171B4A435784A34BB48F50530E"/>
  </w:style>
  <w:style w:type="paragraph" w:customStyle="1" w:styleId="D41B90783DDF4216BA696C892451BDC7">
    <w:name w:val="D41B90783DDF4216BA696C892451BDC7"/>
  </w:style>
  <w:style w:type="paragraph" w:customStyle="1" w:styleId="Graphbullet">
    <w:name w:val="Graph bullet"/>
    <w:basedOn w:val="Normal"/>
    <w:qFormat/>
    <w:pPr>
      <w:numPr>
        <w:numId w:val="3"/>
      </w:numPr>
      <w:spacing w:after="0" w:line="216" w:lineRule="auto"/>
      <w:ind w:left="284" w:hanging="284"/>
    </w:pPr>
    <w:rPr>
      <w:rFonts w:eastAsiaTheme="minorHAnsi"/>
      <w:color w:val="595959" w:themeColor="text1" w:themeTint="A6"/>
      <w:kern w:val="0"/>
      <w:sz w:val="20"/>
      <w:szCs w:val="24"/>
      <w:lang w:val="en-US" w:eastAsia="en-US"/>
      <w14:ligatures w14:val="none"/>
    </w:rPr>
  </w:style>
  <w:style w:type="paragraph" w:customStyle="1" w:styleId="A8EEDF80EB3942A6A064077AF63B329A">
    <w:name w:val="A8EEDF80EB3942A6A064077AF63B329A"/>
  </w:style>
  <w:style w:type="paragraph" w:customStyle="1" w:styleId="FE4394A8730547A88B642E3909B96BAA">
    <w:name w:val="FE4394A8730547A88B642E3909B96BAA"/>
  </w:style>
  <w:style w:type="paragraph" w:customStyle="1" w:styleId="Graphbullet2">
    <w:name w:val="Graph bullet 2"/>
    <w:basedOn w:val="Normal"/>
    <w:qFormat/>
    <w:pPr>
      <w:numPr>
        <w:numId w:val="4"/>
      </w:numPr>
      <w:spacing w:after="0" w:line="216" w:lineRule="auto"/>
      <w:ind w:left="284" w:hanging="284"/>
    </w:pPr>
    <w:rPr>
      <w:rFonts w:eastAsiaTheme="minorHAnsi"/>
      <w:color w:val="595959" w:themeColor="text1" w:themeTint="A6"/>
      <w:kern w:val="0"/>
      <w:sz w:val="20"/>
      <w:szCs w:val="24"/>
      <w:lang w:val="en-US" w:eastAsia="en-US"/>
      <w14:ligatures w14:val="none"/>
    </w:rPr>
  </w:style>
  <w:style w:type="paragraph" w:customStyle="1" w:styleId="36177B3C07334ADB875F746AA508E48C">
    <w:name w:val="36177B3C07334ADB875F746AA508E48C"/>
  </w:style>
  <w:style w:type="paragraph" w:customStyle="1" w:styleId="1DB2EF1CA739410F9644D1618E43380A">
    <w:name w:val="1DB2EF1CA739410F9644D1618E43380A"/>
  </w:style>
  <w:style w:type="paragraph" w:customStyle="1" w:styleId="Graphbullet3">
    <w:name w:val="Graph bullet 3"/>
    <w:basedOn w:val="Normal"/>
    <w:qFormat/>
    <w:pPr>
      <w:numPr>
        <w:numId w:val="5"/>
      </w:numPr>
      <w:spacing w:after="0" w:line="216" w:lineRule="auto"/>
      <w:ind w:left="284" w:hanging="284"/>
    </w:pPr>
    <w:rPr>
      <w:rFonts w:eastAsiaTheme="minorHAnsi"/>
      <w:color w:val="595959" w:themeColor="text1" w:themeTint="A6"/>
      <w:kern w:val="0"/>
      <w:sz w:val="20"/>
      <w:szCs w:val="24"/>
      <w:lang w:val="en-US" w:eastAsia="en-US"/>
      <w14:ligatures w14:val="none"/>
    </w:rPr>
  </w:style>
  <w:style w:type="paragraph" w:customStyle="1" w:styleId="E56308C202B14F2598C7488756C70914">
    <w:name w:val="E56308C202B14F2598C7488756C70914"/>
  </w:style>
  <w:style w:type="paragraph" w:customStyle="1" w:styleId="88114C93C54B4A8AA8EC0B4D41E22847">
    <w:name w:val="88114C93C54B4A8AA8EC0B4D41E22847"/>
  </w:style>
  <w:style w:type="paragraph" w:customStyle="1" w:styleId="Graphbullet4">
    <w:name w:val="Graph bullet 4"/>
    <w:basedOn w:val="Normal"/>
    <w:qFormat/>
    <w:pPr>
      <w:numPr>
        <w:numId w:val="6"/>
      </w:numPr>
      <w:spacing w:after="0" w:line="240" w:lineRule="auto"/>
      <w:ind w:left="284" w:hanging="284"/>
    </w:pPr>
    <w:rPr>
      <w:rFonts w:eastAsiaTheme="minorHAnsi"/>
      <w:color w:val="595959" w:themeColor="text1" w:themeTint="A6"/>
      <w:kern w:val="0"/>
      <w:sz w:val="20"/>
      <w:szCs w:val="24"/>
      <w:lang w:val="en-US" w:eastAsia="en-US"/>
      <w14:ligatures w14:val="none"/>
    </w:rPr>
  </w:style>
  <w:style w:type="paragraph" w:customStyle="1" w:styleId="BB2FA60EAE4F4C668A980B07B2B208CE">
    <w:name w:val="BB2FA60EAE4F4C668A980B07B2B208CE"/>
  </w:style>
  <w:style w:type="paragraph" w:customStyle="1" w:styleId="DD968C27E8C741D0A25CBFAF7F329003">
    <w:name w:val="DD968C27E8C741D0A25CBFAF7F329003"/>
  </w:style>
  <w:style w:type="paragraph" w:customStyle="1" w:styleId="1EAFC437DD3444ECA059C9134D9879EB">
    <w:name w:val="1EAFC437DD3444ECA059C9134D9879EB"/>
  </w:style>
  <w:style w:type="paragraph" w:customStyle="1" w:styleId="E8CF92889B9345FD84F0D40F344B7CEE">
    <w:name w:val="E8CF92889B9345FD84F0D40F344B7CEE"/>
  </w:style>
  <w:style w:type="paragraph" w:customStyle="1" w:styleId="20A978D31D3C48C99D45E336EAED9777">
    <w:name w:val="20A978D31D3C48C99D45E336EAED9777"/>
  </w:style>
  <w:style w:type="paragraph" w:customStyle="1" w:styleId="8C74DD8711CD486189B515B5283C2B8C">
    <w:name w:val="8C74DD8711CD486189B515B5283C2B8C"/>
  </w:style>
  <w:style w:type="paragraph" w:customStyle="1" w:styleId="0B485D27F099471FA1D18DE5D0C52E0B">
    <w:name w:val="0B485D27F099471FA1D18DE5D0C52E0B"/>
  </w:style>
  <w:style w:type="paragraph" w:customStyle="1" w:styleId="E9F22EEDA8A74E978FBF54903F04519E">
    <w:name w:val="E9F22EEDA8A74E978FBF54903F04519E"/>
  </w:style>
  <w:style w:type="paragraph" w:customStyle="1" w:styleId="C03D36208E5C4B449F68F3CE2B030275">
    <w:name w:val="C03D36208E5C4B449F68F3CE2B030275"/>
  </w:style>
  <w:style w:type="paragraph" w:customStyle="1" w:styleId="CF58AEFAA34B4486891B143B0EE242C6">
    <w:name w:val="CF58AEFAA34B4486891B143B0EE242C6"/>
  </w:style>
  <w:style w:type="paragraph" w:customStyle="1" w:styleId="46B6115A7EC049BFA6B4B79154228C3B">
    <w:name w:val="46B6115A7EC049BFA6B4B79154228C3B"/>
  </w:style>
  <w:style w:type="paragraph" w:customStyle="1" w:styleId="E09E8BC505664A7BB02E9E8D52D36AEC">
    <w:name w:val="E09E8BC505664A7BB02E9E8D52D36AEC"/>
  </w:style>
  <w:style w:type="paragraph" w:customStyle="1" w:styleId="B4DB6E9249CF4E2B871CE40144B841AF">
    <w:name w:val="B4DB6E9249CF4E2B871CE40144B841AF"/>
  </w:style>
  <w:style w:type="paragraph" w:customStyle="1" w:styleId="C0BA189C94754E8C8DD1F36A4A20F589">
    <w:name w:val="C0BA189C94754E8C8DD1F36A4A20F589"/>
  </w:style>
  <w:style w:type="paragraph" w:customStyle="1" w:styleId="36C686098E9F4342ADBA8B8C1B3C7B49">
    <w:name w:val="36C686098E9F4342ADBA8B8C1B3C7B49"/>
  </w:style>
  <w:style w:type="paragraph" w:customStyle="1" w:styleId="14A348B3B908434DA192C147D60B3783">
    <w:name w:val="14A348B3B908434DA192C147D60B3783"/>
  </w:style>
  <w:style w:type="paragraph" w:styleId="ListBullet2">
    <w:name w:val="List Bullet 2"/>
    <w:basedOn w:val="Normal"/>
    <w:uiPriority w:val="99"/>
    <w:pPr>
      <w:numPr>
        <w:numId w:val="7"/>
      </w:numPr>
      <w:spacing w:after="120" w:line="288" w:lineRule="auto"/>
    </w:pPr>
    <w:rPr>
      <w:rFonts w:eastAsiaTheme="minorHAnsi"/>
      <w:color w:val="595959" w:themeColor="text1" w:themeTint="A6"/>
      <w:kern w:val="0"/>
      <w:sz w:val="24"/>
      <w:szCs w:val="24"/>
      <w:lang w:val="en-US" w:eastAsia="en-US"/>
      <w14:ligatures w14:val="none"/>
    </w:rPr>
  </w:style>
  <w:style w:type="paragraph" w:customStyle="1" w:styleId="414864278A5F48CD9E6437198BC72E83">
    <w:name w:val="414864278A5F48CD9E6437198BC72E83"/>
  </w:style>
  <w:style w:type="paragraph" w:customStyle="1" w:styleId="24A4AA83A8EB478A8F24111636B67B6B">
    <w:name w:val="24A4AA83A8EB478A8F24111636B67B6B"/>
  </w:style>
  <w:style w:type="paragraph" w:customStyle="1" w:styleId="3D332FCA5BF04408A467229211104E7F">
    <w:name w:val="3D332FCA5BF04408A467229211104E7F"/>
  </w:style>
  <w:style w:type="paragraph" w:customStyle="1" w:styleId="4982243B2C8345E2BF21D591926DCA3F">
    <w:name w:val="4982243B2C8345E2BF21D591926DCA3F"/>
  </w:style>
  <w:style w:type="paragraph" w:customStyle="1" w:styleId="7FA0BF2C01C84A9AB87103EE2011F276">
    <w:name w:val="7FA0BF2C01C84A9AB87103EE2011F276"/>
  </w:style>
  <w:style w:type="paragraph" w:customStyle="1" w:styleId="2D0A6CEC90264D0B8ADF3BD30D22315C">
    <w:name w:val="2D0A6CEC90264D0B8ADF3BD30D22315C"/>
  </w:style>
  <w:style w:type="paragraph" w:customStyle="1" w:styleId="B7DC33224E7146888D9ED31A5961C7B9">
    <w:name w:val="B7DC33224E7146888D9ED31A5961C7B9"/>
  </w:style>
  <w:style w:type="paragraph" w:customStyle="1" w:styleId="4E8F647411F24253A523FFEE8BADFE34">
    <w:name w:val="4E8F647411F24253A523FFEE8BADFE34"/>
  </w:style>
  <w:style w:type="paragraph" w:customStyle="1" w:styleId="110EC93A54DE4D009D4A4954EAFF686F">
    <w:name w:val="110EC93A54DE4D009D4A4954EAFF686F"/>
  </w:style>
  <w:style w:type="paragraph" w:customStyle="1" w:styleId="702E879B52C542298E9A53005714221F">
    <w:name w:val="702E879B52C542298E9A53005714221F"/>
  </w:style>
  <w:style w:type="paragraph" w:customStyle="1" w:styleId="223992CCCDCE46B9BC2ECAC2F9A0F111">
    <w:name w:val="223992CCCDCE46B9BC2ECAC2F9A0F111"/>
  </w:style>
  <w:style w:type="paragraph" w:customStyle="1" w:styleId="9007029C59B5497488866678B455583B">
    <w:name w:val="9007029C59B5497488866678B455583B"/>
  </w:style>
  <w:style w:type="paragraph" w:customStyle="1" w:styleId="04397E7F5AFB44EC8D1B4C8BCB4DFE42">
    <w:name w:val="04397E7F5AFB44EC8D1B4C8BCB4DFE42"/>
  </w:style>
  <w:style w:type="paragraph" w:customStyle="1" w:styleId="88525F0C332548E3A0628DEC09DB9671">
    <w:name w:val="88525F0C332548E3A0628DEC09DB9671"/>
  </w:style>
  <w:style w:type="paragraph" w:customStyle="1" w:styleId="C4E1E3F6C0BE41768D76DDE2D5095A7B">
    <w:name w:val="C4E1E3F6C0BE41768D76DDE2D5095A7B"/>
  </w:style>
  <w:style w:type="paragraph" w:customStyle="1" w:styleId="032CAAF54F5F403F892B7C2EFEC2A883">
    <w:name w:val="032CAAF54F5F403F892B7C2EFEC2A883"/>
  </w:style>
  <w:style w:type="paragraph" w:customStyle="1" w:styleId="D9C832BAA759435FA42A7BA50C80F04C">
    <w:name w:val="D9C832BAA759435FA42A7BA50C80F04C"/>
  </w:style>
  <w:style w:type="paragraph" w:customStyle="1" w:styleId="4FE4C7C46A9B443E9E763EA5A262DC21">
    <w:name w:val="4FE4C7C46A9B443E9E763EA5A262DC21"/>
  </w:style>
  <w:style w:type="paragraph" w:customStyle="1" w:styleId="08B4CDD5821B41699BA049B976401E9B">
    <w:name w:val="08B4CDD5821B41699BA049B976401E9B"/>
  </w:style>
  <w:style w:type="paragraph" w:customStyle="1" w:styleId="7292533DFABF4829B04C92F8C98186D7">
    <w:name w:val="7292533DFABF4829B04C92F8C98186D7"/>
  </w:style>
  <w:style w:type="paragraph" w:customStyle="1" w:styleId="AEE64E83285143B2B145E1D4C3EB347F">
    <w:name w:val="AEE64E83285143B2B145E1D4C3EB347F"/>
  </w:style>
  <w:style w:type="paragraph" w:customStyle="1" w:styleId="8BD3274B083542AF92E832581D63800C">
    <w:name w:val="8BD3274B083542AF92E832581D63800C"/>
  </w:style>
  <w:style w:type="paragraph" w:customStyle="1" w:styleId="B0A08FCECAE24C50BE62121F16B20044">
    <w:name w:val="B0A08FCECAE24C50BE62121F16B20044"/>
  </w:style>
  <w:style w:type="paragraph" w:customStyle="1" w:styleId="86596C4C931C43B684374F4AD8018DCA">
    <w:name w:val="86596C4C931C43B684374F4AD8018DCA"/>
  </w:style>
  <w:style w:type="paragraph" w:customStyle="1" w:styleId="939A3AEEECAE4F3B830A4B43969DFF7A">
    <w:name w:val="939A3AEEECAE4F3B830A4B43969DFF7A"/>
  </w:style>
  <w:style w:type="paragraph" w:customStyle="1" w:styleId="1D9D103200CF46E48FFD079D4BC86B42">
    <w:name w:val="1D9D103200CF46E48FFD079D4BC86B42"/>
  </w:style>
  <w:style w:type="paragraph" w:customStyle="1" w:styleId="40C3E79A64074A2DA2658041EACB7B10">
    <w:name w:val="40C3E79A64074A2DA2658041EACB7B10"/>
  </w:style>
  <w:style w:type="paragraph" w:customStyle="1" w:styleId="E72750C2891B4C75BECC8E2F9E12A03B">
    <w:name w:val="E72750C2891B4C75BECC8E2F9E12A03B"/>
  </w:style>
  <w:style w:type="paragraph" w:customStyle="1" w:styleId="1506AFBCE54A4FC3A9D326A50BE313D4">
    <w:name w:val="1506AFBCE54A4FC3A9D326A50BE313D4"/>
  </w:style>
  <w:style w:type="paragraph" w:customStyle="1" w:styleId="14CD3DBFD91F4EC286BC05ADA6E18147">
    <w:name w:val="14CD3DBFD91F4EC286BC05ADA6E18147"/>
  </w:style>
  <w:style w:type="paragraph" w:customStyle="1" w:styleId="AE3D57EF1BCC4E3F8B74B31FF82060F2">
    <w:name w:val="AE3D57EF1BCC4E3F8B74B31FF82060F2"/>
  </w:style>
  <w:style w:type="paragraph" w:customStyle="1" w:styleId="59E20134DCBB428EA1CF56971FA9C08E">
    <w:name w:val="59E20134DCBB428EA1CF56971FA9C08E"/>
  </w:style>
  <w:style w:type="paragraph" w:customStyle="1" w:styleId="955B25CFEE0648288CF9157621B5D755">
    <w:name w:val="955B25CFEE0648288CF9157621B5D755"/>
  </w:style>
  <w:style w:type="paragraph" w:customStyle="1" w:styleId="34EC0A10C5064ABF8FAFC6FAAFCD353C">
    <w:name w:val="34EC0A10C5064ABF8FAFC6FAAFCD353C"/>
  </w:style>
  <w:style w:type="paragraph" w:customStyle="1" w:styleId="E3D4236F51CF4772828C238773AD0F3E">
    <w:name w:val="E3D4236F51CF4772828C238773AD0F3E"/>
  </w:style>
  <w:style w:type="paragraph" w:customStyle="1" w:styleId="CF79A105A23B4641AADA8B9B994FF2EC">
    <w:name w:val="CF79A105A23B4641AADA8B9B994FF2EC"/>
  </w:style>
  <w:style w:type="paragraph" w:customStyle="1" w:styleId="FF7C33C1ED924BE58DAA61EF8CD42446">
    <w:name w:val="FF7C33C1ED924BE58DAA61EF8CD42446"/>
  </w:style>
  <w:style w:type="paragraph" w:customStyle="1" w:styleId="A8EB5AA0B4164DA88011406B6A3C79B3">
    <w:name w:val="A8EB5AA0B4164DA88011406B6A3C79B3"/>
  </w:style>
  <w:style w:type="paragraph" w:customStyle="1" w:styleId="FB0D0265254D467DB0587067924621E3">
    <w:name w:val="FB0D0265254D467DB0587067924621E3"/>
  </w:style>
  <w:style w:type="paragraph" w:customStyle="1" w:styleId="64B5504B31FB468495F95CEA8EBEB69A">
    <w:name w:val="64B5504B31FB468495F95CEA8EBEB69A"/>
  </w:style>
  <w:style w:type="paragraph" w:customStyle="1" w:styleId="67657710B85C41A7B7A8AC8373AFBF4C">
    <w:name w:val="67657710B85C41A7B7A8AC8373AFBF4C"/>
  </w:style>
  <w:style w:type="paragraph" w:customStyle="1" w:styleId="710F7EADB9AD4DCB8D56CD26EA67D83F">
    <w:name w:val="710F7EADB9AD4DCB8D56CD26EA67D83F"/>
  </w:style>
  <w:style w:type="paragraph" w:customStyle="1" w:styleId="75D111BDD0D54F0EA79B6E197989C7C2">
    <w:name w:val="75D111BDD0D54F0EA79B6E197989C7C2"/>
  </w:style>
  <w:style w:type="paragraph" w:customStyle="1" w:styleId="7AFD0137137A448FBB098A9B1D9D3FB6">
    <w:name w:val="7AFD0137137A448FBB098A9B1D9D3FB6"/>
  </w:style>
  <w:style w:type="paragraph" w:customStyle="1" w:styleId="1BF2107D1F1644E8863EC7214E552826">
    <w:name w:val="1BF2107D1F1644E8863EC7214E552826"/>
  </w:style>
  <w:style w:type="paragraph" w:customStyle="1" w:styleId="1F4527CC2905416A8FA7F842F32030C5">
    <w:name w:val="1F4527CC2905416A8FA7F842F32030C5"/>
  </w:style>
  <w:style w:type="paragraph" w:customStyle="1" w:styleId="8179F09DCA9E4AEDB5289F2903D34E67">
    <w:name w:val="8179F09DCA9E4AEDB5289F2903D34E67"/>
  </w:style>
  <w:style w:type="paragraph" w:customStyle="1" w:styleId="DB550064D6154F4F9D0C9246D04EA863">
    <w:name w:val="DB550064D6154F4F9D0C9246D04EA863"/>
  </w:style>
  <w:style w:type="paragraph" w:customStyle="1" w:styleId="D1DC67A174E8402A95338AD1C55F9F20">
    <w:name w:val="D1DC67A174E8402A95338AD1C55F9F20"/>
  </w:style>
  <w:style w:type="paragraph" w:customStyle="1" w:styleId="6A74000614A4448E99FEA5C0DF27EBB9">
    <w:name w:val="6A74000614A4448E99FEA5C0DF27EBB9"/>
  </w:style>
  <w:style w:type="paragraph" w:customStyle="1" w:styleId="157C7643B70045C0ABB92D94E486655E">
    <w:name w:val="157C7643B70045C0ABB92D94E486655E"/>
  </w:style>
  <w:style w:type="paragraph" w:customStyle="1" w:styleId="E5A3FE5FEE94451C8AFE87CE75A6800A">
    <w:name w:val="E5A3FE5FEE94451C8AFE87CE75A6800A"/>
  </w:style>
  <w:style w:type="paragraph" w:customStyle="1" w:styleId="BD9C91AB0F0145BC8BF4E3D512CC5679">
    <w:name w:val="BD9C91AB0F0145BC8BF4E3D512CC5679"/>
  </w:style>
  <w:style w:type="paragraph" w:customStyle="1" w:styleId="CCFD4904DBB949948D93DDBC870BCDE0">
    <w:name w:val="CCFD4904DBB949948D93DDBC870BCDE0"/>
  </w:style>
  <w:style w:type="paragraph" w:customStyle="1" w:styleId="427355AD41944F8389B4556F33CF372F">
    <w:name w:val="427355AD41944F8389B4556F33CF372F"/>
  </w:style>
  <w:style w:type="paragraph" w:customStyle="1" w:styleId="5B6583DFF6B64E10871CF649BA08BB82">
    <w:name w:val="5B6583DFF6B64E10871CF649BA08BB82"/>
  </w:style>
  <w:style w:type="paragraph" w:customStyle="1" w:styleId="00FEEEA3901D4471984A9B7AE92FE5D9">
    <w:name w:val="00FEEEA3901D4471984A9B7AE92FE5D9"/>
  </w:style>
  <w:style w:type="paragraph" w:customStyle="1" w:styleId="05FBC66A24024D419AB18D42F0977284">
    <w:name w:val="05FBC66A24024D419AB18D42F0977284"/>
  </w:style>
  <w:style w:type="paragraph" w:customStyle="1" w:styleId="5DA6D1FECF644E9D91FB03F8D707AA71">
    <w:name w:val="5DA6D1FECF644E9D91FB03F8D707AA71"/>
  </w:style>
  <w:style w:type="paragraph" w:customStyle="1" w:styleId="C8355053FBA54E728C835D6EEB9DB826">
    <w:name w:val="C8355053FBA54E728C835D6EEB9DB826"/>
  </w:style>
  <w:style w:type="paragraph" w:customStyle="1" w:styleId="6DC5C016F8B64DC6883AB9CE24F28E16">
    <w:name w:val="6DC5C016F8B64DC6883AB9CE24F28E16"/>
  </w:style>
  <w:style w:type="paragraph" w:customStyle="1" w:styleId="507E432906C845D3A5C0CF72874615AD">
    <w:name w:val="507E432906C845D3A5C0CF72874615AD"/>
  </w:style>
  <w:style w:type="paragraph" w:customStyle="1" w:styleId="B3368414E93940A989D783D40E1C2219">
    <w:name w:val="B3368414E93940A989D783D40E1C2219"/>
  </w:style>
  <w:style w:type="paragraph" w:customStyle="1" w:styleId="35A82E277C294ACF9CFEA65FBF09E866">
    <w:name w:val="35A82E277C294ACF9CFEA65FBF09E866"/>
  </w:style>
  <w:style w:type="paragraph" w:customStyle="1" w:styleId="F654FC12B14B48718071138A12E353A0">
    <w:name w:val="F654FC12B14B48718071138A12E353A0"/>
  </w:style>
  <w:style w:type="paragraph" w:customStyle="1" w:styleId="549086687B5542E78B3E858F9D002959">
    <w:name w:val="549086687B5542E78B3E858F9D002959"/>
  </w:style>
  <w:style w:type="paragraph" w:customStyle="1" w:styleId="6B36D7D73DFE492FADC673A74B8DB3E1">
    <w:name w:val="6B36D7D73DFE492FADC673A74B8DB3E1"/>
  </w:style>
  <w:style w:type="paragraph" w:customStyle="1" w:styleId="40D41B3CC73A4D6EBBD78356C62D86FB">
    <w:name w:val="40D41B3CC73A4D6EBBD78356C62D86FB"/>
  </w:style>
  <w:style w:type="paragraph" w:customStyle="1" w:styleId="3E7284A1BA3B4CEC8B947656350CA0E0">
    <w:name w:val="3E7284A1BA3B4CEC8B947656350CA0E0"/>
  </w:style>
  <w:style w:type="paragraph" w:customStyle="1" w:styleId="4DC5A142353E48E79A50A16142C20836">
    <w:name w:val="4DC5A142353E48E79A50A16142C20836"/>
  </w:style>
  <w:style w:type="paragraph" w:customStyle="1" w:styleId="0A8D4A910C6049A79CCBF5712FB4C06C">
    <w:name w:val="0A8D4A910C6049A79CCBF5712FB4C06C"/>
  </w:style>
  <w:style w:type="paragraph" w:customStyle="1" w:styleId="5C20BBA3224B4E56AFFDF431B0F19FFE">
    <w:name w:val="5C20BBA3224B4E56AFFDF431B0F19FFE"/>
  </w:style>
  <w:style w:type="paragraph" w:customStyle="1" w:styleId="6B9D318286AC4DD7A8860637F5A6CDA2">
    <w:name w:val="6B9D318286AC4DD7A8860637F5A6CDA2"/>
  </w:style>
  <w:style w:type="paragraph" w:customStyle="1" w:styleId="FEF3ABFC5D844A969E938C9D3F48E91A">
    <w:name w:val="FEF3ABFC5D844A969E938C9D3F48E91A"/>
  </w:style>
  <w:style w:type="paragraph" w:customStyle="1" w:styleId="1C09DA7D793743EEB1BBBD8C02A9A1A7">
    <w:name w:val="1C09DA7D793743EEB1BBBD8C02A9A1A7"/>
  </w:style>
  <w:style w:type="paragraph" w:customStyle="1" w:styleId="4F982B07CCC142378B72EA4F917CC2F4">
    <w:name w:val="4F982B07CCC142378B72EA4F917CC2F4"/>
  </w:style>
  <w:style w:type="paragraph" w:customStyle="1" w:styleId="13AE5473898B4A7E9E6B6F0FA173B78B">
    <w:name w:val="13AE5473898B4A7E9E6B6F0FA173B78B"/>
  </w:style>
  <w:style w:type="paragraph" w:customStyle="1" w:styleId="641FAE09DB294DB58AFF77DD71A82BAD">
    <w:name w:val="641FAE09DB294DB58AFF77DD71A82BAD"/>
  </w:style>
  <w:style w:type="paragraph" w:customStyle="1" w:styleId="D64861D9DD914A03B53A31A2A4337AE7">
    <w:name w:val="D64861D9DD914A03B53A31A2A4337AE7"/>
  </w:style>
  <w:style w:type="paragraph" w:customStyle="1" w:styleId="72B011802E044619B3376E7650DD869D">
    <w:name w:val="72B011802E044619B3376E7650DD869D"/>
  </w:style>
  <w:style w:type="paragraph" w:customStyle="1" w:styleId="7F5F2DAE033741F1BC416467F7281E54">
    <w:name w:val="7F5F2DAE033741F1BC416467F7281E54"/>
  </w:style>
  <w:style w:type="paragraph" w:customStyle="1" w:styleId="B5AF2E06F1D743B4B35B9F96E196DAC4">
    <w:name w:val="B5AF2E06F1D743B4B35B9F96E196DAC4"/>
  </w:style>
  <w:style w:type="paragraph" w:customStyle="1" w:styleId="B9C66E9398824606B352CD2F218FA9BA">
    <w:name w:val="B9C66E9398824606B352CD2F218FA9BA"/>
  </w:style>
  <w:style w:type="paragraph" w:customStyle="1" w:styleId="1C9D9E5D34DC47618AA2FD7393D7D1F4">
    <w:name w:val="1C9D9E5D34DC47618AA2FD7393D7D1F4"/>
  </w:style>
  <w:style w:type="paragraph" w:customStyle="1" w:styleId="6DB83AA5B8144F52A3E0A1EF793AF31B">
    <w:name w:val="6DB83AA5B8144F52A3E0A1EF793AF31B"/>
  </w:style>
  <w:style w:type="paragraph" w:customStyle="1" w:styleId="ACD74B0C5F474B9E84A1ACC7270905B9">
    <w:name w:val="ACD74B0C5F474B9E84A1ACC7270905B9"/>
  </w:style>
  <w:style w:type="paragraph" w:customStyle="1" w:styleId="4B1EF57971444D768AB33E7436096036">
    <w:name w:val="4B1EF57971444D768AB33E7436096036"/>
  </w:style>
  <w:style w:type="paragraph" w:customStyle="1" w:styleId="4726FC026C99444B80874C1E9403D1FB">
    <w:name w:val="4726FC026C99444B80874C1E9403D1FB"/>
  </w:style>
  <w:style w:type="paragraph" w:customStyle="1" w:styleId="2151048DD4CF4FB49C03F123677F6DE7">
    <w:name w:val="2151048DD4CF4FB49C03F123677F6DE7"/>
  </w:style>
  <w:style w:type="paragraph" w:customStyle="1" w:styleId="9737B0E89B9C43D5909DD1DFAA0E6A72">
    <w:name w:val="9737B0E89B9C43D5909DD1DFAA0E6A72"/>
  </w:style>
  <w:style w:type="paragraph" w:customStyle="1" w:styleId="364A3946C10A44FBAC79A864CBC7876F">
    <w:name w:val="364A3946C10A44FBAC79A864CBC7876F"/>
  </w:style>
  <w:style w:type="paragraph" w:customStyle="1" w:styleId="EA6BE328D5FF4664BB680D1022B4BBA9">
    <w:name w:val="EA6BE328D5FF4664BB680D1022B4BBA9"/>
  </w:style>
  <w:style w:type="paragraph" w:customStyle="1" w:styleId="6338CE9EEB844C869F30BC3DE6A048AA">
    <w:name w:val="6338CE9EEB844C869F30BC3DE6A048AA"/>
  </w:style>
  <w:style w:type="paragraph" w:customStyle="1" w:styleId="0B428364E52A42BBA7C3A2859F695FE0">
    <w:name w:val="0B428364E52A42BBA7C3A2859F695FE0"/>
  </w:style>
  <w:style w:type="paragraph" w:customStyle="1" w:styleId="890B93532F6A4BCAAB25FB6053766191">
    <w:name w:val="890B93532F6A4BCAAB25FB6053766191"/>
  </w:style>
  <w:style w:type="paragraph" w:customStyle="1" w:styleId="C87DDA7465484C4E9080592B1DAC69E1">
    <w:name w:val="C87DDA7465484C4E9080592B1DAC69E1"/>
  </w:style>
  <w:style w:type="paragraph" w:customStyle="1" w:styleId="E0DEB35ADCFB4BFFB79D65A201BF75DF">
    <w:name w:val="E0DEB35ADCFB4BFFB79D65A201BF75DF"/>
  </w:style>
  <w:style w:type="paragraph" w:customStyle="1" w:styleId="6DF51765E1D149668E47211D8CE30B2E">
    <w:name w:val="6DF51765E1D149668E47211D8CE30B2E"/>
  </w:style>
  <w:style w:type="paragraph" w:customStyle="1" w:styleId="73EFBA8865274CA09D23B5C57AD70602">
    <w:name w:val="73EFBA8865274CA09D23B5C57AD70602"/>
  </w:style>
  <w:style w:type="paragraph" w:customStyle="1" w:styleId="1B98271699B647E78CD3404579640686">
    <w:name w:val="1B98271699B647E78CD3404579640686"/>
  </w:style>
  <w:style w:type="paragraph" w:customStyle="1" w:styleId="986B916EA1A842AB9CBCF7640336D57A">
    <w:name w:val="986B916EA1A842AB9CBCF7640336D57A"/>
  </w:style>
  <w:style w:type="paragraph" w:customStyle="1" w:styleId="5338384E74CC41A3AB789D7CD876DEDA">
    <w:name w:val="5338384E74CC41A3AB789D7CD876DEDA"/>
  </w:style>
  <w:style w:type="paragraph" w:customStyle="1" w:styleId="5A1E64ED923D4630A4C8D48B567913A9">
    <w:name w:val="5A1E64ED923D4630A4C8D48B567913A9"/>
  </w:style>
  <w:style w:type="paragraph" w:customStyle="1" w:styleId="29D3E330368B4D30BCB9A5B063CA9DBA">
    <w:name w:val="29D3E330368B4D30BCB9A5B063CA9DBA"/>
  </w:style>
  <w:style w:type="paragraph" w:customStyle="1" w:styleId="0B484B53331A4EE0B723A43B830C1B1A">
    <w:name w:val="0B484B53331A4EE0B723A43B830C1B1A"/>
  </w:style>
  <w:style w:type="paragraph" w:customStyle="1" w:styleId="42E50E4B8263413EAE346AF5A914EB5A">
    <w:name w:val="42E50E4B8263413EAE346AF5A914EB5A"/>
  </w:style>
  <w:style w:type="paragraph" w:customStyle="1" w:styleId="43EA990C5BEF41EFBB55147CEDA21F41">
    <w:name w:val="43EA990C5BEF41EFBB55147CEDA21F41"/>
  </w:style>
  <w:style w:type="paragraph" w:customStyle="1" w:styleId="A2B58EA532E84D0F96EDFD33EFC5B4DD">
    <w:name w:val="A2B58EA532E84D0F96EDFD33EFC5B4DD"/>
  </w:style>
  <w:style w:type="paragraph" w:customStyle="1" w:styleId="8534F0A2E8C74972A0F8FBE1B97FCF69">
    <w:name w:val="8534F0A2E8C74972A0F8FBE1B97FCF69"/>
  </w:style>
  <w:style w:type="paragraph" w:customStyle="1" w:styleId="1C8C0CFA6DC745FE86F63B2CE6F13A9D">
    <w:name w:val="1C8C0CFA6DC745FE86F63B2CE6F13A9D"/>
  </w:style>
  <w:style w:type="paragraph" w:customStyle="1" w:styleId="165ED8D500474434951B2894BDBBA7FA">
    <w:name w:val="165ED8D500474434951B2894BDBBA7FA"/>
  </w:style>
  <w:style w:type="paragraph" w:customStyle="1" w:styleId="F55D64C4DF3443EAB6595A46CB201732">
    <w:name w:val="F55D64C4DF3443EAB6595A46CB201732"/>
  </w:style>
  <w:style w:type="paragraph" w:customStyle="1" w:styleId="D3C0A2CE7C0D48B18A1765DD425D6F90">
    <w:name w:val="D3C0A2CE7C0D48B18A1765DD425D6F90"/>
  </w:style>
  <w:style w:type="paragraph" w:customStyle="1" w:styleId="2AD02699A7E949498A34012D9C573AC0">
    <w:name w:val="2AD02699A7E949498A34012D9C573AC0"/>
  </w:style>
  <w:style w:type="paragraph" w:customStyle="1" w:styleId="234DA1063B114783978E651CBC9FCD46">
    <w:name w:val="234DA1063B114783978E651CBC9FCD46"/>
  </w:style>
  <w:style w:type="paragraph" w:customStyle="1" w:styleId="708B66AA291F42E79D0F6670C168B3AC">
    <w:name w:val="708B66AA291F42E79D0F6670C168B3AC"/>
  </w:style>
  <w:style w:type="paragraph" w:customStyle="1" w:styleId="5894777983DA4D7EA40A6CE3912E6E7A">
    <w:name w:val="5894777983DA4D7EA40A6CE3912E6E7A"/>
  </w:style>
  <w:style w:type="paragraph" w:customStyle="1" w:styleId="AF021008526C41D7BB382748F861B145">
    <w:name w:val="AF021008526C41D7BB382748F861B145"/>
  </w:style>
  <w:style w:type="paragraph" w:customStyle="1" w:styleId="E5993D044CEF4BDCB28693F7FFBEC8F7">
    <w:name w:val="E5993D044CEF4BDCB28693F7FFBEC8F7"/>
  </w:style>
  <w:style w:type="paragraph" w:customStyle="1" w:styleId="C2C7057A808042149105E742EAB15736">
    <w:name w:val="C2C7057A808042149105E742EAB15736"/>
  </w:style>
  <w:style w:type="paragraph" w:customStyle="1" w:styleId="AB7174ACD9FF4E8CA1549D75221749EB">
    <w:name w:val="AB7174ACD9FF4E8CA1549D75221749EB"/>
  </w:style>
  <w:style w:type="paragraph" w:customStyle="1" w:styleId="E065349767004F1BBCD4790DF8D939CD">
    <w:name w:val="E065349767004F1BBCD4790DF8D939CD"/>
  </w:style>
  <w:style w:type="paragraph" w:customStyle="1" w:styleId="838914FBE7B94EEF88E74E2820DCD000">
    <w:name w:val="838914FBE7B94EEF88E74E2820DCD000"/>
  </w:style>
  <w:style w:type="paragraph" w:customStyle="1" w:styleId="40F9AC1058094770A262C31CC070F823">
    <w:name w:val="40F9AC1058094770A262C31CC070F823"/>
  </w:style>
  <w:style w:type="paragraph" w:customStyle="1" w:styleId="14EDA4196E37459993B923678D171B16">
    <w:name w:val="14EDA4196E37459993B923678D171B16"/>
  </w:style>
  <w:style w:type="paragraph" w:customStyle="1" w:styleId="3D8E2B6BA1C04B448109BD1FCB0C1578">
    <w:name w:val="3D8E2B6BA1C04B448109BD1FCB0C1578"/>
  </w:style>
  <w:style w:type="paragraph" w:customStyle="1" w:styleId="C9E43BFDCE404ACDBDE229F7FDD50EB9">
    <w:name w:val="C9E43BFDCE404ACDBDE229F7FDD50EB9"/>
  </w:style>
  <w:style w:type="paragraph" w:customStyle="1" w:styleId="A2EF7045742F4766919E0872BD3EAD35">
    <w:name w:val="A2EF7045742F4766919E0872BD3EAD35"/>
  </w:style>
  <w:style w:type="paragraph" w:customStyle="1" w:styleId="B05636AC43AF48B28A84E960A0D6D305">
    <w:name w:val="B05636AC43AF48B28A84E960A0D6D305"/>
  </w:style>
  <w:style w:type="paragraph" w:customStyle="1" w:styleId="E636391C688943C5A4D6BD06016534E7">
    <w:name w:val="E636391C688943C5A4D6BD06016534E7"/>
  </w:style>
  <w:style w:type="paragraph" w:customStyle="1" w:styleId="8D2B8CD6C5D34A86825D56DFEB81D029">
    <w:name w:val="8D2B8CD6C5D34A86825D56DFEB81D029"/>
  </w:style>
  <w:style w:type="paragraph" w:customStyle="1" w:styleId="D7C6A648471240588287B3331DDAAEC4">
    <w:name w:val="D7C6A648471240588287B3331DDAAEC4"/>
  </w:style>
  <w:style w:type="paragraph" w:customStyle="1" w:styleId="4B2856A8155A4B7491ECB3D57811AE90">
    <w:name w:val="4B2856A8155A4B7491ECB3D57811AE90"/>
  </w:style>
  <w:style w:type="paragraph" w:customStyle="1" w:styleId="00E51B16B35B4DAF911A3093B827835F">
    <w:name w:val="00E51B16B35B4DAF911A3093B827835F"/>
  </w:style>
  <w:style w:type="paragraph" w:customStyle="1" w:styleId="BB8A8B2F72404BA9ABCB015EC03C02E2">
    <w:name w:val="BB8A8B2F72404BA9ABCB015EC03C02E2"/>
  </w:style>
  <w:style w:type="paragraph" w:customStyle="1" w:styleId="84D3539AACDF4D4B81410CF6A7A4B7D3">
    <w:name w:val="84D3539AACDF4D4B81410CF6A7A4B7D3"/>
  </w:style>
  <w:style w:type="paragraph" w:customStyle="1" w:styleId="007B8B60B51B40D4A0B53291DEA060D8">
    <w:name w:val="007B8B60B51B40D4A0B53291DEA060D8"/>
  </w:style>
  <w:style w:type="paragraph" w:customStyle="1" w:styleId="B3EE9242E01A4C0A98307D4F4815707C">
    <w:name w:val="B3EE9242E01A4C0A98307D4F4815707C"/>
  </w:style>
  <w:style w:type="paragraph" w:customStyle="1" w:styleId="AF84ED254B054BE0801BEF82FD41F4A1">
    <w:name w:val="AF84ED254B054BE0801BEF82FD41F4A1"/>
  </w:style>
  <w:style w:type="paragraph" w:customStyle="1" w:styleId="316B4E3BA9374F12A6C39731BBC0CB2C">
    <w:name w:val="316B4E3BA9374F12A6C39731BBC0CB2C"/>
  </w:style>
  <w:style w:type="paragraph" w:customStyle="1" w:styleId="4816B335C5864696861A572B3E172F08">
    <w:name w:val="4816B335C5864696861A572B3E172F08"/>
  </w:style>
  <w:style w:type="paragraph" w:customStyle="1" w:styleId="B218434A231445CA973E368A16F58875">
    <w:name w:val="B218434A231445CA973E368A16F58875"/>
  </w:style>
  <w:style w:type="paragraph" w:customStyle="1" w:styleId="C54DF6A078964547BD8E729F848391EA">
    <w:name w:val="C54DF6A078964547BD8E729F848391EA"/>
  </w:style>
  <w:style w:type="paragraph" w:customStyle="1" w:styleId="04F03BE2EC1B4933B6330F546887D979">
    <w:name w:val="04F03BE2EC1B4933B6330F546887D979"/>
  </w:style>
  <w:style w:type="paragraph" w:customStyle="1" w:styleId="E058FF6961CD42EFAC2E2CD3BE0CC5B7">
    <w:name w:val="E058FF6961CD42EFAC2E2CD3BE0CC5B7"/>
  </w:style>
  <w:style w:type="paragraph" w:customStyle="1" w:styleId="C719835D334D4D3EA16816E6C31DCE9F">
    <w:name w:val="C719835D334D4D3EA16816E6C31DCE9F"/>
  </w:style>
  <w:style w:type="paragraph" w:customStyle="1" w:styleId="1D99910CEDBA43338DBD7A3D03D1477F">
    <w:name w:val="1D99910CEDBA43338DBD7A3D03D1477F"/>
  </w:style>
  <w:style w:type="paragraph" w:customStyle="1" w:styleId="3692F120DDAE4B54B3B0A9627327C051">
    <w:name w:val="3692F120DDAE4B54B3B0A9627327C051"/>
  </w:style>
  <w:style w:type="paragraph" w:customStyle="1" w:styleId="A9D78CE0F1F843799D2D778B63DEE7B5">
    <w:name w:val="A9D78CE0F1F843799D2D778B63DEE7B5"/>
  </w:style>
  <w:style w:type="paragraph" w:customStyle="1" w:styleId="303A868CBFF5498480357C1DD71B469E">
    <w:name w:val="303A868CBFF5498480357C1DD71B469E"/>
  </w:style>
  <w:style w:type="paragraph" w:customStyle="1" w:styleId="E5E0FF6896204F688B07E73A4F3DCBFE">
    <w:name w:val="E5E0FF6896204F688B07E73A4F3DCBFE"/>
  </w:style>
  <w:style w:type="paragraph" w:customStyle="1" w:styleId="006A4CFFB229419687546282B2110C57">
    <w:name w:val="006A4CFFB229419687546282B2110C57"/>
  </w:style>
  <w:style w:type="paragraph" w:customStyle="1" w:styleId="04BD9A4FCFD44CC18CC2CDD2DD0885DD">
    <w:name w:val="04BD9A4FCFD44CC18CC2CDD2DD0885DD"/>
  </w:style>
  <w:style w:type="paragraph" w:customStyle="1" w:styleId="2326132961E1443381F30B82B765C69C">
    <w:name w:val="2326132961E1443381F30B82B765C69C"/>
  </w:style>
  <w:style w:type="paragraph" w:customStyle="1" w:styleId="A5210A34F2BB44D788D338F90BFD2A36">
    <w:name w:val="A5210A34F2BB44D788D338F90BFD2A36"/>
  </w:style>
  <w:style w:type="paragraph" w:customStyle="1" w:styleId="F4190E83F8934DA38B0AFD80730D5303">
    <w:name w:val="F4190E83F8934DA38B0AFD80730D5303"/>
  </w:style>
  <w:style w:type="paragraph" w:customStyle="1" w:styleId="5D40EEB7581B4101917982469531CAAF">
    <w:name w:val="5D40EEB7581B4101917982469531CAAF"/>
  </w:style>
  <w:style w:type="paragraph" w:customStyle="1" w:styleId="15BBC5BE27BF4E0FBC1D7D58AE7C069E">
    <w:name w:val="15BBC5BE27BF4E0FBC1D7D58AE7C069E"/>
  </w:style>
  <w:style w:type="paragraph" w:customStyle="1" w:styleId="877167239E844C808772C27D490223FA">
    <w:name w:val="877167239E844C808772C27D490223FA"/>
  </w:style>
  <w:style w:type="paragraph" w:customStyle="1" w:styleId="62CCE90925E84E228989339159656533">
    <w:name w:val="62CCE90925E84E228989339159656533"/>
  </w:style>
  <w:style w:type="paragraph" w:customStyle="1" w:styleId="D40FE290F88842E08ABDC015B00366ED">
    <w:name w:val="D40FE290F88842E08ABDC015B00366ED"/>
  </w:style>
  <w:style w:type="paragraph" w:customStyle="1" w:styleId="4AAA490F7FD74C37B1E9089400034409">
    <w:name w:val="4AAA490F7FD74C37B1E9089400034409"/>
  </w:style>
  <w:style w:type="paragraph" w:customStyle="1" w:styleId="CA1B902D2B904CFFA31073829AE345C1">
    <w:name w:val="CA1B902D2B904CFFA31073829AE345C1"/>
  </w:style>
  <w:style w:type="paragraph" w:customStyle="1" w:styleId="F7AE4BF2C0844F9C929BD18D2A83E60D">
    <w:name w:val="F7AE4BF2C0844F9C929BD18D2A83E60D"/>
  </w:style>
  <w:style w:type="paragraph" w:customStyle="1" w:styleId="41C82B68AECE44979499C54FE6B5D944">
    <w:name w:val="41C82B68AECE44979499C54FE6B5D944"/>
  </w:style>
  <w:style w:type="paragraph" w:customStyle="1" w:styleId="B075FD00C1C0442693C59B763AA0BBDC">
    <w:name w:val="B075FD00C1C0442693C59B763AA0BBDC"/>
  </w:style>
  <w:style w:type="paragraph" w:customStyle="1" w:styleId="0B0944ED4DB84FB49C216ADCB5973720">
    <w:name w:val="0B0944ED4DB84FB49C216ADCB5973720"/>
  </w:style>
  <w:style w:type="paragraph" w:customStyle="1" w:styleId="0B7D3D814B2F4EDCA0FED6B9395C2542">
    <w:name w:val="0B7D3D814B2F4EDCA0FED6B9395C2542"/>
  </w:style>
  <w:style w:type="paragraph" w:customStyle="1" w:styleId="6F87BF2198D7417C9CAFB6A08B195099">
    <w:name w:val="6F87BF2198D7417C9CAFB6A08B195099"/>
  </w:style>
  <w:style w:type="paragraph" w:customStyle="1" w:styleId="73A3D7A0E28F47459203C9FBEA7DBD38">
    <w:name w:val="73A3D7A0E28F47459203C9FBEA7DBD38"/>
  </w:style>
  <w:style w:type="paragraph" w:customStyle="1" w:styleId="2E5195ABA02C46478AA5DE70ADFFB251">
    <w:name w:val="2E5195ABA02C46478AA5DE70ADFFB251"/>
  </w:style>
  <w:style w:type="paragraph" w:customStyle="1" w:styleId="3A7FBB3F7F92484B9A0FA3EA17A64947">
    <w:name w:val="3A7FBB3F7F92484B9A0FA3EA17A64947"/>
  </w:style>
  <w:style w:type="paragraph" w:customStyle="1" w:styleId="C227FA407B9B41138B5C3BFD10B6307D">
    <w:name w:val="C227FA407B9B41138B5C3BFD10B6307D"/>
  </w:style>
  <w:style w:type="paragraph" w:customStyle="1" w:styleId="D46B8D0DEFFA4E60A17883FA7159B74D">
    <w:name w:val="D46B8D0DEFFA4E60A17883FA7159B74D"/>
  </w:style>
  <w:style w:type="paragraph" w:customStyle="1" w:styleId="2CF384551C7A415E901A4F002C6D37C0">
    <w:name w:val="2CF384551C7A415E901A4F002C6D37C0"/>
  </w:style>
  <w:style w:type="paragraph" w:customStyle="1" w:styleId="4FD2C2810E5547E5B307DCBCD4B7186B">
    <w:name w:val="4FD2C2810E5547E5B307DCBCD4B7186B"/>
  </w:style>
  <w:style w:type="paragraph" w:customStyle="1" w:styleId="1010D6A61B1E4085AFCA45F494F8CC73">
    <w:name w:val="1010D6A61B1E4085AFCA45F494F8CC73"/>
  </w:style>
  <w:style w:type="paragraph" w:customStyle="1" w:styleId="9D201BB8C91D41B9BF18D92C9884139B">
    <w:name w:val="9D201BB8C91D41B9BF18D92C9884139B"/>
  </w:style>
  <w:style w:type="paragraph" w:customStyle="1" w:styleId="F5741BAC652F4B61B701C93539BC8526">
    <w:name w:val="F5741BAC652F4B61B701C93539BC8526"/>
  </w:style>
  <w:style w:type="paragraph" w:customStyle="1" w:styleId="84CDEF60995A4806A46251F4C24F9A28">
    <w:name w:val="84CDEF60995A4806A46251F4C24F9A28"/>
  </w:style>
  <w:style w:type="paragraph" w:customStyle="1" w:styleId="DCF1E1241EA6447FBF8C831B0D96BF40">
    <w:name w:val="DCF1E1241EA6447FBF8C831B0D96BF40"/>
  </w:style>
  <w:style w:type="paragraph" w:customStyle="1" w:styleId="11E951390522437EBFE90AA98D373C56">
    <w:name w:val="11E951390522437EBFE90AA98D373C56"/>
  </w:style>
  <w:style w:type="paragraph" w:customStyle="1" w:styleId="B94CE10534AF4E9CB79A660C3683858D">
    <w:name w:val="B94CE10534AF4E9CB79A660C3683858D"/>
  </w:style>
  <w:style w:type="paragraph" w:customStyle="1" w:styleId="E1560C7AA5C8423599B3ECA4EBF5723F">
    <w:name w:val="E1560C7AA5C8423599B3ECA4EBF5723F"/>
  </w:style>
  <w:style w:type="paragraph" w:customStyle="1" w:styleId="345FC0DF3D9045DFB02BD0FB27D4BE4B">
    <w:name w:val="345FC0DF3D9045DFB02BD0FB27D4BE4B"/>
  </w:style>
  <w:style w:type="paragraph" w:customStyle="1" w:styleId="1C06C1A6117840E88EDC6E6CEE92DD91">
    <w:name w:val="1C06C1A6117840E88EDC6E6CEE92DD91"/>
  </w:style>
  <w:style w:type="paragraph" w:customStyle="1" w:styleId="8E9ADBC9D409491AAEE71489D2E12BDE">
    <w:name w:val="8E9ADBC9D409491AAEE71489D2E12BDE"/>
  </w:style>
  <w:style w:type="paragraph" w:customStyle="1" w:styleId="D020D11F9B8240F086BE79C3FB51A1D4">
    <w:name w:val="D020D11F9B8240F086BE79C3FB51A1D4"/>
  </w:style>
  <w:style w:type="paragraph" w:customStyle="1" w:styleId="32C93E13F68A4C21BAE22B7562DF7515">
    <w:name w:val="32C93E13F68A4C21BAE22B7562DF7515"/>
  </w:style>
  <w:style w:type="paragraph" w:customStyle="1" w:styleId="4C85499D1A8F4C43BCF39F023C7B19A7">
    <w:name w:val="4C85499D1A8F4C43BCF39F023C7B19A7"/>
  </w:style>
  <w:style w:type="paragraph" w:customStyle="1" w:styleId="9C66F7B27BDB4B92A287DA1165997039">
    <w:name w:val="9C66F7B27BDB4B92A287DA1165997039"/>
  </w:style>
  <w:style w:type="paragraph" w:customStyle="1" w:styleId="07AC1A879A804A9FA61EAB1BD39D80CD">
    <w:name w:val="07AC1A879A804A9FA61EAB1BD39D80CD"/>
  </w:style>
  <w:style w:type="paragraph" w:customStyle="1" w:styleId="DC9ED10006984692864001FBEF430753">
    <w:name w:val="DC9ED10006984692864001FBEF430753"/>
  </w:style>
  <w:style w:type="paragraph" w:customStyle="1" w:styleId="97F6DF46B31344469768756220336133">
    <w:name w:val="97F6DF46B31344469768756220336133"/>
  </w:style>
  <w:style w:type="paragraph" w:customStyle="1" w:styleId="074A3356F0464AA9B9AB77AA9C802703">
    <w:name w:val="074A3356F0464AA9B9AB77AA9C802703"/>
  </w:style>
  <w:style w:type="paragraph" w:customStyle="1" w:styleId="83831338D7DA4BE997606E708D201C7C">
    <w:name w:val="83831338D7DA4BE997606E708D201C7C"/>
  </w:style>
  <w:style w:type="paragraph" w:customStyle="1" w:styleId="31598D90587C4B8493A3992485CF35F4">
    <w:name w:val="31598D90587C4B8493A3992485CF35F4"/>
  </w:style>
  <w:style w:type="paragraph" w:customStyle="1" w:styleId="65647931554D48F293AA9B3A31DFD4F7">
    <w:name w:val="65647931554D48F293AA9B3A31DFD4F7"/>
  </w:style>
  <w:style w:type="paragraph" w:customStyle="1" w:styleId="8F089D4368B541888DA99BB4C4A48BCB">
    <w:name w:val="8F089D4368B541888DA99BB4C4A48BCB"/>
  </w:style>
  <w:style w:type="paragraph" w:customStyle="1" w:styleId="5A8BFD2152DE47BEA52ADC405BE7031E">
    <w:name w:val="5A8BFD2152DE47BEA52ADC405BE7031E"/>
  </w:style>
  <w:style w:type="paragraph" w:customStyle="1" w:styleId="9830D0422658446C85E2C986CB4D4471">
    <w:name w:val="9830D0422658446C85E2C986CB4D4471"/>
  </w:style>
  <w:style w:type="paragraph" w:customStyle="1" w:styleId="202C267D4FAA45E4BA20D0C0F2BC71EA">
    <w:name w:val="202C267D4FAA45E4BA20D0C0F2BC71EA"/>
  </w:style>
  <w:style w:type="paragraph" w:customStyle="1" w:styleId="3BC348AD4E904A2284CFD9688E1FD2FE">
    <w:name w:val="3BC348AD4E904A2284CFD9688E1FD2FE"/>
  </w:style>
  <w:style w:type="paragraph" w:customStyle="1" w:styleId="FC1145F2A5F3424D830E43E3090D3610">
    <w:name w:val="FC1145F2A5F3424D830E43E3090D3610"/>
  </w:style>
  <w:style w:type="paragraph" w:customStyle="1" w:styleId="19249264ECB94D7A802EEB602D7D9895">
    <w:name w:val="19249264ECB94D7A802EEB602D7D9895"/>
  </w:style>
  <w:style w:type="paragraph" w:customStyle="1" w:styleId="9C17E8424D634F34812A386CAF7DF448">
    <w:name w:val="9C17E8424D634F34812A386CAF7DF448"/>
  </w:style>
  <w:style w:type="paragraph" w:customStyle="1" w:styleId="D34CA1918B4249E4AFDAB9B7864F9DE1">
    <w:name w:val="D34CA1918B4249E4AFDAB9B7864F9DE1"/>
  </w:style>
  <w:style w:type="paragraph" w:customStyle="1" w:styleId="683D1E4684EC4AABA3276FE522A5B80B">
    <w:name w:val="683D1E4684EC4AABA3276FE522A5B80B"/>
  </w:style>
  <w:style w:type="paragraph" w:customStyle="1" w:styleId="49825AB790284FC48A26FEC96089CDE5">
    <w:name w:val="49825AB790284FC48A26FEC96089CDE5"/>
  </w:style>
  <w:style w:type="paragraph" w:customStyle="1" w:styleId="B35917B3D3E8482D8556AF9C3C85B847">
    <w:name w:val="B35917B3D3E8482D8556AF9C3C85B847"/>
  </w:style>
  <w:style w:type="paragraph" w:customStyle="1" w:styleId="E5BFE09B0D744A188FB5B7C423A1B478">
    <w:name w:val="E5BFE09B0D744A188FB5B7C423A1B478"/>
  </w:style>
  <w:style w:type="paragraph" w:customStyle="1" w:styleId="2594896620AE4ACBAEC7980FABBEEB65">
    <w:name w:val="2594896620AE4ACBAEC7980FABBEEB65"/>
  </w:style>
  <w:style w:type="paragraph" w:customStyle="1" w:styleId="7C22B5FD2AFC4EDAB4A854897A43807E">
    <w:name w:val="7C22B5FD2AFC4EDAB4A854897A43807E"/>
  </w:style>
  <w:style w:type="paragraph" w:customStyle="1" w:styleId="2E5D0B1278404D74BE12DCC67B362043">
    <w:name w:val="2E5D0B1278404D74BE12DCC67B362043"/>
  </w:style>
  <w:style w:type="paragraph" w:customStyle="1" w:styleId="A13F07956BC54EF4AD840E64CB10CEDB">
    <w:name w:val="A13F07956BC54EF4AD840E64CB10CEDB"/>
  </w:style>
  <w:style w:type="paragraph" w:customStyle="1" w:styleId="9C661965A9094B659AD18A8C3C1A9CA5">
    <w:name w:val="9C661965A9094B659AD18A8C3C1A9CA5"/>
  </w:style>
  <w:style w:type="paragraph" w:customStyle="1" w:styleId="C89C6D5554554777B45E2A7F7F143232">
    <w:name w:val="C89C6D5554554777B45E2A7F7F143232"/>
  </w:style>
  <w:style w:type="paragraph" w:customStyle="1" w:styleId="384222EF5D5C4278BD641B25583D47E3">
    <w:name w:val="384222EF5D5C4278BD641B25583D47E3"/>
  </w:style>
  <w:style w:type="paragraph" w:customStyle="1" w:styleId="B796AD41EB3A4125AF292375E7C72905">
    <w:name w:val="B796AD41EB3A4125AF292375E7C72905"/>
  </w:style>
  <w:style w:type="paragraph" w:customStyle="1" w:styleId="DBD2CED531F246659267EA9303CBCB99">
    <w:name w:val="DBD2CED531F246659267EA9303CBCB99"/>
  </w:style>
  <w:style w:type="paragraph" w:customStyle="1" w:styleId="27FBC3745801451FB184272B0CE3C89F">
    <w:name w:val="27FBC3745801451FB184272B0CE3C89F"/>
  </w:style>
  <w:style w:type="paragraph" w:customStyle="1" w:styleId="EF635A26BDDE4FD39BA3236C7793DF78">
    <w:name w:val="EF635A26BDDE4FD39BA3236C7793DF78"/>
  </w:style>
  <w:style w:type="paragraph" w:customStyle="1" w:styleId="BE0238E2B2154D66AC10FD8A929DB76A">
    <w:name w:val="BE0238E2B2154D66AC10FD8A929DB76A"/>
  </w:style>
  <w:style w:type="paragraph" w:customStyle="1" w:styleId="C8805F3269234400B27A3542ED287131">
    <w:name w:val="C8805F3269234400B27A3542ED287131"/>
  </w:style>
  <w:style w:type="paragraph" w:customStyle="1" w:styleId="E36890209BC24A8B8CF873EBE75A1DAF">
    <w:name w:val="E36890209BC24A8B8CF873EBE75A1DAF"/>
  </w:style>
  <w:style w:type="paragraph" w:customStyle="1" w:styleId="96686D1C9BAD4EE0A62DD24D4CB70536">
    <w:name w:val="96686D1C9BAD4EE0A62DD24D4CB70536"/>
  </w:style>
  <w:style w:type="paragraph" w:customStyle="1" w:styleId="C62906DA82C14133ACB0FB02EF69E47B">
    <w:name w:val="C62906DA82C14133ACB0FB02EF69E47B"/>
  </w:style>
  <w:style w:type="paragraph" w:customStyle="1" w:styleId="D80C50D247974F648B5E07412D19AE9F">
    <w:name w:val="D80C50D247974F648B5E07412D19AE9F"/>
  </w:style>
  <w:style w:type="paragraph" w:customStyle="1" w:styleId="DB643A161B5A44298E7B35550DCE8979">
    <w:name w:val="DB643A161B5A44298E7B35550DCE8979"/>
  </w:style>
  <w:style w:type="paragraph" w:customStyle="1" w:styleId="026178B3BC5E4DD8B7681B970213B3AA">
    <w:name w:val="026178B3BC5E4DD8B7681B970213B3AA"/>
  </w:style>
  <w:style w:type="paragraph" w:customStyle="1" w:styleId="A09BE0F6A49741FD9A90E3CE730A1DA1">
    <w:name w:val="A09BE0F6A49741FD9A90E3CE730A1DA1"/>
  </w:style>
  <w:style w:type="paragraph" w:customStyle="1" w:styleId="5E1A2F093DF241BEBB71C16A2938928A">
    <w:name w:val="5E1A2F093DF241BEBB71C16A2938928A"/>
  </w:style>
  <w:style w:type="paragraph" w:customStyle="1" w:styleId="46517450B27040DABDFFABEEC25FEA84">
    <w:name w:val="46517450B27040DABDFFABEEC25FEA84"/>
  </w:style>
  <w:style w:type="paragraph" w:customStyle="1" w:styleId="D879D346FF6E48E2958764E47194EF89">
    <w:name w:val="D879D346FF6E48E2958764E47194EF89"/>
  </w:style>
  <w:style w:type="paragraph" w:customStyle="1" w:styleId="2C1E4BC295F54449A82C28D93A2BEEA1">
    <w:name w:val="2C1E4BC295F54449A82C28D93A2BEEA1"/>
  </w:style>
  <w:style w:type="paragraph" w:customStyle="1" w:styleId="B79C2BFD8DD949C7AB07F2E0B35F17D2">
    <w:name w:val="B79C2BFD8DD949C7AB07F2E0B35F17D2"/>
  </w:style>
  <w:style w:type="paragraph" w:customStyle="1" w:styleId="4DCA7BB6ACDA49E588F73AA99535AC65">
    <w:name w:val="4DCA7BB6ACDA49E588F73AA99535AC65"/>
  </w:style>
  <w:style w:type="paragraph" w:customStyle="1" w:styleId="F4EEF418C6B74E51BAB2B7B4C584B6F8">
    <w:name w:val="F4EEF418C6B74E51BAB2B7B4C584B6F8"/>
  </w:style>
  <w:style w:type="paragraph" w:customStyle="1" w:styleId="DB742EFC054047D189C54E2AEF1D3D53">
    <w:name w:val="DB742EFC054047D189C54E2AEF1D3D53"/>
  </w:style>
  <w:style w:type="paragraph" w:customStyle="1" w:styleId="7061B1AAA7CD4310B8780E18776D381C">
    <w:name w:val="7061B1AAA7CD4310B8780E18776D381C"/>
  </w:style>
  <w:style w:type="paragraph" w:customStyle="1" w:styleId="699A31E31B4F4D6898590C9888D34579">
    <w:name w:val="699A31E31B4F4D6898590C9888D34579"/>
  </w:style>
  <w:style w:type="paragraph" w:customStyle="1" w:styleId="358DF5F1607145008C846C43C10AA6AD">
    <w:name w:val="358DF5F1607145008C846C43C10AA6AD"/>
  </w:style>
  <w:style w:type="paragraph" w:customStyle="1" w:styleId="61B659DDBD54449E93B74A092AEE3B9B">
    <w:name w:val="61B659DDBD54449E93B74A092AEE3B9B"/>
  </w:style>
  <w:style w:type="paragraph" w:customStyle="1" w:styleId="DFA6B56159094EEF93B0209A70594D06">
    <w:name w:val="DFA6B56159094EEF93B0209A70594D06"/>
  </w:style>
  <w:style w:type="paragraph" w:customStyle="1" w:styleId="6C93B51D51D4451BB6096FC282DDF04A">
    <w:name w:val="6C93B51D51D4451BB6096FC282DDF04A"/>
  </w:style>
  <w:style w:type="paragraph" w:customStyle="1" w:styleId="F2FA8EDC491C4FECBADF00FEDC54322F">
    <w:name w:val="F2FA8EDC491C4FECBADF00FEDC54322F"/>
  </w:style>
  <w:style w:type="paragraph" w:customStyle="1" w:styleId="2E81D57E2CE648EDA2136832A6A89EB1">
    <w:name w:val="2E81D57E2CE648EDA2136832A6A89EB1"/>
  </w:style>
  <w:style w:type="paragraph" w:customStyle="1" w:styleId="01F88EFF54F04D27803D9E55E1773536">
    <w:name w:val="01F88EFF54F04D27803D9E55E1773536"/>
  </w:style>
  <w:style w:type="paragraph" w:customStyle="1" w:styleId="F3CDE5BE10E44C17A80E9F3FABB42002">
    <w:name w:val="F3CDE5BE10E44C17A80E9F3FABB42002"/>
  </w:style>
  <w:style w:type="paragraph" w:customStyle="1" w:styleId="5F6F4BDA7A3B4646AB6CA17068FD8687">
    <w:name w:val="5F6F4BDA7A3B4646AB6CA17068FD8687"/>
  </w:style>
  <w:style w:type="paragraph" w:customStyle="1" w:styleId="1A5D6A0FA26B4EAFBB41066C5F15881A">
    <w:name w:val="1A5D6A0FA26B4EAFBB41066C5F15881A"/>
  </w:style>
  <w:style w:type="paragraph" w:customStyle="1" w:styleId="8ACD030BC6C048EE85E3330B8979B2FA">
    <w:name w:val="8ACD030BC6C048EE85E3330B8979B2FA"/>
  </w:style>
  <w:style w:type="paragraph" w:customStyle="1" w:styleId="F2D7651E04824A73874406278B558220">
    <w:name w:val="F2D7651E04824A73874406278B558220"/>
  </w:style>
  <w:style w:type="paragraph" w:customStyle="1" w:styleId="3F84096281F4463DB517DAC13D2365CE">
    <w:name w:val="3F84096281F4463DB517DAC13D2365CE"/>
  </w:style>
  <w:style w:type="paragraph" w:customStyle="1" w:styleId="BEE2C77CB36A4933BDAB0857F1D7E4E7">
    <w:name w:val="BEE2C77CB36A4933BDAB0857F1D7E4E7"/>
  </w:style>
  <w:style w:type="paragraph" w:customStyle="1" w:styleId="E80EBC0C61404EBDB9B54E443D53B321">
    <w:name w:val="E80EBC0C61404EBDB9B54E443D53B321"/>
  </w:style>
  <w:style w:type="paragraph" w:customStyle="1" w:styleId="A6D455DB8F444C8887B0BF0F10C7EE35">
    <w:name w:val="A6D455DB8F444C8887B0BF0F10C7EE35"/>
  </w:style>
  <w:style w:type="paragraph" w:customStyle="1" w:styleId="DB25B2B0C2F64B64A57FD3DD191963B5">
    <w:name w:val="DB25B2B0C2F64B64A57FD3DD191963B5"/>
  </w:style>
  <w:style w:type="paragraph" w:customStyle="1" w:styleId="DD0C2114C8184427A14E86C35A2B9DD3">
    <w:name w:val="DD0C2114C8184427A14E86C35A2B9DD3"/>
  </w:style>
  <w:style w:type="paragraph" w:customStyle="1" w:styleId="90E6CEA6A5B54FBAB2752BF2CE7338B8">
    <w:name w:val="90E6CEA6A5B54FBAB2752BF2CE7338B8"/>
  </w:style>
  <w:style w:type="paragraph" w:customStyle="1" w:styleId="8DA976624A264CCEAA382346578EB2A8">
    <w:name w:val="8DA976624A264CCEAA382346578EB2A8"/>
  </w:style>
  <w:style w:type="paragraph" w:customStyle="1" w:styleId="DDB64D0F064241F4944FE00788220C81">
    <w:name w:val="DDB64D0F064241F4944FE00788220C81"/>
  </w:style>
  <w:style w:type="paragraph" w:customStyle="1" w:styleId="2F8A8ED12C644CA19386FF673E2B5FBD">
    <w:name w:val="2F8A8ED12C644CA19386FF673E2B5FBD"/>
  </w:style>
  <w:style w:type="paragraph" w:customStyle="1" w:styleId="3272425D328D4F928633DBFD1A53E71F">
    <w:name w:val="3272425D328D4F928633DBFD1A53E71F"/>
  </w:style>
  <w:style w:type="paragraph" w:customStyle="1" w:styleId="583185896E864B2088792482509CD1CB">
    <w:name w:val="583185896E864B2088792482509CD1CB"/>
  </w:style>
  <w:style w:type="paragraph" w:customStyle="1" w:styleId="82848D3C823E44B180AC804A2FF2327A">
    <w:name w:val="82848D3C823E44B180AC804A2FF2327A"/>
  </w:style>
  <w:style w:type="paragraph" w:customStyle="1" w:styleId="D0DB7939672C4A57A1727C4446B3085A">
    <w:name w:val="D0DB7939672C4A57A1727C4446B3085A"/>
  </w:style>
  <w:style w:type="paragraph" w:customStyle="1" w:styleId="67ACC7B0392D4819AE45475B504EDB9F">
    <w:name w:val="67ACC7B0392D4819AE45475B504EDB9F"/>
  </w:style>
  <w:style w:type="paragraph" w:customStyle="1" w:styleId="DE43DC6DF1184EB4B5F888D97E0C5393">
    <w:name w:val="DE43DC6DF1184EB4B5F888D97E0C5393"/>
  </w:style>
  <w:style w:type="paragraph" w:customStyle="1" w:styleId="2C7A5590F3394198A6E7B0230EA3A54A">
    <w:name w:val="2C7A5590F3394198A6E7B0230EA3A54A"/>
  </w:style>
  <w:style w:type="paragraph" w:customStyle="1" w:styleId="A8077AB62BBD45A4843117AAB2BE6076">
    <w:name w:val="A8077AB62BBD45A4843117AAB2BE6076"/>
  </w:style>
  <w:style w:type="paragraph" w:customStyle="1" w:styleId="E7E5DCC9451A416C97357F7866B79A45">
    <w:name w:val="E7E5DCC9451A416C97357F7866B79A45"/>
  </w:style>
  <w:style w:type="paragraph" w:customStyle="1" w:styleId="E9512EFD55AD46A780F3A3D1DBC4CCB1">
    <w:name w:val="E9512EFD55AD46A780F3A3D1DBC4CCB1"/>
  </w:style>
  <w:style w:type="paragraph" w:customStyle="1" w:styleId="228F1A50C08F408F8EBBBC726B62A67E">
    <w:name w:val="228F1A50C08F408F8EBBBC726B62A67E"/>
  </w:style>
  <w:style w:type="paragraph" w:customStyle="1" w:styleId="431120415A514DFE9642FB408E22761F">
    <w:name w:val="431120415A514DFE9642FB408E22761F"/>
  </w:style>
  <w:style w:type="paragraph" w:customStyle="1" w:styleId="B2568ADADDD040C0B0B2316E9690D6B1">
    <w:name w:val="B2568ADADDD040C0B0B2316E9690D6B1"/>
  </w:style>
  <w:style w:type="paragraph" w:customStyle="1" w:styleId="37123FD15FDD4967B1B65780F39CDBBF">
    <w:name w:val="37123FD15FDD4967B1B65780F39CDBBF"/>
  </w:style>
  <w:style w:type="paragraph" w:customStyle="1" w:styleId="2969D5D0E2B94CE4925D21B17549F7BC">
    <w:name w:val="2969D5D0E2B94CE4925D21B17549F7BC"/>
  </w:style>
  <w:style w:type="paragraph" w:customStyle="1" w:styleId="FA1F088093A548E69D65EC159538AB57">
    <w:name w:val="FA1F088093A548E69D65EC159538AB57"/>
  </w:style>
  <w:style w:type="paragraph" w:customStyle="1" w:styleId="4B48247D6E8A466289B1A7ACFC36F4DA">
    <w:name w:val="4B48247D6E8A466289B1A7ACFC36F4DA"/>
  </w:style>
  <w:style w:type="paragraph" w:customStyle="1" w:styleId="8DF04E00F30A44DA9ADDF2FB9452CE88">
    <w:name w:val="8DF04E00F30A44DA9ADDF2FB9452CE88"/>
  </w:style>
  <w:style w:type="paragraph" w:customStyle="1" w:styleId="1EC31F84AA1A46BEAB20AD42CAD4E2AB">
    <w:name w:val="1EC31F84AA1A46BEAB20AD42CAD4E2AB"/>
  </w:style>
  <w:style w:type="paragraph" w:customStyle="1" w:styleId="0CE813A89E2E4989923794C6D89D6929">
    <w:name w:val="0CE813A89E2E4989923794C6D89D6929"/>
  </w:style>
  <w:style w:type="paragraph" w:customStyle="1" w:styleId="36954D54A1E14A3E8216059E17AEA1C5">
    <w:name w:val="36954D54A1E14A3E8216059E17AEA1C5"/>
  </w:style>
  <w:style w:type="paragraph" w:customStyle="1" w:styleId="4D083810D202461C96913FF26DC8C6B6">
    <w:name w:val="4D083810D202461C96913FF26DC8C6B6"/>
  </w:style>
  <w:style w:type="paragraph" w:customStyle="1" w:styleId="3CF1F8602CED45D1B5D64E38B20CA60A">
    <w:name w:val="3CF1F8602CED45D1B5D64E38B20CA60A"/>
  </w:style>
  <w:style w:type="paragraph" w:customStyle="1" w:styleId="899D4B690DD34F888EE1FCF7E4F49B0D">
    <w:name w:val="899D4B690DD34F888EE1FCF7E4F49B0D"/>
  </w:style>
  <w:style w:type="paragraph" w:customStyle="1" w:styleId="2CC913606E034C1FA1E808B7363E5357">
    <w:name w:val="2CC913606E034C1FA1E808B7363E5357"/>
  </w:style>
  <w:style w:type="paragraph" w:customStyle="1" w:styleId="FF8D919E10C14C3FB49E0F5A9DCB5320">
    <w:name w:val="FF8D919E10C14C3FB49E0F5A9DCB5320"/>
  </w:style>
  <w:style w:type="paragraph" w:customStyle="1" w:styleId="A0248210504D40DC8CA6077779BAA29E">
    <w:name w:val="A0248210504D40DC8CA6077779BAA29E"/>
  </w:style>
  <w:style w:type="paragraph" w:customStyle="1" w:styleId="AC45023CB350472E98131508036BE327">
    <w:name w:val="AC45023CB350472E98131508036BE327"/>
  </w:style>
  <w:style w:type="paragraph" w:customStyle="1" w:styleId="0B8EC681D19A4E6E992B0F01223E54D4">
    <w:name w:val="0B8EC681D19A4E6E992B0F01223E54D4"/>
  </w:style>
  <w:style w:type="paragraph" w:customStyle="1" w:styleId="E518765296B5430BBF173B10FD730AE0">
    <w:name w:val="E518765296B5430BBF173B10FD730AE0"/>
  </w:style>
  <w:style w:type="paragraph" w:customStyle="1" w:styleId="CC8608C2E6A1439CB9963B3D94BE8B1C">
    <w:name w:val="CC8608C2E6A1439CB9963B3D94BE8B1C"/>
  </w:style>
  <w:style w:type="paragraph" w:customStyle="1" w:styleId="1EB20766EA21402EA208EBEA7EC60916">
    <w:name w:val="1EB20766EA21402EA208EBEA7EC60916"/>
  </w:style>
  <w:style w:type="paragraph" w:customStyle="1" w:styleId="E778791118794B04A0D3766E5AD48D51">
    <w:name w:val="E778791118794B04A0D3766E5AD48D51"/>
  </w:style>
  <w:style w:type="paragraph" w:customStyle="1" w:styleId="38E9761125154C73A7E1283CD5677B17">
    <w:name w:val="38E9761125154C73A7E1283CD5677B17"/>
  </w:style>
  <w:style w:type="paragraph" w:customStyle="1" w:styleId="BAF943858B2B45269635D5CC9A4FD106">
    <w:name w:val="BAF943858B2B45269635D5CC9A4FD106"/>
  </w:style>
  <w:style w:type="paragraph" w:customStyle="1" w:styleId="F4B70DD5486F4205B61A3B9F2B924251">
    <w:name w:val="F4B70DD5486F4205B61A3B9F2B924251"/>
  </w:style>
  <w:style w:type="paragraph" w:customStyle="1" w:styleId="954191E23F0F445A84043FBD7DB36A18">
    <w:name w:val="954191E23F0F445A84043FBD7DB36A18"/>
  </w:style>
  <w:style w:type="paragraph" w:customStyle="1" w:styleId="AC194EDA3CFD423297DDEB2CBD95CB17">
    <w:name w:val="AC194EDA3CFD423297DDEB2CBD95CB17"/>
  </w:style>
  <w:style w:type="paragraph" w:customStyle="1" w:styleId="38F21E6CB4C24F7CA74162E5AC7015BE">
    <w:name w:val="38F21E6CB4C24F7CA74162E5AC7015BE"/>
  </w:style>
  <w:style w:type="paragraph" w:customStyle="1" w:styleId="95E4C40F35154287945E7AB32E96E079">
    <w:name w:val="95E4C40F35154287945E7AB32E96E079"/>
  </w:style>
  <w:style w:type="paragraph" w:customStyle="1" w:styleId="26439D2EBB2B4B7D92A7D7879786273E">
    <w:name w:val="26439D2EBB2B4B7D92A7D7879786273E"/>
  </w:style>
  <w:style w:type="paragraph" w:customStyle="1" w:styleId="F3F7275A97E94657B498AAD6C3A3966A">
    <w:name w:val="F3F7275A97E94657B498AAD6C3A3966A"/>
  </w:style>
  <w:style w:type="paragraph" w:customStyle="1" w:styleId="B1CD5719C2F74D44A0067822A7275EEF">
    <w:name w:val="B1CD5719C2F74D44A0067822A7275EEF"/>
  </w:style>
  <w:style w:type="paragraph" w:customStyle="1" w:styleId="BFDE5D1B18854AC5B0ECC5545510789E">
    <w:name w:val="BFDE5D1B18854AC5B0ECC5545510789E"/>
  </w:style>
  <w:style w:type="paragraph" w:customStyle="1" w:styleId="B537F66204F44B4BB7EAB790D43BB194">
    <w:name w:val="B537F66204F44B4BB7EAB790D43BB194"/>
  </w:style>
  <w:style w:type="paragraph" w:customStyle="1" w:styleId="F4A8FD3D5D6644CBB7F78E7686E67C82">
    <w:name w:val="F4A8FD3D5D6644CBB7F78E7686E67C82"/>
  </w:style>
  <w:style w:type="paragraph" w:customStyle="1" w:styleId="9363A00D447045EAADE81EA3272F3F2C">
    <w:name w:val="9363A00D447045EAADE81EA3272F3F2C"/>
  </w:style>
  <w:style w:type="paragraph" w:customStyle="1" w:styleId="CC6431DC693E4ED68134D466BDF1C902">
    <w:name w:val="CC6431DC693E4ED68134D466BDF1C902"/>
  </w:style>
  <w:style w:type="paragraph" w:customStyle="1" w:styleId="894CE78AAD7541CCA51620B97E0EFD63">
    <w:name w:val="894CE78AAD7541CCA51620B97E0EFD63"/>
  </w:style>
  <w:style w:type="paragraph" w:customStyle="1" w:styleId="DBEFCD21E70C462DA4B310967B5BBFE8">
    <w:name w:val="DBEFCD21E70C462DA4B310967B5BBFE8"/>
  </w:style>
  <w:style w:type="paragraph" w:customStyle="1" w:styleId="771972BD4BC14692842A38FB80C8CB10">
    <w:name w:val="771972BD4BC14692842A38FB80C8CB10"/>
  </w:style>
  <w:style w:type="paragraph" w:customStyle="1" w:styleId="4CF556E7A2F2498789AFE7740D0339D4">
    <w:name w:val="4CF556E7A2F2498789AFE7740D0339D4"/>
  </w:style>
  <w:style w:type="paragraph" w:customStyle="1" w:styleId="4C29657A98004B52A940C1BDF1F1E774">
    <w:name w:val="4C29657A98004B52A940C1BDF1F1E774"/>
  </w:style>
  <w:style w:type="paragraph" w:customStyle="1" w:styleId="6EC2A586CF9D4739AE7C368D1AA01864">
    <w:name w:val="6EC2A586CF9D4739AE7C368D1AA01864"/>
  </w:style>
  <w:style w:type="paragraph" w:customStyle="1" w:styleId="961DDA298D6C4523B6349A4696063F1A">
    <w:name w:val="961DDA298D6C4523B6349A4696063F1A"/>
  </w:style>
  <w:style w:type="paragraph" w:customStyle="1" w:styleId="5EE374000B2F4E92B460D027FC43320C">
    <w:name w:val="5EE374000B2F4E92B460D027FC43320C"/>
  </w:style>
  <w:style w:type="paragraph" w:customStyle="1" w:styleId="C5CD69D449284A3AB872EE61D0889764">
    <w:name w:val="C5CD69D449284A3AB872EE61D0889764"/>
  </w:style>
  <w:style w:type="paragraph" w:customStyle="1" w:styleId="026378D7D553453A812DFE757DFC77A0">
    <w:name w:val="026378D7D553453A812DFE757DFC77A0"/>
  </w:style>
  <w:style w:type="paragraph" w:customStyle="1" w:styleId="50D2A94DA7734746A44FB95A598CDBB8">
    <w:name w:val="50D2A94DA7734746A44FB95A598CDBB8"/>
  </w:style>
  <w:style w:type="paragraph" w:customStyle="1" w:styleId="AA6E09F5C9774AFE94813D32CE85BFC9">
    <w:name w:val="AA6E09F5C9774AFE94813D32CE85BFC9"/>
  </w:style>
  <w:style w:type="paragraph" w:customStyle="1" w:styleId="260D18E70A0D4CE69491DAE5A13F3515">
    <w:name w:val="260D18E70A0D4CE69491DAE5A13F3515"/>
  </w:style>
  <w:style w:type="paragraph" w:customStyle="1" w:styleId="AD995ADFB25E4EF480C7F8869C1D4E0F">
    <w:name w:val="AD995ADFB25E4EF480C7F8869C1D4E0F"/>
  </w:style>
  <w:style w:type="paragraph" w:customStyle="1" w:styleId="6CFCA6907285434F941DC24C618992E8">
    <w:name w:val="6CFCA6907285434F941DC24C618992E8"/>
  </w:style>
  <w:style w:type="paragraph" w:customStyle="1" w:styleId="30EF4A9AADEA48F2A86F12A5D818EEEF">
    <w:name w:val="30EF4A9AADEA48F2A86F12A5D818EEEF"/>
  </w:style>
  <w:style w:type="paragraph" w:customStyle="1" w:styleId="D82C8F926CDF482CA9B1DF0FFF120A22">
    <w:name w:val="D82C8F926CDF482CA9B1DF0FFF120A22"/>
  </w:style>
  <w:style w:type="paragraph" w:customStyle="1" w:styleId="B7619021A40E4839860BAF6EF3251B37">
    <w:name w:val="B7619021A40E4839860BAF6EF3251B37"/>
  </w:style>
  <w:style w:type="paragraph" w:customStyle="1" w:styleId="69F6299E21154AD199BA16A5449FD9BB">
    <w:name w:val="69F6299E21154AD199BA16A5449FD9BB"/>
  </w:style>
  <w:style w:type="paragraph" w:customStyle="1" w:styleId="B211A7BAD0EA4F4D8A4EA5361F542E3F">
    <w:name w:val="B211A7BAD0EA4F4D8A4EA5361F542E3F"/>
  </w:style>
  <w:style w:type="paragraph" w:customStyle="1" w:styleId="0F4989DF905A40B8B4B84371808C9C45">
    <w:name w:val="0F4989DF905A40B8B4B84371808C9C45"/>
  </w:style>
  <w:style w:type="paragraph" w:customStyle="1" w:styleId="265B18229C0B466DA36190AB4DCED25E">
    <w:name w:val="265B18229C0B466DA36190AB4DCED25E"/>
  </w:style>
  <w:style w:type="paragraph" w:customStyle="1" w:styleId="C2E1DA5958924E3A9EF7D07E81D5CC57">
    <w:name w:val="C2E1DA5958924E3A9EF7D07E81D5CC57"/>
  </w:style>
  <w:style w:type="paragraph" w:customStyle="1" w:styleId="AD475C4A191B4632B8A6C0A3AA12D25F">
    <w:name w:val="AD475C4A191B4632B8A6C0A3AA12D25F"/>
  </w:style>
  <w:style w:type="paragraph" w:customStyle="1" w:styleId="FDF886E1217C4123B3773432F8F371D3">
    <w:name w:val="FDF886E1217C4123B3773432F8F371D3"/>
  </w:style>
  <w:style w:type="paragraph" w:customStyle="1" w:styleId="9C10810DE0874F74AF10DB9A7C62FA40">
    <w:name w:val="9C10810DE0874F74AF10DB9A7C62FA40"/>
  </w:style>
  <w:style w:type="paragraph" w:customStyle="1" w:styleId="0B5C95C0757942B4BCBDBDD50D98A8EB">
    <w:name w:val="0B5C95C0757942B4BCBDBDD50D98A8EB"/>
  </w:style>
  <w:style w:type="paragraph" w:customStyle="1" w:styleId="66323133A583487FA28813CC690B6C88">
    <w:name w:val="66323133A583487FA28813CC690B6C88"/>
  </w:style>
  <w:style w:type="paragraph" w:customStyle="1" w:styleId="7D2D0EF0A0274724B29F3778AA766A20">
    <w:name w:val="7D2D0EF0A0274724B29F3778AA766A20"/>
  </w:style>
  <w:style w:type="paragraph" w:customStyle="1" w:styleId="70855B22BAAF4AA0B42108DD4FA57C02">
    <w:name w:val="70855B22BAAF4AA0B42108DD4FA57C02"/>
  </w:style>
  <w:style w:type="paragraph" w:customStyle="1" w:styleId="DB65342418D640619519523AD5176AA4">
    <w:name w:val="DB65342418D640619519523AD5176AA4"/>
  </w:style>
  <w:style w:type="paragraph" w:customStyle="1" w:styleId="BCD63BCD17644BADB3AE5FECACD64D99">
    <w:name w:val="BCD63BCD17644BADB3AE5FECACD64D99"/>
  </w:style>
  <w:style w:type="paragraph" w:customStyle="1" w:styleId="50618D5E1E8145258F8C97E944A0CDC3">
    <w:name w:val="50618D5E1E8145258F8C97E944A0CDC3"/>
  </w:style>
  <w:style w:type="paragraph" w:customStyle="1" w:styleId="22E14E56AC484070BC2879CD743B29CE">
    <w:name w:val="22E14E56AC484070BC2879CD743B29CE"/>
  </w:style>
  <w:style w:type="paragraph" w:customStyle="1" w:styleId="874ABEF0C2C546429B4D8EC4DF815ACD">
    <w:name w:val="874ABEF0C2C546429B4D8EC4DF815ACD"/>
  </w:style>
  <w:style w:type="paragraph" w:customStyle="1" w:styleId="F4A9EB8039E442B2823400919174112E">
    <w:name w:val="F4A9EB8039E442B2823400919174112E"/>
  </w:style>
  <w:style w:type="paragraph" w:customStyle="1" w:styleId="77440A30139943F3B5C59FA87B002F7F">
    <w:name w:val="77440A30139943F3B5C59FA87B002F7F"/>
  </w:style>
  <w:style w:type="paragraph" w:customStyle="1" w:styleId="D52CC58C3E37479CA0356C8836E872BA">
    <w:name w:val="D52CC58C3E37479CA0356C8836E872BA"/>
  </w:style>
  <w:style w:type="paragraph" w:customStyle="1" w:styleId="D150AC4C8CFC46BFB19198472398F670">
    <w:name w:val="D150AC4C8CFC46BFB19198472398F670"/>
  </w:style>
  <w:style w:type="paragraph" w:customStyle="1" w:styleId="87A0F5196B864F01BC00B78D7B0278B5">
    <w:name w:val="87A0F5196B864F01BC00B78D7B0278B5"/>
  </w:style>
  <w:style w:type="paragraph" w:customStyle="1" w:styleId="2894C9AD78884FC0BCD7C76A3C242CF0">
    <w:name w:val="2894C9AD78884FC0BCD7C76A3C242CF0"/>
  </w:style>
  <w:style w:type="paragraph" w:customStyle="1" w:styleId="758D14B76A4244AEB8B540D8DDA991F2">
    <w:name w:val="758D14B76A4244AEB8B540D8DDA991F2"/>
  </w:style>
  <w:style w:type="paragraph" w:customStyle="1" w:styleId="87AD9F65BBF04F60A0BF6D8847CB16C4">
    <w:name w:val="87AD9F65BBF04F60A0BF6D8847CB16C4"/>
  </w:style>
  <w:style w:type="paragraph" w:customStyle="1" w:styleId="05BDDBCC398C4DD99BDA9096037B3A86">
    <w:name w:val="05BDDBCC398C4DD99BDA9096037B3A86"/>
  </w:style>
  <w:style w:type="paragraph" w:customStyle="1" w:styleId="5DDAC8B37AEE4A28A3E6AFE7CB3C3032">
    <w:name w:val="5DDAC8B37AEE4A28A3E6AFE7CB3C3032"/>
  </w:style>
  <w:style w:type="paragraph" w:customStyle="1" w:styleId="C40C890C8271475EAC39715C95377178">
    <w:name w:val="C40C890C8271475EAC39715C95377178"/>
  </w:style>
  <w:style w:type="paragraph" w:customStyle="1" w:styleId="A14BAC6C03AA4EC286CEC37214DD5581">
    <w:name w:val="A14BAC6C03AA4EC286CEC37214DD5581"/>
  </w:style>
  <w:style w:type="paragraph" w:customStyle="1" w:styleId="16583C5C2C064F4ABF40296EA2FBC201">
    <w:name w:val="16583C5C2C064F4ABF40296EA2FBC201"/>
  </w:style>
  <w:style w:type="paragraph" w:customStyle="1" w:styleId="10E5850C39294EAC98191CDC423C12E0">
    <w:name w:val="10E5850C39294EAC98191CDC423C12E0"/>
  </w:style>
  <w:style w:type="paragraph" w:customStyle="1" w:styleId="EB9C8970857B430190EC17A268ED9376">
    <w:name w:val="EB9C8970857B430190EC17A268ED9376"/>
  </w:style>
  <w:style w:type="paragraph" w:customStyle="1" w:styleId="7126EE54B2C94D9987C640CA6221E3DD">
    <w:name w:val="7126EE54B2C94D9987C640CA6221E3DD"/>
  </w:style>
  <w:style w:type="paragraph" w:customStyle="1" w:styleId="BB060530C43B4D9888CC35063E49EEBB">
    <w:name w:val="BB060530C43B4D9888CC35063E49EEBB"/>
  </w:style>
  <w:style w:type="paragraph" w:customStyle="1" w:styleId="DF0E3A33528345C886B381BC2701AE7D">
    <w:name w:val="DF0E3A33528345C886B381BC2701AE7D"/>
  </w:style>
  <w:style w:type="paragraph" w:customStyle="1" w:styleId="C8235830BAEB463F86254E0C017E233C">
    <w:name w:val="C8235830BAEB463F86254E0C017E233C"/>
  </w:style>
  <w:style w:type="paragraph" w:customStyle="1" w:styleId="F80AB9C3E79D473BA50E7069B3BB3EC0">
    <w:name w:val="F80AB9C3E79D473BA50E7069B3BB3EC0"/>
  </w:style>
  <w:style w:type="paragraph" w:customStyle="1" w:styleId="CB36D84495174E7E8DA958DDD64894B9">
    <w:name w:val="CB36D84495174E7E8DA958DDD64894B9"/>
  </w:style>
  <w:style w:type="paragraph" w:customStyle="1" w:styleId="CB3490F52B534DFC840C714345F9DD4E">
    <w:name w:val="CB3490F52B534DFC840C714345F9DD4E"/>
  </w:style>
  <w:style w:type="paragraph" w:customStyle="1" w:styleId="A0994F9293F7493FA2D4DBA1F0E47F41">
    <w:name w:val="A0994F9293F7493FA2D4DBA1F0E47F41"/>
  </w:style>
  <w:style w:type="paragraph" w:customStyle="1" w:styleId="BDCB7BEE5D5A431FBD93C6EB8D538ED0">
    <w:name w:val="BDCB7BEE5D5A431FBD93C6EB8D538ED0"/>
  </w:style>
  <w:style w:type="paragraph" w:customStyle="1" w:styleId="7C5FB700EF504F8396F185F990540002">
    <w:name w:val="7C5FB700EF504F8396F185F990540002"/>
  </w:style>
  <w:style w:type="paragraph" w:customStyle="1" w:styleId="8964974E6EC243D290C7931D49C977A9">
    <w:name w:val="8964974E6EC243D290C7931D49C977A9"/>
  </w:style>
  <w:style w:type="paragraph" w:customStyle="1" w:styleId="375EC094288342E787E3A49EB764D2CF">
    <w:name w:val="375EC094288342E787E3A49EB764D2CF"/>
  </w:style>
  <w:style w:type="paragraph" w:customStyle="1" w:styleId="E429FA25365D48079FD265F37AB9C01B">
    <w:name w:val="E429FA25365D48079FD265F37AB9C01B"/>
  </w:style>
  <w:style w:type="paragraph" w:customStyle="1" w:styleId="CF40215E0ED7494D84DF51EBC8316BC4">
    <w:name w:val="CF40215E0ED7494D84DF51EBC8316BC4"/>
  </w:style>
  <w:style w:type="paragraph" w:customStyle="1" w:styleId="3A5E9E59C7B7416EAFBC2CF43055EE90">
    <w:name w:val="3A5E9E59C7B7416EAFBC2CF43055EE90"/>
  </w:style>
  <w:style w:type="paragraph" w:customStyle="1" w:styleId="C51891FBE4EA4F689DCAA9318EBBC001">
    <w:name w:val="C51891FBE4EA4F689DCAA9318EBBC001"/>
  </w:style>
  <w:style w:type="paragraph" w:customStyle="1" w:styleId="F4BC159A933647AF9980706F842ACF46">
    <w:name w:val="F4BC159A933647AF9980706F842ACF46"/>
  </w:style>
  <w:style w:type="paragraph" w:customStyle="1" w:styleId="A57CCF6CDEA7428B8E0C843CB1C4FB14">
    <w:name w:val="A57CCF6CDEA7428B8E0C843CB1C4FB14"/>
  </w:style>
  <w:style w:type="paragraph" w:customStyle="1" w:styleId="545DF49052CC4981B0284885D1E9E9AA">
    <w:name w:val="545DF49052CC4981B0284885D1E9E9AA"/>
  </w:style>
  <w:style w:type="paragraph" w:customStyle="1" w:styleId="F8BE415048FC47B28717232757BC824A">
    <w:name w:val="F8BE415048FC47B28717232757BC824A"/>
  </w:style>
  <w:style w:type="paragraph" w:customStyle="1" w:styleId="97B9A2F1F3DF454DB0DBA73C7F22524D">
    <w:name w:val="97B9A2F1F3DF454DB0DBA73C7F22524D"/>
  </w:style>
  <w:style w:type="paragraph" w:customStyle="1" w:styleId="EF79A26701C34C5586CA5A162EACE88D">
    <w:name w:val="EF79A26701C34C5586CA5A162EACE88D"/>
  </w:style>
  <w:style w:type="paragraph" w:customStyle="1" w:styleId="B945363EA4544459994702041ED80BC6">
    <w:name w:val="B945363EA4544459994702041ED80BC6"/>
  </w:style>
  <w:style w:type="paragraph" w:customStyle="1" w:styleId="2949AA31FB854328A8AFCFE708AF910C">
    <w:name w:val="2949AA31FB854328A8AFCFE708AF910C"/>
  </w:style>
  <w:style w:type="paragraph" w:customStyle="1" w:styleId="53A1ED4C36994DFFA65C0AC1553E3B7A">
    <w:name w:val="53A1ED4C36994DFFA65C0AC1553E3B7A"/>
  </w:style>
  <w:style w:type="paragraph" w:customStyle="1" w:styleId="0BED0C81B864454FB155F58BD58EA3D0">
    <w:name w:val="0BED0C81B864454FB155F58BD58EA3D0"/>
  </w:style>
  <w:style w:type="paragraph" w:customStyle="1" w:styleId="C4573A14300C46C6AF9CAE65DE6153FB">
    <w:name w:val="C4573A14300C46C6AF9CAE65DE6153FB"/>
  </w:style>
  <w:style w:type="paragraph" w:customStyle="1" w:styleId="1523AB4EC83545739279BE8B3F25C790">
    <w:name w:val="1523AB4EC83545739279BE8B3F25C790"/>
  </w:style>
  <w:style w:type="paragraph" w:customStyle="1" w:styleId="EE7FCA60709D446290FBDE664FE971B0">
    <w:name w:val="EE7FCA60709D446290FBDE664FE971B0"/>
  </w:style>
  <w:style w:type="paragraph" w:customStyle="1" w:styleId="719ABE3DFCF1434ABE42C43C1BA02E90">
    <w:name w:val="719ABE3DFCF1434ABE42C43C1BA02E90"/>
  </w:style>
  <w:style w:type="paragraph" w:customStyle="1" w:styleId="DF9E7D638138444EB3D42F3D488AE69E">
    <w:name w:val="DF9E7D638138444EB3D42F3D488AE69E"/>
  </w:style>
  <w:style w:type="paragraph" w:customStyle="1" w:styleId="2DFB879B680845C8965172721F970720">
    <w:name w:val="2DFB879B680845C8965172721F970720"/>
  </w:style>
  <w:style w:type="paragraph" w:customStyle="1" w:styleId="99BD1A2560224271B3355743B815F21B">
    <w:name w:val="99BD1A2560224271B3355743B815F21B"/>
  </w:style>
  <w:style w:type="paragraph" w:customStyle="1" w:styleId="C77E6E3A795E4A5482F51E883BA491A6">
    <w:name w:val="C77E6E3A795E4A5482F51E883BA491A6"/>
  </w:style>
  <w:style w:type="paragraph" w:customStyle="1" w:styleId="908A8206FEDC42EDA5A57F8D6ABFFFF5">
    <w:name w:val="908A8206FEDC42EDA5A57F8D6ABFFFF5"/>
  </w:style>
  <w:style w:type="paragraph" w:customStyle="1" w:styleId="4EF17589D9504C2399A32C713C105673">
    <w:name w:val="4EF17589D9504C2399A32C713C105673"/>
  </w:style>
  <w:style w:type="paragraph" w:customStyle="1" w:styleId="C1C10876B3FA45EB830F2B6CE080D515">
    <w:name w:val="C1C10876B3FA45EB830F2B6CE080D515"/>
  </w:style>
  <w:style w:type="paragraph" w:customStyle="1" w:styleId="2CD6687357404A49B1E6EF96BA0E7B07">
    <w:name w:val="2CD6687357404A49B1E6EF96BA0E7B07"/>
  </w:style>
  <w:style w:type="paragraph" w:customStyle="1" w:styleId="58374B31DA574A399713F98D0715C1F1">
    <w:name w:val="58374B31DA574A399713F98D0715C1F1"/>
  </w:style>
  <w:style w:type="paragraph" w:customStyle="1" w:styleId="6BACA77B976F47DFBCE44A6EB68582A3">
    <w:name w:val="6BACA77B976F47DFBCE44A6EB68582A3"/>
  </w:style>
  <w:style w:type="paragraph" w:customStyle="1" w:styleId="F67124C0E4014BF0AB0E5713F1F0E298">
    <w:name w:val="F67124C0E4014BF0AB0E5713F1F0E298"/>
  </w:style>
  <w:style w:type="paragraph" w:customStyle="1" w:styleId="00BB1727BA464074876E5338E9D8F2AF">
    <w:name w:val="00BB1727BA464074876E5338E9D8F2AF"/>
  </w:style>
  <w:style w:type="paragraph" w:customStyle="1" w:styleId="5F7F37DDDDC24D728FD123ED7B1E292B">
    <w:name w:val="5F7F37DDDDC24D728FD123ED7B1E292B"/>
  </w:style>
  <w:style w:type="paragraph" w:customStyle="1" w:styleId="AEFF66DD64EA452ABEA4FB1E292EF6BF">
    <w:name w:val="AEFF66DD64EA452ABEA4FB1E292EF6BF"/>
  </w:style>
  <w:style w:type="paragraph" w:customStyle="1" w:styleId="C0068A97C51140CB80D3870ADD547B79">
    <w:name w:val="C0068A97C51140CB80D3870ADD547B79"/>
  </w:style>
  <w:style w:type="paragraph" w:customStyle="1" w:styleId="4380934F055349A7AA0F1C24E56EA1C9">
    <w:name w:val="4380934F055349A7AA0F1C24E56EA1C9"/>
  </w:style>
  <w:style w:type="paragraph" w:customStyle="1" w:styleId="E3C20274B79F4DC5BEA08BAB89CCD6CA">
    <w:name w:val="E3C20274B79F4DC5BEA08BAB89CCD6CA"/>
  </w:style>
  <w:style w:type="paragraph" w:customStyle="1" w:styleId="AEF15607B8A34FCFB6EF8AB7A28A27B4">
    <w:name w:val="AEF15607B8A34FCFB6EF8AB7A28A27B4"/>
  </w:style>
  <w:style w:type="paragraph" w:customStyle="1" w:styleId="B7ABC0B53EB9446597B5B377142CF26E">
    <w:name w:val="B7ABC0B53EB9446597B5B377142CF26E"/>
  </w:style>
  <w:style w:type="paragraph" w:customStyle="1" w:styleId="104BB296F9EA4CF0A09F62AF8D4E6EA1">
    <w:name w:val="104BB296F9EA4CF0A09F62AF8D4E6EA1"/>
  </w:style>
  <w:style w:type="paragraph" w:customStyle="1" w:styleId="453A7C1244FF4864BEEBD8D172A8AC82">
    <w:name w:val="453A7C1244FF4864BEEBD8D172A8AC82"/>
  </w:style>
  <w:style w:type="paragraph" w:customStyle="1" w:styleId="E2563C7A25AC48E7A0B7EAF7CFACB188">
    <w:name w:val="E2563C7A25AC48E7A0B7EAF7CFACB188"/>
  </w:style>
  <w:style w:type="paragraph" w:customStyle="1" w:styleId="2F4342D672A8407FA7EE3CCF8BE3285D">
    <w:name w:val="2F4342D672A8407FA7EE3CCF8BE3285D"/>
  </w:style>
  <w:style w:type="paragraph" w:customStyle="1" w:styleId="39AAC5F3D0BE487E9BEFF762A4C0CB0F">
    <w:name w:val="39AAC5F3D0BE487E9BEFF762A4C0CB0F"/>
  </w:style>
  <w:style w:type="paragraph" w:customStyle="1" w:styleId="830FB7A8250543ACA11BC8633503188E">
    <w:name w:val="830FB7A8250543ACA11BC8633503188E"/>
  </w:style>
  <w:style w:type="paragraph" w:customStyle="1" w:styleId="A41C490EBAE14595A4DEE36A8D97ADB7">
    <w:name w:val="A41C490EBAE14595A4DEE36A8D97ADB7"/>
  </w:style>
  <w:style w:type="paragraph" w:customStyle="1" w:styleId="25B660452083417FA751A7739834C2EB">
    <w:name w:val="25B660452083417FA751A7739834C2EB"/>
  </w:style>
  <w:style w:type="paragraph" w:customStyle="1" w:styleId="F9C588BB8C704DEA82DF14BBAFC43ED6">
    <w:name w:val="F9C588BB8C704DEA82DF14BBAFC43ED6"/>
  </w:style>
  <w:style w:type="paragraph" w:customStyle="1" w:styleId="3A00ED8D0D2B4CFA80070B6EC050B341">
    <w:name w:val="3A00ED8D0D2B4CFA80070B6EC050B341"/>
  </w:style>
  <w:style w:type="paragraph" w:customStyle="1" w:styleId="48E0B9C954464D1D92EC37E831189A3A">
    <w:name w:val="48E0B9C954464D1D92EC37E831189A3A"/>
  </w:style>
  <w:style w:type="paragraph" w:customStyle="1" w:styleId="FD37E2B142CE43ABA6BECAD530A759E5">
    <w:name w:val="FD37E2B142CE43ABA6BECAD530A759E5"/>
  </w:style>
  <w:style w:type="paragraph" w:customStyle="1" w:styleId="9B7D7D1B7EE947B78B0B814BDFA81E97">
    <w:name w:val="9B7D7D1B7EE947B78B0B814BDFA81E97"/>
  </w:style>
  <w:style w:type="paragraph" w:customStyle="1" w:styleId="117EF74F0E0F40249A980B410113F7A9">
    <w:name w:val="117EF74F0E0F40249A980B410113F7A9"/>
  </w:style>
  <w:style w:type="paragraph" w:customStyle="1" w:styleId="B9163797B8074C79B3DB95B1D3F7EBDE">
    <w:name w:val="B9163797B8074C79B3DB95B1D3F7EBDE"/>
  </w:style>
  <w:style w:type="paragraph" w:customStyle="1" w:styleId="8A9FC8E7DCC44767ABA50D669E6D80A1">
    <w:name w:val="8A9FC8E7DCC44767ABA50D669E6D80A1"/>
  </w:style>
  <w:style w:type="paragraph" w:customStyle="1" w:styleId="F702976CF81247AD96A4FC4C86B575A3">
    <w:name w:val="F702976CF81247AD96A4FC4C86B575A3"/>
  </w:style>
  <w:style w:type="paragraph" w:customStyle="1" w:styleId="910A6F2EEBFD4B478C762C1DE36421D6">
    <w:name w:val="910A6F2EEBFD4B478C762C1DE36421D6"/>
  </w:style>
  <w:style w:type="paragraph" w:customStyle="1" w:styleId="DBAC8C3A63404884B6DAB003E2A6E0CE">
    <w:name w:val="DBAC8C3A63404884B6DAB003E2A6E0CE"/>
  </w:style>
  <w:style w:type="paragraph" w:customStyle="1" w:styleId="17B1A17990C44C9BA43CB11F5B595E7F">
    <w:name w:val="17B1A17990C44C9BA43CB11F5B595E7F"/>
  </w:style>
  <w:style w:type="paragraph" w:customStyle="1" w:styleId="5030B6C438284CCEB3049219CF2C0B6B">
    <w:name w:val="5030B6C438284CCEB3049219CF2C0B6B"/>
  </w:style>
  <w:style w:type="paragraph" w:customStyle="1" w:styleId="E682D17BBB3C42B48455937F7184F579">
    <w:name w:val="E682D17BBB3C42B48455937F7184F579"/>
  </w:style>
  <w:style w:type="paragraph" w:customStyle="1" w:styleId="D3301E4A802B4315A2F5FABE5A21AE7D">
    <w:name w:val="D3301E4A802B4315A2F5FABE5A21AE7D"/>
  </w:style>
  <w:style w:type="paragraph" w:customStyle="1" w:styleId="546E6FA295B04769878E6DF6CBE2B50F">
    <w:name w:val="546E6FA295B04769878E6DF6CBE2B50F"/>
  </w:style>
  <w:style w:type="paragraph" w:customStyle="1" w:styleId="FBB27993272B480BA2F4FBA32654844A">
    <w:name w:val="FBB27993272B480BA2F4FBA32654844A"/>
  </w:style>
  <w:style w:type="paragraph" w:customStyle="1" w:styleId="250EDEA7035642BD9333AFFD12AF9225">
    <w:name w:val="250EDEA7035642BD9333AFFD12AF9225"/>
  </w:style>
  <w:style w:type="paragraph" w:customStyle="1" w:styleId="111EA7DD1B77451D94D33E32DF05B2E5">
    <w:name w:val="111EA7DD1B77451D94D33E32DF05B2E5"/>
  </w:style>
  <w:style w:type="paragraph" w:customStyle="1" w:styleId="795B7BDE35A74C8D839D5A8E8D7BE7FE">
    <w:name w:val="795B7BDE35A74C8D839D5A8E8D7BE7FE"/>
  </w:style>
  <w:style w:type="paragraph" w:customStyle="1" w:styleId="6DA0202ACBB2488F9B52E7BEFF8DD6F1">
    <w:name w:val="6DA0202ACBB2488F9B52E7BEFF8DD6F1"/>
  </w:style>
  <w:style w:type="paragraph" w:customStyle="1" w:styleId="CF97786A8D144474B51555198F9E6C6C">
    <w:name w:val="CF97786A8D144474B51555198F9E6C6C"/>
  </w:style>
  <w:style w:type="paragraph" w:customStyle="1" w:styleId="5A062EF9AE634ED092BB911D0AAC1882">
    <w:name w:val="5A062EF9AE634ED092BB911D0AAC1882"/>
  </w:style>
  <w:style w:type="paragraph" w:customStyle="1" w:styleId="8A54D2441EFA4171BD8AC7D0A52E9E3C">
    <w:name w:val="8A54D2441EFA4171BD8AC7D0A52E9E3C"/>
  </w:style>
  <w:style w:type="paragraph" w:customStyle="1" w:styleId="9FD9A60220DF463D96FB83FA01FB6F38">
    <w:name w:val="9FD9A60220DF463D96FB83FA01FB6F38"/>
  </w:style>
  <w:style w:type="paragraph" w:customStyle="1" w:styleId="A2EFFFFEE27D4F1E96A6B595F754CB00">
    <w:name w:val="A2EFFFFEE27D4F1E96A6B595F754CB00"/>
  </w:style>
  <w:style w:type="paragraph" w:customStyle="1" w:styleId="CE972B038CF6424281D5079E6170FE19">
    <w:name w:val="CE972B038CF6424281D5079E6170FE19"/>
  </w:style>
  <w:style w:type="paragraph" w:customStyle="1" w:styleId="4DA1D06733A142F18835E566F7427FC2">
    <w:name w:val="4DA1D06733A142F18835E566F7427FC2"/>
  </w:style>
  <w:style w:type="paragraph" w:customStyle="1" w:styleId="BF87900ABF3D4DE69F39E654F9CF8751">
    <w:name w:val="BF87900ABF3D4DE69F39E654F9CF8751"/>
  </w:style>
  <w:style w:type="paragraph" w:customStyle="1" w:styleId="3C3F2E6AAA1245FEB7CE91C87A7C1A3C">
    <w:name w:val="3C3F2E6AAA1245FEB7CE91C87A7C1A3C"/>
  </w:style>
  <w:style w:type="paragraph" w:customStyle="1" w:styleId="F3A5B841C8204F1CBE5E488571086AED">
    <w:name w:val="F3A5B841C8204F1CBE5E488571086AED"/>
  </w:style>
  <w:style w:type="paragraph" w:customStyle="1" w:styleId="6D71404584D344098AD9F2542D314A33">
    <w:name w:val="6D71404584D344098AD9F2542D314A33"/>
  </w:style>
  <w:style w:type="paragraph" w:customStyle="1" w:styleId="D445A5B3DDE64312B740EA505244FF2E">
    <w:name w:val="D445A5B3DDE64312B740EA505244FF2E"/>
  </w:style>
  <w:style w:type="paragraph" w:customStyle="1" w:styleId="21F87F14F06C4CAE9EAADF904EC616B2">
    <w:name w:val="21F87F14F06C4CAE9EAADF904EC616B2"/>
  </w:style>
  <w:style w:type="paragraph" w:customStyle="1" w:styleId="B7E9CFCE0E5A47849A5B372CBD0107DC">
    <w:name w:val="B7E9CFCE0E5A47849A5B372CBD0107DC"/>
  </w:style>
  <w:style w:type="paragraph" w:customStyle="1" w:styleId="6E6D76B38523467F9ACE3C45942B6C0F">
    <w:name w:val="6E6D76B38523467F9ACE3C45942B6C0F"/>
  </w:style>
  <w:style w:type="paragraph" w:customStyle="1" w:styleId="82DD65006C8E4284891A00AEE3A20F61">
    <w:name w:val="82DD65006C8E4284891A00AEE3A20F61"/>
  </w:style>
  <w:style w:type="paragraph" w:customStyle="1" w:styleId="A9C060D7E27C472997D714EF65F6FE14">
    <w:name w:val="A9C060D7E27C472997D714EF65F6FE14"/>
  </w:style>
  <w:style w:type="paragraph" w:customStyle="1" w:styleId="83D700C06AAF474680D38238521EC024">
    <w:name w:val="83D700C06AAF474680D38238521EC024"/>
  </w:style>
  <w:style w:type="paragraph" w:customStyle="1" w:styleId="806CF4400BBD4745892630A7E40B6C62">
    <w:name w:val="806CF4400BBD4745892630A7E40B6C62"/>
  </w:style>
  <w:style w:type="paragraph" w:customStyle="1" w:styleId="97C4FEC9C9254E5698A01DAB16A7E7A7">
    <w:name w:val="97C4FEC9C9254E5698A01DAB16A7E7A7"/>
  </w:style>
  <w:style w:type="paragraph" w:customStyle="1" w:styleId="549EDFD6CF6648079E0D83B462206AAD">
    <w:name w:val="549EDFD6CF6648079E0D83B462206AAD"/>
  </w:style>
  <w:style w:type="paragraph" w:customStyle="1" w:styleId="1F7C1C8075B04623AE2A7E6DE340AAE0">
    <w:name w:val="1F7C1C8075B04623AE2A7E6DE340AAE0"/>
  </w:style>
  <w:style w:type="paragraph" w:customStyle="1" w:styleId="0AA2793F7AF24ECBB1E78BB8791F62CB">
    <w:name w:val="0AA2793F7AF24ECBB1E78BB8791F62CB"/>
  </w:style>
  <w:style w:type="paragraph" w:customStyle="1" w:styleId="96B43D64D4544DA7926668B5B83FDA13">
    <w:name w:val="96B43D64D4544DA7926668B5B83FDA13"/>
  </w:style>
  <w:style w:type="paragraph" w:customStyle="1" w:styleId="B3440CD171274A899BBAC565BF8A4788">
    <w:name w:val="B3440CD171274A899BBAC565BF8A4788"/>
  </w:style>
  <w:style w:type="paragraph" w:customStyle="1" w:styleId="81680997BD6048FFA747D275C86D7C8F">
    <w:name w:val="81680997BD6048FFA747D275C86D7C8F"/>
  </w:style>
  <w:style w:type="paragraph" w:customStyle="1" w:styleId="A81B1C4B0E7542EBA83525D9C9BC3A76">
    <w:name w:val="A81B1C4B0E7542EBA83525D9C9BC3A76"/>
  </w:style>
  <w:style w:type="paragraph" w:customStyle="1" w:styleId="B6FCED9D30124BB79519ED33E04C4AC0">
    <w:name w:val="B6FCED9D30124BB79519ED33E04C4AC0"/>
  </w:style>
  <w:style w:type="paragraph" w:customStyle="1" w:styleId="B312BD4F33DF4F329846DE4BED50D130">
    <w:name w:val="B312BD4F33DF4F329846DE4BED50D130"/>
  </w:style>
  <w:style w:type="paragraph" w:customStyle="1" w:styleId="9D0F54C6DB7144C3A01D8D5F4FA5C3E5">
    <w:name w:val="9D0F54C6DB7144C3A01D8D5F4FA5C3E5"/>
  </w:style>
  <w:style w:type="paragraph" w:customStyle="1" w:styleId="E6D19F1E62B5492FA07874233E46C108">
    <w:name w:val="E6D19F1E62B5492FA07874233E46C108"/>
  </w:style>
  <w:style w:type="paragraph" w:customStyle="1" w:styleId="CFFB7D8724434DE484F0A8C154105D15">
    <w:name w:val="CFFB7D8724434DE484F0A8C154105D15"/>
  </w:style>
  <w:style w:type="paragraph" w:customStyle="1" w:styleId="544776D2F5F44D619E98A2DD7D6258BA">
    <w:name w:val="544776D2F5F44D619E98A2DD7D6258BA"/>
  </w:style>
  <w:style w:type="paragraph" w:customStyle="1" w:styleId="806B49AC9F7B49A4B1631B0EE064734A">
    <w:name w:val="806B49AC9F7B49A4B1631B0EE064734A"/>
  </w:style>
  <w:style w:type="paragraph" w:customStyle="1" w:styleId="B26C68985B17468BB96AC93D674C643F">
    <w:name w:val="B26C68985B17468BB96AC93D674C643F"/>
  </w:style>
  <w:style w:type="paragraph" w:customStyle="1" w:styleId="B5210E4B40524B37AA553D895B698B58">
    <w:name w:val="B5210E4B40524B37AA553D895B698B58"/>
  </w:style>
  <w:style w:type="paragraph" w:customStyle="1" w:styleId="FDCF8160FEF644EA80A4546F070F5FC3">
    <w:name w:val="FDCF8160FEF644EA80A4546F070F5FC3"/>
  </w:style>
  <w:style w:type="paragraph" w:customStyle="1" w:styleId="82B35038EAC54F7CAE87CDE4B633FE78">
    <w:name w:val="82B35038EAC54F7CAE87CDE4B633FE78"/>
  </w:style>
  <w:style w:type="paragraph" w:customStyle="1" w:styleId="E33DB36676074F4FA2ED78E6B3577451">
    <w:name w:val="E33DB36676074F4FA2ED78E6B3577451"/>
  </w:style>
  <w:style w:type="paragraph" w:customStyle="1" w:styleId="70EFD389899B4F9F9C5DE426C0C091E2">
    <w:name w:val="70EFD389899B4F9F9C5DE426C0C091E2"/>
  </w:style>
  <w:style w:type="paragraph" w:customStyle="1" w:styleId="E23A423C6920491688564325D5ADBC21">
    <w:name w:val="E23A423C6920491688564325D5ADBC21"/>
  </w:style>
  <w:style w:type="paragraph" w:customStyle="1" w:styleId="D60DAA3977694AC5A1DE3DC5D1E9AE8F">
    <w:name w:val="D60DAA3977694AC5A1DE3DC5D1E9AE8F"/>
  </w:style>
  <w:style w:type="paragraph" w:customStyle="1" w:styleId="7FE32185722642EDB7501145E372E20D">
    <w:name w:val="7FE32185722642EDB7501145E372E20D"/>
  </w:style>
  <w:style w:type="paragraph" w:customStyle="1" w:styleId="7997919F404848C79EBCDA81595D1284">
    <w:name w:val="7997919F404848C79EBCDA81595D1284"/>
  </w:style>
  <w:style w:type="paragraph" w:customStyle="1" w:styleId="54AE81B728B54064840C604C0783B8F6">
    <w:name w:val="54AE81B728B54064840C604C0783B8F6"/>
  </w:style>
  <w:style w:type="paragraph" w:customStyle="1" w:styleId="741E89511DF54BCF8719C20764C8B0A0">
    <w:name w:val="741E89511DF54BCF8719C20764C8B0A0"/>
  </w:style>
  <w:style w:type="paragraph" w:customStyle="1" w:styleId="22A437A1A6704C1FB5B7AAB51D29A103">
    <w:name w:val="22A437A1A6704C1FB5B7AAB51D29A103"/>
  </w:style>
  <w:style w:type="paragraph" w:customStyle="1" w:styleId="1AC07B43234C4E008B80DE5887BD5725">
    <w:name w:val="1AC07B43234C4E008B80DE5887BD5725"/>
  </w:style>
  <w:style w:type="paragraph" w:customStyle="1" w:styleId="009A70CA076A40B5AA0421626BB88119">
    <w:name w:val="009A70CA076A40B5AA0421626BB88119"/>
  </w:style>
  <w:style w:type="paragraph" w:customStyle="1" w:styleId="B80570D59EE74600BDC69EF21D39E098">
    <w:name w:val="B80570D59EE74600BDC69EF21D39E098"/>
  </w:style>
  <w:style w:type="paragraph" w:customStyle="1" w:styleId="0A17C01F2D2146E8B9891F764A61CBBB">
    <w:name w:val="0A17C01F2D2146E8B9891F764A61CBBB"/>
  </w:style>
  <w:style w:type="paragraph" w:customStyle="1" w:styleId="2FCB6C250AED457597B081AC59DE2774">
    <w:name w:val="2FCB6C250AED457597B081AC59DE2774"/>
  </w:style>
  <w:style w:type="paragraph" w:customStyle="1" w:styleId="4A8A5E1E1AB844ABA5622B10F1ABDA6D">
    <w:name w:val="4A8A5E1E1AB844ABA5622B10F1ABDA6D"/>
  </w:style>
  <w:style w:type="paragraph" w:customStyle="1" w:styleId="4A849064875443D1B3E303CC5CDFC656">
    <w:name w:val="4A849064875443D1B3E303CC5CDFC656"/>
  </w:style>
  <w:style w:type="paragraph" w:customStyle="1" w:styleId="F60A2EE69E7D4BF883CB773244C04B1A">
    <w:name w:val="F60A2EE69E7D4BF883CB773244C04B1A"/>
  </w:style>
  <w:style w:type="paragraph" w:customStyle="1" w:styleId="64545B869F6843D88CCB28699B06D1F7">
    <w:name w:val="64545B869F6843D88CCB28699B06D1F7"/>
  </w:style>
  <w:style w:type="paragraph" w:customStyle="1" w:styleId="8AA995F0AEB14C6697DA7FCBB71CCFD4">
    <w:name w:val="8AA995F0AEB14C6697DA7FCBB71CCFD4"/>
  </w:style>
  <w:style w:type="paragraph" w:customStyle="1" w:styleId="6881727FD65D4BD8BD4CC6DF282CAB6B">
    <w:name w:val="6881727FD65D4BD8BD4CC6DF282CAB6B"/>
  </w:style>
  <w:style w:type="paragraph" w:customStyle="1" w:styleId="F5060D3A5CE449329AD10E7771F03C07">
    <w:name w:val="F5060D3A5CE449329AD10E7771F03C07"/>
  </w:style>
  <w:style w:type="paragraph" w:customStyle="1" w:styleId="DC5465F11EC14CF28A01F1C5E2A2573F">
    <w:name w:val="DC5465F11EC14CF28A01F1C5E2A2573F"/>
  </w:style>
  <w:style w:type="paragraph" w:customStyle="1" w:styleId="34CCB81BB39A496EAD2D6230B3641FB1">
    <w:name w:val="34CCB81BB39A496EAD2D6230B3641FB1"/>
  </w:style>
  <w:style w:type="paragraph" w:customStyle="1" w:styleId="3AD8D21AE9174BCE9F40D53442817568">
    <w:name w:val="3AD8D21AE9174BCE9F40D53442817568"/>
  </w:style>
  <w:style w:type="paragraph" w:customStyle="1" w:styleId="63A6DC2EF39947BC9282F0801C857486">
    <w:name w:val="63A6DC2EF39947BC9282F0801C857486"/>
  </w:style>
  <w:style w:type="paragraph" w:customStyle="1" w:styleId="5B1396AC182F4157B084FC25D4B6CD78">
    <w:name w:val="5B1396AC182F4157B084FC25D4B6CD78"/>
  </w:style>
  <w:style w:type="paragraph" w:customStyle="1" w:styleId="718C7A0553EF431D813115DA8DA1ECD1">
    <w:name w:val="718C7A0553EF431D813115DA8DA1ECD1"/>
  </w:style>
  <w:style w:type="paragraph" w:customStyle="1" w:styleId="5F4F60D3D63F4F0FAE785393BD23D8C0">
    <w:name w:val="5F4F60D3D63F4F0FAE785393BD23D8C0"/>
  </w:style>
  <w:style w:type="paragraph" w:customStyle="1" w:styleId="245C673A530E4D7DA90371B3C5A65B57">
    <w:name w:val="245C673A530E4D7DA90371B3C5A65B57"/>
  </w:style>
  <w:style w:type="paragraph" w:customStyle="1" w:styleId="B355A21F5FDE4E5688C04F7229E82289">
    <w:name w:val="B355A21F5FDE4E5688C04F7229E82289"/>
  </w:style>
  <w:style w:type="paragraph" w:customStyle="1" w:styleId="9FC3001C3663488CB377B12E6422896F">
    <w:name w:val="9FC3001C3663488CB377B12E6422896F"/>
  </w:style>
  <w:style w:type="paragraph" w:customStyle="1" w:styleId="DA74FA3930C34979BBBA0D7A347C3348">
    <w:name w:val="DA74FA3930C34979BBBA0D7A347C3348"/>
  </w:style>
  <w:style w:type="paragraph" w:customStyle="1" w:styleId="905D6A62C75C4C4492615DE43BF1015F">
    <w:name w:val="905D6A62C75C4C4492615DE43BF1015F"/>
  </w:style>
  <w:style w:type="paragraph" w:customStyle="1" w:styleId="35C07A6890724C7BA35E7818484BCE96">
    <w:name w:val="35C07A6890724C7BA35E7818484BCE96"/>
  </w:style>
  <w:style w:type="paragraph" w:customStyle="1" w:styleId="5C585693F1C34D34BA88FD697BAA9124">
    <w:name w:val="5C585693F1C34D34BA88FD697BAA9124"/>
  </w:style>
  <w:style w:type="paragraph" w:customStyle="1" w:styleId="0F71EF5DFF1C4F60BBBF3D87046A6735">
    <w:name w:val="0F71EF5DFF1C4F60BBBF3D87046A6735"/>
  </w:style>
  <w:style w:type="paragraph" w:customStyle="1" w:styleId="3B2F0F703C6D42E6BB698800F19F1F19">
    <w:name w:val="3B2F0F703C6D42E6BB698800F19F1F19"/>
  </w:style>
  <w:style w:type="paragraph" w:customStyle="1" w:styleId="6E1D6B7FD3B84814AF8A29410F0DFEAA">
    <w:name w:val="6E1D6B7FD3B84814AF8A29410F0DFEAA"/>
  </w:style>
  <w:style w:type="paragraph" w:customStyle="1" w:styleId="D67D4E5C4F0147D2A688B0ABC37B7866">
    <w:name w:val="D67D4E5C4F0147D2A688B0ABC37B7866"/>
  </w:style>
  <w:style w:type="paragraph" w:customStyle="1" w:styleId="5B606B87B7684706AD16F0E3F029BD24">
    <w:name w:val="5B606B87B7684706AD16F0E3F029BD24"/>
  </w:style>
  <w:style w:type="paragraph" w:customStyle="1" w:styleId="10C721E3365146EA93AFDE68E51A659A">
    <w:name w:val="10C721E3365146EA93AFDE68E51A659A"/>
  </w:style>
  <w:style w:type="paragraph" w:customStyle="1" w:styleId="7C38A62DF91043829D9CF09B599BD231">
    <w:name w:val="7C38A62DF91043829D9CF09B599BD231"/>
  </w:style>
  <w:style w:type="paragraph" w:customStyle="1" w:styleId="B78CA769BC1B47FA834AB1622E2C9864">
    <w:name w:val="B78CA769BC1B47FA834AB1622E2C9864"/>
  </w:style>
  <w:style w:type="paragraph" w:customStyle="1" w:styleId="065F3D999E4546CDBE9FD70F19B108C5">
    <w:name w:val="065F3D999E4546CDBE9FD70F19B108C5"/>
  </w:style>
  <w:style w:type="paragraph" w:customStyle="1" w:styleId="0DBEC3A8137D49458228DFC41B29AA41">
    <w:name w:val="0DBEC3A8137D49458228DFC41B29AA41"/>
  </w:style>
  <w:style w:type="paragraph" w:customStyle="1" w:styleId="D7D43EDBEFC14E2F95932BAE87E23A3D">
    <w:name w:val="D7D43EDBEFC14E2F95932BAE87E23A3D"/>
  </w:style>
  <w:style w:type="paragraph" w:customStyle="1" w:styleId="9BC828A7BB7F44D8B758EA48FE4E4223">
    <w:name w:val="9BC828A7BB7F44D8B758EA48FE4E4223"/>
  </w:style>
  <w:style w:type="paragraph" w:customStyle="1" w:styleId="C3B11A3E99BD41DA8903E2B09A28886B">
    <w:name w:val="C3B11A3E99BD41DA8903E2B09A28886B"/>
  </w:style>
  <w:style w:type="paragraph" w:customStyle="1" w:styleId="312FBC60225046DC86D37697121C89DF">
    <w:name w:val="312FBC60225046DC86D37697121C89DF"/>
  </w:style>
  <w:style w:type="paragraph" w:customStyle="1" w:styleId="2ABBB0ACF7E24516B36D52CF06DA8232">
    <w:name w:val="2ABBB0ACF7E24516B36D52CF06DA8232"/>
  </w:style>
  <w:style w:type="paragraph" w:customStyle="1" w:styleId="EA8C1D4673F245F082C740DF60DC3954">
    <w:name w:val="EA8C1D4673F245F082C740DF60DC3954"/>
  </w:style>
  <w:style w:type="paragraph" w:customStyle="1" w:styleId="C4A2A58097324FE9974D2D9A4F7BDA80">
    <w:name w:val="C4A2A58097324FE9974D2D9A4F7BDA80"/>
  </w:style>
  <w:style w:type="paragraph" w:customStyle="1" w:styleId="09A1D6837A33441BADFD571365132EC2">
    <w:name w:val="09A1D6837A33441BADFD571365132EC2"/>
  </w:style>
  <w:style w:type="paragraph" w:customStyle="1" w:styleId="0506E64A36B2488C8F4FEF8B1F724C2F">
    <w:name w:val="0506E64A36B2488C8F4FEF8B1F724C2F"/>
  </w:style>
  <w:style w:type="paragraph" w:customStyle="1" w:styleId="2144E99DDA78443AAF9EFA43EF8E0832">
    <w:name w:val="2144E99DDA78443AAF9EFA43EF8E0832"/>
  </w:style>
  <w:style w:type="paragraph" w:customStyle="1" w:styleId="D5B6370B22CD43E790CE8BA4AE6EFE7F">
    <w:name w:val="D5B6370B22CD43E790CE8BA4AE6EFE7F"/>
  </w:style>
  <w:style w:type="paragraph" w:customStyle="1" w:styleId="564DA76E21A243B0B3FAE37CC66CD88A">
    <w:name w:val="564DA76E21A243B0B3FAE37CC66CD88A"/>
  </w:style>
  <w:style w:type="paragraph" w:customStyle="1" w:styleId="32043E91710C435DA261274543D885B3">
    <w:name w:val="32043E91710C435DA261274543D885B3"/>
  </w:style>
  <w:style w:type="paragraph" w:customStyle="1" w:styleId="222F5313F36A4338A1CEE00E1BD44F28">
    <w:name w:val="222F5313F36A4338A1CEE00E1BD44F28"/>
  </w:style>
  <w:style w:type="paragraph" w:customStyle="1" w:styleId="213074BF8FC046238D4589E1EA6B88AE">
    <w:name w:val="213074BF8FC046238D4589E1EA6B88AE"/>
  </w:style>
  <w:style w:type="paragraph" w:customStyle="1" w:styleId="DFD16B83C5E0420F9BC9A9A4BAC61518">
    <w:name w:val="DFD16B83C5E0420F9BC9A9A4BAC61518"/>
  </w:style>
  <w:style w:type="paragraph" w:customStyle="1" w:styleId="12CD3222C9514ADEB7675241248295C7">
    <w:name w:val="12CD3222C9514ADEB7675241248295C7"/>
  </w:style>
  <w:style w:type="paragraph" w:customStyle="1" w:styleId="28090AF83D2E439AA3813134B560FF9E">
    <w:name w:val="28090AF83D2E439AA3813134B560FF9E"/>
  </w:style>
  <w:style w:type="paragraph" w:customStyle="1" w:styleId="75924D18637F48D08D56673C7933F720">
    <w:name w:val="75924D18637F48D08D56673C7933F720"/>
  </w:style>
  <w:style w:type="paragraph" w:customStyle="1" w:styleId="F74752021826447BB31E032004E1FC15">
    <w:name w:val="F74752021826447BB31E032004E1FC15"/>
  </w:style>
  <w:style w:type="paragraph" w:customStyle="1" w:styleId="D3B3AF049EF94DA8BA9B2AD649C1C4D5">
    <w:name w:val="D3B3AF049EF94DA8BA9B2AD649C1C4D5"/>
  </w:style>
  <w:style w:type="paragraph" w:customStyle="1" w:styleId="C9652F6891614E4E8675715F63EAED27">
    <w:name w:val="C9652F6891614E4E8675715F63EAED27"/>
  </w:style>
  <w:style w:type="paragraph" w:customStyle="1" w:styleId="ACD5C1A7A4F24196BF1170CBB048C4ED">
    <w:name w:val="ACD5C1A7A4F24196BF1170CBB048C4ED"/>
  </w:style>
  <w:style w:type="paragraph" w:customStyle="1" w:styleId="48BAB3B7791E41EF87458DDB3DB4876C">
    <w:name w:val="48BAB3B7791E41EF87458DDB3DB4876C"/>
  </w:style>
  <w:style w:type="paragraph" w:customStyle="1" w:styleId="872ABACE30674BE4BBDB75D47D7DED60">
    <w:name w:val="872ABACE30674BE4BBDB75D47D7DED60"/>
  </w:style>
  <w:style w:type="paragraph" w:customStyle="1" w:styleId="A9D9D2295485489191CF1D50F800B5A9">
    <w:name w:val="A9D9D2295485489191CF1D50F800B5A9"/>
  </w:style>
  <w:style w:type="paragraph" w:customStyle="1" w:styleId="544458F2EAF447D099E7597C84CED402">
    <w:name w:val="544458F2EAF447D099E7597C84CED402"/>
  </w:style>
  <w:style w:type="paragraph" w:customStyle="1" w:styleId="9287D5B50F054F1AA4224512DB766687">
    <w:name w:val="9287D5B50F054F1AA4224512DB766687"/>
  </w:style>
  <w:style w:type="paragraph" w:customStyle="1" w:styleId="5DE74834B2CB412E9BEC22C674379F92">
    <w:name w:val="5DE74834B2CB412E9BEC22C674379F92"/>
  </w:style>
  <w:style w:type="paragraph" w:customStyle="1" w:styleId="75D8E7E4001A4EFAA8EC880B60765C96">
    <w:name w:val="75D8E7E4001A4EFAA8EC880B60765C96"/>
  </w:style>
  <w:style w:type="paragraph" w:customStyle="1" w:styleId="829EAD14FFF9480A9A7FB64C7BB75D86">
    <w:name w:val="829EAD14FFF9480A9A7FB64C7BB75D86"/>
  </w:style>
  <w:style w:type="paragraph" w:customStyle="1" w:styleId="12D37A4475A54CAF8113378B263DB756">
    <w:name w:val="12D37A4475A54CAF8113378B263DB756"/>
  </w:style>
  <w:style w:type="paragraph" w:customStyle="1" w:styleId="41B49C236D434E24A6167526EAFE1F3D">
    <w:name w:val="41B49C236D434E24A6167526EAFE1F3D"/>
  </w:style>
  <w:style w:type="paragraph" w:customStyle="1" w:styleId="98FF93FCE4CD4A2691D3F8DF7858C9FC">
    <w:name w:val="98FF93FCE4CD4A2691D3F8DF7858C9FC"/>
  </w:style>
  <w:style w:type="paragraph" w:customStyle="1" w:styleId="4D32F14F9D3E491B97CCB962B95455C4">
    <w:name w:val="4D32F14F9D3E491B97CCB962B95455C4"/>
  </w:style>
  <w:style w:type="paragraph" w:customStyle="1" w:styleId="65AED80B9E364130BC4A6336F7FE18BA">
    <w:name w:val="65AED80B9E364130BC4A6336F7FE18BA"/>
  </w:style>
  <w:style w:type="paragraph" w:customStyle="1" w:styleId="088CF5D3B66147B5B6239EAA55020A7E">
    <w:name w:val="088CF5D3B66147B5B6239EAA55020A7E"/>
  </w:style>
  <w:style w:type="paragraph" w:customStyle="1" w:styleId="96010BA02CEC406C80B35D75A9309B29">
    <w:name w:val="96010BA02CEC406C80B35D75A9309B29"/>
  </w:style>
  <w:style w:type="paragraph" w:customStyle="1" w:styleId="310C9EA3CF8A4232A9F9776C67101242">
    <w:name w:val="310C9EA3CF8A4232A9F9776C67101242"/>
  </w:style>
  <w:style w:type="paragraph" w:customStyle="1" w:styleId="EF3045DF41634C10937AEBD3B8686818">
    <w:name w:val="EF3045DF41634C10937AEBD3B8686818"/>
  </w:style>
  <w:style w:type="paragraph" w:customStyle="1" w:styleId="1AABF1DC40F1440B913D1845AE2F0DEF">
    <w:name w:val="1AABF1DC40F1440B913D1845AE2F0DEF"/>
  </w:style>
  <w:style w:type="paragraph" w:customStyle="1" w:styleId="B435B3BCF301421B81ED331B86BE9117">
    <w:name w:val="B435B3BCF301421B81ED331B86BE9117"/>
  </w:style>
  <w:style w:type="paragraph" w:customStyle="1" w:styleId="A6773846A68042A3879384350EB2C173">
    <w:name w:val="A6773846A68042A3879384350EB2C173"/>
  </w:style>
  <w:style w:type="paragraph" w:customStyle="1" w:styleId="7A0DC4AA1AD64FE2823A8FCBDBE52C15">
    <w:name w:val="7A0DC4AA1AD64FE2823A8FCBDBE52C15"/>
  </w:style>
  <w:style w:type="paragraph" w:customStyle="1" w:styleId="68A5E2A82BDF44209DB98D7FCEE9BEFD">
    <w:name w:val="68A5E2A82BDF44209DB98D7FCEE9BEFD"/>
  </w:style>
  <w:style w:type="paragraph" w:customStyle="1" w:styleId="E279147F53844A328B63AB0AC57226B5">
    <w:name w:val="E279147F53844A328B63AB0AC57226B5"/>
  </w:style>
  <w:style w:type="paragraph" w:customStyle="1" w:styleId="1B946EEA35154E258EF110D6722313C6">
    <w:name w:val="1B946EEA35154E258EF110D6722313C6"/>
  </w:style>
  <w:style w:type="paragraph" w:customStyle="1" w:styleId="512AEC130AB744AF810BF6511EAA3999">
    <w:name w:val="512AEC130AB744AF810BF6511EAA3999"/>
  </w:style>
  <w:style w:type="paragraph" w:customStyle="1" w:styleId="ECCF32FA46854153890337A5C78F15A7">
    <w:name w:val="ECCF32FA46854153890337A5C78F15A7"/>
  </w:style>
  <w:style w:type="paragraph" w:customStyle="1" w:styleId="C10F4D044C4645FB9495A311C382319B">
    <w:name w:val="C10F4D044C4645FB9495A311C382319B"/>
  </w:style>
  <w:style w:type="paragraph" w:customStyle="1" w:styleId="B19D71EB50BB46A099944A48B36AA4CF">
    <w:name w:val="B19D71EB50BB46A099944A48B36AA4CF"/>
  </w:style>
  <w:style w:type="paragraph" w:customStyle="1" w:styleId="DD9A3E8E41054D318458726B9C4EA33D">
    <w:name w:val="DD9A3E8E41054D318458726B9C4EA33D"/>
  </w:style>
  <w:style w:type="paragraph" w:customStyle="1" w:styleId="8857F50808DC46CABAD9C1738BE1AF93">
    <w:name w:val="8857F50808DC46CABAD9C1738BE1AF93"/>
  </w:style>
  <w:style w:type="paragraph" w:customStyle="1" w:styleId="EC38CC2E54374531BDFCA0086E4C922D">
    <w:name w:val="EC38CC2E54374531BDFCA0086E4C922D"/>
  </w:style>
  <w:style w:type="paragraph" w:customStyle="1" w:styleId="8DFB6204DE7D42A4A9011AF22559EA11">
    <w:name w:val="8DFB6204DE7D42A4A9011AF22559EA11"/>
  </w:style>
  <w:style w:type="paragraph" w:customStyle="1" w:styleId="9098767973EB4CA197936129B2666CCF">
    <w:name w:val="9098767973EB4CA197936129B2666CCF"/>
  </w:style>
  <w:style w:type="paragraph" w:customStyle="1" w:styleId="91A4226F99AC4F419E2CA5C188F43AB6">
    <w:name w:val="91A4226F99AC4F419E2CA5C188F43A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7f9b5e87859ce6d7eedbdc6e4e4205c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a5e0075ee7624d6a846e01eb6183742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8ECF801-0DD8-4066-8114-C96617872800}">
  <ds:schemaRefs>
    <ds:schemaRef ds:uri="http://schemas.openxmlformats.org/officeDocument/2006/bibliography"/>
  </ds:schemaRefs>
</ds:datastoreItem>
</file>

<file path=customXml/itemProps2.xml><?xml version="1.0" encoding="utf-8"?>
<ds:datastoreItem xmlns:ds="http://schemas.openxmlformats.org/officeDocument/2006/customXml" ds:itemID="{A3A1D0E4-03F4-4455-B584-C699F9390B76}">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60C2B731-8FA9-4B63-AFAA-3A0B4B7E0D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210A73A-12AE-40FB-9643-5C7791D7D3C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Home business plan</Template>
  <TotalTime>0</TotalTime>
  <Pages>19</Pages>
  <Words>3918</Words>
  <Characters>22337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CANDIT</vt:lpstr>
    </vt:vector>
  </TitlesOfParts>
  <Company/>
  <LinksUpToDate>false</LinksUpToDate>
  <CharactersWithSpaces>26203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CANDIT</dc:title>
  <dc:subject>YOUR WEB ENGINEER</dc:subject>
  <dc:creator/>
  <cp:keywords/>
  <dc:description/>
  <cp:lastModifiedBy/>
  <cp:revision>1</cp:revision>
  <dcterms:created xsi:type="dcterms:W3CDTF">2023-12-03T14:06:00Z</dcterms:created>
  <dcterms:modified xsi:type="dcterms:W3CDTF">2023-12-19T12:50:00Z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